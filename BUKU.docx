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7938"/>
      </w:tblGrid>
      <w:tr w:rsidR="00C522C4" w14:paraId="6869B2E5" w14:textId="77777777" w:rsidTr="00892261">
        <w:trPr>
          <w:trHeight w:hRule="exact" w:val="3119"/>
        </w:trPr>
        <w:tc>
          <w:tcPr>
            <w:tcW w:w="8154" w:type="dxa"/>
          </w:tcPr>
          <w:p w14:paraId="5F6C8BE4" w14:textId="77777777" w:rsidR="00C522C4" w:rsidRDefault="00EA49AD" w:rsidP="009143E4">
            <w:pPr>
              <w:pStyle w:val="STTSNormalCover"/>
              <w:ind w:right="-90"/>
            </w:pPr>
            <w:r>
              <w:t>PROYEK SDP</w:t>
            </w:r>
          </w:p>
          <w:p w14:paraId="4F7690B1" w14:textId="5F784053" w:rsidR="00C522C4" w:rsidRDefault="00C522C4" w:rsidP="00C522C4">
            <w:pPr>
              <w:pStyle w:val="STTSNormalCover"/>
            </w:pPr>
          </w:p>
          <w:p w14:paraId="1299C220" w14:textId="77777777" w:rsidR="00C522C4" w:rsidRDefault="00EA49AD" w:rsidP="00C522C4">
            <w:pPr>
              <w:pStyle w:val="STTSNormalCover"/>
              <w:rPr>
                <w:sz w:val="36"/>
              </w:rPr>
            </w:pPr>
            <w:r>
              <w:rPr>
                <w:sz w:val="36"/>
              </w:rPr>
              <w:t>ALTERNATECH</w:t>
            </w:r>
          </w:p>
          <w:p w14:paraId="2FB907B7" w14:textId="77777777" w:rsidR="00EA49AD" w:rsidRPr="00892261" w:rsidRDefault="00EA49AD" w:rsidP="00C522C4">
            <w:pPr>
              <w:pStyle w:val="STTSNormalCover"/>
              <w:rPr>
                <w:sz w:val="32"/>
              </w:rPr>
            </w:pPr>
            <w:r>
              <w:rPr>
                <w:sz w:val="36"/>
              </w:rPr>
              <w:t>APLIKASI PENJUALAN PERALATAN GAMING</w:t>
            </w:r>
          </w:p>
        </w:tc>
      </w:tr>
      <w:tr w:rsidR="00C522C4" w14:paraId="52F580A6" w14:textId="77777777" w:rsidTr="00892261">
        <w:trPr>
          <w:trHeight w:hRule="exact" w:val="3686"/>
        </w:trPr>
        <w:tc>
          <w:tcPr>
            <w:tcW w:w="8154" w:type="dxa"/>
            <w:vAlign w:val="center"/>
          </w:tcPr>
          <w:p w14:paraId="3A00FCF8" w14:textId="77777777" w:rsidR="00C522C4" w:rsidRDefault="007A0E3F" w:rsidP="00C522C4">
            <w:pPr>
              <w:pStyle w:val="STTSNormalCover"/>
            </w:pPr>
            <w:r>
              <w:rPr>
                <w:rFonts w:cs="Arial"/>
                <w:b w:val="0"/>
                <w:noProof/>
                <w:lang w:eastAsia="zh-CN"/>
              </w:rPr>
              <w:drawing>
                <wp:inline distT="0" distB="0" distL="0" distR="0" wp14:anchorId="0FEF1254" wp14:editId="619ED51D">
                  <wp:extent cx="2305050" cy="2305050"/>
                  <wp:effectExtent l="19050" t="0" r="0" b="0"/>
                  <wp:docPr id="1" name="Picture 1" descr="LOGO ISTTS TRANS PUTI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 ISTTS TRANS PUTI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2C4" w14:paraId="721AA0D4" w14:textId="77777777" w:rsidTr="00892261">
        <w:trPr>
          <w:trHeight w:hRule="exact" w:val="567"/>
        </w:trPr>
        <w:tc>
          <w:tcPr>
            <w:tcW w:w="8154" w:type="dxa"/>
            <w:vAlign w:val="center"/>
          </w:tcPr>
          <w:p w14:paraId="2F552FE1" w14:textId="77777777" w:rsidR="00C522C4" w:rsidRDefault="00C522C4" w:rsidP="00C522C4">
            <w:pPr>
              <w:pStyle w:val="STTSNormalCover"/>
            </w:pPr>
          </w:p>
        </w:tc>
      </w:tr>
      <w:tr w:rsidR="00C522C4" w14:paraId="3860A183" w14:textId="77777777" w:rsidTr="00892261">
        <w:trPr>
          <w:trHeight w:hRule="exact" w:val="2608"/>
        </w:trPr>
        <w:tc>
          <w:tcPr>
            <w:tcW w:w="8154" w:type="dxa"/>
            <w:vAlign w:val="center"/>
          </w:tcPr>
          <w:p w14:paraId="0298D9E8" w14:textId="77777777" w:rsidR="00C522C4" w:rsidRPr="00C522C4" w:rsidRDefault="00C522C4" w:rsidP="00C522C4">
            <w:pPr>
              <w:pStyle w:val="STTSNormalCover"/>
            </w:pPr>
            <w:r w:rsidRPr="00C522C4">
              <w:t>Oleh:</w:t>
            </w:r>
          </w:p>
          <w:p w14:paraId="3CEC5A8B" w14:textId="77777777" w:rsidR="00C522C4" w:rsidRDefault="00EA49AD" w:rsidP="00C522C4">
            <w:pPr>
              <w:pStyle w:val="STTSNormalCover"/>
            </w:pPr>
            <w:r>
              <w:t>219116826 – ERIKO FERDIAN WINARKO</w:t>
            </w:r>
          </w:p>
          <w:p w14:paraId="525A685B" w14:textId="77777777" w:rsidR="00EA49AD" w:rsidRDefault="00EA49AD" w:rsidP="00C522C4">
            <w:pPr>
              <w:pStyle w:val="STTSNormalCover"/>
            </w:pPr>
            <w:r>
              <w:t>219116832 – JOHN CALVIN STEVEN</w:t>
            </w:r>
          </w:p>
          <w:p w14:paraId="71623E14" w14:textId="77777777" w:rsidR="00EA49AD" w:rsidRDefault="00EA49AD" w:rsidP="00C522C4">
            <w:pPr>
              <w:pStyle w:val="STTSNormalCover"/>
            </w:pPr>
            <w:r>
              <w:t>219116835 – KEVIN OCTAVIUS</w:t>
            </w:r>
          </w:p>
          <w:p w14:paraId="60F468FE" w14:textId="77777777" w:rsidR="00EA49AD" w:rsidRDefault="00EA49AD" w:rsidP="00C522C4">
            <w:pPr>
              <w:pStyle w:val="STTSNormalCover"/>
            </w:pPr>
            <w:r>
              <w:t>219116842 – RUSSEL JOSHUA CHANDRA</w:t>
            </w:r>
          </w:p>
          <w:p w14:paraId="1B6CCF7D" w14:textId="77777777" w:rsidR="00EA49AD" w:rsidRDefault="00EA49AD" w:rsidP="00C522C4">
            <w:pPr>
              <w:pStyle w:val="STTSNormalCover"/>
            </w:pPr>
          </w:p>
        </w:tc>
      </w:tr>
      <w:tr w:rsidR="00C522C4" w14:paraId="775FD492" w14:textId="77777777" w:rsidTr="00892261">
        <w:trPr>
          <w:trHeight w:hRule="exact" w:val="2835"/>
        </w:trPr>
        <w:tc>
          <w:tcPr>
            <w:tcW w:w="8154" w:type="dxa"/>
          </w:tcPr>
          <w:p w14:paraId="6E20F3C8" w14:textId="77777777" w:rsidR="00C522C4" w:rsidRDefault="00C522C4" w:rsidP="00C522C4">
            <w:pPr>
              <w:pStyle w:val="STTSNormalCover"/>
            </w:pPr>
            <w:r>
              <w:t>PROGRAM S</w:t>
            </w:r>
            <w:r w:rsidR="00A22328">
              <w:t>ARJANA</w:t>
            </w:r>
          </w:p>
          <w:p w14:paraId="01352DA8" w14:textId="77777777" w:rsidR="00C522C4" w:rsidRDefault="00C522C4" w:rsidP="00C522C4">
            <w:pPr>
              <w:pStyle w:val="STTSNormalCover"/>
            </w:pPr>
            <w:r>
              <w:t>PROGRAM STUDI TEKNIK ELEKTRO</w:t>
            </w:r>
          </w:p>
          <w:p w14:paraId="70252C04" w14:textId="77777777" w:rsidR="00A22328" w:rsidRDefault="00A22328" w:rsidP="00A22328">
            <w:pPr>
              <w:pStyle w:val="STTSNormalCover"/>
            </w:pPr>
            <w:r w:rsidRPr="00C522C4">
              <w:t xml:space="preserve">FAKULTAS </w:t>
            </w:r>
            <w:r>
              <w:t>SAINS DAN TEKNOLOGI</w:t>
            </w:r>
          </w:p>
          <w:p w14:paraId="5D16992D" w14:textId="77777777" w:rsidR="00C522C4" w:rsidRDefault="00C522C4" w:rsidP="00C522C4">
            <w:pPr>
              <w:pStyle w:val="STTSNormalCover"/>
            </w:pPr>
            <w:r>
              <w:t>INSTITUT SAINS DAN TEKNOLOGI TERPADU SURABAYA</w:t>
            </w:r>
          </w:p>
          <w:p w14:paraId="46FF452A" w14:textId="77777777" w:rsidR="00C522C4" w:rsidRDefault="00C522C4" w:rsidP="00C522C4">
            <w:pPr>
              <w:pStyle w:val="STTSNormalCover"/>
            </w:pPr>
            <w:r>
              <w:t>SURABAYA</w:t>
            </w:r>
          </w:p>
          <w:p w14:paraId="13035D54" w14:textId="77777777" w:rsidR="00C522C4" w:rsidRDefault="00EA49AD" w:rsidP="00C522C4">
            <w:pPr>
              <w:pStyle w:val="STTSNormalCover"/>
            </w:pPr>
            <w:r>
              <w:t>2021</w:t>
            </w:r>
          </w:p>
          <w:p w14:paraId="4A0D32BA" w14:textId="17C9E623" w:rsidR="00031480" w:rsidRDefault="00031480" w:rsidP="00C522C4">
            <w:pPr>
              <w:pStyle w:val="STTSNormalCover"/>
            </w:pPr>
          </w:p>
        </w:tc>
      </w:tr>
    </w:tbl>
    <w:p w14:paraId="326ADE6D" w14:textId="77777777" w:rsidR="005E6C51" w:rsidRDefault="005E6C51" w:rsidP="00D05AA0">
      <w:pPr>
        <w:pStyle w:val="STTSNormalDaftarIsi"/>
        <w:tabs>
          <w:tab w:val="left" w:pos="709"/>
          <w:tab w:val="right" w:leader="dot" w:pos="7230"/>
          <w:tab w:val="right" w:pos="8222"/>
        </w:tabs>
        <w:sectPr w:rsidR="005E6C51" w:rsidSect="009F4D69">
          <w:headerReference w:type="default" r:id="rId9"/>
          <w:footerReference w:type="default" r:id="rId10"/>
          <w:footerReference w:type="first" r:id="rId11"/>
          <w:pgSz w:w="11907" w:h="16840" w:code="9"/>
          <w:pgMar w:top="2268" w:right="1701" w:bottom="1701" w:left="2268" w:header="1418" w:footer="851" w:gutter="0"/>
          <w:pgNumType w:fmt="lowerRoman" w:start="1"/>
          <w:cols w:space="720"/>
          <w:docGrid w:linePitch="360"/>
        </w:sectPr>
      </w:pPr>
    </w:p>
    <w:bookmarkStart w:id="0" w:name="_Toc92357836" w:displacedByCustomXml="next"/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4452974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sdt>
          <w:sdtPr>
            <w:rPr>
              <w:rFonts w:ascii="Times New Roman" w:eastAsia="Calibri" w:hAnsi="Times New Roman" w:cs="Times New Roman"/>
              <w:color w:val="auto"/>
              <w:sz w:val="24"/>
              <w:szCs w:val="24"/>
            </w:rPr>
            <w:id w:val="89208615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0E90F52A" w14:textId="372E468C" w:rsidR="00107370" w:rsidRPr="00CE5B40" w:rsidRDefault="00107370" w:rsidP="00CE5B40">
              <w:pPr>
                <w:pStyle w:val="TOCHeading"/>
                <w:jc w:val="center"/>
                <w:rPr>
                  <w:rFonts w:ascii="Times New Roman" w:hAnsi="Times New Roman" w:cs="Times New Roman"/>
                  <w:b/>
                  <w:bCs/>
                  <w:color w:val="auto"/>
                </w:rPr>
              </w:pPr>
              <w:r w:rsidRPr="00CE5B40">
                <w:rPr>
                  <w:rFonts w:ascii="Times New Roman" w:hAnsi="Times New Roman" w:cs="Times New Roman"/>
                  <w:b/>
                  <w:bCs/>
                  <w:color w:val="auto"/>
                </w:rPr>
                <w:t>DAFTAR ISI</w:t>
              </w:r>
            </w:p>
            <w:p w14:paraId="0555439A" w14:textId="77777777" w:rsidR="00107370" w:rsidRPr="00CE5B40" w:rsidRDefault="00107370" w:rsidP="00CE5B40">
              <w:pPr>
                <w:ind w:firstLine="0"/>
                <w:rPr>
                  <w:b/>
                  <w:bCs/>
                  <w:szCs w:val="24"/>
                </w:rPr>
              </w:pPr>
            </w:p>
            <w:p w14:paraId="6A1A0ECB" w14:textId="77777777" w:rsidR="00107370" w:rsidRPr="00CE5B40" w:rsidRDefault="00107370" w:rsidP="00CE5B40">
              <w:pPr>
                <w:ind w:firstLine="0"/>
                <w:jc w:val="right"/>
                <w:rPr>
                  <w:b/>
                  <w:bCs/>
                  <w:szCs w:val="24"/>
                </w:rPr>
              </w:pPr>
              <w:r w:rsidRPr="00CE5B40">
                <w:rPr>
                  <w:b/>
                  <w:bCs/>
                  <w:szCs w:val="24"/>
                </w:rPr>
                <w:t>Halaman</w:t>
              </w:r>
            </w:p>
            <w:p w14:paraId="04B666FA" w14:textId="11BBC8EC" w:rsidR="00107370" w:rsidRPr="00CE5B40" w:rsidRDefault="00107370" w:rsidP="00CE5B40">
              <w:pPr>
                <w:ind w:firstLine="0"/>
                <w:rPr>
                  <w:szCs w:val="24"/>
                </w:rPr>
              </w:pPr>
              <w:r w:rsidRPr="00CE5B40">
                <w:rPr>
                  <w:szCs w:val="24"/>
                </w:rPr>
                <w:t>HALAMAN JUDUL……………………………………………………</w:t>
              </w:r>
              <w:r w:rsidR="00021DA6" w:rsidRPr="00CE5B40">
                <w:rPr>
                  <w:szCs w:val="24"/>
                </w:rPr>
                <w:t>…</w:t>
              </w:r>
              <w:r w:rsidRPr="00CE5B40">
                <w:rPr>
                  <w:szCs w:val="24"/>
                </w:rPr>
                <w:t xml:space="preserve">           </w:t>
              </w:r>
              <w:r w:rsidR="00021DA6" w:rsidRPr="00CE5B40">
                <w:rPr>
                  <w:szCs w:val="24"/>
                </w:rPr>
                <w:t xml:space="preserve"> </w:t>
              </w:r>
              <w:r w:rsidR="00576F67">
                <w:rPr>
                  <w:szCs w:val="24"/>
                </w:rPr>
                <w:t xml:space="preserve"> </w:t>
              </w:r>
              <w:proofErr w:type="spellStart"/>
              <w:r w:rsidRPr="00CE5B40">
                <w:rPr>
                  <w:szCs w:val="24"/>
                </w:rPr>
                <w:t>i</w:t>
              </w:r>
              <w:proofErr w:type="spellEnd"/>
            </w:p>
            <w:p w14:paraId="0976D1A9" w14:textId="5673847B" w:rsidR="00021DA6" w:rsidRPr="00CE5B40" w:rsidRDefault="00021DA6" w:rsidP="00CE5B40">
              <w:pPr>
                <w:ind w:firstLine="0"/>
                <w:rPr>
                  <w:szCs w:val="24"/>
                </w:rPr>
              </w:pPr>
              <w:r w:rsidRPr="00CE5B40">
                <w:rPr>
                  <w:szCs w:val="24"/>
                </w:rPr>
                <w:t>DAFTAR ISI……………………………………………………………....            ii</w:t>
              </w:r>
            </w:p>
            <w:p w14:paraId="6B10A858" w14:textId="10E1E310" w:rsidR="001D198B" w:rsidRPr="00CE5B40" w:rsidRDefault="00107370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TOC \o "1-3" \h \z \u </w:instrText>
              </w: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hyperlink w:anchor="_Toc92366686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    PENDAHULUAN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_Toc92366686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91734A5" w14:textId="12BFA407" w:rsidR="001D198B" w:rsidRPr="00CE5B40" w:rsidRDefault="001D198B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 w:rsidRPr="00CE5B40">
                <w:rPr>
                  <w:rStyle w:val="Hyperlink"/>
                  <w:u w:val="none"/>
                  <w:lang w:val="en-US"/>
                </w:rPr>
                <w:t xml:space="preserve">           </w:t>
              </w:r>
              <w:r w:rsidR="00CE5B40">
                <w:rPr>
                  <w:rStyle w:val="Hyperlink"/>
                  <w:u w:val="none"/>
                  <w:lang w:val="en-US"/>
                </w:rPr>
                <w:t xml:space="preserve">   </w:t>
              </w:r>
              <w:hyperlink w:anchor="_Toc92366687" w:history="1">
                <w:r w:rsidRPr="00CE5B40">
                  <w:rPr>
                    <w:rStyle w:val="Hyperlink"/>
                    <w:u w:val="none"/>
                  </w:rPr>
                  <w:t>1.1</w:t>
                </w:r>
                <w:bookmarkStart w:id="1" w:name="_Hlk92367054"/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bookmarkEnd w:id="1"/>
                <w:r w:rsidRPr="00CE5B40">
                  <w:rPr>
                    <w:rStyle w:val="Hyperlink"/>
                    <w:u w:val="none"/>
                  </w:rPr>
                  <w:t>Latar Belakang</w:t>
                </w:r>
                <w:r w:rsidRPr="00CE5B40">
                  <w:rPr>
                    <w:webHidden/>
                  </w:rPr>
                  <w:tab/>
                </w:r>
                <w:r w:rsidRPr="00CE5B40">
                  <w:t xml:space="preserve">            </w:t>
                </w:r>
                <w:r w:rsidRPr="00CE5B40">
                  <w:rPr>
                    <w:webHidden/>
                  </w:rPr>
                  <w:fldChar w:fldCharType="begin"/>
                </w:r>
                <w:r w:rsidRPr="00CE5B40">
                  <w:rPr>
                    <w:webHidden/>
                  </w:rPr>
                  <w:instrText xml:space="preserve"> PAGEREF _Toc92366687 \h </w:instrText>
                </w:r>
                <w:r w:rsidRPr="00CE5B40">
                  <w:rPr>
                    <w:webHidden/>
                  </w:rPr>
                </w:r>
                <w:r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</w:t>
                </w:r>
                <w:r w:rsidRPr="00CE5B40">
                  <w:rPr>
                    <w:webHidden/>
                  </w:rPr>
                  <w:fldChar w:fldCharType="end"/>
                </w:r>
              </w:hyperlink>
            </w:p>
            <w:p w14:paraId="0A4BA7BD" w14:textId="3B7CEFF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88" w:history="1">
                <w:r w:rsidR="001D198B" w:rsidRPr="00CE5B40">
                  <w:rPr>
                    <w:rStyle w:val="Hyperlink"/>
                    <w:u w:val="none"/>
                  </w:rPr>
                  <w:t>1.2</w:t>
                </w:r>
                <w:r w:rsidR="001D198B"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Tujuan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_Toc92366688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36EB2A3" w14:textId="607A2F81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89" w:history="1">
                <w:r w:rsidR="001D198B" w:rsidRPr="00CE5B40">
                  <w:rPr>
                    <w:rStyle w:val="Hyperlink"/>
                    <w:u w:val="none"/>
                  </w:rPr>
                  <w:t>1.3</w:t>
                </w:r>
                <w:r w:rsidR="001D198B"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Teori Penunjang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_Toc92366689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2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8C7DACE" w14:textId="7E22DF9C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   </w:t>
              </w:r>
              <w:hyperlink w:anchor="_Toc9236669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1.      My SQL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4621BE2B" w14:textId="26476C79" w:rsidR="001D198B" w:rsidRPr="00CE5B40" w:rsidRDefault="001D198B" w:rsidP="00CE5B40">
              <w:pPr>
                <w:pStyle w:val="TOC3"/>
                <w:tabs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691" w:history="1"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>2.      E-commerce API //payment gateway</w:t>
                </w:r>
                <w:r w:rsidRPr="00CE5B40">
                  <w:rPr>
                    <w:noProof/>
                    <w:webHidden/>
                    <w:szCs w:val="24"/>
                  </w:rPr>
                  <w:tab/>
                </w:r>
                <w:r w:rsidRPr="00CE5B40">
                  <w:rPr>
                    <w:noProof/>
                    <w:szCs w:val="24"/>
                  </w:rPr>
                  <w:t xml:space="preserve">            </w:t>
                </w:r>
                <w:r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Pr="00CE5B40">
                  <w:rPr>
                    <w:noProof/>
                    <w:webHidden/>
                    <w:szCs w:val="24"/>
                  </w:rPr>
                  <w:instrText xml:space="preserve"> PAGEREF _Toc92366691 \h </w:instrText>
                </w:r>
                <w:r w:rsidRPr="00CE5B40">
                  <w:rPr>
                    <w:noProof/>
                    <w:webHidden/>
                    <w:szCs w:val="24"/>
                  </w:rPr>
                </w:r>
                <w:r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7894D58" w14:textId="3D8DCBF0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   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692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3.      C#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_Toc92366692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968D4A8" w14:textId="2C5FF3D8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693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4.      Visual studio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_Toc92366693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3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5B2E08A" w14:textId="6CF5D06B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4" w:history="1">
                <w:r w:rsidR="001D198B" w:rsidRPr="00CE5B40">
                  <w:rPr>
                    <w:rStyle w:val="Hyperlink"/>
                    <w:u w:val="none"/>
                  </w:rPr>
                  <w:t>1.4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Ruang Lingkup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_Toc92366694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3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0A5CC7C2" w14:textId="37270705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5" w:history="1">
                <w:r w:rsidR="001D198B" w:rsidRPr="00CE5B40">
                  <w:rPr>
                    <w:rStyle w:val="Hyperlink"/>
                    <w:u w:val="none"/>
                  </w:rPr>
                  <w:t>1.5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Metodologi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_Toc92366695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46804BE" w14:textId="1FD1251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</w:t>
              </w:r>
              <w:r w:rsidR="001D198B" w:rsidRPr="00CE5B40">
                <w:rPr>
                  <w:rStyle w:val="Hyperlink"/>
                  <w:u w:val="none"/>
                </w:rPr>
                <w:t xml:space="preserve">     </w:t>
              </w:r>
              <w:r>
                <w:rPr>
                  <w:rStyle w:val="Hyperlink"/>
                  <w:u w:val="none"/>
                  <w:lang w:val="en-US"/>
                </w:rPr>
                <w:t xml:space="preserve"> </w:t>
              </w:r>
              <w:hyperlink w:anchor="_Toc92366696" w:history="1">
                <w:r w:rsidR="001D198B" w:rsidRPr="00CE5B40">
                  <w:rPr>
                    <w:rStyle w:val="Hyperlink"/>
                    <w:u w:val="none"/>
                  </w:rPr>
                  <w:t>1.6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Sistematika Pembahasan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_Toc92366696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458AA764" w14:textId="64F436C9" w:rsidR="001D198B" w:rsidRPr="00CE5B40" w:rsidRDefault="00C82045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697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II</w:t>
                </w:r>
                <w:r w:rsid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ANALISA SISTEM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_Toc92366697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7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3449445" w14:textId="36513850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8" w:history="1">
                <w:r w:rsidR="001D198B" w:rsidRPr="00CE5B40">
                  <w:rPr>
                    <w:rStyle w:val="Hyperlink"/>
                    <w:u w:val="none"/>
                  </w:rPr>
                  <w:t>2.1</w:t>
                </w:r>
                <w:r w:rsidRPr="00CE5B40">
                  <w:rPr>
                    <w:rStyle w:val="Hyperlink"/>
                    <w:u w:val="none"/>
                  </w:rPr>
                  <w:t xml:space="preserve">     </w:t>
                </w:r>
                <w:r>
                  <w:rPr>
                    <w:rStyle w:val="Hyperlink"/>
                    <w:u w:val="none"/>
                    <w:lang w:val="en-US"/>
                  </w:rPr>
                  <w:t xml:space="preserve"> </w:t>
                </w:r>
                <w:r w:rsidR="001D198B" w:rsidRPr="00CE5B40">
                  <w:rPr>
                    <w:rStyle w:val="Hyperlink"/>
                    <w:u w:val="none"/>
                  </w:rPr>
                  <w:t>Fact Finding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8F91F51" w14:textId="6856ADA0" w:rsidR="001D198B" w:rsidRPr="00CE5B40" w:rsidRDefault="00CE5B40" w:rsidP="00CE5B40">
              <w:pPr>
                <w:pStyle w:val="TOC3"/>
                <w:tabs>
                  <w:tab w:val="left" w:pos="190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699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2.1.1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Pembanding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_Toc92366699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783330D4" w14:textId="3B88BCB9" w:rsidR="001D198B" w:rsidRPr="00CE5B40" w:rsidRDefault="00CE5B40" w:rsidP="00CE5B40">
              <w:pPr>
                <w:pStyle w:val="TOC3"/>
                <w:tabs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70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2.1.2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Dokumentasi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5EE51D04" w14:textId="798E68AC" w:rsidR="001D198B" w:rsidRPr="00CE5B40" w:rsidRDefault="00CE5B40" w:rsidP="00CE5B40">
              <w:pPr>
                <w:pStyle w:val="TOC3"/>
                <w:tabs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u w:val="none"/>
                </w:rPr>
                <w:t xml:space="preserve">                </w:t>
              </w: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hyperlink w:anchor="_Toc92366701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2.1.3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Prototype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_Toc92366701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14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69700CA" w14:textId="4C2C46A7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2" w:history="1">
                <w:r w:rsidR="001D198B" w:rsidRPr="00CE5B40">
                  <w:rPr>
                    <w:rStyle w:val="Hyperlink"/>
                    <w:u w:val="none"/>
                  </w:rPr>
                  <w:t>2.2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Analisis  Kebutuhan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_Toc92366702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3A061329" w14:textId="6D60B684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</w:t>
              </w:r>
              <w:r w:rsidRPr="00CE5B40">
                <w:rPr>
                  <w:rStyle w:val="Hyperlink"/>
                  <w:u w:val="none"/>
                </w:rPr>
                <w:t xml:space="preserve">    </w:t>
              </w:r>
              <w:r>
                <w:rPr>
                  <w:rStyle w:val="Hyperlink"/>
                  <w:u w:val="none"/>
                  <w:lang w:val="en-US"/>
                </w:rPr>
                <w:t xml:space="preserve"> </w:t>
              </w:r>
              <w:r w:rsidRPr="00CE5B40">
                <w:rPr>
                  <w:rStyle w:val="Hyperlink"/>
                  <w:u w:val="none"/>
                </w:rPr>
                <w:t xml:space="preserve"> </w:t>
              </w:r>
              <w:hyperlink w:anchor="_Toc92366703" w:history="1">
                <w:r w:rsidR="001D198B" w:rsidRPr="00CE5B40">
                  <w:rPr>
                    <w:rStyle w:val="Hyperlink"/>
                    <w:u w:val="none"/>
                  </w:rPr>
                  <w:t>2.3</w:t>
                </w:r>
                <w:r w:rsidRPr="00CE5B40">
                  <w:rPr>
                    <w:rStyle w:val="Hyperlink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Hardware Requirement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_Toc92366703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18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619D434" w14:textId="39B70F08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4" w:history="1">
                <w:r w:rsidR="001D198B" w:rsidRPr="00CE5B40">
                  <w:rPr>
                    <w:rStyle w:val="Hyperlink"/>
                    <w:u w:val="none"/>
                  </w:rPr>
                  <w:t>2.4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Batasan Aplikasi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_Toc92366704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18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7B14359A" w14:textId="77777777" w:rsidR="001D198B" w:rsidRPr="00CE5B40" w:rsidRDefault="001D198B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sectPr w:rsidR="001D198B" w:rsidRPr="00CE5B40" w:rsidSect="001D198B">
                  <w:headerReference w:type="default" r:id="rId12"/>
                  <w:footerReference w:type="default" r:id="rId13"/>
                  <w:footerReference w:type="first" r:id="rId14"/>
                  <w:pgSz w:w="11907" w:h="16840" w:code="9"/>
                  <w:pgMar w:top="2268" w:right="1701" w:bottom="1701" w:left="2268" w:header="1418" w:footer="851" w:gutter="0"/>
                  <w:pgNumType w:fmt="lowerRoman"/>
                  <w:cols w:space="720"/>
                  <w:titlePg/>
                  <w:docGrid w:linePitch="360"/>
                </w:sectPr>
              </w:pPr>
            </w:p>
            <w:p w14:paraId="77EE8D3A" w14:textId="7D04379D" w:rsidR="001D198B" w:rsidRPr="00CE5B40" w:rsidRDefault="00C82045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05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3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SISTEM DESAIN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_Toc92366705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20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5ACEF12" w14:textId="04DE0860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6" w:history="1">
                <w:r w:rsidR="001D198B" w:rsidRPr="00CE5B40">
                  <w:rPr>
                    <w:rStyle w:val="Hyperlink"/>
                    <w:u w:val="none"/>
                  </w:rPr>
                  <w:t>3.1</w:t>
                </w:r>
                <w:r w:rsidRPr="00CE5B40">
                  <w:rPr>
                    <w:rStyle w:val="Hyperlink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Desain Interface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_Toc92366706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20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65C48E7" w14:textId="47154AD1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u w:val="none"/>
                </w:rPr>
                <w:t xml:space="preserve">                         </w:t>
              </w:r>
              <w:hyperlink w:anchor="_Toc92366707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1.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Awal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_Toc92366707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20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3D6584B5" w14:textId="7138AF21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   </w:t>
              </w:r>
              <w:hyperlink w:anchor="_Toc92366708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Register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_Toc92366708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21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7AA0F5D5" w14:textId="32839CF6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709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3.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Admin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_Toc92366709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C03E3AB" w14:textId="7DF77435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  </w:t>
              </w:r>
              <w:hyperlink w:anchor="_Toc9236671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4.</w:t>
                </w:r>
                <w:r w:rsidRPr="00CE5B40">
                  <w:rPr>
                    <w:rFonts w:eastAsiaTheme="minorEastAsia"/>
                    <w:noProof/>
                    <w:szCs w:val="24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User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_Toc92366710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C41D132" w14:textId="07200A06" w:rsidR="001D198B" w:rsidRPr="00CE5B40" w:rsidRDefault="00C82045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11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IV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IMPLEMENTASI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_Toc92366711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42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40315DF" w14:textId="1991F07E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2" w:history="1">
                <w:r w:rsidR="001D198B" w:rsidRPr="00CE5B40">
                  <w:rPr>
                    <w:rStyle w:val="Hyperlink"/>
                    <w:u w:val="none"/>
                  </w:rPr>
                  <w:t>4.1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Koneksi Server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_Toc92366712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42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56AFA62" w14:textId="7FF47EA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</w:t>
              </w:r>
              <w:r w:rsidRPr="00CE5B40">
                <w:rPr>
                  <w:rStyle w:val="Hyperlink"/>
                  <w:u w:val="none"/>
                </w:rPr>
                <w:t xml:space="preserve">    </w:t>
              </w:r>
              <w:hyperlink w:anchor="_Toc92366713" w:history="1">
                <w:r w:rsidR="001D198B" w:rsidRPr="00CE5B40">
                  <w:rPr>
                    <w:rStyle w:val="Hyperlink"/>
                    <w:u w:val="none"/>
                  </w:rPr>
                  <w:t>4.2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App Page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_Toc92366713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43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44144A6F" w14:textId="1B3B0AA5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 xml:space="preserve">              </w:t>
              </w:r>
              <w:hyperlink w:anchor="_Toc92366714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4.3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Register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_Toc92366714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44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9784D14" w14:textId="228DF84D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ab/>
                <w:t xml:space="preserve">   </w:t>
              </w:r>
              <w:hyperlink w:anchor="_Toc92366715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4.4</w:t>
                </w:r>
                <w:r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Admin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_Toc92366715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45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731E06A" w14:textId="5A29A70C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ab/>
                <w:t xml:space="preserve">   </w:t>
              </w:r>
              <w:hyperlink w:anchor="_Toc92366716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4.5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User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_Toc92366716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52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F7B2EC7" w14:textId="51F49B41" w:rsidR="001D198B" w:rsidRPr="00CE5B40" w:rsidRDefault="00C82045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17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  <w:lang w:val="en-ID"/>
                  </w:rPr>
                  <w:t>BAB V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  <w:lang w:val="en-ID"/>
                  </w:rPr>
                  <w:t xml:space="preserve"> PENUTUP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_Toc92366717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67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3BE7444" w14:textId="0B74B48D" w:rsidR="001D198B" w:rsidRPr="00CE5B40" w:rsidRDefault="00576F67" w:rsidP="00576F67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8" w:history="1">
                <w:r w:rsidR="001D198B" w:rsidRPr="00CE5B40">
                  <w:rPr>
                    <w:rStyle w:val="Hyperlink"/>
                    <w:u w:val="none"/>
                    <w:lang w:val="en-ID"/>
                  </w:rPr>
                  <w:t>5.1</w:t>
                </w:r>
                <w:r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  <w:lang w:val="en-ID"/>
                  </w:rPr>
                  <w:t>Kesimpulan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7C7F24B9" w14:textId="0584F85A" w:rsidR="001D198B" w:rsidRPr="00CE5B40" w:rsidRDefault="00576F67" w:rsidP="00576F67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9" w:history="1">
                <w:r w:rsidR="001D198B" w:rsidRPr="00CE5B40">
                  <w:rPr>
                    <w:rStyle w:val="Hyperlink"/>
                    <w:u w:val="none"/>
                    <w:lang w:val="en-ID"/>
                  </w:rPr>
                  <w:t>5.2</w:t>
                </w:r>
                <w:r>
                  <w:rPr>
                    <w:rStyle w:val="Hyperlink"/>
                    <w:u w:val="none"/>
                    <w:lang w:val="en-ID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  <w:lang w:val="en-ID"/>
                  </w:rPr>
                  <w:t>Saran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_Toc92366719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34B0CD1C" w14:textId="130AC5FE" w:rsidR="001D198B" w:rsidRPr="00CE5B40" w:rsidRDefault="00C82045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20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DAFTAR PUSTAKA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_Toc92366720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68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8231483" w14:textId="758A6130" w:rsidR="00107370" w:rsidRPr="00CE5B40" w:rsidRDefault="00107370" w:rsidP="00CE5B40">
              <w:pPr>
                <w:ind w:firstLine="0"/>
                <w:rPr>
                  <w:noProof/>
                  <w:szCs w:val="24"/>
                </w:rPr>
              </w:pPr>
              <w:r w:rsidRPr="00CE5B40">
                <w:rPr>
                  <w:noProof/>
                  <w:szCs w:val="24"/>
                </w:rPr>
                <w:fldChar w:fldCharType="end"/>
              </w:r>
            </w:p>
          </w:sdtContent>
        </w:sdt>
      </w:sdtContent>
    </w:sdt>
    <w:p w14:paraId="58BF5FCE" w14:textId="0A03AA86" w:rsidR="001D198B" w:rsidRPr="00CE5B40" w:rsidRDefault="001D198B" w:rsidP="00CE5B40">
      <w:pPr>
        <w:ind w:firstLine="0"/>
        <w:rPr>
          <w:noProof/>
          <w:szCs w:val="24"/>
        </w:rPr>
      </w:pPr>
    </w:p>
    <w:p w14:paraId="49B17A6C" w14:textId="184700D7" w:rsidR="001D198B" w:rsidRPr="00CE5B40" w:rsidRDefault="001D198B" w:rsidP="00CE5B40">
      <w:pPr>
        <w:ind w:firstLine="0"/>
        <w:rPr>
          <w:noProof/>
          <w:szCs w:val="24"/>
        </w:rPr>
      </w:pPr>
    </w:p>
    <w:p w14:paraId="76F7E609" w14:textId="12F17F52" w:rsidR="001D198B" w:rsidRDefault="001D198B" w:rsidP="00021DA6">
      <w:pPr>
        <w:ind w:firstLine="0"/>
        <w:rPr>
          <w:b/>
          <w:bCs/>
          <w:noProof/>
        </w:rPr>
      </w:pPr>
    </w:p>
    <w:p w14:paraId="55AE3817" w14:textId="4EED066C" w:rsidR="001D198B" w:rsidRDefault="001D198B" w:rsidP="00021DA6">
      <w:pPr>
        <w:ind w:firstLine="0"/>
        <w:rPr>
          <w:b/>
          <w:bCs/>
          <w:noProof/>
        </w:rPr>
      </w:pPr>
    </w:p>
    <w:p w14:paraId="761C3319" w14:textId="11E704F3" w:rsidR="001D198B" w:rsidRDefault="001D198B" w:rsidP="00021DA6">
      <w:pPr>
        <w:ind w:firstLine="0"/>
        <w:rPr>
          <w:b/>
          <w:bCs/>
          <w:noProof/>
        </w:rPr>
      </w:pPr>
    </w:p>
    <w:p w14:paraId="66B59C3E" w14:textId="24E2428D" w:rsidR="001D198B" w:rsidRDefault="001D198B" w:rsidP="00021DA6">
      <w:pPr>
        <w:ind w:firstLine="0"/>
        <w:rPr>
          <w:b/>
          <w:bCs/>
          <w:noProof/>
        </w:rPr>
      </w:pPr>
    </w:p>
    <w:p w14:paraId="121C38FE" w14:textId="77777777" w:rsidR="001D198B" w:rsidRDefault="001D198B" w:rsidP="00021DA6">
      <w:pPr>
        <w:ind w:firstLine="0"/>
        <w:rPr>
          <w:b/>
          <w:bCs/>
          <w:noProof/>
        </w:rPr>
        <w:sectPr w:rsidR="001D198B" w:rsidSect="001D198B">
          <w:pgSz w:w="11907" w:h="16840" w:code="9"/>
          <w:pgMar w:top="2268" w:right="1701" w:bottom="1701" w:left="2268" w:header="1418" w:footer="851" w:gutter="0"/>
          <w:pgNumType w:fmt="lowerRoman"/>
          <w:cols w:space="720"/>
          <w:titlePg/>
          <w:docGrid w:linePitch="360"/>
        </w:sectPr>
      </w:pPr>
    </w:p>
    <w:p w14:paraId="2287A0B3" w14:textId="65387E3D" w:rsidR="00F57EE6" w:rsidRDefault="00165D7D" w:rsidP="001D198B">
      <w:pPr>
        <w:pStyle w:val="STTSJudulBab"/>
        <w:outlineLvl w:val="0"/>
      </w:pPr>
      <w:bookmarkStart w:id="2" w:name="_Toc92366686"/>
      <w:r>
        <w:lastRenderedPageBreak/>
        <w:t>BAB I</w:t>
      </w:r>
      <w:bookmarkEnd w:id="0"/>
      <w:bookmarkEnd w:id="2"/>
    </w:p>
    <w:p w14:paraId="633BAC80" w14:textId="2C786A02" w:rsidR="00165D7D" w:rsidRDefault="00165D7D" w:rsidP="00A81506">
      <w:pPr>
        <w:pStyle w:val="STTSJudulBab"/>
      </w:pPr>
      <w:r>
        <w:t>PENDAHULUAN</w:t>
      </w:r>
    </w:p>
    <w:p w14:paraId="0355A35D" w14:textId="77777777" w:rsidR="00165D7D" w:rsidRDefault="00165D7D" w:rsidP="00165D7D">
      <w:pPr>
        <w:pStyle w:val="STTSJudulBab"/>
      </w:pPr>
    </w:p>
    <w:p w14:paraId="0768D9BD" w14:textId="77777777" w:rsidR="00EA49AD" w:rsidRDefault="00EA49AD" w:rsidP="00EA49AD">
      <w:pPr>
        <w:pStyle w:val="STTSJudulBab"/>
        <w:ind w:firstLine="709"/>
        <w:jc w:val="both"/>
        <w:rPr>
          <w:b w:val="0"/>
          <w:sz w:val="24"/>
          <w:szCs w:val="24"/>
        </w:rPr>
      </w:pPr>
      <w:proofErr w:type="spellStart"/>
      <w:r w:rsidRPr="00332543">
        <w:rPr>
          <w:b w:val="0"/>
          <w:sz w:val="24"/>
          <w:szCs w:val="24"/>
        </w:rPr>
        <w:t>Topik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kita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bahas</w:t>
      </w:r>
      <w:proofErr w:type="spellEnd"/>
      <w:r w:rsidRPr="00332543">
        <w:rPr>
          <w:b w:val="0"/>
          <w:sz w:val="24"/>
          <w:szCs w:val="24"/>
        </w:rPr>
        <w:t xml:space="preserve"> kali </w:t>
      </w:r>
      <w:proofErr w:type="spellStart"/>
      <w:r w:rsidRPr="00332543">
        <w:rPr>
          <w:b w:val="0"/>
          <w:sz w:val="24"/>
          <w:szCs w:val="24"/>
        </w:rPr>
        <w:t>ini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merupakan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sebuah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aplikasi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bertema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t</w:t>
      </w:r>
      <w:r w:rsidRPr="00332543">
        <w:rPr>
          <w:b w:val="0"/>
          <w:sz w:val="24"/>
          <w:szCs w:val="24"/>
        </w:rPr>
        <w:t>oko</w:t>
      </w:r>
      <w:proofErr w:type="spellEnd"/>
      <w:r>
        <w:rPr>
          <w:b w:val="0"/>
          <w:sz w:val="24"/>
          <w:szCs w:val="24"/>
        </w:rPr>
        <w:t xml:space="preserve">, </w:t>
      </w:r>
      <w:proofErr w:type="spellStart"/>
      <w:r>
        <w:rPr>
          <w:b w:val="0"/>
          <w:sz w:val="24"/>
          <w:szCs w:val="24"/>
        </w:rPr>
        <w:t>dimana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kita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 </w:t>
      </w:r>
      <w:proofErr w:type="spellStart"/>
      <w:r w:rsidRPr="00332543">
        <w:rPr>
          <w:b w:val="0"/>
          <w:sz w:val="24"/>
          <w:szCs w:val="24"/>
        </w:rPr>
        <w:t>untuk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para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membeli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</w:t>
      </w:r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serta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 xml:space="preserve"> yang </w:t>
      </w:r>
      <w:proofErr w:type="spellStart"/>
      <w:r>
        <w:rPr>
          <w:b w:val="0"/>
          <w:sz w:val="24"/>
          <w:szCs w:val="24"/>
        </w:rPr>
        <w:t>ingin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produk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mereka</w:t>
      </w:r>
      <w:proofErr w:type="spellEnd"/>
      <w:r>
        <w:rPr>
          <w:b w:val="0"/>
          <w:sz w:val="24"/>
          <w:szCs w:val="24"/>
        </w:rPr>
        <w:t xml:space="preserve">. </w:t>
      </w:r>
      <w:proofErr w:type="spellStart"/>
      <w:r>
        <w:rPr>
          <w:b w:val="0"/>
          <w:sz w:val="24"/>
          <w:szCs w:val="24"/>
        </w:rPr>
        <w:t>Aplikasi</w:t>
      </w:r>
      <w:proofErr w:type="spellEnd"/>
      <w:r>
        <w:rPr>
          <w:b w:val="0"/>
          <w:sz w:val="24"/>
          <w:szCs w:val="24"/>
        </w:rPr>
        <w:t xml:space="preserve"> tersebut </w:t>
      </w:r>
      <w:proofErr w:type="spellStart"/>
      <w:r>
        <w:rPr>
          <w:b w:val="0"/>
          <w:sz w:val="24"/>
          <w:szCs w:val="24"/>
        </w:rPr>
        <w:t>dibuat</w:t>
      </w:r>
      <w:proofErr w:type="spellEnd"/>
      <w:r>
        <w:rPr>
          <w:b w:val="0"/>
          <w:sz w:val="24"/>
          <w:szCs w:val="24"/>
        </w:rPr>
        <w:t xml:space="preserve"> </w:t>
      </w:r>
      <w:r w:rsidRPr="00332543">
        <w:rPr>
          <w:b w:val="0"/>
          <w:sz w:val="24"/>
          <w:szCs w:val="24"/>
        </w:rPr>
        <w:t xml:space="preserve">agar </w:t>
      </w:r>
      <w:proofErr w:type="spellStart"/>
      <w:r w:rsidRPr="00332543">
        <w:rPr>
          <w:b w:val="0"/>
          <w:sz w:val="24"/>
          <w:szCs w:val="24"/>
        </w:rPr>
        <w:t>dapat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berada</w:t>
      </w:r>
      <w:proofErr w:type="spellEnd"/>
      <w:r w:rsidRPr="00332543">
        <w:rPr>
          <w:b w:val="0"/>
          <w:sz w:val="24"/>
          <w:szCs w:val="24"/>
        </w:rPr>
        <w:t xml:space="preserve"> di </w:t>
      </w:r>
      <w:proofErr w:type="spellStart"/>
      <w:r w:rsidRPr="00332543">
        <w:rPr>
          <w:b w:val="0"/>
          <w:sz w:val="24"/>
          <w:szCs w:val="24"/>
        </w:rPr>
        <w:t>luar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jangkauan</w:t>
      </w:r>
      <w:proofErr w:type="spellEnd"/>
      <w:r w:rsidRPr="00332543">
        <w:rPr>
          <w:b w:val="0"/>
          <w:sz w:val="24"/>
          <w:szCs w:val="24"/>
        </w:rPr>
        <w:t xml:space="preserve"> area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>.</w:t>
      </w:r>
    </w:p>
    <w:p w14:paraId="5C75EEEA" w14:textId="77777777" w:rsidR="00165D7D" w:rsidRDefault="00165D7D" w:rsidP="00165D7D"/>
    <w:p w14:paraId="335B7D3F" w14:textId="48D39015" w:rsidR="00B86AF7" w:rsidRDefault="00B86AF7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3" w:name="_Toc92357837"/>
      <w:bookmarkStart w:id="4" w:name="_Toc92366687"/>
      <w:r>
        <w:t xml:space="preserve">Latar </w:t>
      </w:r>
      <w:proofErr w:type="spellStart"/>
      <w:r>
        <w:t>Belakang</w:t>
      </w:r>
      <w:bookmarkEnd w:id="3"/>
      <w:bookmarkEnd w:id="4"/>
      <w:proofErr w:type="spellEnd"/>
    </w:p>
    <w:p w14:paraId="57E0A57D" w14:textId="77777777" w:rsidR="00B86AF7" w:rsidRDefault="00B86AF7" w:rsidP="00B86AF7">
      <w:pPr>
        <w:tabs>
          <w:tab w:val="left" w:pos="720"/>
        </w:tabs>
      </w:pPr>
      <w:r>
        <w:t xml:space="preserve">Pada masa </w:t>
      </w:r>
      <w:proofErr w:type="spellStart"/>
      <w:r>
        <w:t>pandemi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. Yang </w:t>
      </w:r>
      <w:proofErr w:type="spellStart"/>
      <w:r>
        <w:t>terdampak</w:t>
      </w:r>
      <w:proofErr w:type="spellEnd"/>
      <w:r>
        <w:t xml:space="preserve"> pada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PPKM.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aksesoris</w:t>
      </w:r>
      <w:proofErr w:type="spellEnd"/>
      <w:r>
        <w:t xml:space="preserve"> computer </w:t>
      </w:r>
      <w:proofErr w:type="spellStart"/>
      <w:r>
        <w:t>atau</w:t>
      </w:r>
      <w:proofErr w:type="spellEnd"/>
      <w:r>
        <w:t xml:space="preserve"> gaming yang sangat </w:t>
      </w:r>
      <w:proofErr w:type="spellStart"/>
      <w:r>
        <w:t>diminati</w:t>
      </w:r>
      <w:proofErr w:type="spellEnd"/>
      <w:r>
        <w:t xml:space="preserve"> oleh para pemuda </w:t>
      </w:r>
      <w:proofErr w:type="spellStart"/>
      <w:r>
        <w:t>sekarang</w:t>
      </w:r>
      <w:proofErr w:type="spellEnd"/>
      <w:r>
        <w:t xml:space="preserve">. </w:t>
      </w:r>
      <w:proofErr w:type="spellStart"/>
      <w:r>
        <w:t>Apalagi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masa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sahabat-sahabat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yang </w:t>
      </w:r>
      <w:proofErr w:type="spellStart"/>
      <w:r>
        <w:t>mumpuni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terhalangi</w:t>
      </w:r>
      <w:proofErr w:type="spellEnd"/>
      <w:r>
        <w:t xml:space="preserve"> oleh pandemic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9EB0DCA" w14:textId="07755A8E" w:rsidR="004D171A" w:rsidRDefault="00B86AF7" w:rsidP="00107370"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hadirlah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yang kami </w:t>
      </w:r>
      <w:proofErr w:type="spellStart"/>
      <w:r>
        <w:t>buat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dan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. </w:t>
      </w:r>
      <w:proofErr w:type="spellStart"/>
      <w:r>
        <w:t>Ekonomi</w:t>
      </w:r>
      <w:proofErr w:type="spellEnd"/>
      <w:r>
        <w:t xml:space="preserve"> pun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rumah. </w:t>
      </w:r>
      <w:proofErr w:type="spellStart"/>
      <w:r>
        <w:t>Produk</w:t>
      </w:r>
      <w:proofErr w:type="spellEnd"/>
      <w:r>
        <w:t xml:space="preserve"> kami juga </w:t>
      </w:r>
      <w:proofErr w:type="spellStart"/>
      <w:r>
        <w:t>menyediakan</w:t>
      </w:r>
      <w:proofErr w:type="spellEnd"/>
      <w:r>
        <w:t xml:space="preserve"> voucher </w:t>
      </w:r>
      <w:proofErr w:type="spellStart"/>
      <w:r>
        <w:t>diskon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>.</w:t>
      </w:r>
    </w:p>
    <w:p w14:paraId="3C1FBC59" w14:textId="1F5A6C34" w:rsidR="00107370" w:rsidRDefault="00107370" w:rsidP="00107370"/>
    <w:p w14:paraId="6AF5D2F1" w14:textId="77777777" w:rsidR="00D32DE8" w:rsidRDefault="00D32DE8" w:rsidP="00107370"/>
    <w:p w14:paraId="1FF70771" w14:textId="5049636A" w:rsidR="004B41E2" w:rsidRDefault="004B41E2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5" w:name="_Toc92357838"/>
      <w:bookmarkStart w:id="6" w:name="_Toc92366688"/>
      <w:r>
        <w:lastRenderedPageBreak/>
        <w:t>Tujuan</w:t>
      </w:r>
      <w:bookmarkEnd w:id="5"/>
      <w:bookmarkEnd w:id="6"/>
    </w:p>
    <w:p w14:paraId="2F40C448" w14:textId="16AD4403" w:rsidR="004C2E1C" w:rsidRPr="004C2E1C" w:rsidRDefault="004C2E1C" w:rsidP="005C716D">
      <w:pPr>
        <w:pStyle w:val="STTSJudulSubBab"/>
        <w:ind w:left="709"/>
        <w:rPr>
          <w:b w:val="0"/>
          <w:sz w:val="24"/>
        </w:rPr>
      </w:pPr>
      <w:r>
        <w:rPr>
          <w:b w:val="0"/>
          <w:sz w:val="24"/>
        </w:rPr>
        <w:t xml:space="preserve">Tujuan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ini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buat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>:</w:t>
      </w:r>
    </w:p>
    <w:p w14:paraId="53334567" w14:textId="77777777" w:rsidR="00E7244D" w:rsidRDefault="00E7244D" w:rsidP="005C716D">
      <w:pPr>
        <w:pStyle w:val="STTSJudulSubBab"/>
        <w:numPr>
          <w:ilvl w:val="0"/>
          <w:numId w:val="17"/>
        </w:numPr>
        <w:ind w:left="284"/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transaksi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antara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penjual</w:t>
      </w:r>
      <w:proofErr w:type="spellEnd"/>
      <w:r w:rsidRPr="00E7244D">
        <w:rPr>
          <w:b w:val="0"/>
          <w:bCs/>
          <w:sz w:val="24"/>
          <w:szCs w:val="24"/>
        </w:rPr>
        <w:t xml:space="preserve"> dan </w:t>
      </w:r>
      <w:proofErr w:type="spellStart"/>
      <w:r w:rsidRPr="00E7244D">
        <w:rPr>
          <w:b w:val="0"/>
          <w:bCs/>
          <w:sz w:val="24"/>
          <w:szCs w:val="24"/>
        </w:rPr>
        <w:t>pembeli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</w:p>
    <w:p w14:paraId="52E91F2B" w14:textId="0FBAEA61" w:rsidR="00E7244D" w:rsidRPr="004D171A" w:rsidRDefault="00E7244D" w:rsidP="005C716D">
      <w:pPr>
        <w:pStyle w:val="STTSJudulSubBab"/>
        <w:numPr>
          <w:ilvl w:val="0"/>
          <w:numId w:val="17"/>
        </w:numPr>
        <w:ind w:left="284"/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player </w:t>
      </w:r>
      <w:proofErr w:type="spellStart"/>
      <w:r w:rsidRPr="00E7244D">
        <w:rPr>
          <w:b w:val="0"/>
          <w:bCs/>
          <w:sz w:val="24"/>
          <w:szCs w:val="24"/>
        </w:rPr>
        <w:t>mendapatkan</w:t>
      </w:r>
      <w:proofErr w:type="spellEnd"/>
      <w:r w:rsidRPr="00E7244D">
        <w:rPr>
          <w:b w:val="0"/>
          <w:bCs/>
          <w:sz w:val="24"/>
          <w:szCs w:val="24"/>
        </w:rPr>
        <w:t xml:space="preserve">/ </w:t>
      </w:r>
      <w:proofErr w:type="spellStart"/>
      <w:r w:rsidRPr="00E7244D">
        <w:rPr>
          <w:b w:val="0"/>
          <w:bCs/>
          <w:sz w:val="24"/>
          <w:szCs w:val="24"/>
        </w:rPr>
        <w:t>menjual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produk</w:t>
      </w:r>
      <w:proofErr w:type="spellEnd"/>
      <w:r w:rsidRPr="00E7244D">
        <w:rPr>
          <w:b w:val="0"/>
          <w:bCs/>
          <w:sz w:val="24"/>
          <w:szCs w:val="24"/>
        </w:rPr>
        <w:t xml:space="preserve"> digital </w:t>
      </w:r>
      <w:proofErr w:type="spellStart"/>
      <w:r w:rsidRPr="00E7244D">
        <w:rPr>
          <w:b w:val="0"/>
          <w:bCs/>
          <w:sz w:val="24"/>
          <w:szCs w:val="24"/>
        </w:rPr>
        <w:t>suatu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r w:rsidRPr="00E7244D">
        <w:rPr>
          <w:b w:val="0"/>
          <w:bCs/>
          <w:iCs/>
          <w:sz w:val="24"/>
          <w:szCs w:val="24"/>
        </w:rPr>
        <w:t>game</w:t>
      </w:r>
      <w:r w:rsidRPr="00E7244D">
        <w:rPr>
          <w:b w:val="0"/>
          <w:bCs/>
          <w:sz w:val="24"/>
          <w:szCs w:val="24"/>
        </w:rPr>
        <w:t xml:space="preserve"> </w:t>
      </w:r>
    </w:p>
    <w:p w14:paraId="11072391" w14:textId="77777777" w:rsidR="000C29A8" w:rsidRDefault="000C29A8" w:rsidP="00E7244D">
      <w:pPr>
        <w:ind w:firstLine="0"/>
      </w:pPr>
    </w:p>
    <w:p w14:paraId="59EC3675" w14:textId="1417A4BE" w:rsidR="000C29A8" w:rsidRDefault="000C29A8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7" w:name="_Toc92357839"/>
      <w:bookmarkStart w:id="8" w:name="_Toc92366689"/>
      <w:r>
        <w:t xml:space="preserve">Teori </w:t>
      </w:r>
      <w:proofErr w:type="spellStart"/>
      <w:r>
        <w:t>Penunjang</w:t>
      </w:r>
      <w:bookmarkEnd w:id="7"/>
      <w:bookmarkEnd w:id="8"/>
      <w:proofErr w:type="spellEnd"/>
    </w:p>
    <w:p w14:paraId="55F21CF7" w14:textId="77777777" w:rsidR="000C29A8" w:rsidRDefault="000C29A8" w:rsidP="000C29A8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444E103D" w14:textId="77C95840" w:rsidR="000C29A8" w:rsidRPr="00332543" w:rsidRDefault="00E7244D" w:rsidP="00DC0854">
      <w:pPr>
        <w:pStyle w:val="ListParagraph"/>
        <w:numPr>
          <w:ilvl w:val="0"/>
          <w:numId w:val="9"/>
        </w:numPr>
        <w:ind w:left="709" w:hanging="709"/>
        <w:outlineLvl w:val="2"/>
        <w:rPr>
          <w:b/>
          <w:bCs/>
        </w:rPr>
      </w:pPr>
      <w:bookmarkStart w:id="9" w:name="_Toc92357840"/>
      <w:bookmarkStart w:id="10" w:name="_Toc92366690"/>
      <w:r>
        <w:rPr>
          <w:b/>
          <w:bCs/>
        </w:rPr>
        <w:t>My SQL</w:t>
      </w:r>
      <w:bookmarkEnd w:id="9"/>
      <w:bookmarkEnd w:id="10"/>
    </w:p>
    <w:p w14:paraId="01D1CC34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</w:t>
      </w:r>
      <w:proofErr w:type="spellStart"/>
      <w:r w:rsidRPr="00464D80">
        <w:t>sebuah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relasional</w:t>
      </w:r>
      <w:proofErr w:type="spellEnd"/>
      <w:r w:rsidRPr="00464D80">
        <w:t xml:space="preserve"> (RDBMS) dan </w:t>
      </w:r>
      <w:proofErr w:type="spellStart"/>
      <w:r w:rsidRPr="00464D80">
        <w:t>bukan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biasa</w:t>
      </w:r>
      <w:proofErr w:type="spellEnd"/>
      <w:r w:rsidRPr="00464D80">
        <w:t xml:space="preserve"> (DBMS). </w:t>
      </w:r>
    </w:p>
    <w:p w14:paraId="6893AAC6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software yang </w:t>
      </w:r>
      <w:proofErr w:type="spellStart"/>
      <w:r w:rsidRPr="00464D80">
        <w:t>pertama</w:t>
      </w:r>
      <w:proofErr w:type="spellEnd"/>
      <w:r w:rsidRPr="00464D80">
        <w:t xml:space="preserve"> kali </w:t>
      </w:r>
      <w:proofErr w:type="spellStart"/>
      <w:r w:rsidRPr="00464D80">
        <w:t>melibatkan</w:t>
      </w:r>
      <w:proofErr w:type="spellEnd"/>
      <w:r w:rsidRPr="00464D80">
        <w:t xml:space="preserve"> SQL (</w:t>
      </w:r>
      <w:r w:rsidRPr="00464D80">
        <w:rPr>
          <w:rStyle w:val="Emphasis"/>
          <w:color w:val="222222"/>
        </w:rPr>
        <w:t>Structure Query Language</w:t>
      </w:r>
      <w:r w:rsidRPr="00464D80">
        <w:t xml:space="preserve">) di </w:t>
      </w:r>
      <w:proofErr w:type="spellStart"/>
      <w:r w:rsidRPr="00464D80">
        <w:t>dalam</w:t>
      </w:r>
      <w:proofErr w:type="spellEnd"/>
      <w:r w:rsidRPr="00464D80">
        <w:t xml:space="preserve"> </w:t>
      </w:r>
      <w:proofErr w:type="spellStart"/>
      <w:r w:rsidRPr="00464D80">
        <w:t>pengelolaan</w:t>
      </w:r>
      <w:proofErr w:type="spellEnd"/>
      <w:r w:rsidRPr="00464D80">
        <w:t xml:space="preserve"> database. Adanya SQL </w:t>
      </w:r>
      <w:proofErr w:type="spellStart"/>
      <w:r w:rsidRPr="00464D80">
        <w:t>ini</w:t>
      </w:r>
      <w:proofErr w:type="spellEnd"/>
      <w:r w:rsidRPr="00464D80">
        <w:t xml:space="preserve"> </w:t>
      </w:r>
      <w:proofErr w:type="spellStart"/>
      <w:r w:rsidRPr="00464D80">
        <w:t>membuat</w:t>
      </w:r>
      <w:proofErr w:type="spellEnd"/>
      <w:r w:rsidRPr="00464D80">
        <w:t xml:space="preserve"> </w:t>
      </w:r>
      <w:proofErr w:type="spellStart"/>
      <w:r w:rsidRPr="00464D80">
        <w:t>pengguna</w:t>
      </w:r>
      <w:proofErr w:type="spellEnd"/>
      <w:r w:rsidRPr="00464D80">
        <w:t xml:space="preserve"> </w:t>
      </w:r>
      <w:proofErr w:type="spellStart"/>
      <w:r w:rsidRPr="00464D80">
        <w:t>komputer</w:t>
      </w:r>
      <w:proofErr w:type="spellEnd"/>
      <w:r w:rsidRPr="00464D80">
        <w:t xml:space="preserve"> lain </w:t>
      </w:r>
      <w:proofErr w:type="spellStart"/>
      <w:r w:rsidRPr="00464D80">
        <w:t>dapat</w:t>
      </w:r>
      <w:proofErr w:type="spellEnd"/>
      <w:r w:rsidRPr="00464D80">
        <w:t xml:space="preserve"> </w:t>
      </w:r>
      <w:proofErr w:type="spellStart"/>
      <w:r w:rsidRPr="00464D80">
        <w:t>mengakses</w:t>
      </w:r>
      <w:proofErr w:type="spellEnd"/>
      <w:r w:rsidRPr="00464D80">
        <w:t xml:space="preserve"> </w:t>
      </w:r>
      <w:proofErr w:type="spellStart"/>
      <w:r w:rsidRPr="00464D80">
        <w:t>informasi</w:t>
      </w:r>
      <w:proofErr w:type="spellEnd"/>
      <w:r w:rsidRPr="00464D80">
        <w:t xml:space="preserve"> </w:t>
      </w:r>
      <w:proofErr w:type="spellStart"/>
      <w:r w:rsidRPr="00464D80">
        <w:t>dari</w:t>
      </w:r>
      <w:proofErr w:type="spellEnd"/>
      <w:r w:rsidRPr="00464D80">
        <w:t xml:space="preserve"> </w:t>
      </w:r>
      <w:proofErr w:type="spellStart"/>
      <w:r w:rsidRPr="00464D80">
        <w:t>dalam</w:t>
      </w:r>
      <w:proofErr w:type="spellEnd"/>
      <w:r w:rsidRPr="00464D80">
        <w:t xml:space="preserve"> database </w:t>
      </w:r>
      <w:proofErr w:type="spellStart"/>
      <w:r w:rsidRPr="00464D80">
        <w:t>komputer</w:t>
      </w:r>
      <w:proofErr w:type="spellEnd"/>
      <w:r w:rsidRPr="00464D80">
        <w:t xml:space="preserve"> yang </w:t>
      </w:r>
      <w:proofErr w:type="spellStart"/>
      <w:r w:rsidRPr="00464D80">
        <w:t>menggunakan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RDBMS </w:t>
      </w:r>
      <w:proofErr w:type="spellStart"/>
      <w:r w:rsidRPr="00464D80">
        <w:t>dengan</w:t>
      </w:r>
      <w:proofErr w:type="spellEnd"/>
      <w:r w:rsidRPr="00464D80">
        <w:t xml:space="preserve"> </w:t>
      </w:r>
      <w:proofErr w:type="spellStart"/>
      <w:r w:rsidRPr="00464D80">
        <w:t>mudah</w:t>
      </w:r>
      <w:proofErr w:type="spellEnd"/>
      <w:r w:rsidRPr="00464D80">
        <w:t xml:space="preserve"> dan </w:t>
      </w:r>
      <w:proofErr w:type="spellStart"/>
      <w:r w:rsidRPr="00464D80">
        <w:t>cepat</w:t>
      </w:r>
      <w:proofErr w:type="spellEnd"/>
      <w:r w:rsidRPr="00464D80">
        <w:t xml:space="preserve">. </w:t>
      </w:r>
    </w:p>
    <w:p w14:paraId="430ED3BD" w14:textId="509728BB" w:rsidR="000C29A8" w:rsidRDefault="000C29A8" w:rsidP="004D171A">
      <w:pPr>
        <w:rPr>
          <w:color w:val="222222"/>
          <w:shd w:val="clear" w:color="auto" w:fill="FFFFFF"/>
        </w:rPr>
      </w:pP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Oracle </w:t>
      </w:r>
      <w:proofErr w:type="spellStart"/>
      <w:r w:rsidRPr="00464D80">
        <w:rPr>
          <w:color w:val="222222"/>
          <w:shd w:val="clear" w:color="auto" w:fill="FFFFFF"/>
        </w:rPr>
        <w:t>hampir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sama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seperti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software database </w:t>
      </w:r>
      <w:proofErr w:type="spellStart"/>
      <w:r w:rsidRPr="00464D80">
        <w:rPr>
          <w:color w:val="222222"/>
          <w:shd w:val="clear" w:color="auto" w:fill="FFFFFF"/>
        </w:rPr>
        <w:t>biasa</w:t>
      </w:r>
      <w:proofErr w:type="spellEnd"/>
      <w:r w:rsidRPr="00464D80">
        <w:rPr>
          <w:color w:val="222222"/>
          <w:shd w:val="clear" w:color="auto" w:fill="FFFFFF"/>
        </w:rPr>
        <w:t xml:space="preserve"> (DBMS), </w:t>
      </w:r>
      <w:proofErr w:type="spellStart"/>
      <w:r w:rsidRPr="00464D80">
        <w:rPr>
          <w:color w:val="222222"/>
          <w:shd w:val="clear" w:color="auto" w:fill="FFFFFF"/>
        </w:rPr>
        <w:t>yaitu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sebagai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</w:t>
      </w:r>
      <w:proofErr w:type="spellEnd"/>
      <w:r w:rsidRPr="00464D80">
        <w:rPr>
          <w:color w:val="222222"/>
          <w:shd w:val="clear" w:color="auto" w:fill="FFFFFF"/>
        </w:rPr>
        <w:t xml:space="preserve"> data yang </w:t>
      </w:r>
      <w:proofErr w:type="spellStart"/>
      <w:r w:rsidRPr="00464D80">
        <w:rPr>
          <w:color w:val="222222"/>
          <w:shd w:val="clear" w:color="auto" w:fill="FFFFFF"/>
        </w:rPr>
        <w:t>tersimpan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  <w:proofErr w:type="spellStart"/>
      <w:r w:rsidRPr="00464D80">
        <w:rPr>
          <w:color w:val="222222"/>
          <w:shd w:val="clear" w:color="auto" w:fill="FFFFFF"/>
        </w:rPr>
        <w:t>Tetapi</w:t>
      </w:r>
      <w:proofErr w:type="spellEnd"/>
      <w:r w:rsidRPr="00464D80">
        <w:rPr>
          <w:color w:val="222222"/>
          <w:shd w:val="clear" w:color="auto" w:fill="FFFFFF"/>
        </w:rPr>
        <w:t xml:space="preserve">, Oracle </w:t>
      </w:r>
      <w:proofErr w:type="spellStart"/>
      <w:r w:rsidRPr="00464D80">
        <w:rPr>
          <w:color w:val="222222"/>
          <w:shd w:val="clear" w:color="auto" w:fill="FFFFFF"/>
        </w:rPr>
        <w:t>adalah</w:t>
      </w:r>
      <w:proofErr w:type="spellEnd"/>
      <w:r w:rsidRPr="00464D80">
        <w:rPr>
          <w:color w:val="222222"/>
          <w:shd w:val="clear" w:color="auto" w:fill="FFFFFF"/>
        </w:rPr>
        <w:t xml:space="preserve"> RDBMS yang </w:t>
      </w:r>
      <w:proofErr w:type="spellStart"/>
      <w:r w:rsidRPr="00464D80">
        <w:rPr>
          <w:color w:val="222222"/>
          <w:shd w:val="clear" w:color="auto" w:fill="FFFFFF"/>
        </w:rPr>
        <w:t>memiliki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dengan</w:t>
      </w:r>
      <w:proofErr w:type="spellEnd"/>
      <w:r w:rsidRPr="00464D80">
        <w:rPr>
          <w:color w:val="222222"/>
          <w:shd w:val="clear" w:color="auto" w:fill="FFFFFF"/>
        </w:rPr>
        <w:t xml:space="preserve"> software-software DBMS.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tersebut, </w:t>
      </w:r>
      <w:proofErr w:type="spellStart"/>
      <w:r w:rsidRPr="00464D80">
        <w:rPr>
          <w:color w:val="222222"/>
          <w:shd w:val="clear" w:color="auto" w:fill="FFFFFF"/>
        </w:rPr>
        <w:t>intinya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hal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pengelolaan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</w:p>
    <w:p w14:paraId="2ADDC424" w14:textId="77777777" w:rsidR="000C29A8" w:rsidRDefault="000C29A8" w:rsidP="000C29A8">
      <w:pPr>
        <w:ind w:firstLine="0"/>
        <w:rPr>
          <w:color w:val="222222"/>
          <w:shd w:val="clear" w:color="auto" w:fill="FFFFFF"/>
        </w:rPr>
      </w:pPr>
    </w:p>
    <w:p w14:paraId="18BA61B0" w14:textId="6A7AC460" w:rsidR="000C29A8" w:rsidRPr="00107370" w:rsidRDefault="000C29A8" w:rsidP="00DC0854">
      <w:pPr>
        <w:pStyle w:val="Heading3"/>
        <w:ind w:left="709" w:hanging="567"/>
        <w:rPr>
          <w:rFonts w:ascii="Times New Roman" w:hAnsi="Times New Roman"/>
          <w:b w:val="0"/>
          <w:bCs w:val="0"/>
          <w:sz w:val="24"/>
          <w:szCs w:val="24"/>
        </w:rPr>
      </w:pPr>
      <w:bookmarkStart w:id="11" w:name="_Toc92357841"/>
      <w:bookmarkStart w:id="12" w:name="_Toc92366691"/>
      <w:r w:rsidRPr="00107370">
        <w:rPr>
          <w:rFonts w:ascii="Times New Roman" w:hAnsi="Times New Roman"/>
          <w:sz w:val="24"/>
          <w:szCs w:val="24"/>
        </w:rPr>
        <w:t xml:space="preserve">2. E-commerce API </w:t>
      </w:r>
      <w:r w:rsidR="00B86AF7" w:rsidRPr="00107370">
        <w:rPr>
          <w:rFonts w:ascii="Times New Roman" w:hAnsi="Times New Roman"/>
          <w:sz w:val="24"/>
          <w:szCs w:val="24"/>
        </w:rPr>
        <w:t>//payment gateway</w:t>
      </w:r>
      <w:bookmarkEnd w:id="11"/>
      <w:bookmarkEnd w:id="12"/>
    </w:p>
    <w:p w14:paraId="0BDF3B21" w14:textId="7B197DC2" w:rsidR="00307094" w:rsidRDefault="000C29A8" w:rsidP="00307094">
      <w:r>
        <w:t xml:space="preserve">E-commerce API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e-commerce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dan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 xml:space="preserve">data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mobile. API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e-commerce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filter rating dan </w:t>
      </w:r>
      <w:proofErr w:type="spellStart"/>
      <w:r>
        <w:t>popularitas</w:t>
      </w:r>
      <w:proofErr w:type="spellEnd"/>
      <w:r>
        <w:t>.</w:t>
      </w:r>
    </w:p>
    <w:p w14:paraId="4333D449" w14:textId="77777777" w:rsidR="00307094" w:rsidRDefault="00307094" w:rsidP="00307094"/>
    <w:p w14:paraId="40BA038E" w14:textId="51D049A8" w:rsidR="000C29A8" w:rsidRPr="00735EC9" w:rsidRDefault="000C29A8" w:rsidP="00DC0854">
      <w:pPr>
        <w:pStyle w:val="ListParagraph"/>
        <w:numPr>
          <w:ilvl w:val="0"/>
          <w:numId w:val="18"/>
        </w:numPr>
        <w:ind w:left="851" w:hanging="851"/>
        <w:outlineLvl w:val="2"/>
        <w:rPr>
          <w:b/>
          <w:bCs/>
        </w:rPr>
      </w:pPr>
      <w:bookmarkStart w:id="13" w:name="_Toc92357842"/>
      <w:bookmarkStart w:id="14" w:name="_Toc92366692"/>
      <w:r w:rsidRPr="00735EC9">
        <w:rPr>
          <w:b/>
          <w:bCs/>
        </w:rPr>
        <w:lastRenderedPageBreak/>
        <w:t>C#</w:t>
      </w:r>
      <w:bookmarkEnd w:id="13"/>
      <w:bookmarkEnd w:id="14"/>
    </w:p>
    <w:p w14:paraId="3B272EAF" w14:textId="77777777" w:rsidR="000C29A8" w:rsidRDefault="000C29A8" w:rsidP="000C29A8">
      <w:r w:rsidRPr="002008D3">
        <w:t xml:space="preserve">C# </w:t>
      </w:r>
      <w:proofErr w:type="spellStart"/>
      <w:r w:rsidRPr="002008D3">
        <w:t>atau</w:t>
      </w:r>
      <w:proofErr w:type="spellEnd"/>
      <w:r w:rsidRPr="002008D3">
        <w:t xml:space="preserve"> yang </w:t>
      </w:r>
      <w:proofErr w:type="spellStart"/>
      <w:r w:rsidRPr="002008D3">
        <w:t>dibaca</w:t>
      </w:r>
      <w:proofErr w:type="spellEnd"/>
      <w:r w:rsidRPr="002008D3">
        <w:t xml:space="preserve"> C sharp </w:t>
      </w:r>
      <w:proofErr w:type="spellStart"/>
      <w:r w:rsidRPr="002008D3">
        <w:t>adalah</w:t>
      </w:r>
      <w:proofErr w:type="spellEnd"/>
      <w:r w:rsidRPr="002008D3">
        <w:t xml:space="preserve"> </w:t>
      </w:r>
      <w:proofErr w:type="spellStart"/>
      <w:r w:rsidRPr="002008D3">
        <w:t>ba</w:t>
      </w:r>
      <w:r>
        <w:t>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tujuan</w:t>
      </w:r>
      <w:proofErr w:type="spellEnd"/>
      <w:r w:rsidRPr="002008D3">
        <w:t xml:space="preserve"> </w:t>
      </w:r>
      <w:proofErr w:type="spellStart"/>
      <w:r w:rsidRPr="002008D3">
        <w:t>umum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artian</w:t>
      </w:r>
      <w:proofErr w:type="spellEnd"/>
      <w:r w:rsidRPr="002008D3">
        <w:t xml:space="preserve"> </w:t>
      </w:r>
      <w:proofErr w:type="spellStart"/>
      <w:r w:rsidRPr="002008D3">
        <w:t>bahasa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</w:t>
      </w:r>
      <w:proofErr w:type="spellStart"/>
      <w:r w:rsidRPr="002008D3">
        <w:t>ini</w:t>
      </w:r>
      <w:proofErr w:type="spellEnd"/>
      <w:r w:rsidRPr="002008D3">
        <w:t xml:space="preserve">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berbagai</w:t>
      </w:r>
      <w:proofErr w:type="spellEnd"/>
      <w:r w:rsidRPr="002008D3">
        <w:t xml:space="preserve"> </w:t>
      </w:r>
      <w:proofErr w:type="spellStart"/>
      <w:r w:rsidRPr="002008D3">
        <w:t>fungsi</w:t>
      </w:r>
      <w:proofErr w:type="spellEnd"/>
      <w:r w:rsidRPr="002008D3">
        <w:t xml:space="preserve"> </w:t>
      </w:r>
      <w:proofErr w:type="spellStart"/>
      <w:r w:rsidRPr="002008D3">
        <w:t>misalnya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server-side pada website, </w:t>
      </w:r>
      <w:proofErr w:type="spellStart"/>
      <w:r w:rsidRPr="002008D3">
        <w:t>membangun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desktop </w:t>
      </w:r>
      <w:proofErr w:type="spellStart"/>
      <w:r w:rsidRPr="002008D3">
        <w:t>ataupun</w:t>
      </w:r>
      <w:proofErr w:type="spellEnd"/>
      <w:r w:rsidRPr="002008D3">
        <w:t xml:space="preserve"> mobile, </w:t>
      </w:r>
      <w:proofErr w:type="spellStart"/>
      <w:r w:rsidRPr="002008D3">
        <w:t>pemrograman</w:t>
      </w:r>
      <w:proofErr w:type="spellEnd"/>
      <w:r w:rsidRPr="002008D3">
        <w:t xml:space="preserve"> game dan </w:t>
      </w:r>
      <w:proofErr w:type="spellStart"/>
      <w:r w:rsidRPr="002008D3">
        <w:t>sebagainya</w:t>
      </w:r>
      <w:proofErr w:type="spellEnd"/>
      <w:r w:rsidRPr="002008D3">
        <w:t xml:space="preserve">. Selain </w:t>
      </w:r>
      <w:proofErr w:type="spellStart"/>
      <w:r w:rsidRPr="002008D3">
        <w:t>itu</w:t>
      </w:r>
      <w:proofErr w:type="spellEnd"/>
      <w:r w:rsidRPr="002008D3">
        <w:t xml:space="preserve"> C# juga </w:t>
      </w:r>
      <w:proofErr w:type="spellStart"/>
      <w:r w:rsidRPr="002008D3">
        <w:t>bahasa</w:t>
      </w:r>
      <w:proofErr w:type="spellEnd"/>
      <w:r w:rsidRPr="002008D3">
        <w:t> </w:t>
      </w:r>
      <w:proofErr w:type="spellStart"/>
      <w:r w:rsidR="00C82045">
        <w:fldChar w:fldCharType="begin"/>
      </w:r>
      <w:r w:rsidR="00C82045">
        <w:instrText xml:space="preserve"> HYPERLINK "https://id.wikipedia.org/wiki/Pemrograman_berorientasi_objek" </w:instrText>
      </w:r>
      <w:r w:rsidR="00C82045">
        <w:fldChar w:fldCharType="separate"/>
      </w:r>
      <w:r w:rsidRPr="002008D3">
        <w:t>pemrograman</w:t>
      </w:r>
      <w:proofErr w:type="spellEnd"/>
      <w:r w:rsidRPr="002008D3">
        <w:t xml:space="preserve"> yang </w:t>
      </w:r>
      <w:proofErr w:type="spellStart"/>
      <w:r w:rsidRPr="002008D3">
        <w:t>berorientasi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="00C82045">
        <w:fldChar w:fldCharType="end"/>
      </w:r>
      <w:r w:rsidRPr="002008D3">
        <w:t xml:space="preserve">, </w:t>
      </w:r>
      <w:proofErr w:type="spellStart"/>
      <w:r w:rsidRPr="002008D3">
        <w:t>jadi</w:t>
      </w:r>
      <w:proofErr w:type="spellEnd"/>
      <w:r w:rsidRPr="002008D3">
        <w:t xml:space="preserve"> C# juga </w:t>
      </w:r>
      <w:proofErr w:type="spellStart"/>
      <w:r w:rsidRPr="002008D3">
        <w:t>mengusung</w:t>
      </w:r>
      <w:proofErr w:type="spellEnd"/>
      <w:r w:rsidRPr="002008D3">
        <w:t xml:space="preserve"> </w:t>
      </w:r>
      <w:proofErr w:type="spellStart"/>
      <w:r w:rsidRPr="002008D3">
        <w:t>konsep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Pr="002008D3">
        <w:t xml:space="preserve"> </w:t>
      </w:r>
      <w:proofErr w:type="spellStart"/>
      <w:r w:rsidRPr="002008D3">
        <w:t>seperti</w:t>
      </w:r>
      <w:proofErr w:type="spellEnd"/>
      <w:r w:rsidRPr="002008D3">
        <w:t> </w:t>
      </w:r>
      <w:r w:rsidRPr="002008D3">
        <w:rPr>
          <w:i/>
          <w:iCs/>
        </w:rPr>
        <w:t>inheritance, class, polymorphism</w:t>
      </w:r>
      <w:r w:rsidRPr="002008D3">
        <w:t> dan </w:t>
      </w:r>
      <w:r w:rsidRPr="002008D3">
        <w:rPr>
          <w:i/>
          <w:iCs/>
        </w:rPr>
        <w:t>encapsulation</w:t>
      </w:r>
      <w:r w:rsidRPr="002008D3">
        <w:t>.</w:t>
      </w:r>
    </w:p>
    <w:p w14:paraId="6936D014" w14:textId="77777777" w:rsidR="000C29A8" w:rsidRPr="002008D3" w:rsidRDefault="000C29A8" w:rsidP="000C29A8">
      <w:pPr>
        <w:ind w:firstLine="0"/>
      </w:pPr>
    </w:p>
    <w:p w14:paraId="76D98DAB" w14:textId="5E5DA924" w:rsidR="000C29A8" w:rsidRPr="00735EC9" w:rsidRDefault="000C29A8" w:rsidP="00DC0854">
      <w:pPr>
        <w:pStyle w:val="ListParagraph"/>
        <w:numPr>
          <w:ilvl w:val="0"/>
          <w:numId w:val="18"/>
        </w:numPr>
        <w:ind w:left="709" w:hanging="709"/>
        <w:outlineLvl w:val="2"/>
        <w:rPr>
          <w:b/>
          <w:bCs/>
        </w:rPr>
      </w:pPr>
      <w:bookmarkStart w:id="15" w:name="_Toc92357843"/>
      <w:bookmarkStart w:id="16" w:name="_Toc92366693"/>
      <w:r w:rsidRPr="00735EC9">
        <w:rPr>
          <w:b/>
          <w:bCs/>
        </w:rPr>
        <w:t>Visual studio</w:t>
      </w:r>
      <w:bookmarkEnd w:id="15"/>
      <w:bookmarkEnd w:id="16"/>
    </w:p>
    <w:p w14:paraId="0268D430" w14:textId="0DF29E71" w:rsidR="00307094" w:rsidRDefault="000C29A8" w:rsidP="00307094">
      <w:r w:rsidRPr="002008D3">
        <w:t>Micro</w:t>
      </w:r>
      <w:r>
        <w:t>soft Visual Studio </w:t>
      </w:r>
      <w:proofErr w:type="spellStart"/>
      <w:r>
        <w:t>merupakan</w:t>
      </w:r>
      <w:proofErr w:type="spellEnd"/>
      <w:r>
        <w:t xml:space="preserve"> </w:t>
      </w:r>
      <w:proofErr w:type="spellStart"/>
      <w:r w:rsidRPr="002008D3">
        <w:t>sebuah</w:t>
      </w:r>
      <w:proofErr w:type="spellEnd"/>
      <w:r w:rsidRPr="002008D3">
        <w:t> </w:t>
      </w:r>
      <w:proofErr w:type="spellStart"/>
      <w:r w:rsidR="00C82045">
        <w:fldChar w:fldCharType="begin"/>
      </w:r>
      <w:r w:rsidR="00C82045">
        <w:instrText xml:space="preserve"> HYPERLINK "https://id.wikipedia.org/wiki/Perangkat_lunak" \o "Perangkat lunak" </w:instrText>
      </w:r>
      <w:r w:rsidR="00C82045">
        <w:fldChar w:fldCharType="separate"/>
      </w:r>
      <w:r w:rsidRPr="002008D3">
        <w:t>perangkat</w:t>
      </w:r>
      <w:proofErr w:type="spellEnd"/>
      <w:r w:rsidRPr="002008D3">
        <w:t xml:space="preserve"> </w:t>
      </w:r>
      <w:proofErr w:type="spellStart"/>
      <w:r w:rsidRPr="002008D3">
        <w:t>lunak</w:t>
      </w:r>
      <w:proofErr w:type="spellEnd"/>
      <w:r w:rsidR="00C82045">
        <w:fldChar w:fldCharType="end"/>
      </w:r>
      <w:r w:rsidRPr="002008D3">
        <w:t> </w:t>
      </w:r>
      <w:proofErr w:type="spellStart"/>
      <w:r w:rsidRPr="002008D3">
        <w:t>lengkap</w:t>
      </w:r>
      <w:proofErr w:type="spellEnd"/>
      <w:r w:rsidRPr="002008D3">
        <w:t xml:space="preserve"> (</w:t>
      </w:r>
      <w:r w:rsidRPr="002008D3">
        <w:rPr>
          <w:i/>
          <w:iCs/>
        </w:rPr>
        <w:t>suite</w:t>
      </w:r>
      <w:r w:rsidRPr="002008D3">
        <w:t xml:space="preserve">) yang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melakukan</w:t>
      </w:r>
      <w:proofErr w:type="spellEnd"/>
      <w:r w:rsidRPr="002008D3">
        <w:t xml:space="preserve"> </w:t>
      </w:r>
      <w:proofErr w:type="spellStart"/>
      <w:r w:rsidRPr="002008D3">
        <w:t>pengembangan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, </w:t>
      </w:r>
      <w:proofErr w:type="spellStart"/>
      <w:r w:rsidRPr="002008D3">
        <w:t>baik</w:t>
      </w:r>
      <w:proofErr w:type="spellEnd"/>
      <w:r w:rsidRPr="002008D3">
        <w:t xml:space="preserve"> </w:t>
      </w:r>
      <w:proofErr w:type="spellStart"/>
      <w:r w:rsidRPr="002008D3">
        <w:t>itu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</w:t>
      </w:r>
      <w:proofErr w:type="spellStart"/>
      <w:r w:rsidRPr="002008D3">
        <w:t>bisnis</w:t>
      </w:r>
      <w:proofErr w:type="spellEnd"/>
      <w:r w:rsidRPr="002008D3">
        <w:t xml:space="preserve">, </w:t>
      </w:r>
      <w:proofErr w:type="spellStart"/>
      <w:r w:rsidRPr="002008D3">
        <w:t>aplikasi</w:t>
      </w:r>
      <w:proofErr w:type="spellEnd"/>
      <w:r w:rsidRPr="002008D3">
        <w:t xml:space="preserve"> personal,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komponen</w:t>
      </w:r>
      <w:proofErr w:type="spellEnd"/>
      <w:r w:rsidRPr="002008D3">
        <w:t xml:space="preserve"> </w:t>
      </w:r>
      <w:proofErr w:type="spellStart"/>
      <w:r w:rsidRPr="002008D3">
        <w:t>aplikasinya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bentuk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console, </w:t>
      </w:r>
      <w:proofErr w:type="spellStart"/>
      <w:r w:rsidRPr="002008D3">
        <w:t>aplikasi</w:t>
      </w:r>
      <w:proofErr w:type="spellEnd"/>
      <w:r w:rsidRPr="002008D3">
        <w:t xml:space="preserve"> Windows,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Web. Visual Studio </w:t>
      </w:r>
      <w:proofErr w:type="spellStart"/>
      <w:r w:rsidRPr="002008D3">
        <w:t>mencakup</w:t>
      </w:r>
      <w:proofErr w:type="spellEnd"/>
      <w:r w:rsidRPr="002008D3">
        <w:t> </w:t>
      </w:r>
      <w:proofErr w:type="spellStart"/>
      <w:r w:rsidR="00C82045">
        <w:fldChar w:fldCharType="begin"/>
      </w:r>
      <w:r w:rsidR="00C82045">
        <w:instrText xml:space="preserve"> HYPERLINK "https://id.wikiped</w:instrText>
      </w:r>
      <w:r w:rsidR="00C82045">
        <w:instrText xml:space="preserve">ia.org/wiki/Kompiler" \o "Kompiler" </w:instrText>
      </w:r>
      <w:r w:rsidR="00C82045">
        <w:fldChar w:fldCharType="separate"/>
      </w:r>
      <w:r w:rsidRPr="002008D3">
        <w:t>kompiler</w:t>
      </w:r>
      <w:proofErr w:type="spellEnd"/>
      <w:r w:rsidR="00C82045">
        <w:fldChar w:fldCharType="end"/>
      </w:r>
      <w:r w:rsidRPr="002008D3">
        <w:t>, </w:t>
      </w:r>
      <w:hyperlink r:id="rId15" w:tooltip="Software Development Kit" w:history="1">
        <w:r w:rsidRPr="002008D3">
          <w:t>SDK</w:t>
        </w:r>
      </w:hyperlink>
      <w:r w:rsidRPr="002008D3">
        <w:t>, </w:t>
      </w:r>
      <w:hyperlink r:id="rId16" w:tooltip="Integrated Development Environment" w:history="1">
        <w:r w:rsidRPr="002008D3">
          <w:t>Integrated Development Environment (IDE)</w:t>
        </w:r>
      </w:hyperlink>
      <w:r w:rsidRPr="002008D3">
        <w:t xml:space="preserve">, dan </w:t>
      </w:r>
      <w:proofErr w:type="spellStart"/>
      <w:r w:rsidRPr="002008D3">
        <w:t>dokumentasi</w:t>
      </w:r>
      <w:proofErr w:type="spellEnd"/>
      <w:r w:rsidRPr="002008D3">
        <w:t xml:space="preserve"> (</w:t>
      </w:r>
      <w:proofErr w:type="spellStart"/>
      <w:r w:rsidRPr="002008D3">
        <w:t>umumnya</w:t>
      </w:r>
      <w:proofErr w:type="spellEnd"/>
      <w:r w:rsidRPr="002008D3">
        <w:t xml:space="preserve"> </w:t>
      </w:r>
      <w:proofErr w:type="spellStart"/>
      <w:r w:rsidRPr="002008D3">
        <w:t>berupa</w:t>
      </w:r>
      <w:proofErr w:type="spellEnd"/>
      <w:r w:rsidRPr="002008D3">
        <w:t> </w:t>
      </w:r>
      <w:hyperlink r:id="rId17" w:tooltip="MSDN Library (halaman belum tersedia)" w:history="1">
        <w:r w:rsidRPr="002008D3">
          <w:t>MSDN Library</w:t>
        </w:r>
      </w:hyperlink>
      <w:r w:rsidRPr="002008D3">
        <w:t xml:space="preserve">). </w:t>
      </w:r>
      <w:proofErr w:type="spellStart"/>
      <w:r w:rsidRPr="002008D3">
        <w:t>Kompiler</w:t>
      </w:r>
      <w:proofErr w:type="spellEnd"/>
      <w:r w:rsidRPr="002008D3">
        <w:t xml:space="preserve"> yang </w:t>
      </w:r>
      <w:proofErr w:type="spellStart"/>
      <w:r w:rsidRPr="002008D3">
        <w:t>dimasukkan</w:t>
      </w:r>
      <w:proofErr w:type="spellEnd"/>
      <w:r w:rsidRPr="002008D3">
        <w:t xml:space="preserve"> </w:t>
      </w:r>
      <w:proofErr w:type="spellStart"/>
      <w:r w:rsidRPr="002008D3">
        <w:t>ke</w:t>
      </w:r>
      <w:proofErr w:type="spellEnd"/>
      <w:r w:rsidRPr="002008D3">
        <w:t xml:space="preserve">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paket</w:t>
      </w:r>
      <w:proofErr w:type="spellEnd"/>
      <w:r w:rsidRPr="002008D3">
        <w:t xml:space="preserve"> Visual Studio </w:t>
      </w:r>
      <w:proofErr w:type="spellStart"/>
      <w:r w:rsidRPr="002008D3">
        <w:t>antara</w:t>
      </w:r>
      <w:proofErr w:type="spellEnd"/>
      <w:r w:rsidRPr="002008D3">
        <w:t xml:space="preserve"> lain </w:t>
      </w:r>
      <w:hyperlink r:id="rId18" w:tooltip="Visual C++" w:history="1">
        <w:r w:rsidRPr="002008D3">
          <w:t>Visual C++</w:t>
        </w:r>
      </w:hyperlink>
      <w:r w:rsidRPr="002008D3">
        <w:t>, </w:t>
      </w:r>
      <w:hyperlink r:id="rId19" w:tooltip="Visual C (halaman belum tersedia)" w:history="1">
        <w:r w:rsidRPr="002008D3">
          <w:t>Visual C#</w:t>
        </w:r>
      </w:hyperlink>
      <w:r w:rsidRPr="002008D3">
        <w:t>, </w:t>
      </w:r>
      <w:hyperlink r:id="rId20" w:tooltip="Visual Basic" w:history="1">
        <w:r w:rsidRPr="002008D3">
          <w:t>Visual Basic</w:t>
        </w:r>
      </w:hyperlink>
      <w:r w:rsidRPr="002008D3">
        <w:t>, </w:t>
      </w:r>
      <w:hyperlink r:id="rId21" w:tooltip="Visual Basic .NET" w:history="1">
        <w:r w:rsidRPr="002008D3">
          <w:t>Visual Basic .NET</w:t>
        </w:r>
      </w:hyperlink>
      <w:r w:rsidRPr="002008D3">
        <w:t>, </w:t>
      </w:r>
      <w:hyperlink r:id="rId22" w:tooltip="Visual InterDev (halaman belum tersedia)" w:history="1">
        <w:r w:rsidRPr="002008D3">
          <w:t>Visual InterDev</w:t>
        </w:r>
      </w:hyperlink>
      <w:r w:rsidRPr="002008D3">
        <w:t>, </w:t>
      </w:r>
      <w:hyperlink r:id="rId23" w:tooltip="Visual J++ (halaman belum tersedia)" w:history="1">
        <w:r w:rsidRPr="002008D3">
          <w:t>Visual J++</w:t>
        </w:r>
      </w:hyperlink>
      <w:r w:rsidRPr="002008D3">
        <w:t>, </w:t>
      </w:r>
      <w:hyperlink r:id="rId24" w:tooltip="Visual J (halaman belum tersedia)" w:history="1">
        <w:r w:rsidRPr="002008D3">
          <w:t>Visual J#</w:t>
        </w:r>
      </w:hyperlink>
      <w:r w:rsidRPr="002008D3">
        <w:t>, </w:t>
      </w:r>
      <w:hyperlink r:id="rId25" w:tooltip="Visual FoxPro" w:history="1">
        <w:r w:rsidRPr="002008D3">
          <w:t>Visual FoxPro</w:t>
        </w:r>
      </w:hyperlink>
      <w:r w:rsidRPr="002008D3">
        <w:t>, dan </w:t>
      </w:r>
      <w:hyperlink r:id="rId26" w:tooltip="Visual SourceSafe (halaman belum tersedia)" w:history="1">
        <w:r w:rsidRPr="002008D3">
          <w:t>Visual SourceSafe</w:t>
        </w:r>
      </w:hyperlink>
      <w:r w:rsidRPr="002008D3">
        <w:t>.</w:t>
      </w:r>
    </w:p>
    <w:p w14:paraId="63F0896E" w14:textId="1BF234EB" w:rsidR="00307094" w:rsidRDefault="00307094" w:rsidP="00836AC3">
      <w:pPr>
        <w:ind w:firstLine="0"/>
      </w:pPr>
    </w:p>
    <w:p w14:paraId="35E4D033" w14:textId="28AE7FC5" w:rsidR="00836AC3" w:rsidRDefault="00836AC3" w:rsidP="00836AC3">
      <w:pPr>
        <w:ind w:firstLine="0"/>
      </w:pPr>
    </w:p>
    <w:p w14:paraId="496883AE" w14:textId="49907F41" w:rsidR="00836AC3" w:rsidRDefault="00836AC3" w:rsidP="00836AC3">
      <w:pPr>
        <w:ind w:firstLine="0"/>
      </w:pPr>
    </w:p>
    <w:p w14:paraId="476EC0AC" w14:textId="7EE25B13" w:rsidR="00836AC3" w:rsidRDefault="00836AC3" w:rsidP="00836AC3">
      <w:pPr>
        <w:ind w:firstLine="0"/>
      </w:pPr>
    </w:p>
    <w:p w14:paraId="4CCCEAE0" w14:textId="6C5B80B1" w:rsidR="00836AC3" w:rsidRDefault="00836AC3" w:rsidP="00836AC3">
      <w:pPr>
        <w:ind w:firstLine="0"/>
      </w:pPr>
    </w:p>
    <w:p w14:paraId="0D650708" w14:textId="77CB73C7" w:rsidR="00836AC3" w:rsidRDefault="00836AC3" w:rsidP="00836AC3">
      <w:pPr>
        <w:ind w:firstLine="0"/>
      </w:pPr>
    </w:p>
    <w:p w14:paraId="53258A22" w14:textId="62312978" w:rsidR="00836AC3" w:rsidRDefault="00836AC3" w:rsidP="00836AC3">
      <w:pPr>
        <w:ind w:firstLine="0"/>
      </w:pPr>
    </w:p>
    <w:p w14:paraId="1310C8BF" w14:textId="05F20D4C" w:rsidR="00836AC3" w:rsidRDefault="00836AC3" w:rsidP="00836AC3">
      <w:pPr>
        <w:ind w:firstLine="0"/>
      </w:pPr>
    </w:p>
    <w:p w14:paraId="7F0DA035" w14:textId="77777777" w:rsidR="00307094" w:rsidRDefault="00307094" w:rsidP="00836AC3">
      <w:pPr>
        <w:ind w:firstLine="0"/>
      </w:pPr>
    </w:p>
    <w:p w14:paraId="4C59D464" w14:textId="2DABFF39" w:rsidR="00307094" w:rsidRPr="00307094" w:rsidRDefault="004C54C6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17" w:name="_Toc92357844"/>
      <w:bookmarkStart w:id="18" w:name="_Toc92366694"/>
      <w:r>
        <w:lastRenderedPageBreak/>
        <w:t xml:space="preserve">Ruang </w:t>
      </w:r>
      <w:proofErr w:type="spellStart"/>
      <w:r>
        <w:t>Lingkup</w:t>
      </w:r>
      <w:bookmarkEnd w:id="17"/>
      <w:bookmarkEnd w:id="18"/>
      <w:proofErr w:type="spellEnd"/>
    </w:p>
    <w:p w14:paraId="5417340E" w14:textId="0B9BEF17" w:rsidR="008923E6" w:rsidRDefault="00307094" w:rsidP="00E7244D">
      <w:r>
        <w:rPr>
          <w:noProof/>
          <w:lang w:eastAsia="zh-CN"/>
        </w:rPr>
        <w:drawing>
          <wp:anchor distT="0" distB="0" distL="114300" distR="114300" simplePos="0" relativeHeight="251671552" behindDoc="1" locked="0" layoutInCell="1" allowOverlap="1" wp14:anchorId="1776A187" wp14:editId="0F0FE3D0">
            <wp:simplePos x="0" y="0"/>
            <wp:positionH relativeFrom="column">
              <wp:posOffset>-87630</wp:posOffset>
            </wp:positionH>
            <wp:positionV relativeFrom="paragraph">
              <wp:posOffset>255270</wp:posOffset>
            </wp:positionV>
            <wp:extent cx="4524375" cy="2967355"/>
            <wp:effectExtent l="0" t="0" r="9525" b="4445"/>
            <wp:wrapTight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C29A8">
        <w:t>Arsitektur</w:t>
      </w:r>
      <w:proofErr w:type="spellEnd"/>
      <w:r w:rsidR="000C29A8">
        <w:t xml:space="preserve"> Dan </w:t>
      </w:r>
      <w:proofErr w:type="spellStart"/>
      <w:r w:rsidR="000C29A8">
        <w:t>gambar</w:t>
      </w:r>
      <w:proofErr w:type="spellEnd"/>
    </w:p>
    <w:p w14:paraId="32075FB8" w14:textId="3C8669F7" w:rsidR="00E7244D" w:rsidRDefault="00E7244D" w:rsidP="00E7244D">
      <w:pPr>
        <w:ind w:firstLine="0"/>
      </w:pPr>
    </w:p>
    <w:p w14:paraId="520D460F" w14:textId="77F4C79F" w:rsidR="00E7244D" w:rsidRDefault="00E7244D" w:rsidP="00E7244D">
      <w:pPr>
        <w:ind w:firstLine="0"/>
      </w:pPr>
    </w:p>
    <w:p w14:paraId="2371D061" w14:textId="3C8E8CD9" w:rsidR="00E7244D" w:rsidRDefault="00E7244D" w:rsidP="00E7244D">
      <w:pPr>
        <w:ind w:firstLine="0"/>
      </w:pPr>
    </w:p>
    <w:p w14:paraId="0E4DE734" w14:textId="7C7EBCA4" w:rsidR="00E7244D" w:rsidRDefault="00E7244D" w:rsidP="00E7244D">
      <w:pPr>
        <w:ind w:firstLine="0"/>
      </w:pPr>
    </w:p>
    <w:p w14:paraId="1207A311" w14:textId="350E7D33" w:rsidR="00E7244D" w:rsidRDefault="00E7244D" w:rsidP="00E7244D">
      <w:pPr>
        <w:ind w:firstLine="0"/>
      </w:pPr>
    </w:p>
    <w:p w14:paraId="1E0BD790" w14:textId="54ED457C" w:rsidR="00E7244D" w:rsidRDefault="00E7244D" w:rsidP="00E7244D">
      <w:pPr>
        <w:ind w:firstLine="0"/>
      </w:pPr>
    </w:p>
    <w:p w14:paraId="4D9C951F" w14:textId="0B1197DD" w:rsidR="00E7244D" w:rsidRDefault="00E7244D" w:rsidP="00E7244D">
      <w:pPr>
        <w:ind w:firstLine="0"/>
      </w:pPr>
    </w:p>
    <w:p w14:paraId="3CFBA558" w14:textId="1D02F351" w:rsidR="00E7244D" w:rsidRDefault="00E7244D" w:rsidP="00E7244D">
      <w:pPr>
        <w:ind w:firstLine="0"/>
      </w:pPr>
    </w:p>
    <w:p w14:paraId="153D35CE" w14:textId="6845EF55" w:rsidR="00E7244D" w:rsidRDefault="00E7244D" w:rsidP="00E7244D">
      <w:pPr>
        <w:ind w:firstLine="0"/>
      </w:pPr>
    </w:p>
    <w:p w14:paraId="5DFB855D" w14:textId="153839CC" w:rsidR="00E7244D" w:rsidRDefault="00E7244D" w:rsidP="00E7244D">
      <w:pPr>
        <w:ind w:firstLine="0"/>
      </w:pPr>
    </w:p>
    <w:p w14:paraId="6D5F1DF6" w14:textId="2AC7E247" w:rsidR="00E7244D" w:rsidRDefault="00E7244D" w:rsidP="00E7244D">
      <w:pPr>
        <w:ind w:firstLine="0"/>
      </w:pPr>
    </w:p>
    <w:p w14:paraId="62F73AFA" w14:textId="30B0EEB6" w:rsidR="00E7244D" w:rsidRDefault="00E7244D" w:rsidP="00E7244D">
      <w:pPr>
        <w:ind w:firstLine="0"/>
      </w:pPr>
    </w:p>
    <w:p w14:paraId="4F64FD3A" w14:textId="5736F378" w:rsidR="00E7244D" w:rsidRPr="00E7244D" w:rsidRDefault="00E7244D" w:rsidP="00E7244D">
      <w:pPr>
        <w:ind w:firstLine="0"/>
      </w:pPr>
      <w:r w:rsidRPr="00E7244D">
        <w:t xml:space="preserve">Ketika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ingin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,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diminta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. </w:t>
      </w:r>
      <w:proofErr w:type="spellStart"/>
      <w:r w:rsidRPr="00E7244D">
        <w:t>setelah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, </w:t>
      </w:r>
      <w:proofErr w:type="spellStart"/>
      <w:r w:rsidRPr="00E7244D">
        <w:t>sistem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lgsg</w:t>
      </w:r>
      <w:proofErr w:type="spellEnd"/>
      <w:r w:rsidRPr="00E7244D">
        <w:t xml:space="preserve"> </w:t>
      </w:r>
      <w:proofErr w:type="spellStart"/>
      <w:r w:rsidRPr="00E7244D">
        <w:t>berkomunikasi</w:t>
      </w:r>
      <w:proofErr w:type="spellEnd"/>
      <w:r w:rsidRPr="00E7244D">
        <w:t xml:space="preserve"> </w:t>
      </w:r>
      <w:proofErr w:type="spellStart"/>
      <w:r w:rsidRPr="00E7244D">
        <w:t>dengan</w:t>
      </w:r>
      <w:proofErr w:type="spellEnd"/>
      <w:r w:rsidRPr="00E7244D">
        <w:t xml:space="preserve">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. </w:t>
      </w:r>
      <w:proofErr w:type="spellStart"/>
      <w:r w:rsidRPr="00E7244D">
        <w:t>lalu</w:t>
      </w:r>
      <w:proofErr w:type="spellEnd"/>
      <w:r w:rsidRPr="00E7244D">
        <w:t xml:space="preserve"> </w:t>
      </w:r>
      <w:proofErr w:type="spellStart"/>
      <w:r w:rsidRPr="00E7244D">
        <w:t>rincian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tercatat</w:t>
      </w:r>
      <w:proofErr w:type="spellEnd"/>
      <w:r w:rsidRPr="00E7244D">
        <w:t xml:space="preserve"> </w:t>
      </w:r>
      <w:proofErr w:type="spellStart"/>
      <w:r w:rsidRPr="00E7244D">
        <w:t>ke</w:t>
      </w:r>
      <w:proofErr w:type="spellEnd"/>
      <w:r w:rsidRPr="00E7244D">
        <w:t xml:space="preserve"> </w:t>
      </w:r>
      <w:proofErr w:type="spellStart"/>
      <w:r w:rsidRPr="00E7244D">
        <w:t>dalam</w:t>
      </w:r>
      <w:proofErr w:type="spellEnd"/>
      <w:r w:rsidRPr="00E7244D">
        <w:t xml:space="preserve"> database.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 pun </w:t>
      </w:r>
      <w:proofErr w:type="spellStart"/>
      <w:r w:rsidRPr="00E7244D">
        <w:t>menyiapkan</w:t>
      </w:r>
      <w:proofErr w:type="spellEnd"/>
      <w:r w:rsidRPr="00E7244D">
        <w:t xml:space="preserve"> </w:t>
      </w:r>
      <w:proofErr w:type="spellStart"/>
      <w:r w:rsidRPr="00E7244D">
        <w:t>barang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dikirim</w:t>
      </w:r>
      <w:proofErr w:type="spellEnd"/>
      <w:r w:rsidRPr="00E7244D">
        <w:t xml:space="preserve"> oleh </w:t>
      </w:r>
      <w:proofErr w:type="spellStart"/>
      <w:r w:rsidRPr="00E7244D">
        <w:t>kurir</w:t>
      </w:r>
      <w:proofErr w:type="spellEnd"/>
      <w:r w:rsidRPr="00E7244D">
        <w:t>.</w:t>
      </w:r>
    </w:p>
    <w:p w14:paraId="1D8F4783" w14:textId="1CB73D24" w:rsidR="00E7244D" w:rsidRDefault="00E7244D" w:rsidP="00E7244D">
      <w:pPr>
        <w:ind w:firstLine="0"/>
      </w:pPr>
    </w:p>
    <w:p w14:paraId="1934D0B5" w14:textId="30B84BAE" w:rsidR="000C29A8" w:rsidRDefault="00B91D4B" w:rsidP="00DC0854">
      <w:pPr>
        <w:pStyle w:val="ListParagraph"/>
        <w:numPr>
          <w:ilvl w:val="0"/>
          <w:numId w:val="10"/>
        </w:numPr>
        <w:ind w:left="709" w:hanging="709"/>
      </w:pPr>
      <w:r>
        <w:t>Master</w:t>
      </w:r>
    </w:p>
    <w:p w14:paraId="1A377E82" w14:textId="3F5E0256" w:rsidR="000C29A8" w:rsidRDefault="000C29A8" w:rsidP="00DC0854">
      <w:pPr>
        <w:pStyle w:val="ListParagraph"/>
        <w:numPr>
          <w:ilvl w:val="0"/>
          <w:numId w:val="10"/>
        </w:numPr>
        <w:ind w:left="709" w:hanging="709"/>
      </w:pPr>
      <w:r>
        <w:t>Master Barang</w:t>
      </w:r>
    </w:p>
    <w:p w14:paraId="5DFCF108" w14:textId="77777777" w:rsidR="000C29A8" w:rsidRDefault="000C29A8" w:rsidP="00DC0854">
      <w:pPr>
        <w:pStyle w:val="ListParagraph"/>
        <w:ind w:left="709" w:hanging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Stock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4BB79566" w14:textId="77777777" w:rsidR="000C29A8" w:rsidRDefault="000C29A8" w:rsidP="00DC0854">
      <w:pPr>
        <w:pStyle w:val="ListParagraph"/>
        <w:ind w:left="709" w:hanging="709"/>
      </w:pPr>
      <w:r>
        <w:t xml:space="preserve">Proses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oleh admin </w:t>
      </w:r>
      <w:proofErr w:type="spellStart"/>
      <w:r>
        <w:t>serta</w:t>
      </w:r>
      <w:proofErr w:type="spellEnd"/>
      <w:r>
        <w:t xml:space="preserve"> seller</w:t>
      </w:r>
    </w:p>
    <w:p w14:paraId="5CEB4D8F" w14:textId="77777777" w:rsidR="000C29A8" w:rsidRPr="00D06D8C" w:rsidRDefault="000C29A8" w:rsidP="00DC0854">
      <w:pPr>
        <w:pStyle w:val="ListParagraph"/>
        <w:numPr>
          <w:ilvl w:val="0"/>
          <w:numId w:val="11"/>
        </w:numPr>
        <w:ind w:left="709" w:hanging="709"/>
      </w:pPr>
      <w:r w:rsidRPr="00D06D8C">
        <w:rPr>
          <w:sz w:val="28"/>
          <w:szCs w:val="28"/>
        </w:rPr>
        <w:t xml:space="preserve">Fitur </w:t>
      </w:r>
    </w:p>
    <w:p w14:paraId="6F33B2F0" w14:textId="77777777" w:rsidR="000C29A8" w:rsidRPr="00D06D8C" w:rsidRDefault="000C29A8" w:rsidP="00DC0854">
      <w:pPr>
        <w:pStyle w:val="ListParagraph"/>
        <w:numPr>
          <w:ilvl w:val="0"/>
          <w:numId w:val="14"/>
        </w:numPr>
        <w:ind w:left="709" w:hanging="709"/>
      </w:pPr>
      <w:r w:rsidRPr="00D06D8C">
        <w:rPr>
          <w:sz w:val="28"/>
        </w:rPr>
        <w:t>Admin</w:t>
      </w:r>
    </w:p>
    <w:p w14:paraId="2D648D89" w14:textId="77777777" w:rsidR="000C29A8" w:rsidRPr="000C29A8" w:rsidRDefault="000C29A8" w:rsidP="00DC0854">
      <w:pPr>
        <w:pStyle w:val="ListParagraph"/>
        <w:numPr>
          <w:ilvl w:val="0"/>
          <w:numId w:val="15"/>
        </w:numPr>
        <w:ind w:left="709" w:hanging="709"/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mengecek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menambah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jumlah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stok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/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proofErr w:type="gramStart"/>
      <w:r w:rsidRPr="00F918A2">
        <w:rPr>
          <w:szCs w:val="24"/>
        </w:rPr>
        <w:t>baru</w:t>
      </w:r>
      <w:proofErr w:type="spellEnd"/>
      <w:r w:rsidRPr="00F918A2">
        <w:rPr>
          <w:szCs w:val="24"/>
        </w:rPr>
        <w:t>(</w:t>
      </w:r>
      <w:proofErr w:type="gramEnd"/>
      <w:r w:rsidRPr="00F918A2">
        <w:rPr>
          <w:szCs w:val="24"/>
        </w:rPr>
        <w:t>Admin)</w:t>
      </w:r>
      <w:r w:rsidRPr="000C29A8">
        <w:rPr>
          <w:szCs w:val="24"/>
        </w:rPr>
        <w:t xml:space="preserve">Fitur </w:t>
      </w:r>
      <w:proofErr w:type="spellStart"/>
      <w:r w:rsidRPr="000C29A8">
        <w:rPr>
          <w:szCs w:val="24"/>
        </w:rPr>
        <w:t>ini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akan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tersedia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suatu</w:t>
      </w:r>
      <w:proofErr w:type="spellEnd"/>
      <w:r w:rsidRPr="000C29A8">
        <w:rPr>
          <w:szCs w:val="24"/>
        </w:rPr>
        <w:t xml:space="preserve"> menu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khusus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untuk</w:t>
      </w:r>
      <w:proofErr w:type="spellEnd"/>
      <w:r w:rsidRPr="000C29A8">
        <w:rPr>
          <w:szCs w:val="24"/>
        </w:rPr>
        <w:t xml:space="preserve"> </w:t>
      </w:r>
      <w:r w:rsidRPr="000C29A8">
        <w:rPr>
          <w:szCs w:val="24"/>
        </w:rPr>
        <w:lastRenderedPageBreak/>
        <w:t xml:space="preserve">admin </w:t>
      </w:r>
      <w:proofErr w:type="spellStart"/>
      <w:r w:rsidRPr="000C29A8"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r w:rsidRPr="000C29A8">
        <w:rPr>
          <w:szCs w:val="24"/>
        </w:rPr>
        <w:t xml:space="preserve">admin </w:t>
      </w:r>
      <w:proofErr w:type="spellStart"/>
      <w:r w:rsidRPr="000C29A8">
        <w:rPr>
          <w:szCs w:val="24"/>
        </w:rPr>
        <w:t>dapat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menambah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stok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kurang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serta</w:t>
      </w:r>
      <w:proofErr w:type="spellEnd"/>
      <w:r w:rsidRPr="000C29A8">
        <w:rPr>
          <w:szCs w:val="24"/>
        </w:rPr>
        <w:t xml:space="preserve"> check stock </w:t>
      </w:r>
      <w:proofErr w:type="spellStart"/>
      <w:r w:rsidRPr="000C29A8">
        <w:rPr>
          <w:szCs w:val="24"/>
        </w:rPr>
        <w:t>jumlah</w:t>
      </w:r>
      <w:proofErr w:type="spellEnd"/>
      <w:r w:rsidRPr="000C29A8"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</w:p>
    <w:p w14:paraId="05968D6D" w14:textId="77777777" w:rsidR="000C29A8" w:rsidRDefault="000C29A8" w:rsidP="00DC0854">
      <w:pPr>
        <w:pStyle w:val="ListParagraph"/>
        <w:numPr>
          <w:ilvl w:val="0"/>
          <w:numId w:val="15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top up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customer(admin) </w:t>
      </w:r>
      <w:proofErr w:type="spellStart"/>
      <w:r w:rsidRPr="00F918A2">
        <w:rPr>
          <w:szCs w:val="24"/>
        </w:rPr>
        <w:t>dalam</w:t>
      </w:r>
      <w:proofErr w:type="spellEnd"/>
      <w:r w:rsidRPr="00F918A2">
        <w:rPr>
          <w:szCs w:val="24"/>
        </w:rPr>
        <w:t xml:space="preserve">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admin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list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beserta</w:t>
      </w:r>
      <w:proofErr w:type="spellEnd"/>
      <w:r w:rsidRPr="00F918A2">
        <w:rPr>
          <w:szCs w:val="24"/>
        </w:rPr>
        <w:t xml:space="preserve"> button </w:t>
      </w: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</w:p>
    <w:p w14:paraId="7BBC3B1A" w14:textId="77777777" w:rsidR="000C29A8" w:rsidRDefault="000C29A8" w:rsidP="00DC0854">
      <w:pPr>
        <w:pStyle w:val="ListParagraph"/>
        <w:numPr>
          <w:ilvl w:val="0"/>
          <w:numId w:val="12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diteruskan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system dan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di </w:t>
      </w:r>
      <w:proofErr w:type="spellStart"/>
      <w:r w:rsidRPr="00F918A2">
        <w:rPr>
          <w:szCs w:val="24"/>
        </w:rPr>
        <w:t>kirimkan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customer</w:t>
      </w:r>
    </w:p>
    <w:p w14:paraId="7F345099" w14:textId="77777777" w:rsidR="000C29A8" w:rsidRPr="00F918A2" w:rsidRDefault="000C29A8" w:rsidP="00DC0854">
      <w:pPr>
        <w:pStyle w:val="ListParagraph"/>
        <w:numPr>
          <w:ilvl w:val="0"/>
          <w:numId w:val="12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customer tersebut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dibatalkan</w:t>
      </w:r>
      <w:proofErr w:type="spellEnd"/>
      <w:r w:rsidRPr="00F918A2">
        <w:rPr>
          <w:szCs w:val="24"/>
        </w:rPr>
        <w:t xml:space="preserve"> </w:t>
      </w:r>
    </w:p>
    <w:p w14:paraId="1504FD0A" w14:textId="77777777" w:rsidR="000C29A8" w:rsidRPr="00D06D8C" w:rsidRDefault="000C29A8" w:rsidP="00DC0854">
      <w:pPr>
        <w:pStyle w:val="ListParagraph"/>
        <w:numPr>
          <w:ilvl w:val="0"/>
          <w:numId w:val="14"/>
        </w:numPr>
        <w:ind w:left="709" w:hanging="709"/>
      </w:pPr>
      <w:r w:rsidRPr="00D06D8C">
        <w:rPr>
          <w:sz w:val="28"/>
        </w:rPr>
        <w:t>Customer</w:t>
      </w:r>
    </w:p>
    <w:p w14:paraId="7B6C1B0E" w14:textId="77777777" w:rsidR="000C29A8" w:rsidRPr="000C29A8" w:rsidRDefault="000C29A8" w:rsidP="00DC0854">
      <w:pPr>
        <w:pStyle w:val="ListParagraph"/>
        <w:numPr>
          <w:ilvl w:val="0"/>
          <w:numId w:val="16"/>
        </w:numPr>
        <w:ind w:left="709" w:hanging="709"/>
      </w:pP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proofErr w:type="gram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,</w:t>
      </w:r>
      <w:proofErr w:type="gramEnd"/>
      <w:r w:rsidRPr="00CF0390">
        <w:rPr>
          <w:szCs w:val="24"/>
        </w:rPr>
        <w:t xml:space="preserve"> merk dan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(customer) Dalam </w:t>
      </w:r>
      <w:proofErr w:type="spellStart"/>
      <w:r w:rsidRPr="00CF0390">
        <w:rPr>
          <w:szCs w:val="24"/>
        </w:rPr>
        <w:t>fitur</w:t>
      </w:r>
      <w:proofErr w:type="spellEnd"/>
      <w:r w:rsidRPr="00CF0390">
        <w:rPr>
          <w:szCs w:val="24"/>
        </w:rPr>
        <w:t xml:space="preserve"> kali Ini </w:t>
      </w:r>
      <w:proofErr w:type="spellStart"/>
      <w:r w:rsidRPr="00CF0390">
        <w:rPr>
          <w:szCs w:val="24"/>
        </w:rPr>
        <w:t>akan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tersedia</w:t>
      </w:r>
      <w:proofErr w:type="spellEnd"/>
      <w:r w:rsidRPr="00CF0390">
        <w:rPr>
          <w:szCs w:val="24"/>
        </w:rPr>
        <w:t xml:space="preserve"> menu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dimana</w:t>
      </w:r>
      <w:proofErr w:type="spellEnd"/>
      <w:r w:rsidRPr="00CF0390">
        <w:rPr>
          <w:szCs w:val="24"/>
        </w:rPr>
        <w:t xml:space="preserve"> Fitur </w:t>
      </w:r>
      <w:proofErr w:type="spellStart"/>
      <w:r w:rsidRPr="00CF0390">
        <w:rPr>
          <w:szCs w:val="24"/>
        </w:rPr>
        <w:t>ini</w:t>
      </w:r>
      <w:proofErr w:type="spellEnd"/>
      <w:r w:rsidRPr="00CF0390">
        <w:rPr>
          <w:szCs w:val="24"/>
        </w:rPr>
        <w:t xml:space="preserve"> customer </w:t>
      </w: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yang di sort oleh system </w:t>
      </w:r>
      <w:proofErr w:type="spellStart"/>
      <w:r w:rsidRPr="00CF0390">
        <w:rPr>
          <w:szCs w:val="24"/>
        </w:rPr>
        <w:t>berdasarkan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merek</w:t>
      </w:r>
      <w:proofErr w:type="spellEnd"/>
      <w:r w:rsidRPr="00CF0390">
        <w:rPr>
          <w:szCs w:val="24"/>
        </w:rPr>
        <w:t xml:space="preserve"> dan </w:t>
      </w:r>
      <w:proofErr w:type="spell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yang </w:t>
      </w:r>
      <w:proofErr w:type="spellStart"/>
      <w:r w:rsidRPr="00CF0390">
        <w:rPr>
          <w:szCs w:val="24"/>
        </w:rPr>
        <w:t>tersedia</w:t>
      </w:r>
      <w:proofErr w:type="spellEnd"/>
    </w:p>
    <w:p w14:paraId="7D56F1A7" w14:textId="77777777" w:rsidR="000C29A8" w:rsidRDefault="000C29A8" w:rsidP="00DC0854">
      <w:pPr>
        <w:pStyle w:val="ListParagraph"/>
        <w:numPr>
          <w:ilvl w:val="0"/>
          <w:numId w:val="16"/>
        </w:numPr>
        <w:ind w:left="709" w:hanging="709"/>
      </w:pP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membeli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(customer) </w:t>
      </w:r>
      <w:proofErr w:type="spellStart"/>
      <w:r w:rsidRPr="000C29A8">
        <w:t>dalam</w:t>
      </w:r>
      <w:proofErr w:type="spellEnd"/>
      <w:r w:rsidRPr="000C29A8">
        <w:t xml:space="preserve"> </w:t>
      </w:r>
      <w:proofErr w:type="spellStart"/>
      <w:r w:rsidRPr="000C29A8">
        <w:t>fitur</w:t>
      </w:r>
      <w:proofErr w:type="spellEnd"/>
      <w:r w:rsidRPr="000C29A8">
        <w:t xml:space="preserve"> </w:t>
      </w:r>
      <w:proofErr w:type="spellStart"/>
      <w:r w:rsidRPr="000C29A8">
        <w:t>ini</w:t>
      </w:r>
      <w:proofErr w:type="spellEnd"/>
      <w:r w:rsidRPr="000C29A8">
        <w:t xml:space="preserve">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berhubungan</w:t>
      </w:r>
      <w:proofErr w:type="spellEnd"/>
      <w:r w:rsidRPr="000C29A8">
        <w:t xml:space="preserve"> </w:t>
      </w:r>
      <w:proofErr w:type="spellStart"/>
      <w:r w:rsidRPr="000C29A8">
        <w:t>dengan</w:t>
      </w:r>
      <w:proofErr w:type="spellEnd"/>
      <w:r w:rsidRPr="000C29A8">
        <w:t xml:space="preserve"> menu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dimana</w:t>
      </w:r>
      <w:proofErr w:type="spellEnd"/>
      <w:r w:rsidRPr="000C29A8">
        <w:t xml:space="preserve"> </w:t>
      </w:r>
      <w:proofErr w:type="spellStart"/>
      <w:r w:rsidRPr="000C29A8">
        <w:t>ketika</w:t>
      </w:r>
      <w:proofErr w:type="spellEnd"/>
      <w:r w:rsidRPr="000C29A8">
        <w:t xml:space="preserve"> customer </w:t>
      </w:r>
      <w:proofErr w:type="spellStart"/>
      <w:r w:rsidRPr="000C29A8">
        <w:t>melihat</w:t>
      </w:r>
      <w:proofErr w:type="spellEnd"/>
      <w:r w:rsidRPr="000C29A8">
        <w:t xml:space="preserve"> list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beserta</w:t>
      </w:r>
      <w:proofErr w:type="spellEnd"/>
      <w:r w:rsidRPr="000C29A8">
        <w:t xml:space="preserve"> </w:t>
      </w:r>
      <w:proofErr w:type="spellStart"/>
      <w:r w:rsidRPr="000C29A8">
        <w:t>harga</w:t>
      </w:r>
      <w:proofErr w:type="spellEnd"/>
      <w:r w:rsidRPr="000C29A8">
        <w:t xml:space="preserve"> dan </w:t>
      </w:r>
      <w:proofErr w:type="spellStart"/>
      <w:r w:rsidRPr="000C29A8">
        <w:t>terdapat</w:t>
      </w:r>
      <w:proofErr w:type="spellEnd"/>
      <w:r w:rsidRPr="000C29A8">
        <w:t xml:space="preserve"> </w:t>
      </w:r>
      <w:proofErr w:type="spellStart"/>
      <w:r w:rsidRPr="000C29A8">
        <w:t>tombol</w:t>
      </w:r>
      <w:proofErr w:type="spellEnd"/>
      <w:r w:rsidRPr="000C29A8">
        <w:t xml:space="preserve"> </w:t>
      </w:r>
      <w:proofErr w:type="spellStart"/>
      <w:r w:rsidRPr="000C29A8">
        <w:t>untuk</w:t>
      </w:r>
      <w:proofErr w:type="spellEnd"/>
      <w:r w:rsidRPr="000C29A8">
        <w:t xml:space="preserve"> </w:t>
      </w:r>
      <w:proofErr w:type="spellStart"/>
      <w:r w:rsidRPr="000C29A8">
        <w:t>memasukan</w:t>
      </w:r>
      <w:proofErr w:type="spellEnd"/>
      <w:r w:rsidRPr="000C29A8">
        <w:t xml:space="preserve"> </w:t>
      </w:r>
      <w:proofErr w:type="spellStart"/>
      <w:r w:rsidRPr="000C29A8">
        <w:t>ke</w:t>
      </w:r>
      <w:proofErr w:type="spellEnd"/>
      <w:r w:rsidRPr="000C29A8">
        <w:t xml:space="preserve"> shopping cart. Dalam shopping cart user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melihat</w:t>
      </w:r>
      <w:proofErr w:type="spellEnd"/>
      <w:r w:rsidRPr="000C29A8">
        <w:t xml:space="preserve"> dan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terdapat</w:t>
      </w:r>
      <w:proofErr w:type="spellEnd"/>
      <w:r w:rsidRPr="000C29A8">
        <w:t xml:space="preserve"> button “Beli” yang </w:t>
      </w:r>
      <w:proofErr w:type="spellStart"/>
      <w:r w:rsidRPr="000C29A8">
        <w:t>dimana</w:t>
      </w:r>
      <w:proofErr w:type="spellEnd"/>
      <w:r w:rsidRPr="000C29A8">
        <w:t xml:space="preserve"> Ketika </w:t>
      </w:r>
      <w:proofErr w:type="spellStart"/>
      <w:r w:rsidRPr="000C29A8">
        <w:t>ditekan</w:t>
      </w:r>
      <w:proofErr w:type="spellEnd"/>
      <w:r w:rsidRPr="000C29A8">
        <w:t xml:space="preserve"> </w:t>
      </w:r>
      <w:proofErr w:type="spellStart"/>
      <w:r w:rsidRPr="000C29A8">
        <w:t>maka</w:t>
      </w:r>
      <w:proofErr w:type="spellEnd"/>
      <w:r w:rsidRPr="000C29A8">
        <w:t xml:space="preserve"> customer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melakukan</w:t>
      </w:r>
      <w:proofErr w:type="spellEnd"/>
      <w:r w:rsidRPr="000C29A8">
        <w:t xml:space="preserve"> </w:t>
      </w:r>
      <w:proofErr w:type="spellStart"/>
      <w:r w:rsidRPr="000C29A8">
        <w:t>transaksi</w:t>
      </w:r>
      <w:proofErr w:type="spellEnd"/>
      <w:r w:rsidRPr="000C29A8">
        <w:t xml:space="preserve"> </w:t>
      </w:r>
      <w:proofErr w:type="spellStart"/>
      <w:r w:rsidRPr="000C29A8">
        <w:t>pembelian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tersebut</w:t>
      </w:r>
      <w:r>
        <w:t>.</w:t>
      </w:r>
    </w:p>
    <w:p w14:paraId="0B818064" w14:textId="77777777" w:rsidR="000C29A8" w:rsidRDefault="000C29A8" w:rsidP="00DC0854">
      <w:pPr>
        <w:pStyle w:val="ListParagraph"/>
        <w:numPr>
          <w:ilvl w:val="0"/>
          <w:numId w:val="16"/>
        </w:numPr>
        <w:ind w:left="709" w:hanging="709"/>
      </w:pPr>
      <w:proofErr w:type="spellStart"/>
      <w:r w:rsidRPr="000C29A8"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topup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. 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2274563" w14:textId="77777777" w:rsidR="000C29A8" w:rsidRDefault="000C29A8" w:rsidP="00DC0854">
      <w:pPr>
        <w:pStyle w:val="ListParagraph"/>
        <w:numPr>
          <w:ilvl w:val="0"/>
          <w:numId w:val="16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</w:t>
      </w:r>
      <w:r>
        <w:rPr>
          <w:szCs w:val="24"/>
        </w:rPr>
        <w:t>ihat</w:t>
      </w:r>
      <w:proofErr w:type="spellEnd"/>
      <w:r>
        <w:rPr>
          <w:szCs w:val="24"/>
        </w:rPr>
        <w:t xml:space="preserve"> history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(</w:t>
      </w:r>
      <w:r w:rsidRPr="00F918A2">
        <w:rPr>
          <w:szCs w:val="24"/>
        </w:rPr>
        <w:t xml:space="preserve">customer)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history </w:t>
      </w:r>
      <w:proofErr w:type="spellStart"/>
      <w:r w:rsidRPr="00F918A2">
        <w:rPr>
          <w:szCs w:val="24"/>
        </w:rPr>
        <w:t>pembelian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bulan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tahun</w:t>
      </w:r>
      <w:proofErr w:type="spellEnd"/>
      <w:r>
        <w:rPr>
          <w:szCs w:val="24"/>
        </w:rPr>
        <w:t>.</w:t>
      </w:r>
    </w:p>
    <w:p w14:paraId="34CD4C21" w14:textId="1DFE9EBC" w:rsidR="008923E6" w:rsidRDefault="000C29A8" w:rsidP="00FE485A">
      <w:pPr>
        <w:pStyle w:val="ListParagraph"/>
        <w:numPr>
          <w:ilvl w:val="0"/>
          <w:numId w:val="16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item in-game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layaknya</w:t>
      </w:r>
      <w:proofErr w:type="spellEnd"/>
      <w:r>
        <w:t xml:space="preserve"> middleman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barter/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item in-game</w:t>
      </w:r>
    </w:p>
    <w:p w14:paraId="42EE6C06" w14:textId="77777777" w:rsidR="000C29A8" w:rsidRDefault="000C29A8" w:rsidP="000C29A8">
      <w:pPr>
        <w:ind w:firstLine="0"/>
      </w:pPr>
    </w:p>
    <w:p w14:paraId="4FB2FA72" w14:textId="51B674DA" w:rsidR="000C29A8" w:rsidRDefault="000C29A8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19" w:name="_Toc92357845"/>
      <w:bookmarkStart w:id="20" w:name="_Toc92366695"/>
      <w:proofErr w:type="spellStart"/>
      <w:r>
        <w:lastRenderedPageBreak/>
        <w:t>Metodologi</w:t>
      </w:r>
      <w:bookmarkEnd w:id="19"/>
      <w:bookmarkEnd w:id="20"/>
      <w:proofErr w:type="spellEnd"/>
    </w:p>
    <w:p w14:paraId="22606E19" w14:textId="092FBE3E" w:rsidR="000C29A8" w:rsidRPr="00C924D9" w:rsidRDefault="000C29A8" w:rsidP="00DC0854">
      <w:pPr>
        <w:pStyle w:val="STTSJudulSubBab"/>
        <w:numPr>
          <w:ilvl w:val="0"/>
          <w:numId w:val="13"/>
        </w:numPr>
        <w:ind w:left="426" w:hanging="426"/>
      </w:pPr>
      <w:r>
        <w:rPr>
          <w:rFonts w:ascii="Times" w:hAnsi="Times" w:cs="Times"/>
          <w:b w:val="0"/>
          <w:bCs/>
          <w:color w:val="212121"/>
          <w:sz w:val="23"/>
          <w:szCs w:val="23"/>
          <w:shd w:val="clear" w:color="auto" w:fill="FFFFFF"/>
        </w:rPr>
        <w:t>AGILE SOFTWARE DEVELOPMENT</w:t>
      </w:r>
    </w:p>
    <w:p w14:paraId="686C7B70" w14:textId="77777777" w:rsidR="000C29A8" w:rsidRPr="00C924D9" w:rsidRDefault="000C29A8" w:rsidP="00DC0854">
      <w:pPr>
        <w:pStyle w:val="STTSJudulSubBab"/>
        <w:ind w:left="426" w:hanging="426"/>
        <w:rPr>
          <w:b w:val="0"/>
          <w:sz w:val="24"/>
          <w:szCs w:val="24"/>
        </w:rPr>
      </w:pPr>
      <w:r w:rsidRPr="00C924D9">
        <w:rPr>
          <w:b w:val="0"/>
          <w:sz w:val="24"/>
          <w:szCs w:val="24"/>
        </w:rPr>
        <w:t xml:space="preserve">Agile software development </w:t>
      </w:r>
      <w:proofErr w:type="spellStart"/>
      <w:r w:rsidRPr="00C924D9">
        <w:rPr>
          <w:b w:val="0"/>
          <w:sz w:val="24"/>
          <w:szCs w:val="24"/>
        </w:rPr>
        <w:t>adalah</w:t>
      </w:r>
      <w:proofErr w:type="spellEnd"/>
      <w:r w:rsidRPr="00C924D9">
        <w:rPr>
          <w:b w:val="0"/>
          <w:sz w:val="24"/>
          <w:szCs w:val="24"/>
        </w:rPr>
        <w:t xml:space="preserve"> Metode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beberapa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kumpulan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prinsip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pengembangan</w:t>
      </w:r>
      <w:proofErr w:type="spellEnd"/>
      <w:r w:rsidRPr="00C924D9">
        <w:rPr>
          <w:b w:val="0"/>
          <w:sz w:val="24"/>
          <w:szCs w:val="24"/>
        </w:rPr>
        <w:t xml:space="preserve"> software di mana </w:t>
      </w:r>
      <w:proofErr w:type="spellStart"/>
      <w:r w:rsidRPr="00C924D9">
        <w:rPr>
          <w:b w:val="0"/>
          <w:sz w:val="24"/>
          <w:szCs w:val="24"/>
        </w:rPr>
        <w:t>persyaratan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solusi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melalui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upaya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kolaboratif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antar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tim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fungsional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klien</w:t>
      </w:r>
      <w:proofErr w:type="spellEnd"/>
    </w:p>
    <w:p w14:paraId="74B226C9" w14:textId="77777777" w:rsidR="00DC0854" w:rsidRDefault="000C29A8" w:rsidP="00DC0854">
      <w:pPr>
        <w:pStyle w:val="STTSJudulSubBab"/>
        <w:ind w:left="426" w:hanging="426"/>
        <w:rPr>
          <w:b w:val="0"/>
          <w:sz w:val="24"/>
          <w:szCs w:val="24"/>
        </w:rPr>
      </w:pPr>
      <w:r w:rsidRPr="00C924D9">
        <w:rPr>
          <w:b w:val="0"/>
          <w:sz w:val="24"/>
          <w:szCs w:val="24"/>
        </w:rPr>
        <w:t xml:space="preserve">Ini </w:t>
      </w:r>
      <w:proofErr w:type="spellStart"/>
      <w:r w:rsidRPr="00C924D9">
        <w:rPr>
          <w:b w:val="0"/>
          <w:sz w:val="24"/>
          <w:szCs w:val="24"/>
        </w:rPr>
        <w:t>sebagai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pendukung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perencanaan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adaptif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perkembangan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evolusi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awal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pengiriman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perbaikan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terus-menerus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itu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mendorong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respon</w:t>
      </w:r>
      <w:proofErr w:type="spellEnd"/>
      <w:r w:rsidRPr="00C924D9">
        <w:rPr>
          <w:b w:val="0"/>
          <w:sz w:val="24"/>
          <w:szCs w:val="24"/>
        </w:rPr>
        <w:t xml:space="preserve"> yang </w:t>
      </w:r>
      <w:proofErr w:type="spellStart"/>
      <w:r w:rsidRPr="00C924D9">
        <w:rPr>
          <w:b w:val="0"/>
          <w:sz w:val="24"/>
          <w:szCs w:val="24"/>
        </w:rPr>
        <w:t>cepat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fleksibel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dirubah</w:t>
      </w:r>
      <w:proofErr w:type="spellEnd"/>
      <w:r w:rsidRPr="00C924D9">
        <w:rPr>
          <w:b w:val="0"/>
          <w:sz w:val="24"/>
          <w:szCs w:val="24"/>
        </w:rPr>
        <w:t>.</w:t>
      </w:r>
    </w:p>
    <w:p w14:paraId="24C86708" w14:textId="6DA1D696" w:rsidR="000C29A8" w:rsidRDefault="00B91D4B" w:rsidP="00DC0854">
      <w:pPr>
        <w:pStyle w:val="STTSJudulSubBab"/>
        <w:ind w:left="426" w:hanging="426"/>
        <w:rPr>
          <w:b w:val="0"/>
          <w:sz w:val="24"/>
          <w:szCs w:val="24"/>
        </w:rPr>
      </w:pPr>
      <w:r w:rsidRPr="00B91D4B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27B8829B" wp14:editId="6C773199">
            <wp:extent cx="1685925" cy="1573530"/>
            <wp:effectExtent l="0" t="0" r="0" b="0"/>
            <wp:docPr id="3" name="Picture 3" descr="https://cdn.discordapp.com/attachments/880703226427605012/890848978671910922/1to-Qghbj5J_9eP0yMlmv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3226427605012/890848978671910922/1to-Qghbj5J_9eP0yMlmvq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11" cy="158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F17E" w14:textId="77777777" w:rsidR="008825CD" w:rsidRDefault="008825CD" w:rsidP="00021DA6">
      <w:pPr>
        <w:ind w:firstLine="0"/>
      </w:pPr>
    </w:p>
    <w:p w14:paraId="469B356E" w14:textId="3E85C94F" w:rsidR="004C54C6" w:rsidRDefault="004C54C6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21" w:name="_Toc92357846"/>
      <w:bookmarkStart w:id="22" w:name="_Toc92366696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bookmarkEnd w:id="21"/>
      <w:bookmarkEnd w:id="22"/>
      <w:proofErr w:type="spellEnd"/>
    </w:p>
    <w:p w14:paraId="4B5DA1D0" w14:textId="77777777" w:rsidR="00740724" w:rsidRDefault="00740724" w:rsidP="00B66AE6"/>
    <w:p w14:paraId="62159522" w14:textId="77777777" w:rsidR="00740724" w:rsidRDefault="00F03753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>BAB I</w:t>
      </w:r>
      <w:r>
        <w:tab/>
        <w:t>:</w:t>
      </w:r>
      <w:r>
        <w:tab/>
        <w:t>PENDAHULUAN</w:t>
      </w:r>
    </w:p>
    <w:p w14:paraId="71071AC1" w14:textId="30E97643" w:rsidR="00F03753" w:rsidRDefault="00F03753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>BAB II</w:t>
      </w:r>
      <w:r>
        <w:tab/>
        <w:t>:</w:t>
      </w:r>
      <w:r>
        <w:tab/>
        <w:t>TEORI PENUNJANG</w:t>
      </w:r>
    </w:p>
    <w:p w14:paraId="0A6453E7" w14:textId="2FA0042B" w:rsidR="000427E5" w:rsidRDefault="000427E5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 xml:space="preserve">BAB III   </w:t>
      </w:r>
      <w:r>
        <w:tab/>
        <w:t>:      SYSTEM DESAIN</w:t>
      </w:r>
    </w:p>
    <w:p w14:paraId="0E18953B" w14:textId="77777777" w:rsidR="000427E5" w:rsidRDefault="000427E5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 xml:space="preserve">BAB IV   </w:t>
      </w:r>
      <w:r>
        <w:tab/>
        <w:t>:      IMPLEMENTASI</w:t>
      </w:r>
    </w:p>
    <w:p w14:paraId="389A6369" w14:textId="5035D4C7" w:rsidR="000427E5" w:rsidRDefault="000427E5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  <w:sectPr w:rsidR="000427E5" w:rsidSect="00C22F25">
          <w:pgSz w:w="11907" w:h="16840" w:code="9"/>
          <w:pgMar w:top="2268" w:right="1701" w:bottom="1701" w:left="2268" w:header="1418" w:footer="851" w:gutter="0"/>
          <w:pgNumType w:start="1"/>
          <w:cols w:space="720"/>
          <w:titlePg/>
          <w:docGrid w:linePitch="360"/>
        </w:sectPr>
      </w:pPr>
      <w:r>
        <w:t>BAB V</w:t>
      </w:r>
      <w:r w:rsidR="00881A0A">
        <w:t xml:space="preserve"> </w:t>
      </w:r>
      <w:r w:rsidR="00881A0A">
        <w:tab/>
        <w:t>:</w:t>
      </w:r>
      <w:r w:rsidR="00881A0A">
        <w:tab/>
        <w:t>PENUTUP</w:t>
      </w:r>
    </w:p>
    <w:p w14:paraId="5FBAE924" w14:textId="7594E6A2" w:rsidR="00F57EE6" w:rsidRDefault="0023696E" w:rsidP="00021DA6">
      <w:pPr>
        <w:pStyle w:val="STTSJudulBab"/>
        <w:outlineLvl w:val="0"/>
      </w:pPr>
      <w:bookmarkStart w:id="23" w:name="_Toc92357847"/>
      <w:bookmarkStart w:id="24" w:name="_Toc92366697"/>
      <w:r>
        <w:lastRenderedPageBreak/>
        <w:t>BAB II</w:t>
      </w:r>
      <w:bookmarkEnd w:id="23"/>
      <w:bookmarkEnd w:id="24"/>
    </w:p>
    <w:p w14:paraId="7CD067E7" w14:textId="78188533" w:rsidR="0023696E" w:rsidRDefault="000C29A8" w:rsidP="00A81506">
      <w:pPr>
        <w:pStyle w:val="STTSJudulBab"/>
      </w:pPr>
      <w:r>
        <w:t>ANALISA SISTEM</w:t>
      </w:r>
    </w:p>
    <w:p w14:paraId="622F12DC" w14:textId="77777777" w:rsidR="0023696E" w:rsidRDefault="0023696E" w:rsidP="0023696E">
      <w:pPr>
        <w:pStyle w:val="STTSJudulBab"/>
      </w:pPr>
    </w:p>
    <w:p w14:paraId="42F36B32" w14:textId="77777777" w:rsidR="0023696E" w:rsidRDefault="00B91D4B" w:rsidP="00725F8B">
      <w:pPr>
        <w:ind w:left="720" w:firstLine="0"/>
      </w:pPr>
      <w:r>
        <w:t xml:space="preserve">Dalam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system </w:t>
      </w:r>
      <w:proofErr w:type="spellStart"/>
      <w:r>
        <w:t>acuan</w:t>
      </w:r>
      <w:proofErr w:type="spellEnd"/>
      <w:r>
        <w:t xml:space="preserve"> kami…</w:t>
      </w:r>
    </w:p>
    <w:p w14:paraId="0F643EE0" w14:textId="77777777" w:rsidR="00B91D4B" w:rsidRDefault="00B91D4B" w:rsidP="00725F8B">
      <w:pPr>
        <w:ind w:left="720" w:hanging="720"/>
      </w:pPr>
      <w:r>
        <w:t xml:space="preserve">System </w:t>
      </w:r>
      <w:proofErr w:type="spellStart"/>
      <w:r>
        <w:t>apa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13CCC575" w14:textId="77777777" w:rsidR="000C1D8A" w:rsidRDefault="000C1D8A" w:rsidP="0023696E"/>
    <w:p w14:paraId="31BFE82E" w14:textId="3F6FE9FA" w:rsidR="000C1D8A" w:rsidRDefault="000C29A8" w:rsidP="00FE485A">
      <w:pPr>
        <w:pStyle w:val="STTSJudulSubBab"/>
        <w:numPr>
          <w:ilvl w:val="0"/>
          <w:numId w:val="3"/>
        </w:numPr>
        <w:ind w:left="709" w:hanging="709"/>
        <w:outlineLvl w:val="1"/>
      </w:pPr>
      <w:bookmarkStart w:id="25" w:name="_Toc92357848"/>
      <w:bookmarkStart w:id="26" w:name="_Toc92366698"/>
      <w:r>
        <w:t>Fact Finding</w:t>
      </w:r>
      <w:bookmarkEnd w:id="25"/>
      <w:bookmarkEnd w:id="26"/>
    </w:p>
    <w:p w14:paraId="2A3AFBE9" w14:textId="7E9388EA" w:rsidR="003C7D3D" w:rsidRDefault="000C29A8" w:rsidP="00725F8B">
      <w:pPr>
        <w:ind w:firstLine="709"/>
      </w:pPr>
      <w:r>
        <w:t xml:space="preserve">Dalam fact finding,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kembangkan</w:t>
      </w:r>
      <w:proofErr w:type="spellEnd"/>
    </w:p>
    <w:p w14:paraId="33DEF343" w14:textId="6D220675" w:rsidR="003C7D3D" w:rsidRDefault="000C29A8" w:rsidP="00725F8B">
      <w:pPr>
        <w:pStyle w:val="STTSJudulSubBab"/>
        <w:numPr>
          <w:ilvl w:val="0"/>
          <w:numId w:val="4"/>
        </w:numPr>
        <w:ind w:hanging="709"/>
        <w:outlineLvl w:val="2"/>
      </w:pPr>
      <w:bookmarkStart w:id="27" w:name="_Toc92357849"/>
      <w:bookmarkStart w:id="28" w:name="_Toc92366699"/>
      <w:proofErr w:type="spellStart"/>
      <w:r>
        <w:t>Pembanding</w:t>
      </w:r>
      <w:bookmarkEnd w:id="27"/>
      <w:bookmarkEnd w:id="28"/>
      <w:proofErr w:type="spellEnd"/>
    </w:p>
    <w:p w14:paraId="7455078F" w14:textId="7B210213" w:rsidR="00077B17" w:rsidRPr="001C6513" w:rsidRDefault="000C29A8" w:rsidP="00725F8B">
      <w:pPr>
        <w:pStyle w:val="STTSJudulSubBab"/>
        <w:ind w:firstLine="709"/>
        <w:rPr>
          <w:b w:val="0"/>
          <w:sz w:val="24"/>
        </w:rPr>
      </w:pP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pembanding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atau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kembang</w:t>
      </w:r>
      <w:r w:rsidR="008923E6">
        <w:rPr>
          <w:b w:val="0"/>
          <w:sz w:val="24"/>
        </w:rPr>
        <w:t>kan</w:t>
      </w:r>
      <w:proofErr w:type="spellEnd"/>
      <w:r w:rsidR="008923E6">
        <w:rPr>
          <w:b w:val="0"/>
          <w:sz w:val="24"/>
        </w:rPr>
        <w:t xml:space="preserve">, kami </w:t>
      </w:r>
      <w:proofErr w:type="spellStart"/>
      <w:r w:rsidR="008923E6">
        <w:rPr>
          <w:b w:val="0"/>
          <w:sz w:val="24"/>
        </w:rPr>
        <w:t>menggunakan</w:t>
      </w:r>
      <w:proofErr w:type="spellEnd"/>
      <w:r w:rsidR="008923E6">
        <w:rPr>
          <w:b w:val="0"/>
          <w:sz w:val="24"/>
        </w:rPr>
        <w:t xml:space="preserve"> Tokopedia, </w:t>
      </w:r>
      <w:r>
        <w:rPr>
          <w:b w:val="0"/>
          <w:sz w:val="24"/>
        </w:rPr>
        <w:t>Itemku.com</w:t>
      </w:r>
      <w:r w:rsidR="008923E6">
        <w:rPr>
          <w:b w:val="0"/>
          <w:sz w:val="24"/>
        </w:rPr>
        <w:t xml:space="preserve">, </w:t>
      </w:r>
      <w:proofErr w:type="spellStart"/>
      <w:proofErr w:type="gramStart"/>
      <w:r w:rsidR="008923E6">
        <w:rPr>
          <w:b w:val="0"/>
          <w:sz w:val="24"/>
        </w:rPr>
        <w:t>Bukalapak</w:t>
      </w:r>
      <w:proofErr w:type="spellEnd"/>
      <w:r w:rsidR="002B43D7">
        <w:rPr>
          <w:b w:val="0"/>
          <w:sz w:val="24"/>
        </w:rPr>
        <w:t xml:space="preserve">  dan</w:t>
      </w:r>
      <w:proofErr w:type="gramEnd"/>
      <w:r w:rsidR="002B43D7">
        <w:rPr>
          <w:b w:val="0"/>
          <w:sz w:val="24"/>
        </w:rPr>
        <w:t xml:space="preserve"> </w:t>
      </w:r>
      <w:proofErr w:type="spellStart"/>
      <w:r w:rsidR="002B43D7">
        <w:rPr>
          <w:b w:val="0"/>
          <w:sz w:val="24"/>
        </w:rPr>
        <w:t>lapak</w:t>
      </w:r>
      <w:proofErr w:type="spellEnd"/>
      <w:r w:rsidR="002B43D7">
        <w:rPr>
          <w:b w:val="0"/>
          <w:sz w:val="24"/>
        </w:rPr>
        <w:t xml:space="preserve"> old shop yang </w:t>
      </w:r>
      <w:proofErr w:type="spellStart"/>
      <w:r w:rsidR="002B43D7">
        <w:rPr>
          <w:b w:val="0"/>
          <w:sz w:val="24"/>
        </w:rPr>
        <w:t>berada</w:t>
      </w:r>
      <w:proofErr w:type="spellEnd"/>
      <w:r w:rsidR="002B43D7">
        <w:rPr>
          <w:b w:val="0"/>
          <w:sz w:val="24"/>
        </w:rPr>
        <w:t xml:space="preserve"> di Instagram</w:t>
      </w:r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pengembangan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kami</w:t>
      </w:r>
      <w:r w:rsidR="005C3E82">
        <w:rPr>
          <w:b w:val="0"/>
          <w:sz w:val="24"/>
        </w:rPr>
        <w:t xml:space="preserve"> yang </w:t>
      </w:r>
      <w:proofErr w:type="spellStart"/>
      <w:r w:rsidR="005C3E82">
        <w:rPr>
          <w:b w:val="0"/>
          <w:sz w:val="24"/>
        </w:rPr>
        <w:t>menjual</w:t>
      </w:r>
      <w:proofErr w:type="spellEnd"/>
      <w:r w:rsidR="005C3E82">
        <w:rPr>
          <w:b w:val="0"/>
          <w:sz w:val="24"/>
        </w:rPr>
        <w:t xml:space="preserve"> </w:t>
      </w:r>
      <w:proofErr w:type="spellStart"/>
      <w:r w:rsidR="005C3E82">
        <w:rPr>
          <w:b w:val="0"/>
          <w:sz w:val="24"/>
        </w:rPr>
        <w:t>barang</w:t>
      </w:r>
      <w:proofErr w:type="spellEnd"/>
      <w:r w:rsidR="005C3E82">
        <w:rPr>
          <w:b w:val="0"/>
          <w:sz w:val="24"/>
        </w:rPr>
        <w:t xml:space="preserve"> </w:t>
      </w:r>
      <w:proofErr w:type="spellStart"/>
      <w:r w:rsidR="005C3E82">
        <w:rPr>
          <w:b w:val="0"/>
          <w:sz w:val="24"/>
        </w:rPr>
        <w:t>elektronik</w:t>
      </w:r>
      <w:proofErr w:type="spellEnd"/>
      <w:r w:rsidR="005C3E82">
        <w:rPr>
          <w:b w:val="0"/>
          <w:sz w:val="24"/>
        </w:rPr>
        <w:t xml:space="preserve"> </w:t>
      </w:r>
      <w:proofErr w:type="spellStart"/>
      <w:r w:rsidR="005C3E82">
        <w:rPr>
          <w:b w:val="0"/>
          <w:sz w:val="24"/>
        </w:rPr>
        <w:t>khusus</w:t>
      </w:r>
      <w:proofErr w:type="spellEnd"/>
      <w:r w:rsidR="005C3E82">
        <w:rPr>
          <w:b w:val="0"/>
          <w:sz w:val="24"/>
        </w:rPr>
        <w:t xml:space="preserve"> gaming dan item in game</w:t>
      </w:r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dengan</w:t>
      </w:r>
      <w:proofErr w:type="spellEnd"/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usaha</w:t>
      </w:r>
      <w:proofErr w:type="spellEnd"/>
      <w:r w:rsidR="00E52B74">
        <w:rPr>
          <w:b w:val="0"/>
          <w:sz w:val="24"/>
        </w:rPr>
        <w:t xml:space="preserve"> agar interface </w:t>
      </w:r>
      <w:proofErr w:type="spellStart"/>
      <w:r w:rsidR="00E52B74">
        <w:rPr>
          <w:b w:val="0"/>
          <w:sz w:val="24"/>
        </w:rPr>
        <w:t>lebih</w:t>
      </w:r>
      <w:proofErr w:type="spellEnd"/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mudah</w:t>
      </w:r>
      <w:proofErr w:type="spellEnd"/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dipahami</w:t>
      </w:r>
      <w:proofErr w:type="spellEnd"/>
      <w:r>
        <w:rPr>
          <w:b w:val="0"/>
          <w:sz w:val="24"/>
        </w:rPr>
        <w:t>.</w:t>
      </w:r>
    </w:p>
    <w:p w14:paraId="7D0FEC69" w14:textId="77777777" w:rsidR="00B040C8" w:rsidRDefault="00B040C8" w:rsidP="00F65280">
      <w:pPr>
        <w:pStyle w:val="STTSGambar"/>
      </w:pPr>
    </w:p>
    <w:p w14:paraId="66ED74E6" w14:textId="47BFF2F0" w:rsidR="008923E6" w:rsidRPr="00735EC9" w:rsidRDefault="008923E6" w:rsidP="00725F8B">
      <w:pPr>
        <w:pStyle w:val="Heading3"/>
        <w:ind w:left="709" w:hanging="709"/>
        <w:rPr>
          <w:rFonts w:ascii="Times New Roman" w:hAnsi="Times New Roman"/>
          <w:sz w:val="28"/>
          <w:szCs w:val="28"/>
        </w:rPr>
      </w:pPr>
      <w:bookmarkStart w:id="29" w:name="_Toc92357850"/>
      <w:bookmarkStart w:id="30" w:name="_Toc92366700"/>
      <w:r w:rsidRPr="00735EC9">
        <w:rPr>
          <w:rFonts w:ascii="Times New Roman" w:hAnsi="Times New Roman"/>
          <w:sz w:val="28"/>
          <w:szCs w:val="28"/>
        </w:rPr>
        <w:t xml:space="preserve">2.1.2 </w:t>
      </w:r>
      <w:proofErr w:type="spellStart"/>
      <w:r w:rsidRPr="00735EC9">
        <w:rPr>
          <w:rFonts w:ascii="Times New Roman" w:hAnsi="Times New Roman"/>
          <w:sz w:val="28"/>
          <w:szCs w:val="28"/>
        </w:rPr>
        <w:t>Dokumentasi</w:t>
      </w:r>
      <w:bookmarkEnd w:id="29"/>
      <w:bookmarkEnd w:id="30"/>
      <w:proofErr w:type="spellEnd"/>
    </w:p>
    <w:p w14:paraId="746C1104" w14:textId="2BF864E0" w:rsidR="001C6513" w:rsidRDefault="008923E6" w:rsidP="00725F8B">
      <w:pPr>
        <w:ind w:left="720" w:firstLine="0"/>
        <w:rPr>
          <w:szCs w:val="24"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dokumentasi</w:t>
      </w:r>
      <w:proofErr w:type="spellEnd"/>
      <w:r>
        <w:rPr>
          <w:szCs w:val="24"/>
        </w:rPr>
        <w:t xml:space="preserve"> yang kami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Tokopedia</w:t>
      </w:r>
      <w:r w:rsidR="001C6513">
        <w:rPr>
          <w:szCs w:val="24"/>
        </w:rPr>
        <w:t xml:space="preserve"> ,</w:t>
      </w:r>
      <w:proofErr w:type="gramEnd"/>
      <w:r w:rsidR="001C6513">
        <w:rPr>
          <w:szCs w:val="24"/>
        </w:rPr>
        <w:t xml:space="preserve"> </w:t>
      </w:r>
      <w:proofErr w:type="spellStart"/>
      <w:r w:rsidR="001C6513">
        <w:rPr>
          <w:szCs w:val="24"/>
        </w:rPr>
        <w:t>Itemku</w:t>
      </w:r>
      <w:proofErr w:type="spellEnd"/>
      <w:r w:rsidR="001C6513">
        <w:rPr>
          <w:szCs w:val="24"/>
        </w:rPr>
        <w:t xml:space="preserve"> </w:t>
      </w:r>
    </w:p>
    <w:p w14:paraId="3EAA8607" w14:textId="3BD6D4D4" w:rsidR="008923E6" w:rsidRDefault="001C6513" w:rsidP="00362FDC">
      <w:pPr>
        <w:ind w:left="142" w:hanging="142"/>
        <w:rPr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7250F4F5" wp14:editId="3913B6AD">
            <wp:simplePos x="0" y="0"/>
            <wp:positionH relativeFrom="margin">
              <wp:posOffset>1406583</wp:posOffset>
            </wp:positionH>
            <wp:positionV relativeFrom="paragraph">
              <wp:posOffset>355369</wp:posOffset>
            </wp:positionV>
            <wp:extent cx="1662430" cy="2308860"/>
            <wp:effectExtent l="0" t="0" r="0" b="0"/>
            <wp:wrapTopAndBottom/>
            <wp:docPr id="5" name="Picture 5" descr="https://cdn.discordapp.com/attachments/740568283908145235/893345725121978369/Screenshot_2021-10-01-09-35-1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740568283908145235/893345725121978369/Screenshot_2021-10-01-09-35-19-4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B6AAC0" wp14:editId="3BB34340">
                <wp:simplePos x="0" y="0"/>
                <wp:positionH relativeFrom="margin">
                  <wp:align>center</wp:align>
                </wp:positionH>
                <wp:positionV relativeFrom="paragraph">
                  <wp:posOffset>2869161</wp:posOffset>
                </wp:positionV>
                <wp:extent cx="2568575" cy="635"/>
                <wp:effectExtent l="0" t="0" r="3175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292BA1" w14:textId="20EB8BC8" w:rsidR="00576F67" w:rsidRDefault="00576F67" w:rsidP="00362FDC">
                            <w:pPr>
                              <w:pStyle w:val="Caption"/>
                              <w:ind w:left="-142" w:hanging="709"/>
                              <w:jc w:val="center"/>
                            </w:pPr>
                            <w:r>
                              <w:t>Gambar 2.1</w:t>
                            </w:r>
                          </w:p>
                          <w:p w14:paraId="6A7BA9BC" w14:textId="77777777" w:rsidR="00576F67" w:rsidRPr="00354A8D" w:rsidRDefault="00576F67" w:rsidP="00362FDC">
                            <w:pPr>
                              <w:ind w:left="-142" w:firstLine="426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  <w:r>
                              <w:t xml:space="preserve"> Tokopedia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B6AA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5.9pt;width:202.25pt;height:.0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" stroked="f">
                <v:textbox style="mso-fit-shape-to-text:t" inset="0,0,0,0">
                  <w:txbxContent>
                    <w:p w14:paraId="74292BA1" w14:textId="20EB8BC8" w:rsidR="00576F67" w:rsidRDefault="00576F67" w:rsidP="00362FDC">
                      <w:pPr>
                        <w:pStyle w:val="Caption"/>
                        <w:ind w:left="-142" w:hanging="709"/>
                        <w:jc w:val="center"/>
                      </w:pPr>
                      <w:r>
                        <w:t>Gambar 2.1</w:t>
                      </w:r>
                    </w:p>
                    <w:p w14:paraId="6A7BA9BC" w14:textId="77777777" w:rsidR="00576F67" w:rsidRPr="00354A8D" w:rsidRDefault="00576F67" w:rsidP="00362FDC">
                      <w:pPr>
                        <w:ind w:left="-142" w:firstLine="426"/>
                      </w:pP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awal</w:t>
                      </w:r>
                      <w:proofErr w:type="spellEnd"/>
                      <w:r>
                        <w:t xml:space="preserve"> Tokopedia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oldshop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social media </w:t>
      </w:r>
      <w:proofErr w:type="spellStart"/>
      <w:r>
        <w:rPr>
          <w:szCs w:val="24"/>
        </w:rPr>
        <w:t>lainnya</w:t>
      </w:r>
      <w:proofErr w:type="spellEnd"/>
      <w:r>
        <w:rPr>
          <w:szCs w:val="24"/>
        </w:rPr>
        <w:t>,</w:t>
      </w:r>
    </w:p>
    <w:p w14:paraId="1FB1509B" w14:textId="3295E74A" w:rsidR="001C6513" w:rsidRDefault="001C6513" w:rsidP="00725F8B">
      <w:pPr>
        <w:ind w:left="709" w:hanging="709"/>
        <w:rPr>
          <w:szCs w:val="24"/>
        </w:rPr>
      </w:pPr>
    </w:p>
    <w:p w14:paraId="7B80DCE0" w14:textId="77777777" w:rsidR="001C6513" w:rsidRDefault="001C6513" w:rsidP="00725F8B">
      <w:pPr>
        <w:ind w:left="709" w:hanging="709"/>
        <w:rPr>
          <w:szCs w:val="24"/>
        </w:rPr>
      </w:pPr>
    </w:p>
    <w:p w14:paraId="12C11DE8" w14:textId="5B4DB9E6" w:rsidR="008923E6" w:rsidRDefault="008923E6" w:rsidP="00362FDC">
      <w:pPr>
        <w:ind w:firstLine="709"/>
        <w:rPr>
          <w:szCs w:val="24"/>
        </w:rPr>
      </w:pPr>
      <w:r>
        <w:rPr>
          <w:szCs w:val="24"/>
        </w:rPr>
        <w:t xml:space="preserve">Dari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ditunjukkan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kupon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poin</w:t>
      </w:r>
      <w:proofErr w:type="spellEnd"/>
      <w:r>
        <w:rPr>
          <w:szCs w:val="24"/>
        </w:rPr>
        <w:t xml:space="preserve">. Dari </w:t>
      </w:r>
      <w:proofErr w:type="spellStart"/>
      <w:r>
        <w:rPr>
          <w:szCs w:val="24"/>
        </w:rPr>
        <w:t>sini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cari</w:t>
      </w:r>
      <w:proofErr w:type="spellEnd"/>
      <w:r>
        <w:rPr>
          <w:szCs w:val="24"/>
        </w:rPr>
        <w:t>..</w:t>
      </w:r>
      <w:proofErr w:type="gramEnd"/>
    </w:p>
    <w:p w14:paraId="4FE19095" w14:textId="77777777" w:rsidR="001C6513" w:rsidRDefault="001C6513" w:rsidP="00725F8B">
      <w:pPr>
        <w:ind w:left="709" w:hanging="709"/>
        <w:rPr>
          <w:szCs w:val="24"/>
        </w:rPr>
      </w:pPr>
    </w:p>
    <w:p w14:paraId="15A4FB97" w14:textId="022AF873" w:rsidR="008923E6" w:rsidRDefault="001C6513" w:rsidP="00725F8B">
      <w:pPr>
        <w:keepNext/>
        <w:tabs>
          <w:tab w:val="left" w:pos="1440"/>
        </w:tabs>
        <w:ind w:left="2694" w:hanging="709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20A09" wp14:editId="458A077A">
                <wp:simplePos x="0" y="0"/>
                <wp:positionH relativeFrom="margin">
                  <wp:align>center</wp:align>
                </wp:positionH>
                <wp:positionV relativeFrom="paragraph">
                  <wp:posOffset>2890751</wp:posOffset>
                </wp:positionV>
                <wp:extent cx="2131060" cy="635"/>
                <wp:effectExtent l="0" t="0" r="254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149A0" w14:textId="7926E50B" w:rsidR="00576F67" w:rsidRDefault="00576F67" w:rsidP="00725F8B">
                            <w:pPr>
                              <w:pStyle w:val="Caption"/>
                              <w:ind w:left="-1418" w:firstLine="1134"/>
                              <w:jc w:val="center"/>
                            </w:pPr>
                            <w:r>
                              <w:t>Gambar 2.2</w:t>
                            </w:r>
                          </w:p>
                          <w:p w14:paraId="79724A6D" w14:textId="77777777" w:rsidR="00576F67" w:rsidRPr="00354A8D" w:rsidRDefault="00576F67" w:rsidP="00725F8B">
                            <w:pPr>
                              <w:ind w:left="-851" w:firstLine="1277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History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20A09" id="Text Box 8" o:spid="_x0000_s1027" type="#_x0000_t202" style="position:absolute;left:0;text-align:left;margin-left:0;margin-top:227.6pt;width:167.8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" stroked="f">
                <v:textbox style="mso-fit-shape-to-text:t" inset="0,0,0,0">
                  <w:txbxContent>
                    <w:p w14:paraId="110149A0" w14:textId="7926E50B" w:rsidR="00576F67" w:rsidRDefault="00576F67" w:rsidP="00725F8B">
                      <w:pPr>
                        <w:pStyle w:val="Caption"/>
                        <w:ind w:left="-1418" w:firstLine="1134"/>
                        <w:jc w:val="center"/>
                      </w:pPr>
                      <w:r>
                        <w:t>Gambar 2.2</w:t>
                      </w:r>
                    </w:p>
                    <w:p w14:paraId="79724A6D" w14:textId="77777777" w:rsidR="00576F67" w:rsidRPr="00354A8D" w:rsidRDefault="00576F67" w:rsidP="00725F8B">
                      <w:pPr>
                        <w:ind w:left="-851" w:firstLine="1277"/>
                      </w:pP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History User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2A0371F" wp14:editId="631B8EF0">
            <wp:extent cx="2194560" cy="2855669"/>
            <wp:effectExtent l="0" t="0" r="0" b="1905"/>
            <wp:docPr id="6" name="Picture 6" descr="https://cdn.discordapp.com/attachments/740568283908145235/893345724887093258/Screenshot_2021-10-01-09-35-2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40568283908145235/893345724887093258/Screenshot_2021-10-01-09-35-25-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59" cy="294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8D12" w14:textId="58D012F2" w:rsidR="008923E6" w:rsidRDefault="008923E6" w:rsidP="00725F8B">
      <w:pPr>
        <w:ind w:left="709" w:hanging="709"/>
        <w:rPr>
          <w:szCs w:val="24"/>
        </w:rPr>
      </w:pPr>
    </w:p>
    <w:p w14:paraId="63D2082E" w14:textId="62BAECE0" w:rsidR="00541331" w:rsidRDefault="008923E6" w:rsidP="00362FDC">
      <w:pPr>
        <w:ind w:firstLine="709"/>
        <w:rPr>
          <w:szCs w:val="24"/>
        </w:rPr>
      </w:pP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tersebut. Kita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rincian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>.</w:t>
      </w:r>
    </w:p>
    <w:p w14:paraId="0F3DEEA0" w14:textId="11E29034" w:rsidR="008923E6" w:rsidRDefault="001C6513" w:rsidP="00725F8B">
      <w:pPr>
        <w:keepNext/>
        <w:ind w:left="709" w:hanging="709"/>
        <w:jc w:val="center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BD8F2D" wp14:editId="3B6DFE14">
                <wp:simplePos x="0" y="0"/>
                <wp:positionH relativeFrom="margin">
                  <wp:posOffset>1263535</wp:posOffset>
                </wp:positionH>
                <wp:positionV relativeFrom="paragraph">
                  <wp:posOffset>2726286</wp:posOffset>
                </wp:positionV>
                <wp:extent cx="2131060" cy="635"/>
                <wp:effectExtent l="0" t="0" r="2540" b="571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78305" w14:textId="2A914C96" w:rsidR="00576F67" w:rsidRDefault="00576F67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2.3</w:t>
                            </w:r>
                          </w:p>
                          <w:p w14:paraId="72AA2916" w14:textId="77777777" w:rsidR="00576F67" w:rsidRPr="00354A8D" w:rsidRDefault="00576F67" w:rsidP="008923E6">
                            <w:pPr>
                              <w:ind w:firstLine="993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detail </w:t>
                            </w:r>
                            <w:proofErr w:type="spellStart"/>
                            <w:r>
                              <w:t>pesanan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D8F2D" id="Text Box 9" o:spid="_x0000_s1028" type="#_x0000_t202" style="position:absolute;left:0;text-align:left;margin-left:99.5pt;margin-top:214.65pt;width:167.8pt;height:.0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+tb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" stroked="f">
                <v:textbox style="mso-fit-shape-to-text:t" inset="0,0,0,0">
                  <w:txbxContent>
                    <w:p w14:paraId="3E378305" w14:textId="2A914C96" w:rsidR="00576F67" w:rsidRDefault="00576F67" w:rsidP="008923E6">
                      <w:pPr>
                        <w:pStyle w:val="Caption"/>
                        <w:jc w:val="center"/>
                      </w:pPr>
                      <w:r>
                        <w:t>Gambar 2.3</w:t>
                      </w:r>
                    </w:p>
                    <w:p w14:paraId="72AA2916" w14:textId="77777777" w:rsidR="00576F67" w:rsidRPr="00354A8D" w:rsidRDefault="00576F67" w:rsidP="008923E6">
                      <w:pPr>
                        <w:ind w:firstLine="993"/>
                      </w:pP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detail </w:t>
                      </w:r>
                      <w:proofErr w:type="spellStart"/>
                      <w:r>
                        <w:t>pesanan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>
        <w:rPr>
          <w:noProof/>
          <w:lang w:eastAsia="zh-CN"/>
        </w:rPr>
        <w:drawing>
          <wp:inline distT="0" distB="0" distL="0" distR="0" wp14:anchorId="1858D710" wp14:editId="674DDFFA">
            <wp:extent cx="1849695" cy="2598420"/>
            <wp:effectExtent l="0" t="0" r="0" b="0"/>
            <wp:docPr id="7" name="Picture 7" descr="https://cdn.discordapp.com/attachments/740568283908145235/893345724589277184/Screenshot_2021-10-01-09-35-39-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40568283908145235/893345724589277184/Screenshot_2021-10-01-09-35-39-8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939" cy="262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1836" w14:textId="72320F1D" w:rsidR="008923E6" w:rsidRDefault="008923E6" w:rsidP="00725F8B">
      <w:pPr>
        <w:keepNext/>
        <w:ind w:left="709" w:hanging="709"/>
        <w:jc w:val="center"/>
      </w:pPr>
    </w:p>
    <w:p w14:paraId="29C5B047" w14:textId="2D3D854A" w:rsidR="008923E6" w:rsidRDefault="008923E6" w:rsidP="00725F8B">
      <w:pPr>
        <w:ind w:left="709" w:hanging="709"/>
        <w:rPr>
          <w:szCs w:val="24"/>
        </w:rPr>
      </w:pPr>
    </w:p>
    <w:p w14:paraId="7E2E48DE" w14:textId="4494D8BF" w:rsidR="008923E6" w:rsidRDefault="008923E6" w:rsidP="00362FDC">
      <w:pPr>
        <w:ind w:firstLine="709"/>
        <w:rPr>
          <w:szCs w:val="24"/>
        </w:rPr>
      </w:pPr>
      <w:r>
        <w:rPr>
          <w:szCs w:val="24"/>
        </w:rPr>
        <w:t xml:space="preserve">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Resi,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total, </w:t>
      </w:r>
      <w:proofErr w:type="spellStart"/>
      <w:r>
        <w:rPr>
          <w:szCs w:val="24"/>
        </w:rPr>
        <w:t>alamat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>.</w:t>
      </w:r>
    </w:p>
    <w:p w14:paraId="50AE6AAD" w14:textId="1D4BE577" w:rsidR="008923E6" w:rsidRDefault="001C6513" w:rsidP="00725F8B">
      <w:pPr>
        <w:ind w:left="709" w:hanging="709"/>
        <w:jc w:val="center"/>
        <w:rPr>
          <w:b/>
          <w:sz w:val="32"/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4B2B0" wp14:editId="65F4F385">
                <wp:simplePos x="0" y="0"/>
                <wp:positionH relativeFrom="margin">
                  <wp:posOffset>320040</wp:posOffset>
                </wp:positionH>
                <wp:positionV relativeFrom="paragraph">
                  <wp:posOffset>3165475</wp:posOffset>
                </wp:positionV>
                <wp:extent cx="3832860" cy="472440"/>
                <wp:effectExtent l="0" t="0" r="0" b="381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472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101E7" w14:textId="29193B78" w:rsidR="00576F67" w:rsidRPr="00A311D4" w:rsidRDefault="00576F67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2.4</w:t>
                            </w:r>
                          </w:p>
                          <w:p w14:paraId="36E2AA46" w14:textId="77777777" w:rsidR="00576F67" w:rsidRDefault="00576F67" w:rsidP="008923E6">
                            <w:pPr>
                              <w:ind w:left="720" w:firstLine="556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r w:rsidRPr="005C2E32">
                              <w:rPr>
                                <w:szCs w:val="24"/>
                              </w:rPr>
                              <w:t xml:space="preserve">daftar </w:t>
                            </w:r>
                            <w:proofErr w:type="spellStart"/>
                            <w:r w:rsidRPr="005C2E32">
                              <w:rPr>
                                <w:szCs w:val="24"/>
                              </w:rPr>
                              <w:t>penjualan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oldshop</w:t>
                            </w:r>
                            <w:proofErr w:type="spellEnd"/>
                          </w:p>
                          <w:p w14:paraId="30AB117A" w14:textId="77777777" w:rsidR="00576F67" w:rsidRPr="00354A8D" w:rsidRDefault="00576F67" w:rsidP="008923E6">
                            <w:pPr>
                              <w:ind w:firstLine="99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B2B0" id="Text Box 11" o:spid="_x0000_s1029" type="#_x0000_t202" style="position:absolute;left:0;text-align:left;margin-left:25.2pt;margin-top:249.25pt;width:301.8pt;height:37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" stroked="f">
                <v:textbox inset="0,0,0,0">
                  <w:txbxContent>
                    <w:p w14:paraId="16F101E7" w14:textId="29193B78" w:rsidR="00576F67" w:rsidRPr="00A311D4" w:rsidRDefault="00576F67" w:rsidP="008923E6">
                      <w:pPr>
                        <w:pStyle w:val="Caption"/>
                        <w:jc w:val="center"/>
                      </w:pPr>
                      <w:r>
                        <w:t>Gambar 2.4</w:t>
                      </w:r>
                    </w:p>
                    <w:p w14:paraId="36E2AA46" w14:textId="77777777" w:rsidR="00576F67" w:rsidRDefault="00576F67" w:rsidP="008923E6">
                      <w:pPr>
                        <w:ind w:left="720" w:firstLine="556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szCs w:val="24"/>
                        </w:rPr>
                        <w:t>halaman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 </w:t>
                      </w:r>
                      <w:r w:rsidRPr="005C2E32">
                        <w:rPr>
                          <w:szCs w:val="24"/>
                        </w:rPr>
                        <w:t xml:space="preserve">daftar </w:t>
                      </w:r>
                      <w:proofErr w:type="spellStart"/>
                      <w:r w:rsidRPr="005C2E32">
                        <w:rPr>
                          <w:szCs w:val="24"/>
                        </w:rPr>
                        <w:t>penjualan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</w:rPr>
                        <w:t>barang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</w:rPr>
                        <w:t>oldshop</w:t>
                      </w:r>
                      <w:proofErr w:type="spellEnd"/>
                    </w:p>
                    <w:p w14:paraId="30AB117A" w14:textId="77777777" w:rsidR="00576F67" w:rsidRPr="00354A8D" w:rsidRDefault="00576F67" w:rsidP="008923E6">
                      <w:pPr>
                        <w:ind w:firstLine="993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 w:rsidRPr="005C2E32">
        <w:rPr>
          <w:noProof/>
          <w:lang w:eastAsia="zh-CN"/>
        </w:rPr>
        <w:drawing>
          <wp:inline distT="0" distB="0" distL="0" distR="0" wp14:anchorId="0BDFB99A" wp14:editId="472332DC">
            <wp:extent cx="1554480" cy="310896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2152" w14:textId="7F18E7F7" w:rsidR="002B43D7" w:rsidRPr="00A311D4" w:rsidRDefault="002B43D7" w:rsidP="00725F8B">
      <w:pPr>
        <w:ind w:left="709" w:hanging="709"/>
        <w:jc w:val="center"/>
        <w:rPr>
          <w:b/>
          <w:sz w:val="32"/>
          <w:szCs w:val="24"/>
        </w:rPr>
      </w:pPr>
    </w:p>
    <w:p w14:paraId="4E3F5CC4" w14:textId="4B60B77D" w:rsidR="008923E6" w:rsidRDefault="008923E6" w:rsidP="00362FDC">
      <w:pPr>
        <w:tabs>
          <w:tab w:val="left" w:pos="709"/>
        </w:tabs>
        <w:ind w:firstLine="709"/>
        <w:rPr>
          <w:szCs w:val="24"/>
        </w:rPr>
      </w:pPr>
      <w:r>
        <w:rPr>
          <w:szCs w:val="24"/>
        </w:rPr>
        <w:t xml:space="preserve">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daftar </w:t>
      </w:r>
      <w:proofErr w:type="spellStart"/>
      <w:r>
        <w:rPr>
          <w:szCs w:val="24"/>
        </w:rPr>
        <w:t>penjualanya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penjualannya</w:t>
      </w:r>
      <w:proofErr w:type="spellEnd"/>
    </w:p>
    <w:p w14:paraId="6FD6B6F3" w14:textId="77777777" w:rsidR="008923E6" w:rsidRDefault="008923E6" w:rsidP="00725F8B">
      <w:pPr>
        <w:tabs>
          <w:tab w:val="left" w:pos="709"/>
        </w:tabs>
        <w:ind w:left="709" w:hanging="709"/>
        <w:rPr>
          <w:szCs w:val="24"/>
        </w:rPr>
      </w:pPr>
    </w:p>
    <w:p w14:paraId="1B3569C3" w14:textId="77777777" w:rsidR="008923E6" w:rsidRDefault="008923E6" w:rsidP="00725F8B">
      <w:pPr>
        <w:tabs>
          <w:tab w:val="left" w:pos="709"/>
        </w:tabs>
        <w:ind w:left="709" w:hanging="709"/>
        <w:jc w:val="center"/>
        <w:rPr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75FACD" wp14:editId="4223625D">
                <wp:simplePos x="0" y="0"/>
                <wp:positionH relativeFrom="margin">
                  <wp:align>center</wp:align>
                </wp:positionH>
                <wp:positionV relativeFrom="paragraph">
                  <wp:posOffset>4206240</wp:posOffset>
                </wp:positionV>
                <wp:extent cx="3474720" cy="541020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3506C" w14:textId="6F180456" w:rsidR="00576F67" w:rsidRPr="00A311D4" w:rsidRDefault="00576F67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2.5</w:t>
                            </w:r>
                          </w:p>
                          <w:p w14:paraId="2E210CDD" w14:textId="77777777" w:rsidR="00576F67" w:rsidRPr="00354A8D" w:rsidRDefault="00576F67" w:rsidP="00362FDC">
                            <w:pPr>
                              <w:ind w:left="142" w:firstLine="993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detail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02CC0">
                              <w:rPr>
                                <w:szCs w:val="24"/>
                              </w:rPr>
                              <w:t>yg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02CC0">
                              <w:rPr>
                                <w:szCs w:val="24"/>
                              </w:rPr>
                              <w:t>dijual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FACD" id="Text Box 12" o:spid="_x0000_s1030" type="#_x0000_t202" style="position:absolute;left:0;text-align:left;margin-left:0;margin-top:331.2pt;width:273.6pt;height:42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" stroked="f">
                <v:textbox inset="0,0,0,0">
                  <w:txbxContent>
                    <w:p w14:paraId="44B3506C" w14:textId="6F180456" w:rsidR="00576F67" w:rsidRPr="00A311D4" w:rsidRDefault="00576F67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2.5</w:t>
                      </w:r>
                    </w:p>
                    <w:p w14:paraId="2E210CDD" w14:textId="77777777" w:rsidR="00576F67" w:rsidRPr="00354A8D" w:rsidRDefault="00576F67" w:rsidP="00362FDC">
                      <w:pPr>
                        <w:ind w:left="142" w:firstLine="993"/>
                      </w:pPr>
                      <w:proofErr w:type="spellStart"/>
                      <w:r>
                        <w:rPr>
                          <w:szCs w:val="24"/>
                        </w:rPr>
                        <w:t>halaman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detail </w:t>
                      </w:r>
                      <w:proofErr w:type="spellStart"/>
                      <w:r>
                        <w:rPr>
                          <w:szCs w:val="24"/>
                        </w:rPr>
                        <w:t>transaksi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 w:rsidRPr="00402CC0">
                        <w:rPr>
                          <w:szCs w:val="24"/>
                        </w:rPr>
                        <w:t>yg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 w:rsidRPr="00402CC0">
                        <w:rPr>
                          <w:szCs w:val="24"/>
                        </w:rPr>
                        <w:t>dijual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02CC0">
        <w:rPr>
          <w:noProof/>
          <w:szCs w:val="24"/>
          <w:lang w:eastAsia="zh-CN"/>
        </w:rPr>
        <w:drawing>
          <wp:inline distT="0" distB="0" distL="0" distR="0" wp14:anchorId="62816618" wp14:editId="19369E88">
            <wp:extent cx="2026920" cy="4053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A4B0" w14:textId="22AC5E3A" w:rsidR="001C6513" w:rsidRPr="00541331" w:rsidRDefault="008923E6" w:rsidP="00362FDC">
      <w:pPr>
        <w:ind w:firstLine="709"/>
        <w:rPr>
          <w:szCs w:val="24"/>
        </w:rPr>
      </w:pP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membeli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  <w:proofErr w:type="gramEnd"/>
      <w:r>
        <w:rPr>
          <w:szCs w:val="24"/>
        </w:rPr>
        <w:t xml:space="preserve"> tersebut </w:t>
      </w:r>
    </w:p>
    <w:p w14:paraId="5266DD16" w14:textId="699E65BA" w:rsidR="002B43D7" w:rsidRDefault="001C6513" w:rsidP="00362FDC">
      <w:pPr>
        <w:ind w:left="2268" w:firstLine="0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CA4A7A" wp14:editId="29CFC0E0">
                <wp:simplePos x="0" y="0"/>
                <wp:positionH relativeFrom="margin">
                  <wp:posOffset>731520</wp:posOffset>
                </wp:positionH>
                <wp:positionV relativeFrom="paragraph">
                  <wp:posOffset>2967355</wp:posOffset>
                </wp:positionV>
                <wp:extent cx="3474720" cy="54102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EEDD5" w14:textId="363C6E13" w:rsidR="00576F67" w:rsidRPr="00A311D4" w:rsidRDefault="00576F67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2.6</w:t>
                            </w:r>
                          </w:p>
                          <w:p w14:paraId="6F36B7B4" w14:textId="0FF6D0E1" w:rsidR="00576F67" w:rsidRPr="00354A8D" w:rsidRDefault="00576F67" w:rsidP="00362FDC">
                            <w:pPr>
                              <w:ind w:firstLine="1276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Status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selesai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A4A7A" id="Text Box 16" o:spid="_x0000_s1031" type="#_x0000_t202" style="position:absolute;left:0;text-align:left;margin-left:57.6pt;margin-top:233.65pt;width:273.6pt;height:42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" stroked="f">
                <v:textbox inset="0,0,0,0">
                  <w:txbxContent>
                    <w:p w14:paraId="1E3EEDD5" w14:textId="363C6E13" w:rsidR="00576F67" w:rsidRPr="00A311D4" w:rsidRDefault="00576F67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2.6</w:t>
                      </w:r>
                    </w:p>
                    <w:p w14:paraId="6F36B7B4" w14:textId="0FF6D0E1" w:rsidR="00576F67" w:rsidRPr="00354A8D" w:rsidRDefault="00576F67" w:rsidP="00362FDC">
                      <w:pPr>
                        <w:ind w:firstLine="1276"/>
                      </w:pPr>
                      <w:proofErr w:type="spellStart"/>
                      <w:r>
                        <w:rPr>
                          <w:szCs w:val="24"/>
                        </w:rPr>
                        <w:t>halaman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Status </w:t>
                      </w:r>
                      <w:proofErr w:type="spellStart"/>
                      <w:r>
                        <w:rPr>
                          <w:szCs w:val="24"/>
                        </w:rPr>
                        <w:t>selesai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</w:rPr>
                        <w:t>transaksi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C6513">
        <w:rPr>
          <w:noProof/>
          <w:lang w:eastAsia="zh-CN"/>
        </w:rPr>
        <w:drawing>
          <wp:inline distT="0" distB="0" distL="0" distR="0" wp14:anchorId="1F46663F" wp14:editId="2BE44E7D">
            <wp:extent cx="2156460" cy="2835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7815" r="29403"/>
                    <a:stretch/>
                  </pic:blipFill>
                  <pic:spPr bwMode="auto">
                    <a:xfrm>
                      <a:off x="0" y="0"/>
                      <a:ext cx="215646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FFEF" w14:textId="7A5658D1" w:rsidR="002B43D7" w:rsidRDefault="0016158E" w:rsidP="00362FDC">
      <w:pPr>
        <w:ind w:firstLine="709"/>
      </w:pP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 w:rsidR="00D85DE3">
        <w:t>saat</w:t>
      </w:r>
      <w:proofErr w:type="spellEnd"/>
      <w:r w:rsidR="00D85DE3">
        <w:t xml:space="preserve"> </w:t>
      </w:r>
      <w:proofErr w:type="spellStart"/>
      <w:r w:rsidR="00D85DE3">
        <w:t>pembeli</w:t>
      </w:r>
      <w:proofErr w:type="spellEnd"/>
      <w:r w:rsidR="00D85DE3">
        <w:t xml:space="preserve"> </w:t>
      </w:r>
      <w:proofErr w:type="spellStart"/>
      <w:r w:rsidR="00D85DE3">
        <w:t>sudah</w:t>
      </w:r>
      <w:proofErr w:type="spellEnd"/>
      <w:r w:rsidR="00D85DE3">
        <w:t xml:space="preserve"> </w:t>
      </w:r>
      <w:proofErr w:type="spellStart"/>
      <w:r w:rsidR="00D85DE3">
        <w:t>menerima</w:t>
      </w:r>
      <w:proofErr w:type="spellEnd"/>
      <w:r w:rsidR="00D85DE3">
        <w:t xml:space="preserve"> item yang </w:t>
      </w:r>
      <w:proofErr w:type="spellStart"/>
      <w:r w:rsidR="00D85DE3">
        <w:t>diberi</w:t>
      </w:r>
      <w:proofErr w:type="spellEnd"/>
      <w:r w:rsidR="00D85DE3">
        <w:t xml:space="preserve"> oleh seller.</w:t>
      </w:r>
    </w:p>
    <w:p w14:paraId="5D9A427C" w14:textId="0776ABD9" w:rsidR="00D85DE3" w:rsidRDefault="00D85DE3" w:rsidP="00725F8B">
      <w:pPr>
        <w:ind w:left="709" w:hanging="709"/>
      </w:pPr>
    </w:p>
    <w:p w14:paraId="7F03C21B" w14:textId="3A991980" w:rsidR="00D85DE3" w:rsidRDefault="00D85DE3" w:rsidP="00725F8B">
      <w:pPr>
        <w:ind w:left="709" w:hanging="709"/>
        <w:rPr>
          <w:noProof/>
        </w:rPr>
      </w:pPr>
    </w:p>
    <w:p w14:paraId="4046CCCF" w14:textId="07AB801D" w:rsidR="00D85DE3" w:rsidRDefault="003E3AD4" w:rsidP="00362FDC">
      <w:pPr>
        <w:ind w:left="1985" w:firstLine="0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693D2E" wp14:editId="01EDB0DF">
                <wp:simplePos x="0" y="0"/>
                <wp:positionH relativeFrom="margin">
                  <wp:posOffset>694055</wp:posOffset>
                </wp:positionH>
                <wp:positionV relativeFrom="paragraph">
                  <wp:posOffset>2966085</wp:posOffset>
                </wp:positionV>
                <wp:extent cx="3474720" cy="541020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2D2E2F" w14:textId="1F64F0E0" w:rsidR="00576F67" w:rsidRPr="00A311D4" w:rsidRDefault="00576F67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2.7</w:t>
                            </w:r>
                          </w:p>
                          <w:p w14:paraId="4D51B0B8" w14:textId="126ACA5E" w:rsidR="00576F67" w:rsidRPr="00354A8D" w:rsidRDefault="00576F67" w:rsidP="00362FDC">
                            <w:pPr>
                              <w:ind w:left="284" w:firstLine="709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Status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Menunggu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3D2E" id="Text Box 18" o:spid="_x0000_s1032" type="#_x0000_t202" style="position:absolute;left:0;text-align:left;margin-left:54.65pt;margin-top:233.55pt;width:273.6pt;height:42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" stroked="f">
                <v:textbox inset="0,0,0,0">
                  <w:txbxContent>
                    <w:p w14:paraId="512D2E2F" w14:textId="1F64F0E0" w:rsidR="00576F67" w:rsidRPr="00A311D4" w:rsidRDefault="00576F67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2.7</w:t>
                      </w:r>
                    </w:p>
                    <w:p w14:paraId="4D51B0B8" w14:textId="126ACA5E" w:rsidR="00576F67" w:rsidRPr="00354A8D" w:rsidRDefault="00576F67" w:rsidP="00362FDC">
                      <w:pPr>
                        <w:ind w:left="284" w:firstLine="709"/>
                      </w:pPr>
                      <w:proofErr w:type="spellStart"/>
                      <w:r>
                        <w:rPr>
                          <w:szCs w:val="24"/>
                        </w:rPr>
                        <w:t>halaman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Status </w:t>
                      </w:r>
                      <w:proofErr w:type="spellStart"/>
                      <w:r>
                        <w:rPr>
                          <w:szCs w:val="24"/>
                        </w:rPr>
                        <w:t>Menunggu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</w:rPr>
                        <w:t>Transaksi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5DE3">
        <w:rPr>
          <w:noProof/>
          <w:lang w:eastAsia="zh-CN"/>
        </w:rPr>
        <w:drawing>
          <wp:inline distT="0" distB="0" distL="0" distR="0" wp14:anchorId="63112C1C" wp14:editId="07B669C4">
            <wp:extent cx="2266950" cy="2835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7834" r="29255"/>
                    <a:stretch/>
                  </pic:blipFill>
                  <pic:spPr bwMode="auto">
                    <a:xfrm>
                      <a:off x="0" y="0"/>
                      <a:ext cx="226695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1005" w14:textId="4ECD95E9" w:rsidR="002B43D7" w:rsidRDefault="003E3AD4" w:rsidP="00725F8B">
      <w:pPr>
        <w:ind w:left="709" w:hanging="709"/>
      </w:pPr>
      <w:r>
        <w:tab/>
      </w:r>
    </w:p>
    <w:p w14:paraId="3FFCED0D" w14:textId="03D56DC1" w:rsidR="003E3AD4" w:rsidRDefault="003E3AD4" w:rsidP="00362FDC">
      <w:pPr>
        <w:ind w:firstLine="709"/>
      </w:pPr>
      <w:r>
        <w:tab/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item/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oleh seller </w:t>
      </w:r>
    </w:p>
    <w:p w14:paraId="4748C89F" w14:textId="684DB1D1" w:rsidR="002B43D7" w:rsidRDefault="002B43D7" w:rsidP="00725F8B">
      <w:pPr>
        <w:ind w:left="709" w:hanging="709"/>
      </w:pPr>
    </w:p>
    <w:p w14:paraId="26F62A88" w14:textId="77777777" w:rsidR="003E3AD4" w:rsidRDefault="003E3AD4" w:rsidP="00725F8B">
      <w:pPr>
        <w:ind w:left="709" w:hanging="709"/>
        <w:rPr>
          <w:noProof/>
        </w:rPr>
      </w:pPr>
    </w:p>
    <w:p w14:paraId="72C4ACD1" w14:textId="5C43539A" w:rsidR="003E3AD4" w:rsidRDefault="003E3AD4" w:rsidP="00725F8B">
      <w:pPr>
        <w:ind w:left="709" w:hanging="709"/>
        <w:rPr>
          <w:noProof/>
        </w:rPr>
      </w:pPr>
    </w:p>
    <w:p w14:paraId="5FA22E73" w14:textId="372DE16D" w:rsidR="002B43D7" w:rsidRDefault="003E3AD4" w:rsidP="00362FDC">
      <w:pPr>
        <w:ind w:left="2127" w:firstLine="0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51852" wp14:editId="7A0B52DD">
                <wp:simplePos x="0" y="0"/>
                <wp:positionH relativeFrom="margin">
                  <wp:posOffset>690971</wp:posOffset>
                </wp:positionH>
                <wp:positionV relativeFrom="paragraph">
                  <wp:posOffset>2890157</wp:posOffset>
                </wp:positionV>
                <wp:extent cx="3474720" cy="541020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46B6E" w14:textId="62479B0D" w:rsidR="00576F67" w:rsidRPr="00A311D4" w:rsidRDefault="00576F67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2.8</w:t>
                            </w:r>
                          </w:p>
                          <w:p w14:paraId="6CAA1028" w14:textId="77777777" w:rsidR="00576F67" w:rsidRPr="00354A8D" w:rsidRDefault="00576F67" w:rsidP="00362FDC">
                            <w:pPr>
                              <w:ind w:left="851" w:firstLine="0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Status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Konfirmasi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1852" id="Text Box 21" o:spid="_x0000_s1033" type="#_x0000_t202" style="position:absolute;left:0;text-align:left;margin-left:54.4pt;margin-top:227.55pt;width:273.6pt;height:42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" stroked="f">
                <v:textbox inset="0,0,0,0">
                  <w:txbxContent>
                    <w:p w14:paraId="27546B6E" w14:textId="62479B0D" w:rsidR="00576F67" w:rsidRPr="00A311D4" w:rsidRDefault="00576F67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2.8</w:t>
                      </w:r>
                    </w:p>
                    <w:p w14:paraId="6CAA1028" w14:textId="77777777" w:rsidR="00576F67" w:rsidRPr="00354A8D" w:rsidRDefault="00576F67" w:rsidP="00362FDC">
                      <w:pPr>
                        <w:ind w:left="851" w:firstLine="0"/>
                      </w:pPr>
                      <w:proofErr w:type="spellStart"/>
                      <w:r>
                        <w:rPr>
                          <w:szCs w:val="24"/>
                        </w:rPr>
                        <w:t>halaman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Status </w:t>
                      </w:r>
                      <w:proofErr w:type="spellStart"/>
                      <w:r>
                        <w:rPr>
                          <w:szCs w:val="24"/>
                        </w:rPr>
                        <w:t>Konfirmasi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</w:rPr>
                        <w:t>Transaksi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61A5D014" wp14:editId="268AD497">
            <wp:extent cx="2146300" cy="283527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0" r="29579"/>
                    <a:stretch/>
                  </pic:blipFill>
                  <pic:spPr bwMode="auto">
                    <a:xfrm>
                      <a:off x="0" y="0"/>
                      <a:ext cx="21463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7725" w14:textId="2856FAFC" w:rsidR="002B43D7" w:rsidRDefault="003E3AD4" w:rsidP="00725F8B">
      <w:pPr>
        <w:tabs>
          <w:tab w:val="left" w:pos="1985"/>
        </w:tabs>
        <w:ind w:left="709" w:hanging="709"/>
      </w:pPr>
      <w:r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mengonfirmasi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 w:rsidR="005113E6">
        <w:t xml:space="preserve">item / </w:t>
      </w:r>
      <w:proofErr w:type="spellStart"/>
      <w:r w:rsidR="005113E6">
        <w:t>barang</w:t>
      </w:r>
      <w:proofErr w:type="spellEnd"/>
      <w:r w:rsidR="005113E6">
        <w:t xml:space="preserve"> </w:t>
      </w:r>
      <w:proofErr w:type="spellStart"/>
      <w:r w:rsidR="005113E6">
        <w:t>sudah</w:t>
      </w:r>
      <w:proofErr w:type="spellEnd"/>
      <w:r w:rsidR="005113E6">
        <w:t xml:space="preserve"> </w:t>
      </w:r>
      <w:proofErr w:type="spellStart"/>
      <w:r w:rsidR="005113E6">
        <w:t>dikirim</w:t>
      </w:r>
      <w:proofErr w:type="spellEnd"/>
    </w:p>
    <w:p w14:paraId="503E91A3" w14:textId="61710B84" w:rsidR="00541331" w:rsidRPr="00735EC9" w:rsidRDefault="00541331" w:rsidP="009E4839">
      <w:pPr>
        <w:pStyle w:val="Heading3"/>
        <w:ind w:left="709" w:hanging="709"/>
        <w:rPr>
          <w:rFonts w:ascii="Times New Roman" w:hAnsi="Times New Roman"/>
          <w:b w:val="0"/>
          <w:sz w:val="28"/>
          <w:szCs w:val="28"/>
        </w:rPr>
      </w:pPr>
      <w:bookmarkStart w:id="31" w:name="_Toc92357851"/>
      <w:bookmarkStart w:id="32" w:name="_Toc92366701"/>
      <w:r w:rsidRPr="00735EC9">
        <w:rPr>
          <w:rFonts w:ascii="Times New Roman" w:hAnsi="Times New Roman"/>
          <w:sz w:val="28"/>
          <w:szCs w:val="28"/>
        </w:rPr>
        <w:t>2.1.3 Prototype</w:t>
      </w:r>
      <w:bookmarkEnd w:id="31"/>
      <w:bookmarkEnd w:id="32"/>
    </w:p>
    <w:p w14:paraId="4253AF20" w14:textId="77777777" w:rsidR="00541331" w:rsidRDefault="00541331" w:rsidP="00541331">
      <w:pPr>
        <w:keepNext/>
        <w:ind w:left="720" w:firstLine="0"/>
      </w:pPr>
      <w:r>
        <w:rPr>
          <w:b/>
          <w:sz w:val="32"/>
          <w:szCs w:val="32"/>
        </w:rPr>
        <w:tab/>
      </w:r>
      <w:r>
        <w:rPr>
          <w:noProof/>
          <w:lang w:eastAsia="zh-CN"/>
        </w:rPr>
        <w:drawing>
          <wp:inline distT="0" distB="0" distL="0" distR="0" wp14:anchorId="70521F3F" wp14:editId="7DE119AF">
            <wp:extent cx="3429000" cy="1731714"/>
            <wp:effectExtent l="0" t="0" r="0" b="1905"/>
            <wp:docPr id="13" name="Picture 13" descr="https://cdn.discordapp.com/attachments/880702939969241088/89590886550852814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2939969241088/895908865508528148/unknow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34" cy="173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AF78" w14:textId="47ED0FD6" w:rsidR="00541331" w:rsidRDefault="004C2E1C" w:rsidP="00541331">
      <w:pPr>
        <w:pStyle w:val="Caption"/>
        <w:ind w:left="3600" w:firstLine="0"/>
      </w:pPr>
      <w:r>
        <w:t>Gambar 2.9</w:t>
      </w:r>
    </w:p>
    <w:p w14:paraId="59B64390" w14:textId="28690C05" w:rsidR="00541331" w:rsidRDefault="00541331" w:rsidP="00541331">
      <w:r>
        <w:tab/>
      </w:r>
      <w:r>
        <w:tab/>
      </w:r>
      <w:r>
        <w:tab/>
        <w:t>Login dan Register Page</w:t>
      </w:r>
    </w:p>
    <w:p w14:paraId="60FEDC7A" w14:textId="7B02BAEB" w:rsidR="00541331" w:rsidRDefault="00541331" w:rsidP="00541331">
      <w:r>
        <w:t xml:space="preserve">Pada page login,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homepage.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juka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32C9B5B8" w14:textId="2D7227DE" w:rsidR="00541331" w:rsidRDefault="00541331" w:rsidP="00541331"/>
    <w:p w14:paraId="3182833E" w14:textId="77777777" w:rsidR="00541331" w:rsidRDefault="00541331" w:rsidP="00541331">
      <w:pPr>
        <w:keepNext/>
        <w:ind w:left="720"/>
      </w:pPr>
      <w:r>
        <w:rPr>
          <w:noProof/>
          <w:lang w:eastAsia="zh-CN"/>
        </w:rPr>
        <w:drawing>
          <wp:inline distT="0" distB="0" distL="0" distR="0" wp14:anchorId="27AD7721" wp14:editId="44E19C22">
            <wp:extent cx="2867025" cy="2347699"/>
            <wp:effectExtent l="0" t="0" r="0" b="0"/>
            <wp:docPr id="20" name="Picture 20" descr="https://cdn.discordapp.com/attachments/880702939969241088/8959089323951022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80702939969241088/895908932395102238/unknow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28" cy="235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2B98" w14:textId="01EF75FE" w:rsidR="00541331" w:rsidRDefault="004C2E1C" w:rsidP="00541331">
      <w:pPr>
        <w:pStyle w:val="Caption"/>
        <w:ind w:left="2160" w:firstLine="0"/>
      </w:pPr>
      <w:r>
        <w:t xml:space="preserve">   </w:t>
      </w:r>
      <w:r>
        <w:tab/>
        <w:t xml:space="preserve">  Gambar 2.10</w:t>
      </w:r>
    </w:p>
    <w:p w14:paraId="24CDA9B9" w14:textId="3B6DB1EC" w:rsidR="00541331" w:rsidRDefault="00541331" w:rsidP="00541331">
      <w:pPr>
        <w:ind w:left="2160"/>
      </w:pPr>
      <w:r>
        <w:t>Halaman Home</w:t>
      </w:r>
    </w:p>
    <w:p w14:paraId="5423C4E9" w14:textId="2177E8FD" w:rsidR="004C2E1C" w:rsidRDefault="00541331" w:rsidP="00541331">
      <w:pPr>
        <w:ind w:firstLine="0"/>
      </w:pPr>
      <w:r>
        <w:tab/>
        <w:t xml:space="preserve">Halaman home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gaming</w:t>
      </w:r>
      <w:r w:rsidR="004C2E1C">
        <w:t xml:space="preserve"> yang </w:t>
      </w:r>
      <w:proofErr w:type="spellStart"/>
      <w:r w:rsidR="004C2E1C">
        <w:t>kita</w:t>
      </w:r>
      <w:proofErr w:type="spellEnd"/>
      <w:r w:rsidR="004C2E1C">
        <w:t xml:space="preserve">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dalam</w:t>
      </w:r>
      <w:proofErr w:type="spellEnd"/>
      <w:r w:rsidR="004C2E1C">
        <w:t xml:space="preserve"> </w:t>
      </w:r>
      <w:proofErr w:type="spellStart"/>
      <w:r w:rsidR="004C2E1C">
        <w:t>bentuk</w:t>
      </w:r>
      <w:proofErr w:type="spellEnd"/>
      <w:r w:rsidR="004C2E1C">
        <w:t xml:space="preserve"> grid. Kami </w:t>
      </w:r>
      <w:proofErr w:type="spellStart"/>
      <w:r w:rsidR="004C2E1C">
        <w:t>jadikan</w:t>
      </w:r>
      <w:proofErr w:type="spellEnd"/>
      <w:r w:rsidR="004C2E1C">
        <w:t xml:space="preserve"> </w:t>
      </w:r>
      <w:proofErr w:type="spellStart"/>
      <w:r w:rsidR="004C2E1C">
        <w:t>ini</w:t>
      </w:r>
      <w:proofErr w:type="spellEnd"/>
      <w:r w:rsidR="004C2E1C">
        <w:t xml:space="preserve"> </w:t>
      </w:r>
      <w:proofErr w:type="spellStart"/>
      <w:r w:rsidR="004C2E1C">
        <w:t>sebagai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paling </w:t>
      </w:r>
      <w:proofErr w:type="spellStart"/>
      <w:r w:rsidR="004C2E1C">
        <w:t>depan</w:t>
      </w:r>
      <w:proofErr w:type="spellEnd"/>
      <w:r w:rsidR="004C2E1C">
        <w:t xml:space="preserve"> </w:t>
      </w:r>
      <w:proofErr w:type="spellStart"/>
      <w:r w:rsidR="004C2E1C">
        <w:t>supaya</w:t>
      </w:r>
      <w:proofErr w:type="spellEnd"/>
      <w:r w:rsidR="004C2E1C">
        <w:t xml:space="preserve"> User </w:t>
      </w:r>
      <w:proofErr w:type="spellStart"/>
      <w:r w:rsidR="004C2E1C">
        <w:t>bisa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mudah</w:t>
      </w:r>
      <w:proofErr w:type="spellEnd"/>
      <w:r w:rsidR="004C2E1C">
        <w:t xml:space="preserve"> </w:t>
      </w:r>
      <w:proofErr w:type="spellStart"/>
      <w:r w:rsidR="004C2E1C">
        <w:t>melihat</w:t>
      </w:r>
      <w:proofErr w:type="spellEnd"/>
      <w:r w:rsidR="004C2E1C">
        <w:t xml:space="preserve"> </w:t>
      </w:r>
      <w:proofErr w:type="spellStart"/>
      <w:r w:rsidR="004C2E1C">
        <w:t>produk-produk</w:t>
      </w:r>
      <w:proofErr w:type="spellEnd"/>
      <w:r w:rsidR="004C2E1C">
        <w:t xml:space="preserve"> </w:t>
      </w:r>
      <w:proofErr w:type="spellStart"/>
      <w:r w:rsidR="004C2E1C">
        <w:t>ketika</w:t>
      </w:r>
      <w:proofErr w:type="spellEnd"/>
      <w:r w:rsidR="004C2E1C">
        <w:t xml:space="preserve"> user </w:t>
      </w:r>
      <w:proofErr w:type="spellStart"/>
      <w:r w:rsidR="004C2E1C">
        <w:t>baru</w:t>
      </w:r>
      <w:proofErr w:type="spellEnd"/>
      <w:r w:rsidR="004C2E1C">
        <w:t xml:space="preserve"> </w:t>
      </w:r>
      <w:proofErr w:type="spellStart"/>
      <w:r w:rsidR="004C2E1C">
        <w:t>masuk</w:t>
      </w:r>
      <w:proofErr w:type="spellEnd"/>
      <w:r w:rsidR="004C2E1C">
        <w:t xml:space="preserve"> </w:t>
      </w:r>
      <w:proofErr w:type="spellStart"/>
      <w:r w:rsidR="004C2E1C">
        <w:t>kedalam</w:t>
      </w:r>
      <w:proofErr w:type="spellEnd"/>
      <w:r w:rsidR="004C2E1C">
        <w:t xml:space="preserve"> </w:t>
      </w:r>
      <w:proofErr w:type="spellStart"/>
      <w:r w:rsidR="004C2E1C">
        <w:t>aplikasi</w:t>
      </w:r>
      <w:proofErr w:type="spellEnd"/>
      <w:r>
        <w:t>.</w:t>
      </w:r>
      <w:r w:rsidR="004C2E1C">
        <w:t xml:space="preserve"> Selain </w:t>
      </w:r>
      <w:proofErr w:type="spellStart"/>
      <w:r w:rsidR="004C2E1C">
        <w:t>itu</w:t>
      </w:r>
      <w:proofErr w:type="spellEnd"/>
      <w:r w:rsidR="004C2E1C">
        <w:t xml:space="preserve">, </w:t>
      </w:r>
      <w:proofErr w:type="spellStart"/>
      <w:r w:rsidR="004C2E1C">
        <w:t>ada</w:t>
      </w:r>
      <w:proofErr w:type="spellEnd"/>
      <w:r w:rsidR="004C2E1C">
        <w:t xml:space="preserve"> juga textbox yang </w:t>
      </w:r>
      <w:proofErr w:type="spellStart"/>
      <w:r w:rsidR="004C2E1C">
        <w:t>berguna</w:t>
      </w:r>
      <w:proofErr w:type="spellEnd"/>
      <w:r w:rsidR="004C2E1C">
        <w:t xml:space="preserve"> </w:t>
      </w:r>
      <w:proofErr w:type="spellStart"/>
      <w:r w:rsidR="004C2E1C">
        <w:t>untuk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</w:t>
      </w:r>
      <w:proofErr w:type="spellStart"/>
      <w:r w:rsidR="004C2E1C">
        <w:t>pencarian</w:t>
      </w:r>
      <w:proofErr w:type="spellEnd"/>
      <w:r w:rsidR="004C2E1C">
        <w:t xml:space="preserve"> </w:t>
      </w:r>
      <w:proofErr w:type="spellStart"/>
      <w:r w:rsidR="004C2E1C">
        <w:t>terhadap</w:t>
      </w:r>
      <w:proofErr w:type="spellEnd"/>
      <w:r w:rsidR="004C2E1C">
        <w:t xml:space="preserve"> </w:t>
      </w:r>
      <w:proofErr w:type="spellStart"/>
      <w:r w:rsidR="004C2E1C">
        <w:t>suatu</w:t>
      </w:r>
      <w:proofErr w:type="spellEnd"/>
      <w:r w:rsidR="004C2E1C">
        <w:t xml:space="preserve"> </w:t>
      </w:r>
      <w:proofErr w:type="spellStart"/>
      <w:r w:rsidR="004C2E1C">
        <w:t>barang</w:t>
      </w:r>
      <w:proofErr w:type="spellEnd"/>
      <w:r w:rsidR="004C2E1C">
        <w:t xml:space="preserve">. Jadi, </w:t>
      </w:r>
      <w:proofErr w:type="spellStart"/>
      <w:r w:rsidR="004C2E1C">
        <w:t>jika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search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home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menunjukan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sesuai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keyword yang </w:t>
      </w:r>
      <w:proofErr w:type="spellStart"/>
      <w:r w:rsidR="004C2E1C">
        <w:t>ada</w:t>
      </w:r>
      <w:proofErr w:type="spellEnd"/>
      <w:r w:rsidR="004C2E1C">
        <w:t xml:space="preserve"> di textbox yang user </w:t>
      </w:r>
      <w:proofErr w:type="spellStart"/>
      <w:r w:rsidR="004C2E1C">
        <w:t>isi</w:t>
      </w:r>
      <w:proofErr w:type="spellEnd"/>
      <w:r w:rsidR="004C2E1C">
        <w:t xml:space="preserve">. Kami juga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sebuah</w:t>
      </w:r>
      <w:proofErr w:type="spellEnd"/>
      <w:r w:rsidR="004C2E1C">
        <w:t xml:space="preserve"> </w:t>
      </w:r>
      <w:proofErr w:type="spellStart"/>
      <w:r w:rsidR="004C2E1C">
        <w:t>combobox</w:t>
      </w:r>
      <w:proofErr w:type="spellEnd"/>
      <w:r w:rsidR="004C2E1C">
        <w:t xml:space="preserve"> yang </w:t>
      </w:r>
      <w:proofErr w:type="spellStart"/>
      <w:r w:rsidR="004C2E1C">
        <w:t>berisi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tersedia</w:t>
      </w:r>
      <w:proofErr w:type="spellEnd"/>
      <w:r w:rsidR="004C2E1C">
        <w:t xml:space="preserve"> di </w:t>
      </w:r>
      <w:proofErr w:type="spellStart"/>
      <w:r w:rsidR="004C2E1C">
        <w:t>toko</w:t>
      </w:r>
      <w:proofErr w:type="spellEnd"/>
      <w:r w:rsidR="004C2E1C">
        <w:t xml:space="preserve">. Setelah user </w:t>
      </w:r>
      <w:proofErr w:type="spellStart"/>
      <w:r w:rsidR="004C2E1C">
        <w:t>memilih</w:t>
      </w:r>
      <w:proofErr w:type="spellEnd"/>
      <w:r w:rsidR="004C2E1C">
        <w:t xml:space="preserve"> salah </w:t>
      </w:r>
      <w:proofErr w:type="spellStart"/>
      <w:r w:rsidR="004C2E1C">
        <w:t>satu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di </w:t>
      </w:r>
      <w:proofErr w:type="spellStart"/>
      <w:r w:rsidR="004C2E1C">
        <w:t>combobox</w:t>
      </w:r>
      <w:proofErr w:type="spellEnd"/>
      <w:r w:rsidR="004C2E1C">
        <w:t xml:space="preserve">,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muncul</w:t>
      </w:r>
      <w:proofErr w:type="spellEnd"/>
      <w:r w:rsidR="004C2E1C">
        <w:t xml:space="preserve"> </w:t>
      </w:r>
      <w:proofErr w:type="spellStart"/>
      <w:r w:rsidR="004C2E1C">
        <w:t>adalah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yang </w:t>
      </w:r>
      <w:proofErr w:type="spellStart"/>
      <w:r w:rsidR="004C2E1C">
        <w:t>dipilih</w:t>
      </w:r>
      <w:proofErr w:type="spellEnd"/>
      <w:r w:rsidR="004C2E1C">
        <w:t>.</w:t>
      </w:r>
    </w:p>
    <w:p w14:paraId="1163E487" w14:textId="2E0284FE" w:rsidR="00541331" w:rsidRDefault="00541331" w:rsidP="00541331">
      <w:pPr>
        <w:ind w:firstLine="0"/>
      </w:pPr>
    </w:p>
    <w:p w14:paraId="0CF31825" w14:textId="77777777" w:rsidR="00541331" w:rsidRDefault="00541331" w:rsidP="009E4839">
      <w:pPr>
        <w:keepNext/>
        <w:ind w:left="-567" w:firstLine="0"/>
      </w:pPr>
      <w:r>
        <w:lastRenderedPageBreak/>
        <w:tab/>
      </w:r>
      <w:r>
        <w:tab/>
      </w:r>
      <w:r>
        <w:tab/>
      </w:r>
      <w:r>
        <w:rPr>
          <w:noProof/>
          <w:lang w:eastAsia="zh-CN"/>
        </w:rPr>
        <w:drawing>
          <wp:inline distT="0" distB="0" distL="0" distR="0" wp14:anchorId="0FCE3ED1" wp14:editId="2939848A">
            <wp:extent cx="2933700" cy="2402754"/>
            <wp:effectExtent l="0" t="0" r="0" b="0"/>
            <wp:docPr id="22" name="Picture 22" descr="https://cdn.discordapp.com/attachments/880702939969241088/8959090206306509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80702939969241088/895909020630650930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555" cy="24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5CC" w14:textId="632F9540" w:rsidR="00541331" w:rsidRDefault="004C2E1C" w:rsidP="009E4839">
      <w:pPr>
        <w:pStyle w:val="Caption"/>
        <w:ind w:firstLine="0"/>
      </w:pPr>
      <w:r>
        <w:t xml:space="preserve">  </w:t>
      </w:r>
      <w:r>
        <w:tab/>
      </w:r>
      <w:r>
        <w:tab/>
      </w:r>
      <w:r>
        <w:tab/>
      </w:r>
      <w:r>
        <w:tab/>
        <w:t xml:space="preserve">       Gambar 2.11</w:t>
      </w:r>
    </w:p>
    <w:p w14:paraId="6E695B3B" w14:textId="18C12F56" w:rsidR="00541331" w:rsidRDefault="00541331" w:rsidP="009E4839">
      <w:pPr>
        <w:ind w:firstLine="0"/>
      </w:pPr>
      <w:r>
        <w:tab/>
      </w:r>
      <w:r>
        <w:tab/>
      </w:r>
      <w:r>
        <w:tab/>
        <w:t xml:space="preserve">Home page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</w:p>
    <w:p w14:paraId="4641A359" w14:textId="57DA2A2F" w:rsidR="00541331" w:rsidRDefault="00541331" w:rsidP="00541331">
      <w:r>
        <w:t xml:space="preserve">Ketika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 w:rsidR="004A0E55">
        <w:t xml:space="preserve"> </w:t>
      </w:r>
      <w:proofErr w:type="spellStart"/>
      <w:r w:rsidR="004A0E55">
        <w:t>muncul</w:t>
      </w:r>
      <w:proofErr w:type="spellEnd"/>
      <w:r w:rsidR="004A0E55">
        <w:t xml:space="preserve"> </w:t>
      </w:r>
      <w:proofErr w:type="spellStart"/>
      <w:r w:rsidR="004A0E55">
        <w:t>nama</w:t>
      </w:r>
      <w:proofErr w:type="spellEnd"/>
      <w:r w:rsidR="004A0E55">
        <w:t xml:space="preserve"> </w:t>
      </w:r>
      <w:proofErr w:type="spellStart"/>
      <w:r w:rsidR="004A0E55">
        <w:t>serta</w:t>
      </w:r>
      <w:proofErr w:type="spellEnd"/>
      <w:r w:rsidR="004A0E55">
        <w:t xml:space="preserve"> </w:t>
      </w:r>
      <w:proofErr w:type="spellStart"/>
      <w:r w:rsidR="004A0E55">
        <w:t>harga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. User </w:t>
      </w:r>
      <w:proofErr w:type="spellStart"/>
      <w:r w:rsidR="004A0E55">
        <w:t>akan</w:t>
      </w:r>
      <w:proofErr w:type="spellEnd"/>
      <w:r w:rsidR="004A0E55">
        <w:t xml:space="preserve"> </w:t>
      </w:r>
      <w:proofErr w:type="spellStart"/>
      <w:r w:rsidR="004A0E55">
        <w:t>mudah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melihat</w:t>
      </w:r>
      <w:proofErr w:type="spellEnd"/>
      <w:r w:rsidR="004A0E55">
        <w:t xml:space="preserve"> detail </w:t>
      </w:r>
      <w:proofErr w:type="spellStart"/>
      <w:r w:rsidR="004A0E55">
        <w:t>dari</w:t>
      </w:r>
      <w:proofErr w:type="spellEnd"/>
      <w:r w:rsidR="004A0E55">
        <w:t xml:space="preserve"> </w:t>
      </w:r>
      <w:proofErr w:type="spellStart"/>
      <w:r w:rsidR="004A0E55">
        <w:t>suatu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beserta</w:t>
      </w:r>
      <w:proofErr w:type="spellEnd"/>
      <w:r w:rsidR="004A0E55">
        <w:t xml:space="preserve"> </w:t>
      </w:r>
      <w:proofErr w:type="spellStart"/>
      <w:r w:rsidR="004A0E55">
        <w:t>fotonya</w:t>
      </w:r>
      <w:proofErr w:type="spellEnd"/>
      <w:r w:rsidR="004A0E55">
        <w:t xml:space="preserve"> </w:t>
      </w:r>
      <w:proofErr w:type="spellStart"/>
      <w:r w:rsidR="004A0E55">
        <w:t>secara</w:t>
      </w:r>
      <w:proofErr w:type="spellEnd"/>
      <w:r w:rsidR="004A0E55">
        <w:t xml:space="preserve"> close-up </w:t>
      </w:r>
      <w:proofErr w:type="spellStart"/>
      <w:r w:rsidR="004A0E55">
        <w:t>supaya</w:t>
      </w:r>
      <w:proofErr w:type="spellEnd"/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yang </w:t>
      </w:r>
      <w:proofErr w:type="spellStart"/>
      <w:r w:rsidR="004A0E55">
        <w:t>ingin</w:t>
      </w:r>
      <w:proofErr w:type="spellEnd"/>
      <w:r w:rsidR="004A0E55">
        <w:t xml:space="preserve">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beli</w:t>
      </w:r>
      <w:proofErr w:type="spellEnd"/>
      <w:r w:rsidR="004A0E55">
        <w:t xml:space="preserve">. </w:t>
      </w:r>
      <w:proofErr w:type="spellStart"/>
      <w:r w:rsidR="004A0E55">
        <w:t>Tombol</w:t>
      </w:r>
      <w:proofErr w:type="spellEnd"/>
      <w:r w:rsidR="004A0E55">
        <w:t xml:space="preserve"> add to cart yang kami </w:t>
      </w:r>
      <w:proofErr w:type="spellStart"/>
      <w:r w:rsidR="004A0E55">
        <w:t>sediakan</w:t>
      </w:r>
      <w:proofErr w:type="spellEnd"/>
      <w:r w:rsidR="004A0E55">
        <w:t xml:space="preserve"> </w:t>
      </w:r>
      <w:proofErr w:type="spellStart"/>
      <w:r w:rsidR="004A0E55">
        <w:t>berfungsi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memasukkan</w:t>
      </w:r>
      <w:proofErr w:type="spellEnd"/>
      <w:r w:rsidR="004A0E55">
        <w:t xml:space="preserve"> item </w:t>
      </w:r>
      <w:proofErr w:type="spellStart"/>
      <w:r w:rsidR="004A0E55">
        <w:t>itu</w:t>
      </w:r>
      <w:proofErr w:type="spellEnd"/>
      <w:r w:rsidR="004A0E55">
        <w:t xml:space="preserve"> </w:t>
      </w:r>
      <w:proofErr w:type="spellStart"/>
      <w:r w:rsidR="004A0E55">
        <w:t>kedalam</w:t>
      </w:r>
      <w:proofErr w:type="spellEnd"/>
      <w:r w:rsidR="004A0E55">
        <w:t xml:space="preserve"> shopping cart user </w:t>
      </w:r>
      <w:proofErr w:type="spellStart"/>
      <w:r w:rsidR="004A0E55">
        <w:t>jika</w:t>
      </w:r>
      <w:proofErr w:type="spellEnd"/>
      <w:r w:rsidR="004A0E55">
        <w:t xml:space="preserve"> user </w:t>
      </w:r>
      <w:proofErr w:type="spellStart"/>
      <w:r w:rsidR="004A0E55">
        <w:t>sudah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membeli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yang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pilih</w:t>
      </w:r>
      <w:proofErr w:type="spellEnd"/>
      <w:r w:rsidR="004A0E55">
        <w:t>.</w:t>
      </w:r>
    </w:p>
    <w:p w14:paraId="67912962" w14:textId="77777777" w:rsidR="009E4839" w:rsidRDefault="009E4839" w:rsidP="00541331"/>
    <w:p w14:paraId="28F61649" w14:textId="452CA13A" w:rsidR="00541331" w:rsidRDefault="00541331" w:rsidP="00541331">
      <w:pPr>
        <w:keepNext/>
      </w:pPr>
      <w:r>
        <w:lastRenderedPageBreak/>
        <w:t xml:space="preserve">      </w:t>
      </w:r>
      <w:r>
        <w:rPr>
          <w:noProof/>
          <w:lang w:eastAsia="zh-CN"/>
        </w:rPr>
        <w:drawing>
          <wp:inline distT="0" distB="0" distL="0" distR="0" wp14:anchorId="44A799D1" wp14:editId="0D16DA7E">
            <wp:extent cx="3419431" cy="2789263"/>
            <wp:effectExtent l="0" t="0" r="0" b="0"/>
            <wp:docPr id="23" name="Picture 23" descr="https://cdn.discordapp.com/attachments/880702939969241088/8959091342585692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80702939969241088/895909134258569226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02" cy="28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C5FE" w14:textId="70EFAA41" w:rsidR="00541331" w:rsidRDefault="00541331" w:rsidP="00541331">
      <w:pPr>
        <w:pStyle w:val="Caption"/>
        <w:ind w:left="1440"/>
      </w:pPr>
      <w:r>
        <w:t xml:space="preserve"> </w:t>
      </w:r>
      <w:r>
        <w:tab/>
        <w:t xml:space="preserve">       Gambar </w:t>
      </w:r>
      <w:r w:rsidR="004C2E1C">
        <w:t>2.</w:t>
      </w:r>
      <w:r>
        <w:t>1</w:t>
      </w:r>
      <w:r w:rsidR="00C82045">
        <w:fldChar w:fldCharType="begin"/>
      </w:r>
      <w:r w:rsidR="00C82045">
        <w:instrText xml:space="preserve"> SEQ Gambar \* ARABIC </w:instrText>
      </w:r>
      <w:r w:rsidR="00C82045">
        <w:fldChar w:fldCharType="separate"/>
      </w:r>
      <w:r>
        <w:rPr>
          <w:noProof/>
        </w:rPr>
        <w:t>2</w:t>
      </w:r>
      <w:r w:rsidR="00C82045">
        <w:rPr>
          <w:noProof/>
        </w:rPr>
        <w:fldChar w:fldCharType="end"/>
      </w:r>
    </w:p>
    <w:p w14:paraId="3D3A443D" w14:textId="1513B209" w:rsidR="00541331" w:rsidRPr="00541331" w:rsidRDefault="00541331" w:rsidP="00541331">
      <w:r>
        <w:tab/>
      </w:r>
      <w:r>
        <w:tab/>
      </w:r>
      <w:r>
        <w:tab/>
      </w:r>
      <w:proofErr w:type="spellStart"/>
      <w:r>
        <w:t>Tampilan</w:t>
      </w:r>
      <w:proofErr w:type="spellEnd"/>
      <w:r>
        <w:t xml:space="preserve"> Menu User</w:t>
      </w:r>
    </w:p>
    <w:p w14:paraId="5D781F73" w14:textId="66BA5AE1" w:rsidR="004A0E55" w:rsidRDefault="00541331" w:rsidP="009E4839">
      <w:pPr>
        <w:ind w:firstLine="709"/>
      </w:pPr>
      <w:r>
        <w:tab/>
        <w:t xml:space="preserve">Ketika menu user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keranjang</w:t>
      </w:r>
      <w:proofErr w:type="spellEnd"/>
      <w:r w:rsidR="004A0E55">
        <w:t xml:space="preserve">, </w:t>
      </w:r>
      <w:proofErr w:type="spellStart"/>
      <w:r w:rsidR="004A0E55">
        <w:t>notifikasi</w:t>
      </w:r>
      <w:proofErr w:type="spellEnd"/>
      <w:r w:rsidR="004A0E55">
        <w:t xml:space="preserve">, setting dan logout. Menu </w:t>
      </w:r>
      <w:proofErr w:type="spellStart"/>
      <w:r w:rsidR="004A0E55">
        <w:t>Keranjang</w:t>
      </w:r>
      <w:proofErr w:type="spellEnd"/>
      <w:r w:rsidR="004A0E55">
        <w:t xml:space="preserve">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menunjukkan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</w:t>
      </w:r>
      <w:proofErr w:type="spellStart"/>
      <w:r w:rsidR="004A0E55">
        <w:t>saja</w:t>
      </w:r>
      <w:proofErr w:type="spellEnd"/>
      <w:r w:rsidR="004A0E55">
        <w:t xml:space="preserve"> yang </w:t>
      </w:r>
      <w:proofErr w:type="spellStart"/>
      <w:r w:rsidR="004A0E55">
        <w:t>kita</w:t>
      </w:r>
      <w:proofErr w:type="spellEnd"/>
      <w:r w:rsidR="004A0E55">
        <w:t xml:space="preserve"> </w:t>
      </w:r>
      <w:proofErr w:type="spellStart"/>
      <w:r w:rsidR="004A0E55">
        <w:t>masukkan</w:t>
      </w:r>
      <w:proofErr w:type="spellEnd"/>
      <w:r w:rsidR="004A0E55">
        <w:t xml:space="preserve"> </w:t>
      </w:r>
      <w:proofErr w:type="spellStart"/>
      <w:r w:rsidR="004A0E55">
        <w:t>ke</w:t>
      </w:r>
      <w:proofErr w:type="spellEnd"/>
      <w:r w:rsidR="004A0E55">
        <w:t xml:space="preserve"> </w:t>
      </w:r>
      <w:proofErr w:type="spellStart"/>
      <w:r w:rsidR="004A0E55">
        <w:t>dalam</w:t>
      </w:r>
      <w:proofErr w:type="spellEnd"/>
      <w:r w:rsidR="004A0E55">
        <w:t xml:space="preserve"> shopping cart.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dapat</w:t>
      </w:r>
      <w:proofErr w:type="spellEnd"/>
      <w:r w:rsidR="004A0E55">
        <w:t xml:space="preserve"> </w:t>
      </w:r>
      <w:proofErr w:type="spellStart"/>
      <w:r w:rsidR="004A0E55">
        <w:t>berisi</w:t>
      </w:r>
      <w:proofErr w:type="spellEnd"/>
      <w:r w:rsidR="004A0E55">
        <w:t xml:space="preserve">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pembelian</w:t>
      </w:r>
      <w:proofErr w:type="spellEnd"/>
      <w:r w:rsidR="004A0E55">
        <w:t xml:space="preserve">,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pembayaran</w:t>
      </w:r>
      <w:proofErr w:type="spellEnd"/>
      <w:r w:rsidR="004A0E55">
        <w:t xml:space="preserve">, </w:t>
      </w:r>
      <w:proofErr w:type="spellStart"/>
      <w:r w:rsidR="004A0E55">
        <w:t>kupon</w:t>
      </w:r>
      <w:proofErr w:type="spellEnd"/>
      <w:r w:rsidR="004A0E55">
        <w:t xml:space="preserve">, dan lain </w:t>
      </w:r>
      <w:proofErr w:type="spellStart"/>
      <w:r w:rsidR="004A0E55">
        <w:t>lain</w:t>
      </w:r>
      <w:proofErr w:type="spellEnd"/>
      <w:r w:rsidR="004A0E55">
        <w:t xml:space="preserve">. Setting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update pada detail </w:t>
      </w:r>
      <w:proofErr w:type="spellStart"/>
      <w:r w:rsidR="004A0E55">
        <w:t>akun</w:t>
      </w:r>
      <w:proofErr w:type="spellEnd"/>
      <w:r w:rsidR="004A0E55">
        <w:t xml:space="preserve"> user </w:t>
      </w:r>
      <w:proofErr w:type="spellStart"/>
      <w:r w:rsidR="004A0E55">
        <w:t>seperti</w:t>
      </w:r>
      <w:proofErr w:type="spellEnd"/>
      <w:r w:rsidR="004A0E55">
        <w:t xml:space="preserve"> username, email, password, dan lain </w:t>
      </w:r>
      <w:proofErr w:type="spellStart"/>
      <w:r w:rsidR="004A0E55">
        <w:t>lain</w:t>
      </w:r>
      <w:proofErr w:type="spellEnd"/>
      <w:r w:rsidR="004A0E55">
        <w:t>.</w:t>
      </w:r>
    </w:p>
    <w:p w14:paraId="66C9DC54" w14:textId="2113E8DC" w:rsidR="00541331" w:rsidRDefault="00541331" w:rsidP="00541331">
      <w:pPr>
        <w:ind w:firstLine="0"/>
      </w:pPr>
    </w:p>
    <w:p w14:paraId="254A0E91" w14:textId="77777777" w:rsidR="00541331" w:rsidRDefault="00541331" w:rsidP="00541331">
      <w:pPr>
        <w:keepNext/>
      </w:pPr>
      <w:r>
        <w:lastRenderedPageBreak/>
        <w:t xml:space="preserve">       </w:t>
      </w:r>
      <w:r>
        <w:tab/>
        <w:t xml:space="preserve">   </w:t>
      </w:r>
      <w:r>
        <w:rPr>
          <w:noProof/>
          <w:lang w:eastAsia="zh-CN"/>
        </w:rPr>
        <w:drawing>
          <wp:inline distT="0" distB="0" distL="0" distR="0" wp14:anchorId="7F92AD1E" wp14:editId="48C78224">
            <wp:extent cx="2963810" cy="2644773"/>
            <wp:effectExtent l="0" t="0" r="8255" b="3810"/>
            <wp:docPr id="24" name="Picture 24" descr="https://cdn.discordapp.com/attachments/880702939969241088/8959092319774638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80702939969241088/895909231977463808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93" cy="26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0C0D" w14:textId="3E8DAC2B" w:rsidR="00541331" w:rsidRDefault="00541331" w:rsidP="00541331">
      <w:pPr>
        <w:pStyle w:val="Caption"/>
        <w:ind w:left="2160"/>
      </w:pPr>
      <w:r>
        <w:t xml:space="preserve">   </w:t>
      </w:r>
      <w:r>
        <w:tab/>
        <w:t xml:space="preserve">Gambar </w:t>
      </w:r>
      <w:r w:rsidR="004C2E1C">
        <w:t>2.</w:t>
      </w:r>
      <w:r>
        <w:t>1</w:t>
      </w:r>
      <w:r w:rsidR="00C82045">
        <w:fldChar w:fldCharType="begin"/>
      </w:r>
      <w:r w:rsidR="00C82045">
        <w:instrText xml:space="preserve"> SEQ Gambar \* ARABIC </w:instrText>
      </w:r>
      <w:r w:rsidR="00C82045">
        <w:fldChar w:fldCharType="separate"/>
      </w:r>
      <w:r>
        <w:rPr>
          <w:noProof/>
        </w:rPr>
        <w:t>3</w:t>
      </w:r>
      <w:r w:rsidR="00C82045">
        <w:rPr>
          <w:noProof/>
        </w:rPr>
        <w:fldChar w:fldCharType="end"/>
      </w:r>
    </w:p>
    <w:p w14:paraId="71BAE484" w14:textId="2219FFB1" w:rsidR="00541331" w:rsidRDefault="00541331" w:rsidP="00541331">
      <w:r>
        <w:tab/>
      </w:r>
      <w:r>
        <w:tab/>
      </w:r>
      <w:r>
        <w:tab/>
        <w:t xml:space="preserve">  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1847F4C3" w14:textId="2209E090" w:rsidR="003E662B" w:rsidRDefault="00541331" w:rsidP="00541331">
      <w:r>
        <w:t xml:space="preserve">Ketika menu </w:t>
      </w:r>
      <w:proofErr w:type="spellStart"/>
      <w:r>
        <w:t>Keranjang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Detail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. 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check out </w:t>
      </w:r>
      <w:proofErr w:type="spellStart"/>
      <w:r w:rsidR="004A0E55">
        <w:t>semua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maupun</w:t>
      </w:r>
      <w:proofErr w:type="spellEnd"/>
      <w:r w:rsidR="004A0E55">
        <w:t xml:space="preserve"> check out </w:t>
      </w:r>
      <w:proofErr w:type="spellStart"/>
      <w:r w:rsidR="004A0E55">
        <w:t>secara</w:t>
      </w:r>
      <w:proofErr w:type="spellEnd"/>
      <w:r w:rsidR="004A0E55">
        <w:t xml:space="preserve"> </w:t>
      </w:r>
      <w:proofErr w:type="spellStart"/>
      <w:r w:rsidR="004A0E55">
        <w:t>satu-satu</w:t>
      </w:r>
      <w:proofErr w:type="spellEnd"/>
      <w:r w:rsidR="004A0E55">
        <w:t>.</w:t>
      </w:r>
    </w:p>
    <w:p w14:paraId="1B859B08" w14:textId="18E25096" w:rsidR="008923E6" w:rsidRDefault="00D15AF4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3" w:name="_Toc92357852"/>
      <w:bookmarkStart w:id="34" w:name="_Toc92366702"/>
      <w:r>
        <w:rPr>
          <w:b/>
          <w:sz w:val="32"/>
          <w:szCs w:val="32"/>
          <w:lang w:val="id-ID"/>
        </w:rPr>
        <w:t xml:space="preserve">Analisis  </w:t>
      </w:r>
      <w:proofErr w:type="spellStart"/>
      <w:r w:rsidR="008923E6" w:rsidRPr="008923E6">
        <w:rPr>
          <w:b/>
          <w:sz w:val="32"/>
          <w:szCs w:val="32"/>
        </w:rPr>
        <w:t>Kebutuhan</w:t>
      </w:r>
      <w:bookmarkEnd w:id="33"/>
      <w:bookmarkEnd w:id="34"/>
      <w:proofErr w:type="spellEnd"/>
      <w:r w:rsidR="008923E6" w:rsidRPr="008923E6">
        <w:rPr>
          <w:b/>
          <w:sz w:val="32"/>
          <w:szCs w:val="32"/>
        </w:rPr>
        <w:t xml:space="preserve"> </w:t>
      </w:r>
    </w:p>
    <w:p w14:paraId="174D725D" w14:textId="77777777" w:rsidR="005E42AD" w:rsidRPr="005E42AD" w:rsidRDefault="005E42AD" w:rsidP="009E4839">
      <w:pPr>
        <w:rPr>
          <w:szCs w:val="32"/>
        </w:rPr>
      </w:pPr>
      <w:proofErr w:type="spellStart"/>
      <w:r w:rsidRPr="005E42AD">
        <w:rPr>
          <w:szCs w:val="32"/>
        </w:rPr>
        <w:t>Analisis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kebutuhan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dilakukan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untuk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menentukan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ekspektasi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software. </w:t>
      </w:r>
    </w:p>
    <w:p w14:paraId="6116CE02" w14:textId="778A4C21" w:rsidR="006228AC" w:rsidRDefault="005E42AD" w:rsidP="009E4839">
      <w:pPr>
        <w:ind w:firstLine="0"/>
        <w:rPr>
          <w:szCs w:val="32"/>
        </w:rPr>
      </w:pPr>
      <w:proofErr w:type="spellStart"/>
      <w:r w:rsidRPr="005E42AD">
        <w:rPr>
          <w:szCs w:val="32"/>
        </w:rPr>
        <w:t>berikut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adalah</w:t>
      </w:r>
      <w:proofErr w:type="spellEnd"/>
      <w:r w:rsidRPr="005E42AD">
        <w:rPr>
          <w:szCs w:val="32"/>
        </w:rPr>
        <w:t xml:space="preserve"> Analisa requirement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use case yang </w:t>
      </w:r>
      <w:proofErr w:type="spellStart"/>
      <w:r w:rsidRPr="005E42AD">
        <w:rPr>
          <w:szCs w:val="32"/>
        </w:rPr>
        <w:t>ada</w:t>
      </w:r>
      <w:proofErr w:type="spellEnd"/>
      <w:r w:rsidRPr="005E42AD">
        <w:rPr>
          <w:szCs w:val="32"/>
        </w:rPr>
        <w:t xml:space="preserve"> pada </w:t>
      </w:r>
      <w:proofErr w:type="spellStart"/>
      <w:r w:rsidRPr="005E42AD">
        <w:rPr>
          <w:szCs w:val="32"/>
        </w:rPr>
        <w:t>aplikasi</w:t>
      </w:r>
      <w:proofErr w:type="spellEnd"/>
      <w:r w:rsidRPr="005E42AD">
        <w:rPr>
          <w:szCs w:val="32"/>
        </w:rPr>
        <w:t>.</w:t>
      </w:r>
      <w:r>
        <w:rPr>
          <w:szCs w:val="32"/>
        </w:rPr>
        <w:t xml:space="preserve"> </w:t>
      </w:r>
      <w:r w:rsidRPr="005E42AD">
        <w:rPr>
          <w:szCs w:val="32"/>
        </w:rPr>
        <w:t xml:space="preserve">Requirement </w:t>
      </w:r>
      <w:proofErr w:type="spellStart"/>
      <w:r w:rsidRPr="005E42AD">
        <w:rPr>
          <w:szCs w:val="32"/>
        </w:rPr>
        <w:t>dikelompokkan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berdasarkan</w:t>
      </w:r>
      <w:proofErr w:type="spellEnd"/>
      <w:r w:rsidRPr="005E42AD">
        <w:rPr>
          <w:szCs w:val="32"/>
        </w:rPr>
        <w:t xml:space="preserve"> use case masing-masing</w:t>
      </w:r>
    </w:p>
    <w:p w14:paraId="028A4B94" w14:textId="4D9CF0AF" w:rsidR="005E42AD" w:rsidRDefault="005E42AD" w:rsidP="009E4839">
      <w:pPr>
        <w:pStyle w:val="ListParagraph"/>
        <w:numPr>
          <w:ilvl w:val="0"/>
          <w:numId w:val="13"/>
        </w:numPr>
        <w:ind w:left="0" w:firstLine="0"/>
        <w:rPr>
          <w:szCs w:val="24"/>
        </w:rPr>
      </w:pPr>
      <w:r w:rsidRPr="005E42AD">
        <w:rPr>
          <w:szCs w:val="24"/>
        </w:rPr>
        <w:t>Interface</w:t>
      </w:r>
      <w:r w:rsidR="00AC03F8">
        <w:rPr>
          <w:szCs w:val="24"/>
        </w:rPr>
        <w:t xml:space="preserve"> User</w:t>
      </w:r>
    </w:p>
    <w:p w14:paraId="448A25E5" w14:textId="10067935" w:rsidR="00AC03F8" w:rsidRDefault="00AC03F8" w:rsidP="009E4839">
      <w:pPr>
        <w:pStyle w:val="ListParagraph"/>
        <w:ind w:left="0"/>
        <w:rPr>
          <w:szCs w:val="24"/>
        </w:rPr>
      </w:pP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mayoritas</w:t>
      </w:r>
      <w:proofErr w:type="spellEnd"/>
      <w:r>
        <w:rPr>
          <w:szCs w:val="24"/>
        </w:rPr>
        <w:t xml:space="preserve"> gamer, Maka UI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sederhana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operasikan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</w:p>
    <w:p w14:paraId="08DE394D" w14:textId="4B787E66" w:rsidR="005E42AD" w:rsidRDefault="00AC03F8" w:rsidP="009E4839">
      <w:pPr>
        <w:pStyle w:val="ListParagraph"/>
        <w:numPr>
          <w:ilvl w:val="0"/>
          <w:numId w:val="13"/>
        </w:numPr>
        <w:ind w:left="0" w:firstLine="0"/>
        <w:rPr>
          <w:szCs w:val="24"/>
        </w:rPr>
      </w:pPr>
      <w:proofErr w:type="spellStart"/>
      <w:r>
        <w:rPr>
          <w:szCs w:val="24"/>
        </w:rPr>
        <w:t>Pembelian</w:t>
      </w:r>
      <w:proofErr w:type="spellEnd"/>
    </w:p>
    <w:p w14:paraId="1B646AEB" w14:textId="465A8F44" w:rsidR="006A6852" w:rsidRPr="002E37ED" w:rsidRDefault="00BA12D7" w:rsidP="009E4839">
      <w:pPr>
        <w:pStyle w:val="ListParagraph"/>
        <w:ind w:left="0" w:firstLine="709"/>
        <w:rPr>
          <w:szCs w:val="24"/>
        </w:rPr>
      </w:pPr>
      <w:proofErr w:type="spellStart"/>
      <w:r>
        <w:rPr>
          <w:szCs w:val="24"/>
        </w:rPr>
        <w:t>Produk</w:t>
      </w:r>
      <w:proofErr w:type="spellEnd"/>
      <w:r w:rsidR="00AC03F8">
        <w:rPr>
          <w:szCs w:val="24"/>
        </w:rPr>
        <w:t xml:space="preserve"> </w:t>
      </w:r>
      <w:proofErr w:type="spellStart"/>
      <w:r w:rsidR="00AC03F8">
        <w:rPr>
          <w:szCs w:val="24"/>
        </w:rPr>
        <w:t>barang</w:t>
      </w:r>
      <w:proofErr w:type="spellEnd"/>
      <w:r w:rsidR="00AC03F8">
        <w:rPr>
          <w:szCs w:val="24"/>
        </w:rPr>
        <w:t xml:space="preserve"> di </w:t>
      </w:r>
      <w:proofErr w:type="spellStart"/>
      <w:r w:rsidR="00AC03F8">
        <w:rPr>
          <w:szCs w:val="24"/>
        </w:rPr>
        <w:t>aplikasi</w:t>
      </w:r>
      <w:proofErr w:type="spellEnd"/>
      <w:r w:rsidR="00AC03F8">
        <w:rPr>
          <w:szCs w:val="24"/>
        </w:rPr>
        <w:t xml:space="preserve"> kami </w:t>
      </w:r>
      <w:proofErr w:type="spellStart"/>
      <w:r w:rsidR="00AC03F8">
        <w:rPr>
          <w:szCs w:val="24"/>
        </w:rPr>
        <w:t>terdapat</w:t>
      </w:r>
      <w:proofErr w:type="spellEnd"/>
      <w:r w:rsidR="00AC03F8">
        <w:rPr>
          <w:szCs w:val="24"/>
        </w:rPr>
        <w:t xml:space="preserve"> 2 </w:t>
      </w:r>
      <w:proofErr w:type="spellStart"/>
      <w:r w:rsidR="00AC03F8">
        <w:rPr>
          <w:szCs w:val="24"/>
        </w:rPr>
        <w:t>jenis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>:</w:t>
      </w:r>
    </w:p>
    <w:p w14:paraId="7E4445DC" w14:textId="246B604F" w:rsidR="00AC03F8" w:rsidRDefault="00BA12D7" w:rsidP="00BA12D7">
      <w:pPr>
        <w:pStyle w:val="ListParagraph"/>
        <w:ind w:left="0" w:firstLine="0"/>
        <w:rPr>
          <w:szCs w:val="24"/>
        </w:rPr>
      </w:pPr>
      <w:r>
        <w:rPr>
          <w:szCs w:val="24"/>
        </w:rPr>
        <w:t>1)</w:t>
      </w:r>
      <w:proofErr w:type="spellStart"/>
      <w:r w:rsidR="004078CA">
        <w:rPr>
          <w:szCs w:val="24"/>
        </w:rPr>
        <w:t>Produk</w:t>
      </w:r>
      <w:proofErr w:type="spellEnd"/>
      <w:r w:rsidR="004078CA">
        <w:rPr>
          <w:szCs w:val="24"/>
        </w:rPr>
        <w:t xml:space="preserve"> digital</w:t>
      </w:r>
    </w:p>
    <w:p w14:paraId="3B611C2C" w14:textId="11FA7D2F" w:rsidR="004078CA" w:rsidRPr="002E37ED" w:rsidRDefault="004078CA" w:rsidP="009E4839">
      <w:pPr>
        <w:ind w:firstLine="709"/>
        <w:rPr>
          <w:szCs w:val="24"/>
        </w:rPr>
      </w:pPr>
      <w:proofErr w:type="spellStart"/>
      <w:r w:rsidRPr="006A6852">
        <w:rPr>
          <w:szCs w:val="24"/>
        </w:rPr>
        <w:lastRenderedPageBreak/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adalah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yang </w:t>
      </w:r>
      <w:proofErr w:type="spellStart"/>
      <w:r w:rsidRPr="006A6852">
        <w:rPr>
          <w:szCs w:val="24"/>
        </w:rPr>
        <w:t>tidak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memiliki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bentuk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fisik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maka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dapat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voucher,item</w:t>
      </w:r>
      <w:proofErr w:type="spellEnd"/>
      <w:proofErr w:type="gram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serta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akun</w:t>
      </w:r>
      <w:proofErr w:type="spellEnd"/>
    </w:p>
    <w:p w14:paraId="7F725C65" w14:textId="74DC36D9" w:rsidR="004078CA" w:rsidRPr="00D35659" w:rsidRDefault="00D35659" w:rsidP="00D35659">
      <w:pPr>
        <w:ind w:firstLine="0"/>
        <w:rPr>
          <w:szCs w:val="24"/>
        </w:rPr>
      </w:pPr>
      <w:r>
        <w:rPr>
          <w:szCs w:val="24"/>
        </w:rPr>
        <w:t>2)</w:t>
      </w:r>
      <w:proofErr w:type="spellStart"/>
      <w:r w:rsidR="004078CA" w:rsidRPr="00D35659">
        <w:rPr>
          <w:szCs w:val="24"/>
        </w:rPr>
        <w:t>Peralatan</w:t>
      </w:r>
      <w:proofErr w:type="spellEnd"/>
      <w:r w:rsidR="004078CA" w:rsidRPr="00D35659">
        <w:rPr>
          <w:szCs w:val="24"/>
        </w:rPr>
        <w:t xml:space="preserve"> Gaming</w:t>
      </w:r>
    </w:p>
    <w:p w14:paraId="4C549B43" w14:textId="02849BA3" w:rsidR="004078CA" w:rsidRPr="006A6852" w:rsidRDefault="004078CA" w:rsidP="009E4839">
      <w:pPr>
        <w:ind w:firstLine="709"/>
        <w:rPr>
          <w:szCs w:val="24"/>
        </w:rPr>
      </w:pPr>
      <w:proofErr w:type="spellStart"/>
      <w:r w:rsidRPr="006A6852">
        <w:rPr>
          <w:szCs w:val="24"/>
        </w:rPr>
        <w:t>Peralatan</w:t>
      </w:r>
      <w:proofErr w:type="spellEnd"/>
      <w:r w:rsidRPr="006A6852">
        <w:rPr>
          <w:szCs w:val="24"/>
        </w:rPr>
        <w:t xml:space="preserve"> gaming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Mouse,Keyboard</w:t>
      </w:r>
      <w:proofErr w:type="gramEnd"/>
      <w:r w:rsidRPr="006A6852">
        <w:rPr>
          <w:szCs w:val="24"/>
        </w:rPr>
        <w:t>,Headset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dsb</w:t>
      </w:r>
      <w:proofErr w:type="spellEnd"/>
      <w:r w:rsidRPr="006A6852">
        <w:rPr>
          <w:szCs w:val="24"/>
        </w:rPr>
        <w:t xml:space="preserve"> </w:t>
      </w:r>
    </w:p>
    <w:p w14:paraId="1CF1B325" w14:textId="77777777" w:rsidR="004078CA" w:rsidRDefault="004078CA" w:rsidP="00AC03F8">
      <w:pPr>
        <w:pStyle w:val="ListParagraph"/>
        <w:ind w:left="1560" w:firstLine="0"/>
        <w:rPr>
          <w:szCs w:val="24"/>
        </w:rPr>
      </w:pPr>
    </w:p>
    <w:p w14:paraId="328BABA5" w14:textId="77777777" w:rsidR="005E42AD" w:rsidRDefault="005E42AD" w:rsidP="005E42AD">
      <w:pPr>
        <w:ind w:left="709" w:firstLine="0"/>
        <w:rPr>
          <w:szCs w:val="32"/>
        </w:rPr>
      </w:pPr>
    </w:p>
    <w:p w14:paraId="3558BA16" w14:textId="1B46B23E" w:rsidR="00D15AF4" w:rsidRPr="00D15AF4" w:rsidRDefault="00D15AF4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5" w:name="_Toc92357853"/>
      <w:bookmarkStart w:id="36" w:name="_Toc92366703"/>
      <w:r>
        <w:rPr>
          <w:b/>
          <w:sz w:val="32"/>
          <w:szCs w:val="32"/>
          <w:lang w:val="id-ID"/>
        </w:rPr>
        <w:t>Hardware Requirement</w:t>
      </w:r>
      <w:bookmarkEnd w:id="35"/>
      <w:bookmarkEnd w:id="36"/>
    </w:p>
    <w:p w14:paraId="6471811C" w14:textId="3EB5E70F" w:rsidR="005E42AD" w:rsidRPr="00D15AF4" w:rsidRDefault="00D15AF4" w:rsidP="009E4839">
      <w:pPr>
        <w:pStyle w:val="ListParagraph"/>
        <w:tabs>
          <w:tab w:val="left" w:pos="1800"/>
        </w:tabs>
        <w:ind w:left="0" w:firstLine="709"/>
        <w:rPr>
          <w:szCs w:val="24"/>
        </w:rPr>
      </w:pP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kembangkan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merupakan</w:t>
      </w:r>
      <w:proofErr w:type="spellEnd"/>
      <w:r w:rsidRPr="00D15AF4">
        <w:rPr>
          <w:szCs w:val="24"/>
        </w:rPr>
        <w:t xml:space="preserve"> Windows Forms yang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membutuhkan</w:t>
      </w:r>
      <w:proofErr w:type="spellEnd"/>
      <w:r w:rsidRPr="00D15AF4">
        <w:rPr>
          <w:szCs w:val="24"/>
        </w:rPr>
        <w:t xml:space="preserve"> resource yang </w:t>
      </w:r>
      <w:proofErr w:type="spellStart"/>
      <w:r w:rsidRPr="00D15AF4">
        <w:rPr>
          <w:szCs w:val="24"/>
        </w:rPr>
        <w:t>berat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sehingga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membebani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perangkat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digunakan</w:t>
      </w:r>
      <w:proofErr w:type="spellEnd"/>
      <w:r w:rsidRPr="00D15AF4">
        <w:rPr>
          <w:szCs w:val="24"/>
        </w:rPr>
        <w:t xml:space="preserve">. Adapun requirement </w:t>
      </w: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adalah</w:t>
      </w:r>
      <w:proofErr w:type="spellEnd"/>
    </w:p>
    <w:p w14:paraId="040D1598" w14:textId="3E34FE98" w:rsidR="00D15AF4" w:rsidRPr="00D15AF4" w:rsidRDefault="00D15AF4" w:rsidP="009E4839">
      <w:pPr>
        <w:ind w:firstLine="0"/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rPr>
          <w:szCs w:val="32"/>
          <w:lang w:val="id-ID"/>
        </w:rPr>
        <w:tab/>
      </w:r>
      <w:r w:rsidRPr="00D15AF4">
        <w:rPr>
          <w:szCs w:val="32"/>
          <w:lang w:val="id-ID"/>
        </w:rPr>
        <w:t>Prosesor = 1ghz single core processor atau lebih</w:t>
      </w:r>
    </w:p>
    <w:p w14:paraId="7B208577" w14:textId="0AF24C77" w:rsidR="00D15AF4" w:rsidRDefault="00D15AF4" w:rsidP="009E4839">
      <w:pPr>
        <w:ind w:firstLine="0"/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tab/>
      </w:r>
      <w:r w:rsidRPr="00D15AF4">
        <w:rPr>
          <w:szCs w:val="32"/>
          <w:lang w:val="id-ID"/>
        </w:rPr>
        <w:t>Ram = &gt;=</w:t>
      </w:r>
      <w:r w:rsidR="00D42076">
        <w:rPr>
          <w:szCs w:val="32"/>
        </w:rPr>
        <w:t>2</w:t>
      </w:r>
      <w:r w:rsidRPr="00D15AF4">
        <w:rPr>
          <w:szCs w:val="32"/>
          <w:lang w:val="id-ID"/>
        </w:rPr>
        <w:t>gb</w:t>
      </w:r>
    </w:p>
    <w:p w14:paraId="1AA78BC3" w14:textId="57C96016" w:rsidR="00D15AF4" w:rsidRDefault="00D15AF4" w:rsidP="009E4839">
      <w:pPr>
        <w:pStyle w:val="ListParagraph"/>
        <w:numPr>
          <w:ilvl w:val="0"/>
          <w:numId w:val="13"/>
        </w:numPr>
        <w:ind w:left="0" w:firstLine="0"/>
        <w:rPr>
          <w:szCs w:val="32"/>
          <w:lang w:val="id-ID"/>
        </w:rPr>
      </w:pPr>
      <w:r>
        <w:rPr>
          <w:szCs w:val="32"/>
          <w:lang w:val="id-ID"/>
        </w:rPr>
        <w:t>Koneksi  i</w:t>
      </w:r>
      <w:r w:rsidRPr="00D15AF4">
        <w:rPr>
          <w:szCs w:val="32"/>
          <w:lang w:val="id-ID"/>
        </w:rPr>
        <w:t>nternet memadai</w:t>
      </w:r>
    </w:p>
    <w:p w14:paraId="3BE19486" w14:textId="77777777" w:rsidR="00D06D8C" w:rsidRDefault="00D06D8C" w:rsidP="00531526">
      <w:pPr>
        <w:ind w:firstLine="0"/>
        <w:rPr>
          <w:szCs w:val="32"/>
          <w:lang w:val="id-ID"/>
        </w:rPr>
      </w:pPr>
    </w:p>
    <w:p w14:paraId="2319D011" w14:textId="3ABD009C" w:rsidR="00531526" w:rsidRPr="00531526" w:rsidRDefault="00531526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7" w:name="_Toc92357854"/>
      <w:bookmarkStart w:id="38" w:name="_Toc92366704"/>
      <w:r>
        <w:rPr>
          <w:b/>
          <w:sz w:val="32"/>
          <w:szCs w:val="32"/>
          <w:lang w:val="id-ID"/>
        </w:rPr>
        <w:t>Batasan Aplikasi</w:t>
      </w:r>
      <w:bookmarkEnd w:id="37"/>
      <w:bookmarkEnd w:id="38"/>
    </w:p>
    <w:p w14:paraId="3FEC7624" w14:textId="4FD21D04" w:rsidR="00531526" w:rsidRDefault="00531526" w:rsidP="00785FBB">
      <w:pPr>
        <w:pStyle w:val="ListParagraph"/>
        <w:tabs>
          <w:tab w:val="left" w:pos="993"/>
          <w:tab w:val="left" w:pos="1800"/>
        </w:tabs>
        <w:ind w:left="0" w:firstLine="709"/>
        <w:rPr>
          <w:szCs w:val="24"/>
        </w:rPr>
      </w:pPr>
      <w:r w:rsidRPr="00531526">
        <w:rPr>
          <w:szCs w:val="24"/>
        </w:rPr>
        <w:t>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</w:t>
      </w:r>
      <w:proofErr w:type="spellStart"/>
      <w:r w:rsidR="00AB1526" w:rsidRPr="00AB1526">
        <w:rPr>
          <w:i/>
          <w:iCs/>
          <w:szCs w:val="24"/>
        </w:rPr>
        <w:t>Alternatech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merupakan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fitur-fitur</w:t>
      </w:r>
      <w:proofErr w:type="spellEnd"/>
      <w:r w:rsidRPr="00531526">
        <w:rPr>
          <w:szCs w:val="24"/>
        </w:rPr>
        <w:t xml:space="preserve"> yang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dapat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dilakukan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>. 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</w:t>
      </w:r>
      <w:proofErr w:type="spellEnd"/>
      <w:r w:rsidRPr="00531526">
        <w:rPr>
          <w:szCs w:val="24"/>
        </w:rPr>
        <w:t xml:space="preserve"> agar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semakin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jelas</w:t>
      </w:r>
      <w:proofErr w:type="spellEnd"/>
      <w:r w:rsidRPr="00531526">
        <w:rPr>
          <w:szCs w:val="24"/>
        </w:rPr>
        <w:t xml:space="preserve"> dan </w:t>
      </w:r>
      <w:proofErr w:type="spellStart"/>
      <w:r w:rsidRPr="00531526">
        <w:rPr>
          <w:szCs w:val="24"/>
        </w:rPr>
        <w:t>menghindari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adanya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berlebih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ataupun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sesuai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dengan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awal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. Adapun </w:t>
      </w:r>
      <w:proofErr w:type="spellStart"/>
      <w:r w:rsidRPr="00531526">
        <w:rPr>
          <w:szCs w:val="24"/>
        </w:rPr>
        <w:t>batasan-batasan</w:t>
      </w:r>
      <w:proofErr w:type="spellEnd"/>
      <w:r w:rsidRPr="00531526">
        <w:rPr>
          <w:szCs w:val="24"/>
        </w:rPr>
        <w:t xml:space="preserve"> tersebut</w:t>
      </w:r>
    </w:p>
    <w:p w14:paraId="2298B437" w14:textId="487C343B" w:rsidR="00531526" w:rsidRDefault="00531526" w:rsidP="00785FBB">
      <w:pPr>
        <w:pStyle w:val="ListParagraph"/>
        <w:numPr>
          <w:ilvl w:val="0"/>
          <w:numId w:val="13"/>
        </w:numPr>
        <w:tabs>
          <w:tab w:val="left" w:pos="993"/>
          <w:tab w:val="left" w:pos="1800"/>
        </w:tabs>
        <w:ind w:left="709" w:hanging="709"/>
        <w:rPr>
          <w:szCs w:val="24"/>
          <w:lang w:val="id-ID"/>
        </w:rPr>
      </w:pPr>
      <w:r>
        <w:rPr>
          <w:szCs w:val="24"/>
          <w:lang w:val="id-ID"/>
        </w:rPr>
        <w:t>Membutuhkan koneksi internet yang baik untuk melakukan transaksi</w:t>
      </w:r>
    </w:p>
    <w:p w14:paraId="5FEC9280" w14:textId="70876FB4" w:rsidR="00531526" w:rsidRDefault="00531526" w:rsidP="00785FBB">
      <w:pPr>
        <w:pStyle w:val="ListParagraph"/>
        <w:numPr>
          <w:ilvl w:val="0"/>
          <w:numId w:val="13"/>
        </w:numPr>
        <w:tabs>
          <w:tab w:val="left" w:pos="993"/>
          <w:tab w:val="left" w:pos="1800"/>
        </w:tabs>
        <w:ind w:left="709" w:hanging="709"/>
        <w:rPr>
          <w:szCs w:val="24"/>
          <w:lang w:val="id-ID"/>
        </w:rPr>
      </w:pPr>
      <w:r>
        <w:rPr>
          <w:szCs w:val="24"/>
          <w:lang w:val="id-ID"/>
        </w:rPr>
        <w:t>Pemilik aplikasi tidak bertanggung jawab dalam sistem transaksi produk in game yang dimana item tersebut merupakan hasil perjanjian pembeli dan penjual item in game</w:t>
      </w:r>
    </w:p>
    <w:p w14:paraId="6802CFD6" w14:textId="26725C62" w:rsidR="00074DDD" w:rsidRDefault="00A26DF2" w:rsidP="00785FBB">
      <w:pPr>
        <w:pStyle w:val="ListParagraph"/>
        <w:numPr>
          <w:ilvl w:val="0"/>
          <w:numId w:val="13"/>
        </w:numPr>
        <w:tabs>
          <w:tab w:val="left" w:pos="993"/>
          <w:tab w:val="left" w:pos="1800"/>
        </w:tabs>
        <w:ind w:left="709" w:hanging="709"/>
        <w:rPr>
          <w:szCs w:val="24"/>
          <w:lang w:val="en-ID"/>
        </w:rPr>
      </w:pPr>
      <w:r>
        <w:rPr>
          <w:szCs w:val="24"/>
          <w:lang w:val="id-ID"/>
        </w:rPr>
        <w:t xml:space="preserve">Sistem transaksi tidak dapat </w:t>
      </w:r>
      <w:r w:rsidR="00074DDD">
        <w:rPr>
          <w:szCs w:val="24"/>
          <w:lang w:val="id-ID"/>
        </w:rPr>
        <w:t>dibatalkan tanpa alasan tertent</w:t>
      </w:r>
      <w:r w:rsidR="00074DDD">
        <w:rPr>
          <w:szCs w:val="24"/>
          <w:lang w:val="en-ID"/>
        </w:rPr>
        <w:t>u</w:t>
      </w:r>
      <w:r w:rsidR="00074DDD">
        <w:rPr>
          <w:szCs w:val="24"/>
          <w:lang w:val="en-ID"/>
        </w:rPr>
        <w:br w:type="page"/>
      </w:r>
    </w:p>
    <w:p w14:paraId="01BBEE82" w14:textId="77777777" w:rsidR="00074DDD" w:rsidRPr="00C657BF" w:rsidRDefault="00074DDD" w:rsidP="00C657BF">
      <w:pPr>
        <w:tabs>
          <w:tab w:val="left" w:pos="720"/>
          <w:tab w:val="left" w:pos="1800"/>
        </w:tabs>
        <w:rPr>
          <w:szCs w:val="24"/>
          <w:lang w:val="id-ID"/>
        </w:rPr>
        <w:sectPr w:rsidR="00074DDD" w:rsidRPr="00C657BF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1D045C92" w14:textId="0781812A" w:rsidR="00C657BF" w:rsidRPr="00BA2399" w:rsidRDefault="00C657BF" w:rsidP="00C657BF">
      <w:pPr>
        <w:pStyle w:val="Heading1"/>
        <w:ind w:firstLine="0"/>
        <w:rPr>
          <w:rFonts w:ascii="Times New Roman" w:hAnsi="Times New Roman"/>
          <w:b w:val="0"/>
          <w:bCs w:val="0"/>
        </w:rPr>
      </w:pPr>
      <w:r>
        <w:rPr>
          <w:rFonts w:ascii="Times New Roman" w:hAnsi="Times New Roman"/>
        </w:rPr>
        <w:lastRenderedPageBreak/>
        <w:t xml:space="preserve">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</w:t>
      </w:r>
      <w:bookmarkStart w:id="39" w:name="_Toc92366705"/>
      <w:r w:rsidRPr="00BA2399">
        <w:rPr>
          <w:rFonts w:ascii="Times New Roman" w:hAnsi="Times New Roman"/>
        </w:rPr>
        <w:t>Bab 3</w:t>
      </w:r>
      <w:bookmarkEnd w:id="39"/>
    </w:p>
    <w:p w14:paraId="4B600BE7" w14:textId="77777777" w:rsidR="00C657BF" w:rsidRPr="00BA2399" w:rsidRDefault="00C657BF" w:rsidP="00C657BF">
      <w:pPr>
        <w:ind w:right="1088" w:firstLine="0"/>
        <w:jc w:val="center"/>
        <w:rPr>
          <w:b/>
          <w:bCs/>
          <w:sz w:val="32"/>
          <w:szCs w:val="32"/>
        </w:rPr>
      </w:pPr>
      <w:r w:rsidRPr="00BA2399">
        <w:rPr>
          <w:b/>
          <w:bCs/>
          <w:sz w:val="32"/>
          <w:szCs w:val="32"/>
        </w:rPr>
        <w:t>System Desain</w:t>
      </w:r>
    </w:p>
    <w:p w14:paraId="54E147E5" w14:textId="673A855B" w:rsidR="00C657BF" w:rsidRPr="00C657BF" w:rsidRDefault="00C657BF" w:rsidP="00C657BF">
      <w:pPr>
        <w:ind w:right="1088"/>
        <w:rPr>
          <w:szCs w:val="24"/>
        </w:rPr>
      </w:pPr>
      <w:r w:rsidRPr="008B4EEE">
        <w:rPr>
          <w:szCs w:val="24"/>
        </w:rPr>
        <w:t xml:space="preserve">Di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ketiga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ini</w:t>
      </w:r>
      <w:proofErr w:type="spellEnd"/>
      <w:r w:rsidRPr="008B4EEE">
        <w:rPr>
          <w:szCs w:val="24"/>
        </w:rPr>
        <w:t xml:space="preserve">, kami </w:t>
      </w:r>
      <w:proofErr w:type="spellStart"/>
      <w:r w:rsidRPr="008B4EEE">
        <w:rPr>
          <w:szCs w:val="24"/>
        </w:rPr>
        <w:t>membuat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berbagai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desain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Berisi</w:t>
      </w:r>
      <w:proofErr w:type="spellEnd"/>
      <w:r w:rsidRPr="008B4EEE">
        <w:rPr>
          <w:szCs w:val="24"/>
        </w:rPr>
        <w:t xml:space="preserve">; </w:t>
      </w:r>
      <w:r w:rsidRPr="008B4EEE">
        <w:rPr>
          <w:szCs w:val="24"/>
          <w:lang w:val="id-ID"/>
        </w:rPr>
        <w:t>Sistem desain Database, Entity Relationship Diagram serta desain procedural</w:t>
      </w:r>
      <w:r w:rsidRPr="008B4EEE">
        <w:rPr>
          <w:szCs w:val="24"/>
        </w:rPr>
        <w:t xml:space="preserve">. Proses </w:t>
      </w:r>
      <w:proofErr w:type="spellStart"/>
      <w:r w:rsidRPr="008B4EEE">
        <w:rPr>
          <w:szCs w:val="24"/>
        </w:rPr>
        <w:t>mendefinisikan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elemen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dalam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ini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Sistem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arsitektur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komponen</w:t>
      </w:r>
      <w:proofErr w:type="spellEnd"/>
      <w:r w:rsidRPr="008B4EEE">
        <w:rPr>
          <w:szCs w:val="24"/>
        </w:rPr>
        <w:t xml:space="preserve">, dan </w:t>
      </w:r>
      <w:proofErr w:type="spellStart"/>
      <w:r w:rsidRPr="008B4EEE">
        <w:rPr>
          <w:szCs w:val="24"/>
        </w:rPr>
        <w:t>datanya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berbasis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permintaan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Didefinisikan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dalam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sebelumnya</w:t>
      </w:r>
      <w:proofErr w:type="spellEnd"/>
      <w:r w:rsidRPr="008B4EEE">
        <w:rPr>
          <w:szCs w:val="24"/>
        </w:rPr>
        <w:t xml:space="preserve">. Ini </w:t>
      </w:r>
      <w:proofErr w:type="spellStart"/>
      <w:r w:rsidRPr="008B4EEE">
        <w:rPr>
          <w:szCs w:val="24"/>
        </w:rPr>
        <w:t>adalah</w:t>
      </w:r>
      <w:proofErr w:type="spellEnd"/>
      <w:r w:rsidRPr="008B4EEE">
        <w:rPr>
          <w:szCs w:val="24"/>
        </w:rPr>
        <w:t xml:space="preserve"> proses </w:t>
      </w:r>
      <w:proofErr w:type="spellStart"/>
      <w:r w:rsidRPr="008B4EEE">
        <w:rPr>
          <w:szCs w:val="24"/>
        </w:rPr>
        <w:t>definisi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Mengembangkan</w:t>
      </w:r>
      <w:proofErr w:type="spellEnd"/>
      <w:r w:rsidRPr="008B4EEE">
        <w:rPr>
          <w:szCs w:val="24"/>
        </w:rPr>
        <w:t xml:space="preserve"> dan </w:t>
      </w:r>
      <w:proofErr w:type="spellStart"/>
      <w:r w:rsidRPr="008B4EEE">
        <w:rPr>
          <w:szCs w:val="24"/>
        </w:rPr>
        <w:t>merancang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sistem</w:t>
      </w:r>
      <w:proofErr w:type="spellEnd"/>
      <w:r w:rsidRPr="008B4EEE">
        <w:rPr>
          <w:szCs w:val="24"/>
        </w:rPr>
        <w:t xml:space="preserve"> yang </w:t>
      </w:r>
      <w:proofErr w:type="spellStart"/>
      <w:r w:rsidRPr="008B4EEE">
        <w:rPr>
          <w:szCs w:val="24"/>
        </w:rPr>
        <w:t>memenuhi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kebutuhan</w:t>
      </w:r>
      <w:proofErr w:type="spellEnd"/>
    </w:p>
    <w:p w14:paraId="618FFCFF" w14:textId="77777777" w:rsidR="00C657BF" w:rsidRPr="00C657BF" w:rsidRDefault="00C657BF" w:rsidP="00C657BF">
      <w:pPr>
        <w:pStyle w:val="Heading2"/>
        <w:rPr>
          <w:rFonts w:ascii="Times New Roman" w:hAnsi="Times New Roman"/>
          <w:b w:val="0"/>
          <w:bCs w:val="0"/>
          <w:i w:val="0"/>
          <w:iCs w:val="0"/>
          <w:sz w:val="32"/>
          <w:szCs w:val="32"/>
        </w:rPr>
      </w:pPr>
      <w:bookmarkStart w:id="40" w:name="_Toc92366706"/>
      <w:r w:rsidRPr="00C657BF">
        <w:rPr>
          <w:rFonts w:ascii="Times New Roman" w:hAnsi="Times New Roman"/>
          <w:i w:val="0"/>
          <w:iCs w:val="0"/>
          <w:sz w:val="32"/>
          <w:szCs w:val="32"/>
        </w:rPr>
        <w:t xml:space="preserve">3.1 </w:t>
      </w:r>
      <w:r w:rsidRPr="00C657BF">
        <w:rPr>
          <w:rFonts w:ascii="Times New Roman" w:hAnsi="Times New Roman"/>
          <w:i w:val="0"/>
          <w:iCs w:val="0"/>
          <w:sz w:val="32"/>
          <w:szCs w:val="32"/>
        </w:rPr>
        <w:tab/>
        <w:t>Desain Interface</w:t>
      </w:r>
      <w:bookmarkEnd w:id="40"/>
    </w:p>
    <w:p w14:paraId="1DDA1DF2" w14:textId="0F9A7DC7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>Desain</w:t>
      </w:r>
      <w:r w:rsidRPr="00E36445">
        <w:rPr>
          <w:szCs w:val="24"/>
        </w:rPr>
        <w:t xml:space="preserve"> </w:t>
      </w:r>
      <w:r>
        <w:rPr>
          <w:szCs w:val="24"/>
        </w:rPr>
        <w:t xml:space="preserve">Interface </w:t>
      </w:r>
      <w:proofErr w:type="spellStart"/>
      <w:r w:rsidRPr="00E36445">
        <w:rPr>
          <w:szCs w:val="24"/>
        </w:rPr>
        <w:t>adalah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desain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awal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dari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tampilan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antarmuka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untuk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memudahkan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pemrosesan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lebih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lanjut</w:t>
      </w:r>
      <w:proofErr w:type="spellEnd"/>
      <w:r w:rsidRPr="00E36445">
        <w:rPr>
          <w:szCs w:val="24"/>
        </w:rPr>
        <w:t xml:space="preserve">. </w:t>
      </w:r>
      <w:r>
        <w:rPr>
          <w:szCs w:val="24"/>
        </w:rPr>
        <w:t>Desain</w:t>
      </w:r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ini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Dibuat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dengan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</w:t>
      </w:r>
      <w:r>
        <w:rPr>
          <w:szCs w:val="24"/>
        </w:rPr>
        <w:t>Microsoft Visual 2019</w:t>
      </w:r>
      <w:r w:rsidRPr="00E36445">
        <w:rPr>
          <w:szCs w:val="24"/>
        </w:rPr>
        <w:t>.</w:t>
      </w:r>
      <w:r>
        <w:rPr>
          <w:szCs w:val="24"/>
        </w:rPr>
        <w:t>berikut</w:t>
      </w:r>
      <w:r w:rsidRPr="00E36445">
        <w:rPr>
          <w:szCs w:val="24"/>
        </w:rPr>
        <w:t xml:space="preserve"> Ini </w:t>
      </w:r>
      <w:proofErr w:type="spellStart"/>
      <w:r w:rsidRPr="00E36445">
        <w:rPr>
          <w:szCs w:val="24"/>
        </w:rPr>
        <w:t>adalah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tampilan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prototipe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</w:t>
      </w:r>
      <w:proofErr w:type="spellStart"/>
      <w:r w:rsidR="00AB1526" w:rsidRPr="00AB1526">
        <w:rPr>
          <w:i/>
          <w:iCs/>
          <w:szCs w:val="24"/>
        </w:rPr>
        <w:t>Alternatech</w:t>
      </w:r>
      <w:proofErr w:type="spellEnd"/>
    </w:p>
    <w:p w14:paraId="6490AB01" w14:textId="77777777" w:rsidR="00C657BF" w:rsidRDefault="00C657BF" w:rsidP="00C657BF">
      <w:pPr>
        <w:ind w:right="1088"/>
        <w:rPr>
          <w:szCs w:val="24"/>
        </w:rPr>
      </w:pPr>
    </w:p>
    <w:p w14:paraId="110AE0DD" w14:textId="289295D0" w:rsidR="00C657BF" w:rsidRPr="00C657BF" w:rsidRDefault="00C657BF" w:rsidP="00785FBB">
      <w:pPr>
        <w:pStyle w:val="ListParagraph"/>
        <w:numPr>
          <w:ilvl w:val="0"/>
          <w:numId w:val="43"/>
        </w:numPr>
        <w:spacing w:after="160" w:line="259" w:lineRule="auto"/>
        <w:ind w:right="1088" w:hanging="720"/>
        <w:jc w:val="left"/>
        <w:outlineLvl w:val="2"/>
        <w:rPr>
          <w:b/>
          <w:bCs/>
          <w:szCs w:val="24"/>
        </w:rPr>
      </w:pPr>
      <w:bookmarkStart w:id="41" w:name="_Toc92366707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Awal</w:t>
      </w:r>
      <w:bookmarkEnd w:id="41"/>
    </w:p>
    <w:p w14:paraId="4F52C6EB" w14:textId="59B50843" w:rsidR="00C657BF" w:rsidRPr="007142E7" w:rsidRDefault="00C657BF" w:rsidP="00C657BF">
      <w:pPr>
        <w:pStyle w:val="ListParagraph"/>
        <w:spacing w:after="160" w:line="259" w:lineRule="auto"/>
        <w:ind w:right="1088" w:firstLine="0"/>
        <w:jc w:val="left"/>
        <w:rPr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C2879DD" wp14:editId="5A0700C2">
            <wp:simplePos x="0" y="0"/>
            <wp:positionH relativeFrom="page">
              <wp:align>center</wp:align>
            </wp:positionH>
            <wp:positionV relativeFrom="paragraph">
              <wp:posOffset>182880</wp:posOffset>
            </wp:positionV>
            <wp:extent cx="2847975" cy="2979826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D604A" w14:textId="3EF4E1AF" w:rsidR="00C657BF" w:rsidRDefault="00C657BF" w:rsidP="00C657BF">
      <w:pPr>
        <w:pStyle w:val="ListParagraph"/>
        <w:ind w:right="1088"/>
        <w:rPr>
          <w:szCs w:val="24"/>
        </w:rPr>
      </w:pPr>
    </w:p>
    <w:p w14:paraId="5373CA25" w14:textId="28C16368" w:rsidR="00C657BF" w:rsidRPr="00E36445" w:rsidRDefault="00C657BF" w:rsidP="00C657BF">
      <w:pPr>
        <w:pStyle w:val="ListParagraph"/>
        <w:ind w:right="1088" w:hanging="720"/>
        <w:jc w:val="center"/>
        <w:rPr>
          <w:szCs w:val="24"/>
        </w:rPr>
      </w:pPr>
    </w:p>
    <w:p w14:paraId="1C1EDE36" w14:textId="200EDCD8" w:rsidR="00C657BF" w:rsidRPr="007144DC" w:rsidRDefault="00C657BF" w:rsidP="00BA12D7">
      <w:pPr>
        <w:ind w:right="1088" w:firstLine="567"/>
        <w:jc w:val="center"/>
        <w:rPr>
          <w:b/>
          <w:bCs/>
          <w:szCs w:val="24"/>
        </w:rPr>
      </w:pPr>
      <w:r w:rsidRPr="007144DC">
        <w:rPr>
          <w:b/>
          <w:bCs/>
          <w:szCs w:val="24"/>
        </w:rPr>
        <w:t>Gambar 3.</w:t>
      </w:r>
      <w:r>
        <w:rPr>
          <w:b/>
          <w:bCs/>
          <w:szCs w:val="24"/>
        </w:rPr>
        <w:t>1</w:t>
      </w:r>
    </w:p>
    <w:p w14:paraId="673F7F41" w14:textId="7C7F55A5" w:rsidR="00C657BF" w:rsidRDefault="00C657BF" w:rsidP="00BA12D7">
      <w:pPr>
        <w:ind w:right="1088" w:firstLine="426"/>
        <w:jc w:val="center"/>
        <w:rPr>
          <w:b/>
          <w:bCs/>
          <w:szCs w:val="24"/>
        </w:rPr>
      </w:pPr>
      <w:r w:rsidRPr="007144DC">
        <w:rPr>
          <w:b/>
          <w:bCs/>
          <w:szCs w:val="24"/>
        </w:rPr>
        <w:lastRenderedPageBreak/>
        <w:t>Login</w:t>
      </w:r>
    </w:p>
    <w:p w14:paraId="0A01BEF4" w14:textId="2ADEBDC5" w:rsidR="00C657BF" w:rsidRDefault="00C657BF" w:rsidP="00C657BF">
      <w:pPr>
        <w:ind w:right="1088"/>
        <w:jc w:val="center"/>
        <w:rPr>
          <w:b/>
          <w:bCs/>
          <w:szCs w:val="24"/>
        </w:rPr>
      </w:pPr>
    </w:p>
    <w:p w14:paraId="00073E0F" w14:textId="43948BDA" w:rsidR="00C657BF" w:rsidRDefault="00C657BF" w:rsidP="00785FBB">
      <w:pPr>
        <w:ind w:right="1088" w:firstLine="709"/>
      </w:pPr>
      <w:r>
        <w:rPr>
          <w:szCs w:val="24"/>
        </w:rPr>
        <w:tab/>
        <w:t xml:space="preserve">Gambar 3.1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yang </w:t>
      </w:r>
      <w:proofErr w:type="spellStart"/>
      <w:r w:rsidRPr="00210F86">
        <w:rPr>
          <w:szCs w:val="24"/>
        </w:rPr>
        <w:t>menunjukkan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layar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saat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memasuki</w:t>
      </w:r>
      <w:proofErr w:type="spellEnd"/>
      <w:r w:rsidRPr="00210F86">
        <w:rPr>
          <w:szCs w:val="24"/>
        </w:rPr>
        <w:t xml:space="preserve"> program </w:t>
      </w:r>
      <w:proofErr w:type="spellStart"/>
      <w:r w:rsidR="00BA12D7" w:rsidRPr="00BA12D7">
        <w:rPr>
          <w:i/>
          <w:iCs/>
          <w:szCs w:val="24"/>
        </w:rPr>
        <w:t>Alternatech</w:t>
      </w:r>
      <w:r w:rsidRPr="00210F86">
        <w:rPr>
          <w:szCs w:val="24"/>
        </w:rPr>
        <w:t>.Direncanakan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untuk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masuk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ke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bagian</w:t>
      </w:r>
      <w:proofErr w:type="spellEnd"/>
      <w:r w:rsidRPr="00210F86">
        <w:rPr>
          <w:szCs w:val="24"/>
        </w:rPr>
        <w:t xml:space="preserve"> </w:t>
      </w:r>
      <w:r>
        <w:rPr>
          <w:szCs w:val="24"/>
        </w:rPr>
        <w:t>user page</w:t>
      </w:r>
      <w:r w:rsidRPr="00210F86">
        <w:rPr>
          <w:szCs w:val="24"/>
        </w:rPr>
        <w:t xml:space="preserve">,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 w:rsidRPr="00210F86">
        <w:rPr>
          <w:szCs w:val="24"/>
        </w:rPr>
        <w:t>masuk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dengan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nama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pengguna</w:t>
      </w:r>
      <w:proofErr w:type="spellEnd"/>
      <w:r w:rsidRPr="00210F86">
        <w:rPr>
          <w:szCs w:val="24"/>
        </w:rPr>
        <w:t>:</w:t>
      </w:r>
      <w:r>
        <w:rPr>
          <w:szCs w:val="24"/>
        </w:rPr>
        <w:t xml:space="preserve"> </w:t>
      </w:r>
      <w:r w:rsidRPr="00210F86">
        <w:rPr>
          <w:szCs w:val="24"/>
        </w:rPr>
        <w:t>&lt;</w:t>
      </w:r>
      <w:r>
        <w:rPr>
          <w:szCs w:val="24"/>
        </w:rPr>
        <w:t>Email</w:t>
      </w:r>
      <w:r w:rsidRPr="00210F86">
        <w:rPr>
          <w:szCs w:val="24"/>
        </w:rPr>
        <w:t>&gt; dan password: &lt;</w:t>
      </w:r>
      <w:r>
        <w:rPr>
          <w:szCs w:val="24"/>
        </w:rPr>
        <w:t>password</w:t>
      </w:r>
      <w:r w:rsidRPr="00210F86">
        <w:rPr>
          <w:szCs w:val="24"/>
        </w:rPr>
        <w:t>&gt;</w:t>
      </w:r>
      <w:r>
        <w:rPr>
          <w:szCs w:val="24"/>
        </w:rPr>
        <w:t>.</w:t>
      </w:r>
      <w:r w:rsidRPr="008B1B19">
        <w:t xml:space="preserve"> </w:t>
      </w:r>
    </w:p>
    <w:p w14:paraId="30E46765" w14:textId="77777777" w:rsidR="00C657BF" w:rsidRDefault="00C657BF" w:rsidP="00785FBB">
      <w:pPr>
        <w:ind w:right="1088" w:firstLine="709"/>
        <w:rPr>
          <w:szCs w:val="24"/>
        </w:rPr>
      </w:pPr>
      <w:proofErr w:type="spellStart"/>
      <w:r w:rsidRPr="008B1B19">
        <w:rPr>
          <w:szCs w:val="24"/>
        </w:rPr>
        <w:t>Untuk</w:t>
      </w:r>
      <w:proofErr w:type="spellEnd"/>
      <w:r w:rsidRPr="008B1B19">
        <w:rPr>
          <w:szCs w:val="24"/>
        </w:rPr>
        <w:t xml:space="preserve"> login </w:t>
      </w:r>
      <w:proofErr w:type="spellStart"/>
      <w:r w:rsidRPr="008B1B19">
        <w:rPr>
          <w:szCs w:val="24"/>
        </w:rPr>
        <w:t>sebagai</w:t>
      </w:r>
      <w:proofErr w:type="spellEnd"/>
      <w:r w:rsidRPr="008B1B19">
        <w:rPr>
          <w:szCs w:val="24"/>
        </w:rPr>
        <w:t xml:space="preserve"> Admin </w:t>
      </w:r>
      <w:proofErr w:type="spellStart"/>
      <w:r w:rsidRPr="008B1B19">
        <w:rPr>
          <w:szCs w:val="24"/>
        </w:rPr>
        <w:t>maka</w:t>
      </w:r>
      <w:proofErr w:type="spellEnd"/>
      <w:r w:rsidRPr="008B1B19">
        <w:rPr>
          <w:szCs w:val="24"/>
        </w:rPr>
        <w:t xml:space="preserve"> pada </w:t>
      </w:r>
      <w:proofErr w:type="spellStart"/>
      <w:r w:rsidRPr="008B1B19">
        <w:rPr>
          <w:szCs w:val="24"/>
        </w:rPr>
        <w:t>awal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pembuatan</w:t>
      </w:r>
      <w:proofErr w:type="spellEnd"/>
      <w:r w:rsidRPr="008B1B19">
        <w:rPr>
          <w:szCs w:val="24"/>
        </w:rPr>
        <w:t xml:space="preserve"> client </w:t>
      </w:r>
      <w:proofErr w:type="spellStart"/>
      <w:r w:rsidRPr="008B1B19">
        <w:rPr>
          <w:szCs w:val="24"/>
        </w:rPr>
        <w:t>akan</w:t>
      </w:r>
      <w:proofErr w:type="spellEnd"/>
      <w:r w:rsidRPr="008B1B19">
        <w:rPr>
          <w:szCs w:val="24"/>
        </w:rPr>
        <w:t xml:space="preserve"> kami </w:t>
      </w:r>
      <w:proofErr w:type="spellStart"/>
      <w:r w:rsidRPr="008B1B19">
        <w:rPr>
          <w:szCs w:val="24"/>
        </w:rPr>
        <w:t>mengatur</w:t>
      </w:r>
      <w:proofErr w:type="spellEnd"/>
      <w:r w:rsidRPr="008B1B19">
        <w:rPr>
          <w:szCs w:val="24"/>
        </w:rPr>
        <w:t xml:space="preserve"> username dan password </w:t>
      </w:r>
      <w:proofErr w:type="spellStart"/>
      <w:r w:rsidRPr="008B1B19">
        <w:rPr>
          <w:szCs w:val="24"/>
        </w:rPr>
        <w:t>untuk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mengakses</w:t>
      </w:r>
      <w:proofErr w:type="spellEnd"/>
      <w:r w:rsidRPr="008B1B19">
        <w:rPr>
          <w:szCs w:val="24"/>
        </w:rPr>
        <w:t xml:space="preserve"> Admin </w:t>
      </w:r>
      <w:proofErr w:type="spellStart"/>
      <w:r w:rsidRPr="008B1B19">
        <w:rPr>
          <w:szCs w:val="24"/>
        </w:rPr>
        <w:t>sesuai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keinginan</w:t>
      </w:r>
      <w:proofErr w:type="spellEnd"/>
      <w:r w:rsidRPr="008B1B19">
        <w:rPr>
          <w:szCs w:val="24"/>
        </w:rPr>
        <w:t xml:space="preserve"> client. </w:t>
      </w:r>
      <w:proofErr w:type="spellStart"/>
      <w:r w:rsidRPr="008B1B19">
        <w:rPr>
          <w:szCs w:val="24"/>
        </w:rPr>
        <w:t>Setiap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User</w:t>
      </w:r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memiliki</w:t>
      </w:r>
      <w:proofErr w:type="spellEnd"/>
      <w:r w:rsidRPr="008B1B19">
        <w:rPr>
          <w:szCs w:val="24"/>
        </w:rPr>
        <w:t xml:space="preserve"> role masing-masing yang </w:t>
      </w:r>
      <w:proofErr w:type="spellStart"/>
      <w:r w:rsidRPr="008B1B19">
        <w:rPr>
          <w:szCs w:val="24"/>
        </w:rPr>
        <w:t>dapat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dibuat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ketika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membuat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akun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user</w:t>
      </w:r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itu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sendiri</w:t>
      </w:r>
      <w:proofErr w:type="spellEnd"/>
      <w:r w:rsidRPr="008B1B19">
        <w:rPr>
          <w:szCs w:val="24"/>
        </w:rPr>
        <w:t xml:space="preserve"> pada </w:t>
      </w:r>
      <w:proofErr w:type="spellStart"/>
      <w:r w:rsidRPr="008B1B19">
        <w:rPr>
          <w:szCs w:val="24"/>
        </w:rPr>
        <w:t>halaman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register.</w:t>
      </w:r>
    </w:p>
    <w:p w14:paraId="455F4C08" w14:textId="77777777" w:rsidR="00C657BF" w:rsidRPr="007142E7" w:rsidRDefault="00C657BF" w:rsidP="00785FBB">
      <w:pPr>
        <w:pStyle w:val="ListParagraph"/>
        <w:numPr>
          <w:ilvl w:val="0"/>
          <w:numId w:val="43"/>
        </w:numPr>
        <w:spacing w:after="160" w:line="259" w:lineRule="auto"/>
        <w:ind w:left="709" w:right="1088" w:hanging="720"/>
        <w:jc w:val="left"/>
        <w:outlineLvl w:val="2"/>
        <w:rPr>
          <w:b/>
          <w:bCs/>
          <w:szCs w:val="24"/>
        </w:rPr>
      </w:pPr>
      <w:bookmarkStart w:id="42" w:name="_Toc92366708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Register</w:t>
      </w:r>
      <w:bookmarkEnd w:id="42"/>
    </w:p>
    <w:p w14:paraId="73F4BB2D" w14:textId="3FAA6AD5" w:rsidR="00C657BF" w:rsidRDefault="00C657BF" w:rsidP="00C657BF">
      <w:pPr>
        <w:tabs>
          <w:tab w:val="left" w:pos="7655"/>
        </w:tabs>
        <w:ind w:right="1088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7D13816" wp14:editId="543D3AC1">
            <wp:extent cx="2990850" cy="3907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7955" cy="39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993F" w14:textId="77777777" w:rsidR="00C657BF" w:rsidRPr="00981073" w:rsidRDefault="00C657BF" w:rsidP="00C657BF">
      <w:pPr>
        <w:ind w:right="1088"/>
        <w:jc w:val="center"/>
        <w:rPr>
          <w:b/>
          <w:bCs/>
          <w:szCs w:val="24"/>
        </w:rPr>
      </w:pPr>
      <w:r w:rsidRPr="00981073">
        <w:rPr>
          <w:b/>
          <w:bCs/>
          <w:szCs w:val="24"/>
        </w:rPr>
        <w:t>Gambar 3.2</w:t>
      </w:r>
    </w:p>
    <w:p w14:paraId="1AACCEF2" w14:textId="77777777" w:rsidR="00C657BF" w:rsidRDefault="00C657BF" w:rsidP="00785FBB">
      <w:pPr>
        <w:ind w:right="1088" w:firstLine="709"/>
        <w:jc w:val="center"/>
        <w:rPr>
          <w:b/>
          <w:bCs/>
          <w:szCs w:val="24"/>
        </w:rPr>
      </w:pPr>
      <w:r w:rsidRPr="00981073">
        <w:rPr>
          <w:b/>
          <w:bCs/>
          <w:szCs w:val="24"/>
        </w:rPr>
        <w:lastRenderedPageBreak/>
        <w:t>Register</w:t>
      </w:r>
    </w:p>
    <w:p w14:paraId="728BD135" w14:textId="77777777" w:rsidR="00C657BF" w:rsidRPr="00981073" w:rsidRDefault="00C657BF" w:rsidP="00C657BF">
      <w:pPr>
        <w:ind w:right="1088"/>
        <w:jc w:val="center"/>
        <w:rPr>
          <w:b/>
          <w:bCs/>
          <w:szCs w:val="24"/>
        </w:rPr>
      </w:pPr>
    </w:p>
    <w:p w14:paraId="0F09DACF" w14:textId="5B9C2357" w:rsidR="00C657BF" w:rsidRDefault="00C657BF" w:rsidP="00785FBB">
      <w:pPr>
        <w:ind w:right="1088" w:firstLine="709"/>
        <w:rPr>
          <w:szCs w:val="24"/>
        </w:rPr>
      </w:pPr>
      <w:r>
        <w:rPr>
          <w:szCs w:val="24"/>
        </w:rPr>
        <w:tab/>
        <w:t xml:space="preserve">Gambar 3.2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menunjukkan</w:t>
      </w:r>
      <w:proofErr w:type="spellEnd"/>
      <w:r>
        <w:rPr>
          <w:szCs w:val="24"/>
        </w:rPr>
        <w:t xml:space="preserve"> layer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register.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mendaftarkan</w:t>
      </w:r>
      <w:proofErr w:type="spellEnd"/>
      <w:r>
        <w:rPr>
          <w:szCs w:val="24"/>
        </w:rPr>
        <w:t xml:space="preserve"> user agar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login </w:t>
      </w:r>
      <w:proofErr w:type="spellStart"/>
      <w:r>
        <w:rPr>
          <w:szCs w:val="24"/>
        </w:rPr>
        <w:t>dibutuhkan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Email ,username</w:t>
      </w:r>
      <w:proofErr w:type="gramEnd"/>
      <w:r>
        <w:rPr>
          <w:szCs w:val="24"/>
        </w:rPr>
        <w:t xml:space="preserve"> ,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,password dan no </w:t>
      </w:r>
      <w:proofErr w:type="spellStart"/>
      <w:r>
        <w:rPr>
          <w:szCs w:val="24"/>
        </w:rPr>
        <w:t>telp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.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 tersebut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tercatat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tersimpan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database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proses login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pengubahan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role </w:t>
      </w:r>
      <w:proofErr w:type="spellStart"/>
      <w:proofErr w:type="gramStart"/>
      <w:r>
        <w:rPr>
          <w:szCs w:val="24"/>
        </w:rPr>
        <w:t>user,Untuk</w:t>
      </w:r>
      <w:proofErr w:type="spellEnd"/>
      <w:proofErr w:type="gramEnd"/>
      <w:r>
        <w:rPr>
          <w:szCs w:val="24"/>
        </w:rPr>
        <w:t xml:space="preserve"> default role user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buyer.</w:t>
      </w:r>
    </w:p>
    <w:p w14:paraId="081BFB9D" w14:textId="77777777" w:rsidR="00C657BF" w:rsidRDefault="00C657BF" w:rsidP="00C657BF">
      <w:pPr>
        <w:ind w:right="1088"/>
        <w:rPr>
          <w:szCs w:val="24"/>
        </w:rPr>
      </w:pPr>
    </w:p>
    <w:p w14:paraId="3490634B" w14:textId="77777777" w:rsidR="00C657BF" w:rsidRPr="007142E7" w:rsidRDefault="00C657BF" w:rsidP="00785FBB">
      <w:pPr>
        <w:pStyle w:val="ListParagraph"/>
        <w:numPr>
          <w:ilvl w:val="0"/>
          <w:numId w:val="43"/>
        </w:numPr>
        <w:spacing w:after="160" w:line="259" w:lineRule="auto"/>
        <w:ind w:left="709" w:right="1088" w:hanging="720"/>
        <w:jc w:val="left"/>
        <w:outlineLvl w:val="2"/>
        <w:rPr>
          <w:b/>
          <w:bCs/>
          <w:szCs w:val="24"/>
        </w:rPr>
      </w:pPr>
      <w:bookmarkStart w:id="43" w:name="_Toc92366709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Admin</w:t>
      </w:r>
      <w:bookmarkEnd w:id="43"/>
    </w:p>
    <w:p w14:paraId="223E02FF" w14:textId="77777777" w:rsidR="00C657BF" w:rsidRPr="00AF41EE" w:rsidRDefault="00C657BF" w:rsidP="00C657BF">
      <w:pPr>
        <w:pStyle w:val="ListParagraph"/>
        <w:ind w:right="1088"/>
        <w:rPr>
          <w:szCs w:val="24"/>
        </w:rPr>
      </w:pPr>
    </w:p>
    <w:p w14:paraId="4005C6CE" w14:textId="77777777" w:rsidR="00C657BF" w:rsidRDefault="00C657BF" w:rsidP="00C657BF">
      <w:pPr>
        <w:pStyle w:val="ListParagraph"/>
        <w:ind w:right="1088" w:hanging="720"/>
        <w:rPr>
          <w:szCs w:val="24"/>
        </w:rPr>
      </w:pPr>
      <w:r w:rsidRPr="00114496">
        <w:rPr>
          <w:noProof/>
          <w:szCs w:val="24"/>
        </w:rPr>
        <w:drawing>
          <wp:inline distT="0" distB="0" distL="0" distR="0" wp14:anchorId="4B579AD6" wp14:editId="7ADBD3C3">
            <wp:extent cx="4923746" cy="2710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5250" cy="27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A25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38685405" w14:textId="77777777" w:rsidR="00C657BF" w:rsidRPr="0011449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 w:rsidRPr="00114496">
        <w:rPr>
          <w:b/>
          <w:bCs/>
          <w:szCs w:val="24"/>
        </w:rPr>
        <w:t>Gambar 3.3</w:t>
      </w:r>
    </w:p>
    <w:p w14:paraId="156C260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 w:rsidRPr="00114496">
        <w:rPr>
          <w:b/>
          <w:bCs/>
          <w:szCs w:val="24"/>
        </w:rPr>
        <w:t>Tampilan</w:t>
      </w:r>
      <w:proofErr w:type="spellEnd"/>
      <w:r w:rsidRPr="00114496">
        <w:rPr>
          <w:b/>
          <w:bCs/>
          <w:szCs w:val="24"/>
        </w:rPr>
        <w:t xml:space="preserve"> Awal Admin</w:t>
      </w:r>
    </w:p>
    <w:p w14:paraId="70FC7937" w14:textId="77777777" w:rsidR="00C657BF" w:rsidRPr="00520F92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0C33189" w14:textId="77777777" w:rsidR="00C657BF" w:rsidRPr="006A4167" w:rsidRDefault="00C657BF" w:rsidP="00785FBB">
      <w:pPr>
        <w:pStyle w:val="ListParagraph"/>
        <w:ind w:left="0" w:right="-1" w:firstLine="851"/>
      </w:pPr>
      <w:r>
        <w:rPr>
          <w:szCs w:val="24"/>
        </w:rPr>
        <w:t xml:space="preserve">Gambar 3.3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admin, </w:t>
      </w: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5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user dan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, list dan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tersebut </w:t>
      </w:r>
      <w:proofErr w:type="spellStart"/>
      <w:r>
        <w:rPr>
          <w:szCs w:val="24"/>
        </w:rPr>
        <w:t>ditampilkan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besar</w:t>
      </w:r>
      <w:proofErr w:type="spellEnd"/>
      <w:r>
        <w:rPr>
          <w:szCs w:val="24"/>
        </w:rPr>
        <w:t xml:space="preserve"> tersebut dan </w:t>
      </w:r>
      <w:proofErr w:type="spellStart"/>
      <w:r>
        <w:rPr>
          <w:szCs w:val="24"/>
        </w:rPr>
        <w:lastRenderedPageBreak/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search yang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</w:t>
      </w:r>
      <w:proofErr w:type="spellEnd"/>
      <w:r>
        <w:rPr>
          <w:szCs w:val="24"/>
        </w:rPr>
        <w:t xml:space="preserve"> Ketika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button User.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button Barang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bookmarkStart w:id="44" w:name="_Hlk91780173"/>
      <w:r>
        <w:rPr>
          <w:szCs w:val="24"/>
        </w:rPr>
        <w:t xml:space="preserve">tersebut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3.4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</w:p>
    <w:bookmarkEnd w:id="44"/>
    <w:p w14:paraId="7B5026AA" w14:textId="77777777" w:rsidR="00C657BF" w:rsidRPr="006A4167" w:rsidRDefault="00C657BF" w:rsidP="00C657BF">
      <w:pPr>
        <w:pStyle w:val="ListParagraph"/>
        <w:ind w:right="1088"/>
        <w:rPr>
          <w:szCs w:val="24"/>
        </w:rPr>
      </w:pPr>
    </w:p>
    <w:p w14:paraId="4CE8360D" w14:textId="77777777" w:rsidR="00C657BF" w:rsidRPr="00114496" w:rsidRDefault="00C657BF" w:rsidP="00C657BF">
      <w:pPr>
        <w:pStyle w:val="ListParagraph"/>
        <w:ind w:right="1088" w:hanging="720"/>
        <w:rPr>
          <w:szCs w:val="24"/>
        </w:rPr>
      </w:pPr>
      <w:r w:rsidRPr="006A4167">
        <w:rPr>
          <w:noProof/>
        </w:rPr>
        <w:drawing>
          <wp:inline distT="0" distB="0" distL="0" distR="0" wp14:anchorId="5E57DFBE" wp14:editId="6C2F5842">
            <wp:extent cx="5027727" cy="2950234"/>
            <wp:effectExtent l="0" t="0" r="190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-884"/>
                    <a:stretch/>
                  </pic:blipFill>
                  <pic:spPr bwMode="auto">
                    <a:xfrm>
                      <a:off x="0" y="0"/>
                      <a:ext cx="5186677" cy="30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78F4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4022CF2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3.4</w:t>
      </w:r>
    </w:p>
    <w:p w14:paraId="1271F2F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Barang</w:t>
      </w:r>
    </w:p>
    <w:p w14:paraId="3881F758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6CFAC51B" w14:textId="77777777" w:rsidR="00C657BF" w:rsidRPr="000B20A3" w:rsidRDefault="00C657BF" w:rsidP="00C657BF">
      <w:pPr>
        <w:ind w:right="1088"/>
        <w:rPr>
          <w:b/>
          <w:bCs/>
          <w:szCs w:val="24"/>
        </w:rPr>
      </w:pPr>
    </w:p>
    <w:p w14:paraId="6B688A5A" w14:textId="77777777" w:rsidR="00C657BF" w:rsidRDefault="00C657BF" w:rsidP="00785FBB">
      <w:pPr>
        <w:pStyle w:val="ListParagraph"/>
        <w:ind w:left="0" w:right="-1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Create , update , delete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field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merek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harganya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update , client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tertampil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field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tombon</w:t>
      </w:r>
      <w:proofErr w:type="spellEnd"/>
      <w:r>
        <w:rPr>
          <w:szCs w:val="24"/>
        </w:rPr>
        <w:t xml:space="preserve"> insert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disable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delete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serupa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r>
        <w:rPr>
          <w:szCs w:val="24"/>
        </w:rPr>
        <w:lastRenderedPageBreak/>
        <w:t xml:space="preserve">update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delete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barang.lalu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button user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muncul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3.5</w:t>
      </w:r>
    </w:p>
    <w:p w14:paraId="24908E1E" w14:textId="77777777" w:rsidR="00C657BF" w:rsidRDefault="00C657BF" w:rsidP="00C657BF">
      <w:pPr>
        <w:pStyle w:val="ListParagraph"/>
        <w:ind w:right="-1"/>
        <w:rPr>
          <w:szCs w:val="24"/>
        </w:rPr>
      </w:pPr>
    </w:p>
    <w:p w14:paraId="58A8CC45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5EB155D2" w14:textId="77777777" w:rsidR="00C657BF" w:rsidRDefault="00C657BF" w:rsidP="00C657BF">
      <w:pPr>
        <w:pStyle w:val="ListParagraph"/>
        <w:ind w:right="-1" w:hanging="720"/>
        <w:rPr>
          <w:szCs w:val="24"/>
        </w:rPr>
      </w:pPr>
      <w:r>
        <w:rPr>
          <w:noProof/>
        </w:rPr>
        <w:drawing>
          <wp:inline distT="0" distB="0" distL="0" distR="0" wp14:anchorId="6F59CCD1" wp14:editId="63135D0B">
            <wp:extent cx="4949825" cy="370840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8" cy="37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4290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3.5</w:t>
      </w:r>
    </w:p>
    <w:p w14:paraId="40A47005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User</w:t>
      </w:r>
    </w:p>
    <w:p w14:paraId="7F6A4442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2AC98D04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1133A1CE" w14:textId="48F3D054" w:rsidR="00C657BF" w:rsidRDefault="00C657BF" w:rsidP="00785FBB">
      <w:pPr>
        <w:pStyle w:val="ListParagraph"/>
        <w:ind w:left="0" w:right="-1" w:firstLine="709"/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user admin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list user yang </w:t>
      </w:r>
      <w:proofErr w:type="spellStart"/>
      <w:r>
        <w:rPr>
          <w:szCs w:val="24"/>
        </w:rPr>
        <w:t>terdiri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id,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customer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Ketika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text di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colom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ketampil</w:t>
      </w:r>
      <w:proofErr w:type="spellEnd"/>
      <w:r>
        <w:rPr>
          <w:szCs w:val="24"/>
        </w:rPr>
        <w:t xml:space="preserve"> di text box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customer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selanjutnya</w:t>
      </w:r>
      <w:proofErr w:type="spellEnd"/>
      <w:r>
        <w:rPr>
          <w:szCs w:val="24"/>
        </w:rPr>
        <w:t xml:space="preserve"> </w:t>
      </w:r>
      <w:bookmarkStart w:id="45" w:name="_Hlk91781845"/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r w:rsidRPr="00612891">
        <w:rPr>
          <w:szCs w:val="24"/>
        </w:rPr>
        <w:t xml:space="preserve">tersebut </w:t>
      </w:r>
      <w:proofErr w:type="spellStart"/>
      <w:r w:rsidRPr="00612891">
        <w:rPr>
          <w:szCs w:val="24"/>
        </w:rPr>
        <w:t>menjadi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seperti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gambar</w:t>
      </w:r>
      <w:proofErr w:type="spellEnd"/>
      <w:r w:rsidRPr="00612891">
        <w:rPr>
          <w:szCs w:val="24"/>
        </w:rPr>
        <w:t xml:space="preserve"> 3.</w:t>
      </w:r>
      <w:r>
        <w:rPr>
          <w:szCs w:val="24"/>
        </w:rPr>
        <w:t>6</w:t>
      </w:r>
      <w:r w:rsidRPr="00612891">
        <w:rPr>
          <w:szCs w:val="24"/>
        </w:rPr>
        <w:t xml:space="preserve"> </w:t>
      </w:r>
    </w:p>
    <w:p w14:paraId="04D31D07" w14:textId="77777777" w:rsidR="00C657BF" w:rsidRDefault="00C657BF" w:rsidP="00785FBB">
      <w:pPr>
        <w:pStyle w:val="ListParagraph"/>
        <w:ind w:left="0" w:right="-1" w:firstLine="0"/>
        <w:rPr>
          <w:szCs w:val="24"/>
        </w:rPr>
      </w:pPr>
      <w:proofErr w:type="spellStart"/>
      <w:r w:rsidRPr="00612891">
        <w:rPr>
          <w:szCs w:val="24"/>
        </w:rPr>
        <w:t>dibawah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ini</w:t>
      </w:r>
      <w:proofErr w:type="spellEnd"/>
    </w:p>
    <w:bookmarkEnd w:id="45"/>
    <w:p w14:paraId="320D4A12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42DF54AE" w14:textId="77777777" w:rsidR="00C657BF" w:rsidRPr="00612891" w:rsidRDefault="00C657BF" w:rsidP="00C657BF">
      <w:pPr>
        <w:pStyle w:val="ListParagraph"/>
        <w:ind w:right="-1" w:hanging="720"/>
        <w:rPr>
          <w:szCs w:val="24"/>
        </w:rPr>
      </w:pPr>
      <w:r w:rsidRPr="00612891">
        <w:rPr>
          <w:noProof/>
        </w:rPr>
        <w:drawing>
          <wp:inline distT="0" distB="0" distL="0" distR="0" wp14:anchorId="78E55738" wp14:editId="114FF296">
            <wp:extent cx="4950460" cy="28549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5D4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3.6</w:t>
      </w:r>
    </w:p>
    <w:p w14:paraId="4AC6F389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Laporan </w:t>
      </w:r>
      <w:proofErr w:type="spellStart"/>
      <w:r>
        <w:rPr>
          <w:b/>
          <w:bCs/>
          <w:szCs w:val="24"/>
        </w:rPr>
        <w:t>Transaksi</w:t>
      </w:r>
      <w:proofErr w:type="spellEnd"/>
    </w:p>
    <w:p w14:paraId="4D79B5F2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5145E353" w14:textId="77777777" w:rsidR="00C657BF" w:rsidRDefault="00C657BF" w:rsidP="00785FBB">
      <w:pPr>
        <w:pStyle w:val="ListParagraph"/>
        <w:ind w:left="0" w:right="1088" w:firstLine="709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belanja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total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dibeli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user di </w:t>
      </w:r>
      <w:proofErr w:type="spellStart"/>
      <w:r>
        <w:rPr>
          <w:szCs w:val="24"/>
        </w:rPr>
        <w:t>atas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grid view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combo box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load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tersebut, </w:t>
      </w:r>
      <w:proofErr w:type="spellStart"/>
      <w:r>
        <w:rPr>
          <w:szCs w:val="24"/>
        </w:rPr>
        <w:t>selanjutnya</w:t>
      </w:r>
      <w:proofErr w:type="spellEnd"/>
      <w:r>
        <w:rPr>
          <w:szCs w:val="24"/>
        </w:rPr>
        <w:t xml:space="preserve"> </w:t>
      </w:r>
      <w:proofErr w:type="spellStart"/>
      <w:r w:rsidRPr="005B6FEF">
        <w:rPr>
          <w:szCs w:val="24"/>
        </w:rPr>
        <w:t>saat</w:t>
      </w:r>
      <w:proofErr w:type="spellEnd"/>
      <w:r w:rsidRPr="005B6FEF">
        <w:rPr>
          <w:szCs w:val="24"/>
        </w:rPr>
        <w:t xml:space="preserve"> client </w:t>
      </w:r>
      <w:proofErr w:type="spellStart"/>
      <w:r w:rsidRPr="005B6FEF">
        <w:rPr>
          <w:szCs w:val="24"/>
        </w:rPr>
        <w:t>menekan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tombol</w:t>
      </w:r>
      <w:proofErr w:type="spellEnd"/>
      <w:r w:rsidRPr="005B6FEF"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 w:rsidRPr="005B6FEF">
        <w:rPr>
          <w:szCs w:val="24"/>
        </w:rPr>
        <w:t xml:space="preserve"> </w:t>
      </w:r>
      <w:r>
        <w:rPr>
          <w:szCs w:val="24"/>
        </w:rPr>
        <w:t xml:space="preserve">Top up </w:t>
      </w:r>
      <w:proofErr w:type="spellStart"/>
      <w:r w:rsidRPr="005B6FEF">
        <w:rPr>
          <w:szCs w:val="24"/>
        </w:rPr>
        <w:t>maka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tampilan</w:t>
      </w:r>
      <w:proofErr w:type="spellEnd"/>
      <w:r w:rsidRPr="005B6FEF">
        <w:rPr>
          <w:szCs w:val="24"/>
        </w:rPr>
        <w:t xml:space="preserve"> tersebut </w:t>
      </w:r>
      <w:proofErr w:type="spellStart"/>
      <w:r w:rsidRPr="005B6FEF">
        <w:rPr>
          <w:szCs w:val="24"/>
        </w:rPr>
        <w:t>menjadi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seperti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gambar</w:t>
      </w:r>
      <w:proofErr w:type="spellEnd"/>
      <w:r w:rsidRPr="005B6FEF">
        <w:rPr>
          <w:szCs w:val="24"/>
        </w:rPr>
        <w:t xml:space="preserve"> 3.</w:t>
      </w:r>
      <w:r>
        <w:rPr>
          <w:szCs w:val="24"/>
        </w:rPr>
        <w:t>7</w:t>
      </w:r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dibawah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ini</w:t>
      </w:r>
      <w:proofErr w:type="spellEnd"/>
    </w:p>
    <w:p w14:paraId="012EBBE7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8EB2ABC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0D379BD" w14:textId="77777777" w:rsidR="00C657BF" w:rsidRDefault="00C657BF" w:rsidP="009764A5">
      <w:pPr>
        <w:pStyle w:val="ListParagraph"/>
        <w:ind w:left="0" w:right="1088" w:firstLine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31A260E" wp14:editId="46A8FFFB">
            <wp:extent cx="5018405" cy="2872596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"/>
                    <a:stretch/>
                  </pic:blipFill>
                  <pic:spPr bwMode="auto">
                    <a:xfrm>
                      <a:off x="0" y="0"/>
                      <a:ext cx="5018405" cy="287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2E62" w14:textId="77777777" w:rsidR="00C657BF" w:rsidRDefault="00C657BF" w:rsidP="00C657BF">
      <w:pPr>
        <w:pStyle w:val="ListParagraph"/>
        <w:ind w:left="0" w:right="1088"/>
        <w:rPr>
          <w:szCs w:val="24"/>
        </w:rPr>
      </w:pPr>
    </w:p>
    <w:p w14:paraId="14EA6701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3.7</w:t>
      </w:r>
    </w:p>
    <w:p w14:paraId="7F7E5F83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</w:t>
      </w:r>
      <w:proofErr w:type="spellStart"/>
      <w:r>
        <w:rPr>
          <w:b/>
          <w:bCs/>
          <w:szCs w:val="24"/>
        </w:rPr>
        <w:t>Konfirmasi</w:t>
      </w:r>
      <w:proofErr w:type="spellEnd"/>
      <w:r>
        <w:rPr>
          <w:b/>
          <w:bCs/>
          <w:szCs w:val="24"/>
        </w:rPr>
        <w:t xml:space="preserve"> Top Up</w:t>
      </w:r>
    </w:p>
    <w:p w14:paraId="2E230FB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21F95E9" w14:textId="77777777" w:rsidR="00C657BF" w:rsidRPr="005B6FEF" w:rsidRDefault="00C657BF" w:rsidP="00785FBB">
      <w:pPr>
        <w:pStyle w:val="ListParagraph"/>
        <w:ind w:left="0" w:right="1088" w:firstLine="709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Top up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request user top up. Client </w:t>
      </w:r>
      <w:proofErr w:type="spellStart"/>
      <w:r>
        <w:rPr>
          <w:szCs w:val="24"/>
        </w:rPr>
        <w:t>terlebih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dahulu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text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data grid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mengkonfirmasi</w:t>
      </w:r>
      <w:proofErr w:type="spellEnd"/>
      <w:r>
        <w:rPr>
          <w:szCs w:val="24"/>
        </w:rPr>
        <w:t xml:space="preserve"> top up user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menolak</w:t>
      </w:r>
      <w:proofErr w:type="spellEnd"/>
      <w:r>
        <w:rPr>
          <w:szCs w:val="24"/>
        </w:rPr>
        <w:t xml:space="preserve"> request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request </w:t>
      </w:r>
      <w:proofErr w:type="gramStart"/>
      <w:r>
        <w:rPr>
          <w:szCs w:val="24"/>
        </w:rPr>
        <w:t>user ,</w:t>
      </w:r>
      <w:proofErr w:type="gramEnd"/>
      <w:r>
        <w:rPr>
          <w:szCs w:val="24"/>
        </w:rPr>
        <w:t xml:space="preserve"> Ketika client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mengkonfirmasi</w:t>
      </w:r>
      <w:proofErr w:type="spellEnd"/>
      <w:r>
        <w:rPr>
          <w:szCs w:val="24"/>
        </w:rPr>
        <w:t xml:space="preserve"> request top up user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di user </w:t>
      </w:r>
      <w:proofErr w:type="spellStart"/>
      <w:r>
        <w:rPr>
          <w:szCs w:val="24"/>
        </w:rPr>
        <w:t>bertambah</w:t>
      </w:r>
      <w:proofErr w:type="spellEnd"/>
      <w:r>
        <w:rPr>
          <w:szCs w:val="24"/>
        </w:rPr>
        <w:t xml:space="preserve"> dan request </w:t>
      </w:r>
      <w:proofErr w:type="spellStart"/>
      <w:r>
        <w:rPr>
          <w:szCs w:val="24"/>
        </w:rPr>
        <w:t>terhapus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tersebut</w:t>
      </w:r>
    </w:p>
    <w:p w14:paraId="60C6D3B9" w14:textId="34D46C79" w:rsidR="00C657BF" w:rsidRDefault="00C657BF" w:rsidP="00C657BF">
      <w:pPr>
        <w:pStyle w:val="ListParagraph"/>
        <w:ind w:right="1088"/>
        <w:rPr>
          <w:szCs w:val="24"/>
        </w:rPr>
      </w:pPr>
    </w:p>
    <w:p w14:paraId="54522DFB" w14:textId="6FBACFB8" w:rsidR="00C657BF" w:rsidRDefault="00C657BF" w:rsidP="00C657BF">
      <w:pPr>
        <w:pStyle w:val="ListParagraph"/>
        <w:ind w:right="1088"/>
        <w:rPr>
          <w:szCs w:val="24"/>
        </w:rPr>
      </w:pPr>
    </w:p>
    <w:p w14:paraId="6CBFC85E" w14:textId="1476A82D" w:rsidR="00C657BF" w:rsidRDefault="00C657BF" w:rsidP="00C657BF">
      <w:pPr>
        <w:pStyle w:val="ListParagraph"/>
        <w:ind w:right="1088"/>
        <w:rPr>
          <w:szCs w:val="24"/>
        </w:rPr>
      </w:pPr>
    </w:p>
    <w:p w14:paraId="271E7AB9" w14:textId="5756E3C5" w:rsidR="00C657BF" w:rsidRDefault="00C657BF" w:rsidP="00C657BF">
      <w:pPr>
        <w:pStyle w:val="ListParagraph"/>
        <w:ind w:right="1088"/>
        <w:rPr>
          <w:szCs w:val="24"/>
        </w:rPr>
      </w:pPr>
    </w:p>
    <w:p w14:paraId="74605FB4" w14:textId="304463CB" w:rsidR="00C657BF" w:rsidRDefault="00C657BF" w:rsidP="00C657BF">
      <w:pPr>
        <w:pStyle w:val="ListParagraph"/>
        <w:ind w:right="1088"/>
        <w:rPr>
          <w:szCs w:val="24"/>
        </w:rPr>
      </w:pPr>
    </w:p>
    <w:p w14:paraId="4AB52FB2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46B5565E" w14:textId="77777777" w:rsidR="00C657BF" w:rsidRPr="007142E7" w:rsidRDefault="00C657BF" w:rsidP="00785FBB">
      <w:pPr>
        <w:pStyle w:val="ListParagraph"/>
        <w:numPr>
          <w:ilvl w:val="0"/>
          <w:numId w:val="43"/>
        </w:numPr>
        <w:spacing w:after="160" w:line="259" w:lineRule="auto"/>
        <w:ind w:left="0" w:right="1088" w:firstLine="0"/>
        <w:jc w:val="left"/>
        <w:outlineLvl w:val="2"/>
        <w:rPr>
          <w:b/>
          <w:bCs/>
          <w:szCs w:val="24"/>
        </w:rPr>
      </w:pPr>
      <w:bookmarkStart w:id="46" w:name="_Toc92366710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User</w:t>
      </w:r>
      <w:bookmarkEnd w:id="46"/>
    </w:p>
    <w:p w14:paraId="04E656F8" w14:textId="77777777" w:rsidR="00C657BF" w:rsidRDefault="00C657BF" w:rsidP="00C657BF">
      <w:pPr>
        <w:pStyle w:val="ListParagraph"/>
        <w:ind w:left="0" w:right="1088"/>
        <w:rPr>
          <w:noProof/>
        </w:rPr>
      </w:pPr>
    </w:p>
    <w:p w14:paraId="13A32A7C" w14:textId="77777777" w:rsidR="00C657BF" w:rsidRDefault="00C657BF" w:rsidP="009764A5">
      <w:pPr>
        <w:pStyle w:val="ListParagraph"/>
        <w:ind w:left="0" w:right="1088" w:firstLine="0"/>
        <w:rPr>
          <w:szCs w:val="24"/>
        </w:rPr>
      </w:pPr>
      <w:r>
        <w:rPr>
          <w:noProof/>
        </w:rPr>
        <w:drawing>
          <wp:inline distT="0" distB="0" distL="0" distR="0" wp14:anchorId="7EC13A09" wp14:editId="5C711A05">
            <wp:extent cx="5099050" cy="27863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4803" r="-2616" b="-594"/>
                    <a:stretch/>
                  </pic:blipFill>
                  <pic:spPr bwMode="auto">
                    <a:xfrm>
                      <a:off x="0" y="0"/>
                      <a:ext cx="5099050" cy="27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187F9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3.8</w:t>
      </w:r>
    </w:p>
    <w:p w14:paraId="50EA4CBF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Home User</w:t>
      </w:r>
    </w:p>
    <w:p w14:paraId="478F2DC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5ADCF952" w14:textId="77777777" w:rsidR="00C657BF" w:rsidRDefault="00C657BF" w:rsidP="00C657BF">
      <w:pPr>
        <w:pStyle w:val="ListParagraph"/>
        <w:ind w:left="0" w:right="1088"/>
        <w:rPr>
          <w:szCs w:val="24"/>
        </w:rPr>
      </w:pPr>
    </w:p>
    <w:p w14:paraId="6A55B58C" w14:textId="77777777" w:rsidR="00C657BF" w:rsidRDefault="00C657BF" w:rsidP="00C657BF">
      <w:pPr>
        <w:pStyle w:val="ListParagraph"/>
        <w:ind w:left="0" w:right="1088"/>
        <w:rPr>
          <w:szCs w:val="24"/>
        </w:rPr>
      </w:pPr>
      <w:r>
        <w:rPr>
          <w:szCs w:val="24"/>
        </w:rPr>
        <w:t xml:space="preserve">Gambar 3.8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sesudah</w:t>
      </w:r>
      <w:proofErr w:type="spellEnd"/>
      <w:r>
        <w:rPr>
          <w:szCs w:val="24"/>
        </w:rPr>
        <w:t xml:space="preserve"> login, di home user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search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category </w:t>
      </w:r>
      <w:proofErr w:type="spellStart"/>
      <w:r>
        <w:rPr>
          <w:szCs w:val="24"/>
        </w:rPr>
        <w:t>misalnya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headset ,</w:t>
      </w:r>
      <w:proofErr w:type="spellStart"/>
      <w:r>
        <w:rPr>
          <w:szCs w:val="24"/>
        </w:rPr>
        <w:t>kursi</w:t>
      </w:r>
      <w:proofErr w:type="spellEnd"/>
      <w:r>
        <w:rPr>
          <w:szCs w:val="24"/>
        </w:rPr>
        <w:t xml:space="preserve"> gaming ,dan </w:t>
      </w:r>
      <w:proofErr w:type="spellStart"/>
      <w:r>
        <w:rPr>
          <w:szCs w:val="24"/>
        </w:rPr>
        <w:t>sebagainnya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combo box category yang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rendah</w:t>
      </w:r>
      <w:proofErr w:type="spellEnd"/>
      <w:r>
        <w:rPr>
          <w:szCs w:val="24"/>
        </w:rPr>
        <w:t xml:space="preserve"> ,</w:t>
      </w:r>
      <w:proofErr w:type="spellStart"/>
      <w:r>
        <w:rPr>
          <w:szCs w:val="24"/>
        </w:rPr>
        <w:t>tinggi</w:t>
      </w:r>
      <w:proofErr w:type="spellEnd"/>
      <w:r>
        <w:rPr>
          <w:szCs w:val="24"/>
        </w:rPr>
        <w:t xml:space="preserve">, dan none,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keyword search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mencari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diketik</w:t>
      </w:r>
      <w:proofErr w:type="spellEnd"/>
      <w:r>
        <w:rPr>
          <w:szCs w:val="24"/>
        </w:rPr>
        <w:t xml:space="preserve"> di textbox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find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mencari</w:t>
      </w:r>
      <w:proofErr w:type="spellEnd"/>
      <w:r>
        <w:rPr>
          <w:szCs w:val="24"/>
        </w:rPr>
        <w:t xml:space="preserve"> filter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cari.tampilan</w:t>
      </w:r>
      <w:proofErr w:type="spellEnd"/>
      <w:r>
        <w:rPr>
          <w:szCs w:val="24"/>
        </w:rPr>
        <w:t xml:space="preserve"> home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slider yang </w:t>
      </w:r>
      <w:proofErr w:type="spellStart"/>
      <w:r>
        <w:rPr>
          <w:szCs w:val="24"/>
        </w:rPr>
        <w:t>berbentuk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kembali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sebelumnya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pindah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lastRenderedPageBreak/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user home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dialihkan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>.</w:t>
      </w:r>
    </w:p>
    <w:p w14:paraId="7522B83D" w14:textId="358BE05C" w:rsidR="00C657BF" w:rsidRDefault="00C657BF" w:rsidP="00C657BF">
      <w:pPr>
        <w:pStyle w:val="ListParagraph"/>
        <w:ind w:left="0" w:right="1088"/>
        <w:rPr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164D18B" wp14:editId="522B037C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4950439" cy="2846705"/>
            <wp:effectExtent l="0" t="0" r="3175" b="0"/>
            <wp:wrapTight wrapText="bothSides">
              <wp:wrapPolygon edited="0">
                <wp:start x="0" y="0"/>
                <wp:lineTo x="0" y="20959"/>
                <wp:lineTo x="21531" y="20959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773"/>
                    <a:stretch/>
                  </pic:blipFill>
                  <pic:spPr bwMode="auto">
                    <a:xfrm>
                      <a:off x="0" y="0"/>
                      <a:ext cx="4950439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02EA14" w14:textId="407076D7" w:rsidR="00C657BF" w:rsidRPr="005B6FEF" w:rsidRDefault="00C657BF" w:rsidP="00C657BF">
      <w:pPr>
        <w:pStyle w:val="ListParagraph"/>
        <w:ind w:left="0" w:right="1088"/>
        <w:rPr>
          <w:szCs w:val="24"/>
        </w:rPr>
      </w:pPr>
    </w:p>
    <w:p w14:paraId="1ADAED1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3.9</w:t>
      </w:r>
    </w:p>
    <w:p w14:paraId="5BC64D71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Detail Barang User</w:t>
      </w:r>
    </w:p>
    <w:p w14:paraId="6195C9D5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4A6CCBCB" w14:textId="77777777" w:rsidR="00C657BF" w:rsidRDefault="00C657BF" w:rsidP="00785FBB">
      <w:pPr>
        <w:pStyle w:val="ListParagraph"/>
        <w:ind w:left="0" w:right="1088" w:firstLine="709"/>
        <w:rPr>
          <w:szCs w:val="24"/>
        </w:rPr>
      </w:pPr>
      <w:r>
        <w:rPr>
          <w:szCs w:val="24"/>
        </w:rPr>
        <w:t xml:space="preserve">Gambar 3.9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detail </w:t>
      </w:r>
      <w:proofErr w:type="spellStart"/>
      <w:proofErr w:type="gramStart"/>
      <w:r>
        <w:rPr>
          <w:szCs w:val="24"/>
        </w:rPr>
        <w:t>barang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stock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tersebut.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Kembali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home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add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cart user </w:t>
      </w:r>
      <w:proofErr w:type="spellStart"/>
      <w:r w:rsidRPr="00D82DAD">
        <w:rPr>
          <w:szCs w:val="24"/>
        </w:rPr>
        <w:t>untuk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menyimpan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produk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tertentu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tanpa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harus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mengambilnya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kembali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sebelum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membeli</w:t>
      </w:r>
      <w:proofErr w:type="spellEnd"/>
      <w:r>
        <w:rPr>
          <w:szCs w:val="24"/>
        </w:rPr>
        <w:t xml:space="preserve">. Lalu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profile, user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garis </w:t>
      </w:r>
      <w:proofErr w:type="spellStart"/>
      <w:r>
        <w:rPr>
          <w:szCs w:val="24"/>
        </w:rPr>
        <w:t>tiga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</w:p>
    <w:p w14:paraId="4AD2F54D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1A195A8D" w14:textId="77777777" w:rsidR="00C657BF" w:rsidRDefault="00C657BF" w:rsidP="00C657BF">
      <w:pPr>
        <w:pStyle w:val="ListParagraph"/>
        <w:ind w:left="0" w:right="1088"/>
      </w:pPr>
    </w:p>
    <w:p w14:paraId="59B382F3" w14:textId="77777777" w:rsidR="00C657BF" w:rsidRDefault="00C657BF" w:rsidP="00C657BF">
      <w:pPr>
        <w:pStyle w:val="ListParagraph"/>
        <w:ind w:left="0" w:right="1088"/>
        <w:rPr>
          <w:noProof/>
        </w:rPr>
      </w:pPr>
    </w:p>
    <w:p w14:paraId="438D3B63" w14:textId="08BCB855" w:rsidR="00C657BF" w:rsidRPr="00C657BF" w:rsidRDefault="00C657BF" w:rsidP="00C657BF">
      <w:pPr>
        <w:pStyle w:val="ListParagraph"/>
        <w:ind w:left="0" w:right="1088"/>
        <w:rPr>
          <w:szCs w:val="24"/>
        </w:rPr>
      </w:pPr>
      <w:r w:rsidRPr="007E306B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3EDFC80" wp14:editId="7EE3E0F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21810" cy="3114675"/>
            <wp:effectExtent l="0" t="0" r="7620" b="0"/>
            <wp:wrapTight wrapText="bothSides">
              <wp:wrapPolygon edited="0">
                <wp:start x="0" y="0"/>
                <wp:lineTo x="0" y="20873"/>
                <wp:lineTo x="21551" y="20873"/>
                <wp:lineTo x="2155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11931" r="-829" b="-3830"/>
                    <a:stretch/>
                  </pic:blipFill>
                  <pic:spPr>
                    <a:xfrm>
                      <a:off x="0" y="0"/>
                      <a:ext cx="50218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C0B6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3.10</w:t>
      </w:r>
    </w:p>
    <w:p w14:paraId="60BE1800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Collapse Menu</w:t>
      </w:r>
    </w:p>
    <w:p w14:paraId="77ABB0EE" w14:textId="77777777" w:rsidR="00C657BF" w:rsidRPr="00776A2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0AFA11C" w14:textId="77777777" w:rsidR="00C657BF" w:rsidRDefault="00C657BF" w:rsidP="00785FBB">
      <w:pPr>
        <w:ind w:right="1088" w:firstLine="709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3.10 tersebut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home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home user, my profile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profile user, cart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disimpan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r w:rsidRPr="007E306B">
        <w:rPr>
          <w:i/>
          <w:iCs/>
          <w:szCs w:val="24"/>
        </w:rPr>
        <w:t>add to cart</w:t>
      </w:r>
      <w:r>
        <w:rPr>
          <w:szCs w:val="24"/>
        </w:rPr>
        <w:t>,</w:t>
      </w:r>
      <w:r>
        <w:rPr>
          <w:i/>
          <w:iCs/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terakhir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dijual</w:t>
      </w:r>
      <w:proofErr w:type="spellEnd"/>
      <w:r>
        <w:rPr>
          <w:szCs w:val="24"/>
        </w:rPr>
        <w:t xml:space="preserve"> oleh user tersebut.</w:t>
      </w:r>
    </w:p>
    <w:p w14:paraId="3CC47262" w14:textId="55463190" w:rsidR="00C657BF" w:rsidRDefault="00C657BF" w:rsidP="00C657BF">
      <w:pPr>
        <w:ind w:right="1088"/>
        <w:rPr>
          <w:szCs w:val="24"/>
        </w:rPr>
      </w:pPr>
      <w:r w:rsidRPr="00721687">
        <w:rPr>
          <w:noProof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68D7157E" wp14:editId="685D36E6">
            <wp:simplePos x="0" y="0"/>
            <wp:positionH relativeFrom="column">
              <wp:posOffset>-154305</wp:posOffset>
            </wp:positionH>
            <wp:positionV relativeFrom="paragraph">
              <wp:posOffset>0</wp:posOffset>
            </wp:positionV>
            <wp:extent cx="4947226" cy="2605177"/>
            <wp:effectExtent l="0" t="0" r="6350" b="5080"/>
            <wp:wrapTight wrapText="bothSides">
              <wp:wrapPolygon edited="0">
                <wp:start x="0" y="0"/>
                <wp:lineTo x="0" y="21484"/>
                <wp:lineTo x="21545" y="21484"/>
                <wp:lineTo x="2154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30"/>
                    <a:stretch/>
                  </pic:blipFill>
                  <pic:spPr bwMode="auto">
                    <a:xfrm>
                      <a:off x="0" y="0"/>
                      <a:ext cx="4947226" cy="260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64F0D1" w14:textId="4491DD91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3.11</w:t>
      </w:r>
    </w:p>
    <w:p w14:paraId="56776C3F" w14:textId="2CACB5BA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Cart User</w:t>
      </w:r>
    </w:p>
    <w:p w14:paraId="3E80A36C" w14:textId="690BCE33" w:rsidR="00C657BF" w:rsidRPr="00776A2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680A4DB5" w14:textId="2CCD1934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3.11 tersebut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dibeli</w:t>
      </w:r>
      <w:proofErr w:type="spellEnd"/>
      <w:r>
        <w:rPr>
          <w:szCs w:val="24"/>
        </w:rPr>
        <w:t xml:space="preserve">, 1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r w:rsidRPr="00721687">
        <w:rPr>
          <w:i/>
          <w:iCs/>
          <w:szCs w:val="24"/>
        </w:rPr>
        <w:t>checkout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dan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pengecekan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apakah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mencukupi</w:t>
      </w:r>
      <w:proofErr w:type="spellEnd"/>
      <w:proofErr w:type="gramStart"/>
      <w:r>
        <w:rPr>
          <w:szCs w:val="24"/>
        </w:rPr>
        <w:t>, ,</w:t>
      </w:r>
      <w:proofErr w:type="spellStart"/>
      <w:r>
        <w:rPr>
          <w:szCs w:val="24"/>
        </w:rPr>
        <w:t>terdapat</w:t>
      </w:r>
      <w:proofErr w:type="spellEnd"/>
      <w:proofErr w:type="gramEnd"/>
      <w:r>
        <w:rPr>
          <w:szCs w:val="24"/>
        </w:rPr>
        <w:t xml:space="preserve"> juga 1 label </w:t>
      </w:r>
      <w:proofErr w:type="spellStart"/>
      <w:r>
        <w:rPr>
          <w:szCs w:val="24"/>
        </w:rPr>
        <w:t>disebelah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checkout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total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>,</w:t>
      </w:r>
      <w:r w:rsidRPr="003C1474"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item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di double click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otomatis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tersebut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>.</w:t>
      </w:r>
    </w:p>
    <w:p w14:paraId="6E541309" w14:textId="27AF7AFF" w:rsidR="00C657BF" w:rsidRDefault="00C657BF" w:rsidP="00C657BF">
      <w:pPr>
        <w:ind w:right="1088"/>
        <w:rPr>
          <w:szCs w:val="24"/>
        </w:rPr>
      </w:pPr>
    </w:p>
    <w:p w14:paraId="3582AEE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br/>
      </w:r>
    </w:p>
    <w:p w14:paraId="56034A1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7A789BDA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7E5C77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A6B2AE5" w14:textId="162D7AA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 w:rsidRPr="0005698A">
        <w:rPr>
          <w:noProof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772BC6E3" wp14:editId="69C708F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53164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17" y="21443"/>
                <wp:lineTo x="21517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16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t>Gambar 3.12</w:t>
      </w:r>
    </w:p>
    <w:p w14:paraId="3AB6403D" w14:textId="3E700032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User </w:t>
      </w:r>
      <w:proofErr w:type="gramStart"/>
      <w:r>
        <w:rPr>
          <w:b/>
          <w:bCs/>
          <w:szCs w:val="24"/>
        </w:rPr>
        <w:t>Seller(</w:t>
      </w:r>
      <w:proofErr w:type="gramEnd"/>
      <w:r>
        <w:rPr>
          <w:b/>
          <w:bCs/>
          <w:szCs w:val="24"/>
        </w:rPr>
        <w:t>Toko User)</w:t>
      </w:r>
    </w:p>
    <w:p w14:paraId="69C45B4C" w14:textId="77777777" w:rsidR="00C657BF" w:rsidRP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4E7B5E4" w14:textId="44E74B12" w:rsidR="00C657BF" w:rsidRDefault="00C657BF" w:rsidP="001D198B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3.12 tersebut </w:t>
      </w:r>
      <w:proofErr w:type="spellStart"/>
      <w:r>
        <w:rPr>
          <w:szCs w:val="24"/>
        </w:rPr>
        <w:t>terdapat</w:t>
      </w:r>
      <w:proofErr w:type="spellEnd"/>
      <w:r w:rsidR="001D198B">
        <w:rPr>
          <w:szCs w:val="24"/>
        </w:rPr>
        <w:t xml:space="preserve"> </w:t>
      </w:r>
      <w:r>
        <w:rPr>
          <w:szCs w:val="24"/>
        </w:rPr>
        <w:t xml:space="preserve">1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dijual</w:t>
      </w:r>
      <w:proofErr w:type="spellEnd"/>
      <w:r>
        <w:rPr>
          <w:szCs w:val="24"/>
        </w:rPr>
        <w:t xml:space="preserve"> user tersebut</w:t>
      </w:r>
      <w:r w:rsidR="001D198B">
        <w:rPr>
          <w:szCs w:val="24"/>
        </w:rPr>
        <w:t xml:space="preserve">, </w:t>
      </w:r>
      <w:r>
        <w:rPr>
          <w:szCs w:val="24"/>
        </w:rPr>
        <w:t xml:space="preserve">button </w:t>
      </w:r>
      <w:r>
        <w:rPr>
          <w:i/>
          <w:iCs/>
          <w:szCs w:val="24"/>
        </w:rPr>
        <w:t>add new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add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baru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button </w:t>
      </w:r>
      <w:r w:rsidRPr="00F60B29">
        <w:rPr>
          <w:i/>
          <w:iCs/>
          <w:szCs w:val="24"/>
        </w:rPr>
        <w:t>delete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 w:rsidR="001D198B">
        <w:rPr>
          <w:szCs w:val="24"/>
        </w:rPr>
        <w:t xml:space="preserve"> dan </w:t>
      </w:r>
      <w:r>
        <w:rPr>
          <w:szCs w:val="24"/>
        </w:rPr>
        <w:t xml:space="preserve">button </w:t>
      </w:r>
      <w:r w:rsidRPr="00F60B29">
        <w:rPr>
          <w:i/>
          <w:iCs/>
          <w:szCs w:val="24"/>
        </w:rPr>
        <w:t>back to main menu</w:t>
      </w:r>
      <w:r w:rsidR="001D198B">
        <w:rPr>
          <w:i/>
          <w:iCs/>
          <w:szCs w:val="24"/>
        </w:rPr>
        <w:t xml:space="preserve"> </w:t>
      </w:r>
      <w:r w:rsidR="001D198B">
        <w:rPr>
          <w:szCs w:val="24"/>
        </w:rPr>
        <w:t xml:space="preserve">yang </w:t>
      </w:r>
      <w:proofErr w:type="spellStart"/>
      <w:r>
        <w:rPr>
          <w:szCs w:val="24"/>
        </w:rPr>
        <w:t>berfungsi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home user </w:t>
      </w:r>
      <w:proofErr w:type="spellStart"/>
      <w:r w:rsidR="001D198B">
        <w:rPr>
          <w:szCs w:val="24"/>
        </w:rPr>
        <w:t>kembali</w:t>
      </w:r>
      <w:proofErr w:type="spellEnd"/>
      <w:r w:rsidR="001D198B"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di double </w:t>
      </w:r>
      <w:proofErr w:type="gramStart"/>
      <w:r>
        <w:rPr>
          <w:szCs w:val="24"/>
        </w:rPr>
        <w:t>click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detail item di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</w:p>
    <w:p w14:paraId="6839B3AF" w14:textId="77777777" w:rsidR="00C657BF" w:rsidRDefault="00C657BF" w:rsidP="00C657BF">
      <w:pPr>
        <w:ind w:right="1088"/>
        <w:rPr>
          <w:szCs w:val="24"/>
        </w:rPr>
      </w:pPr>
    </w:p>
    <w:p w14:paraId="08AF21D6" w14:textId="77777777" w:rsidR="00C657BF" w:rsidRDefault="00C657BF" w:rsidP="00C657BF">
      <w:pPr>
        <w:ind w:right="1088"/>
        <w:rPr>
          <w:szCs w:val="24"/>
        </w:rPr>
      </w:pPr>
    </w:p>
    <w:p w14:paraId="41B1B960" w14:textId="77777777" w:rsidR="00C657BF" w:rsidRDefault="00C657BF" w:rsidP="00C657BF">
      <w:pPr>
        <w:ind w:right="1088"/>
        <w:rPr>
          <w:szCs w:val="24"/>
        </w:rPr>
      </w:pPr>
    </w:p>
    <w:p w14:paraId="5A217F46" w14:textId="77777777" w:rsidR="00C657BF" w:rsidRDefault="00C657BF" w:rsidP="00C657BF">
      <w:pPr>
        <w:ind w:right="1088"/>
        <w:rPr>
          <w:szCs w:val="24"/>
        </w:rPr>
      </w:pPr>
    </w:p>
    <w:p w14:paraId="521C93BE" w14:textId="77777777" w:rsidR="00C657BF" w:rsidRDefault="00C657BF" w:rsidP="00C657BF">
      <w:pPr>
        <w:ind w:right="1088"/>
        <w:rPr>
          <w:szCs w:val="24"/>
        </w:rPr>
      </w:pPr>
    </w:p>
    <w:p w14:paraId="2D5CCEC5" w14:textId="77777777" w:rsidR="00C657BF" w:rsidRDefault="00C657BF" w:rsidP="00C657BF">
      <w:pPr>
        <w:ind w:right="1088"/>
        <w:rPr>
          <w:szCs w:val="24"/>
        </w:rPr>
      </w:pPr>
    </w:p>
    <w:p w14:paraId="5C7520E0" w14:textId="77777777" w:rsidR="00C657BF" w:rsidRDefault="00C657BF" w:rsidP="00C657BF">
      <w:pPr>
        <w:ind w:right="1088"/>
        <w:rPr>
          <w:szCs w:val="24"/>
        </w:rPr>
      </w:pPr>
    </w:p>
    <w:p w14:paraId="147B0BE4" w14:textId="77777777" w:rsidR="00C657BF" w:rsidRDefault="00C657BF" w:rsidP="00C657BF">
      <w:pPr>
        <w:ind w:right="1088"/>
        <w:rPr>
          <w:szCs w:val="24"/>
        </w:rPr>
      </w:pPr>
    </w:p>
    <w:p w14:paraId="4F83ED7D" w14:textId="77777777" w:rsidR="00C657BF" w:rsidRDefault="00C657BF" w:rsidP="00C657BF">
      <w:pPr>
        <w:ind w:right="1088"/>
        <w:rPr>
          <w:szCs w:val="24"/>
        </w:rPr>
      </w:pPr>
    </w:p>
    <w:p w14:paraId="133AAF14" w14:textId="77777777" w:rsidR="00C657BF" w:rsidRDefault="00C657BF" w:rsidP="00C657BF">
      <w:pPr>
        <w:ind w:right="1088"/>
        <w:rPr>
          <w:szCs w:val="24"/>
        </w:rPr>
      </w:pPr>
    </w:p>
    <w:p w14:paraId="4D5B3D80" w14:textId="7AB90EEF" w:rsidR="00C657BF" w:rsidRDefault="00C657BF" w:rsidP="00C657BF">
      <w:pPr>
        <w:ind w:right="1088"/>
        <w:rPr>
          <w:szCs w:val="24"/>
        </w:rPr>
      </w:pPr>
      <w:r w:rsidRPr="003A12D5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104E73AB" wp14:editId="287ED831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4950460" cy="2587625"/>
            <wp:effectExtent l="0" t="0" r="2540" b="3175"/>
            <wp:wrapTight wrapText="bothSides">
              <wp:wrapPolygon edited="0">
                <wp:start x="0" y="0"/>
                <wp:lineTo x="0" y="21467"/>
                <wp:lineTo x="21528" y="21467"/>
                <wp:lineTo x="2152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329EC" w14:textId="4609A2D8" w:rsidR="00C657BF" w:rsidRDefault="00C657BF" w:rsidP="00C657BF">
      <w:pPr>
        <w:ind w:right="1088"/>
        <w:rPr>
          <w:szCs w:val="24"/>
        </w:rPr>
      </w:pPr>
    </w:p>
    <w:p w14:paraId="517C151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3.13</w:t>
      </w:r>
    </w:p>
    <w:p w14:paraId="2041920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Add/Insert Barang User Seller</w:t>
      </w:r>
    </w:p>
    <w:p w14:paraId="0E8B263B" w14:textId="77777777" w:rsidR="00C657BF" w:rsidRPr="0005698A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53E3C784" w14:textId="2D07E16B" w:rsidR="00C657BF" w:rsidRDefault="00C657BF" w:rsidP="001D198B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3.13 tersebut </w:t>
      </w:r>
      <w:proofErr w:type="spellStart"/>
      <w:r>
        <w:rPr>
          <w:szCs w:val="24"/>
        </w:rPr>
        <w:t>terdapat</w:t>
      </w:r>
      <w:proofErr w:type="spellEnd"/>
      <w:r w:rsidR="001D198B">
        <w:rPr>
          <w:szCs w:val="24"/>
        </w:rPr>
        <w:t xml:space="preserve">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merk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merk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stok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stok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 dan </w:t>
      </w:r>
      <w:r>
        <w:rPr>
          <w:szCs w:val="24"/>
        </w:rPr>
        <w:t xml:space="preserve">button </w:t>
      </w:r>
      <w:r w:rsidRPr="003A12D5">
        <w:rPr>
          <w:i/>
          <w:iCs/>
          <w:szCs w:val="24"/>
        </w:rPr>
        <w:t>Add</w:t>
      </w:r>
      <w:r>
        <w:rPr>
          <w:szCs w:val="24"/>
        </w:rPr>
        <w:t xml:space="preserve"> </w:t>
      </w:r>
      <w:r w:rsidR="001D198B">
        <w:rPr>
          <w:szCs w:val="24"/>
        </w:rPr>
        <w:t xml:space="preserve">yang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menambahkan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 xml:space="preserve"> ,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otomatis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dimasukkan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database button </w:t>
      </w:r>
      <w:r w:rsidRPr="00CC5D0A">
        <w:rPr>
          <w:i/>
          <w:iCs/>
          <w:szCs w:val="24"/>
        </w:rPr>
        <w:t>back</w:t>
      </w:r>
      <w:r>
        <w:rPr>
          <w:i/>
          <w:iCs/>
          <w:szCs w:val="24"/>
        </w:rPr>
        <w:t xml:space="preserve"> to </w:t>
      </w:r>
      <w:proofErr w:type="spellStart"/>
      <w:r>
        <w:rPr>
          <w:i/>
          <w:iCs/>
          <w:szCs w:val="24"/>
        </w:rPr>
        <w:t>tokoku</w:t>
      </w:r>
      <w:proofErr w:type="spellEnd"/>
      <w:r w:rsidRPr="00CC5D0A">
        <w:rPr>
          <w:i/>
          <w:iCs/>
          <w:szCs w:val="24"/>
        </w:rPr>
        <w:t xml:space="preserve">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Kembali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</w:t>
      </w:r>
      <w:proofErr w:type="spellEnd"/>
      <w:r>
        <w:rPr>
          <w:szCs w:val="24"/>
        </w:rPr>
        <w:t xml:space="preserve"> user</w:t>
      </w:r>
    </w:p>
    <w:p w14:paraId="6469E9DE" w14:textId="77777777" w:rsidR="00C657BF" w:rsidRDefault="00C657BF" w:rsidP="00C657BF">
      <w:pPr>
        <w:ind w:right="1088"/>
        <w:rPr>
          <w:szCs w:val="24"/>
        </w:rPr>
      </w:pPr>
      <w:r w:rsidRPr="0004448D">
        <w:rPr>
          <w:noProof/>
          <w:szCs w:val="24"/>
        </w:rPr>
        <w:lastRenderedPageBreak/>
        <w:drawing>
          <wp:inline distT="0" distB="0" distL="0" distR="0" wp14:anchorId="2D825586" wp14:editId="7C17BD9C">
            <wp:extent cx="4950460" cy="41706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DE7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3.14</w:t>
      </w:r>
    </w:p>
    <w:p w14:paraId="368C358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Bukti </w:t>
      </w:r>
      <w:proofErr w:type="spellStart"/>
      <w:r>
        <w:rPr>
          <w:b/>
          <w:bCs/>
          <w:szCs w:val="24"/>
        </w:rPr>
        <w:t>Pembayaran</w:t>
      </w:r>
      <w:proofErr w:type="spellEnd"/>
    </w:p>
    <w:p w14:paraId="3BEE3BA8" w14:textId="77777777" w:rsidR="00C657BF" w:rsidRPr="0005698A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3D737E0A" w14:textId="77777777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3.13 tersebut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waktu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total </w:t>
      </w:r>
      <w:proofErr w:type="spellStart"/>
      <w:r>
        <w:rPr>
          <w:szCs w:val="24"/>
        </w:rPr>
        <w:t>barang</w:t>
      </w:r>
      <w:proofErr w:type="spellEnd"/>
    </w:p>
    <w:p w14:paraId="12B70F97" w14:textId="77777777" w:rsidR="00C657BF" w:rsidRDefault="00C657BF" w:rsidP="00C657BF">
      <w:pPr>
        <w:ind w:right="1088"/>
        <w:rPr>
          <w:szCs w:val="24"/>
        </w:rPr>
      </w:pPr>
    </w:p>
    <w:p w14:paraId="13DDD20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5D1F1E6" wp14:editId="5239D18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950460" cy="4194810"/>
            <wp:effectExtent l="0" t="0" r="254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t>Gambar 3.15</w:t>
      </w:r>
    </w:p>
    <w:p w14:paraId="3FCFE70F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Profil</w:t>
      </w:r>
      <w:proofErr w:type="spellEnd"/>
      <w:r>
        <w:rPr>
          <w:b/>
          <w:bCs/>
          <w:szCs w:val="24"/>
        </w:rPr>
        <w:t xml:space="preserve"> User</w:t>
      </w:r>
    </w:p>
    <w:p w14:paraId="25DFF5FB" w14:textId="77777777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3.15 tersebut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MyProfile</w:t>
      </w:r>
      <w:proofErr w:type="spellEnd"/>
      <w:r>
        <w:rPr>
          <w:szCs w:val="24"/>
        </w:rPr>
        <w:t xml:space="preserve"> pada menu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profil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tersebut </w:t>
      </w:r>
      <w:proofErr w:type="spellStart"/>
      <w:r>
        <w:rPr>
          <w:szCs w:val="24"/>
        </w:rPr>
        <w:t>beserta</w:t>
      </w:r>
      <w:proofErr w:type="spellEnd"/>
      <w:r>
        <w:rPr>
          <w:szCs w:val="24"/>
        </w:rPr>
        <w:t xml:space="preserve"> top up </w:t>
      </w:r>
      <w:proofErr w:type="spellStart"/>
      <w:r>
        <w:rPr>
          <w:szCs w:val="24"/>
        </w:rPr>
        <w:t>saldo</w:t>
      </w:r>
      <w:proofErr w:type="spellEnd"/>
    </w:p>
    <w:p w14:paraId="1BEC5542" w14:textId="77777777" w:rsidR="00C657BF" w:rsidRPr="00BC660E" w:rsidRDefault="00C657BF" w:rsidP="00C657BF">
      <w:pPr>
        <w:ind w:right="1088"/>
        <w:rPr>
          <w:b/>
          <w:bCs/>
          <w:szCs w:val="24"/>
        </w:rPr>
      </w:pPr>
    </w:p>
    <w:p w14:paraId="548F8BDC" w14:textId="77777777" w:rsidR="00C657BF" w:rsidRDefault="00C657BF" w:rsidP="00C657BF">
      <w:pPr>
        <w:ind w:right="1088"/>
        <w:rPr>
          <w:szCs w:val="24"/>
        </w:rPr>
      </w:pPr>
    </w:p>
    <w:p w14:paraId="21F54A52" w14:textId="77777777" w:rsidR="00C657BF" w:rsidRDefault="00C657BF" w:rsidP="00C657BF">
      <w:pPr>
        <w:ind w:right="1088"/>
        <w:rPr>
          <w:szCs w:val="24"/>
        </w:rPr>
      </w:pPr>
    </w:p>
    <w:p w14:paraId="5A30E5A2" w14:textId="77777777" w:rsidR="00C657BF" w:rsidRDefault="00C657BF" w:rsidP="00C657BF">
      <w:pPr>
        <w:ind w:right="1088"/>
        <w:rPr>
          <w:szCs w:val="24"/>
        </w:rPr>
      </w:pPr>
    </w:p>
    <w:p w14:paraId="20E65A62" w14:textId="77777777" w:rsidR="00C657BF" w:rsidRDefault="00C657BF" w:rsidP="00C657BF">
      <w:pPr>
        <w:ind w:right="1088"/>
        <w:rPr>
          <w:szCs w:val="24"/>
        </w:rPr>
      </w:pPr>
    </w:p>
    <w:p w14:paraId="3C37E304" w14:textId="77777777" w:rsidR="00C657BF" w:rsidRDefault="00C657BF" w:rsidP="00C657BF">
      <w:pPr>
        <w:ind w:right="1088" w:firstLine="0"/>
        <w:rPr>
          <w:szCs w:val="24"/>
        </w:rPr>
      </w:pPr>
    </w:p>
    <w:p w14:paraId="470CE473" w14:textId="77777777" w:rsidR="00C657BF" w:rsidRPr="007E306B" w:rsidRDefault="00C657BF" w:rsidP="00C657BF">
      <w:pPr>
        <w:ind w:right="1088"/>
        <w:rPr>
          <w:szCs w:val="24"/>
        </w:rPr>
      </w:pPr>
    </w:p>
    <w:p w14:paraId="54A4DB01" w14:textId="77777777" w:rsidR="00C657BF" w:rsidRPr="00BA2399" w:rsidRDefault="00C657BF" w:rsidP="00785FBB">
      <w:pPr>
        <w:ind w:right="1088" w:firstLine="0"/>
        <w:rPr>
          <w:b/>
          <w:bCs/>
          <w:sz w:val="32"/>
          <w:szCs w:val="32"/>
        </w:rPr>
      </w:pPr>
      <w:proofErr w:type="gramStart"/>
      <w:r w:rsidRPr="00BA2399">
        <w:rPr>
          <w:b/>
          <w:bCs/>
          <w:sz w:val="32"/>
          <w:szCs w:val="32"/>
        </w:rPr>
        <w:t xml:space="preserve">3.2 </w:t>
      </w:r>
      <w:r w:rsidRPr="00BA2399">
        <w:rPr>
          <w:b/>
          <w:bCs/>
          <w:sz w:val="32"/>
          <w:szCs w:val="32"/>
          <w:lang w:val="id-ID"/>
        </w:rPr>
        <w:t xml:space="preserve"> Desain</w:t>
      </w:r>
      <w:proofErr w:type="gramEnd"/>
      <w:r w:rsidRPr="00BA2399">
        <w:rPr>
          <w:b/>
          <w:bCs/>
          <w:sz w:val="32"/>
          <w:szCs w:val="32"/>
          <w:lang w:val="id-ID"/>
        </w:rPr>
        <w:t xml:space="preserve"> Data</w:t>
      </w:r>
      <w:r w:rsidRPr="00BA2399">
        <w:rPr>
          <w:b/>
          <w:bCs/>
          <w:sz w:val="32"/>
          <w:szCs w:val="32"/>
        </w:rPr>
        <w:t>b</w:t>
      </w:r>
      <w:r w:rsidRPr="00BA2399">
        <w:rPr>
          <w:b/>
          <w:bCs/>
          <w:sz w:val="32"/>
          <w:szCs w:val="32"/>
          <w:lang w:val="id-ID"/>
        </w:rPr>
        <w:t>ase</w:t>
      </w:r>
      <w:r w:rsidRPr="00BA2399">
        <w:rPr>
          <w:b/>
          <w:bCs/>
          <w:sz w:val="32"/>
          <w:szCs w:val="32"/>
        </w:rPr>
        <w:t xml:space="preserve"> </w:t>
      </w:r>
    </w:p>
    <w:p w14:paraId="53729D4A" w14:textId="13590058" w:rsidR="00C657BF" w:rsidRPr="00345EE3" w:rsidRDefault="00201C01" w:rsidP="00C657BF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32CA4D1D" wp14:editId="5794C92A">
            <wp:simplePos x="0" y="0"/>
            <wp:positionH relativeFrom="margin">
              <wp:align>left</wp:align>
            </wp:positionH>
            <wp:positionV relativeFrom="paragraph">
              <wp:posOffset>1313815</wp:posOffset>
            </wp:positionV>
            <wp:extent cx="5040630" cy="3253105"/>
            <wp:effectExtent l="0" t="0" r="7620" b="4445"/>
            <wp:wrapTight wrapText="bothSides">
              <wp:wrapPolygon edited="0">
                <wp:start x="0" y="0"/>
                <wp:lineTo x="0" y="21503"/>
                <wp:lineTo x="21551" y="21503"/>
                <wp:lineTo x="2155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7BF" w:rsidRPr="00345EE3">
        <w:rPr>
          <w:szCs w:val="24"/>
        </w:rPr>
        <w:t xml:space="preserve">Pada Software </w:t>
      </w:r>
      <w:proofErr w:type="spellStart"/>
      <w:r w:rsidR="00BA12D7">
        <w:rPr>
          <w:i/>
          <w:iCs/>
          <w:szCs w:val="24"/>
        </w:rPr>
        <w:t>Alternatech</w:t>
      </w:r>
      <w:proofErr w:type="spellEnd"/>
      <w:r w:rsidR="00C657BF" w:rsidRPr="00345EE3">
        <w:rPr>
          <w:szCs w:val="24"/>
        </w:rPr>
        <w:t xml:space="preserve">, </w:t>
      </w:r>
      <w:proofErr w:type="spellStart"/>
      <w:r w:rsidR="00C657BF" w:rsidRPr="00345EE3">
        <w:rPr>
          <w:szCs w:val="24"/>
        </w:rPr>
        <w:t>akan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dilakukan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pencatatan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pemesanan</w:t>
      </w:r>
      <w:proofErr w:type="spellEnd"/>
      <w:r w:rsidR="00C657BF" w:rsidRPr="00345EE3">
        <w:rPr>
          <w:szCs w:val="24"/>
        </w:rPr>
        <w:t xml:space="preserve"> dan </w:t>
      </w:r>
      <w:proofErr w:type="spellStart"/>
      <w:r w:rsidR="00C657BF" w:rsidRPr="00345EE3">
        <w:rPr>
          <w:szCs w:val="24"/>
        </w:rPr>
        <w:t>pembayaran</w:t>
      </w:r>
      <w:proofErr w:type="spellEnd"/>
      <w:r w:rsidR="00C657BF" w:rsidRPr="00345EE3">
        <w:rPr>
          <w:szCs w:val="24"/>
        </w:rPr>
        <w:t xml:space="preserve">, daftar menu, dan juga </w:t>
      </w:r>
      <w:proofErr w:type="spellStart"/>
      <w:r w:rsidR="00C657BF" w:rsidRPr="00345EE3">
        <w:rPr>
          <w:szCs w:val="24"/>
        </w:rPr>
        <w:t>pegawai</w:t>
      </w:r>
      <w:proofErr w:type="spellEnd"/>
      <w:r w:rsidR="00C657BF" w:rsidRPr="00345EE3">
        <w:rPr>
          <w:szCs w:val="24"/>
        </w:rPr>
        <w:t xml:space="preserve"> yang </w:t>
      </w:r>
      <w:proofErr w:type="spellStart"/>
      <w:r w:rsidR="00C657BF" w:rsidRPr="00345EE3">
        <w:rPr>
          <w:szCs w:val="24"/>
        </w:rPr>
        <w:t>melayani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setiap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pemesanan</w:t>
      </w:r>
      <w:proofErr w:type="spellEnd"/>
      <w:r w:rsidR="00C657BF" w:rsidRPr="00345EE3">
        <w:rPr>
          <w:szCs w:val="24"/>
        </w:rPr>
        <w:t xml:space="preserve"> customer. Entity pada </w:t>
      </w:r>
      <w:proofErr w:type="spellStart"/>
      <w:r w:rsidR="00BA12D7">
        <w:rPr>
          <w:i/>
          <w:iCs/>
          <w:szCs w:val="24"/>
        </w:rPr>
        <w:t>Alternatech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ada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delapan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buah</w:t>
      </w:r>
      <w:proofErr w:type="spellEnd"/>
      <w:r w:rsidR="00C657BF" w:rsidRPr="00345EE3">
        <w:rPr>
          <w:szCs w:val="24"/>
        </w:rPr>
        <w:t xml:space="preserve">, </w:t>
      </w:r>
      <w:proofErr w:type="spellStart"/>
      <w:r w:rsidR="00C657BF" w:rsidRPr="00345EE3">
        <w:rPr>
          <w:szCs w:val="24"/>
        </w:rPr>
        <w:t>yakni</w:t>
      </w:r>
      <w:proofErr w:type="spellEnd"/>
      <w:r w:rsidR="00C657BF" w:rsidRPr="00345EE3">
        <w:rPr>
          <w:szCs w:val="24"/>
        </w:rPr>
        <w:t xml:space="preserve"> Customer, </w:t>
      </w:r>
      <w:proofErr w:type="spellStart"/>
      <w:r w:rsidR="00C657BF" w:rsidRPr="00345EE3">
        <w:rPr>
          <w:szCs w:val="24"/>
        </w:rPr>
        <w:t>Hbeli</w:t>
      </w:r>
      <w:proofErr w:type="spellEnd"/>
      <w:r w:rsidR="00C657BF" w:rsidRPr="00345EE3">
        <w:rPr>
          <w:szCs w:val="24"/>
        </w:rPr>
        <w:t xml:space="preserve">, </w:t>
      </w:r>
      <w:proofErr w:type="spellStart"/>
      <w:proofErr w:type="gramStart"/>
      <w:r w:rsidR="00C657BF" w:rsidRPr="00345EE3">
        <w:rPr>
          <w:szCs w:val="24"/>
        </w:rPr>
        <w:t>Dbeli</w:t>
      </w:r>
      <w:proofErr w:type="spellEnd"/>
      <w:r w:rsidR="00C657BF" w:rsidRPr="00345EE3">
        <w:rPr>
          <w:szCs w:val="24"/>
        </w:rPr>
        <w:t xml:space="preserve"> ,</w:t>
      </w:r>
      <w:proofErr w:type="gram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Kategori</w:t>
      </w:r>
      <w:proofErr w:type="spellEnd"/>
      <w:r w:rsidR="00C657BF" w:rsidRPr="00345EE3">
        <w:rPr>
          <w:szCs w:val="24"/>
        </w:rPr>
        <w:t xml:space="preserve">, Merk, Barang, Saldo dan juga </w:t>
      </w:r>
      <w:proofErr w:type="spellStart"/>
      <w:r w:rsidR="00C657BF" w:rsidRPr="00345EE3">
        <w:rPr>
          <w:szCs w:val="24"/>
        </w:rPr>
        <w:t>Garansi</w:t>
      </w:r>
      <w:proofErr w:type="spellEnd"/>
      <w:r w:rsidR="00C657BF" w:rsidRPr="00345EE3">
        <w:rPr>
          <w:szCs w:val="24"/>
        </w:rPr>
        <w:t xml:space="preserve">. </w:t>
      </w:r>
      <w:proofErr w:type="spellStart"/>
      <w:r w:rsidR="00C657BF" w:rsidRPr="00345EE3">
        <w:rPr>
          <w:szCs w:val="24"/>
        </w:rPr>
        <w:t>Berikut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adalah</w:t>
      </w:r>
      <w:proofErr w:type="spellEnd"/>
      <w:r w:rsidR="00C657BF" w:rsidRPr="00345EE3">
        <w:rPr>
          <w:szCs w:val="24"/>
        </w:rPr>
        <w:t xml:space="preserve"> Diagram ERD </w:t>
      </w:r>
      <w:proofErr w:type="spellStart"/>
      <w:r w:rsidR="00BA12D7">
        <w:rPr>
          <w:i/>
          <w:iCs/>
          <w:szCs w:val="24"/>
        </w:rPr>
        <w:t>Alternatech</w:t>
      </w:r>
      <w:proofErr w:type="spellEnd"/>
    </w:p>
    <w:p w14:paraId="6F08F73F" w14:textId="13828D05" w:rsidR="00C657BF" w:rsidRPr="003B47FE" w:rsidRDefault="00C657BF" w:rsidP="00C657BF">
      <w:pPr>
        <w:ind w:right="1088"/>
        <w:rPr>
          <w:szCs w:val="24"/>
        </w:rPr>
      </w:pPr>
    </w:p>
    <w:p w14:paraId="46022426" w14:textId="77777777" w:rsidR="00C657BF" w:rsidRPr="006B374A" w:rsidRDefault="00C657BF" w:rsidP="00C657BF">
      <w:pPr>
        <w:ind w:left="2160" w:right="1088"/>
        <w:rPr>
          <w:b/>
          <w:bCs/>
        </w:rPr>
      </w:pPr>
      <w:r w:rsidRPr="006B374A">
        <w:rPr>
          <w:b/>
          <w:bCs/>
        </w:rPr>
        <w:t xml:space="preserve">Gambar 3.2 </w:t>
      </w:r>
    </w:p>
    <w:p w14:paraId="5B318DCF" w14:textId="77777777" w:rsidR="00C657BF" w:rsidRPr="006B374A" w:rsidRDefault="00C657BF" w:rsidP="00201C01">
      <w:pPr>
        <w:ind w:left="1440" w:right="1088"/>
        <w:rPr>
          <w:b/>
          <w:bCs/>
          <w:szCs w:val="24"/>
        </w:rPr>
      </w:pPr>
      <w:r w:rsidRPr="006B374A">
        <w:rPr>
          <w:b/>
          <w:bCs/>
        </w:rPr>
        <w:t>Entity Relationship Diagram</w:t>
      </w:r>
    </w:p>
    <w:p w14:paraId="171A2D65" w14:textId="77777777" w:rsidR="00C657BF" w:rsidRPr="00345EE3" w:rsidRDefault="00C657BF" w:rsidP="00C657BF">
      <w:pPr>
        <w:rPr>
          <w:szCs w:val="24"/>
        </w:rPr>
      </w:pPr>
      <w:r w:rsidRPr="00345EE3">
        <w:rPr>
          <w:szCs w:val="24"/>
        </w:rPr>
        <w:t xml:space="preserve">Ketika customer </w:t>
      </w:r>
      <w:proofErr w:type="spellStart"/>
      <w:r w:rsidRPr="00345EE3">
        <w:rPr>
          <w:szCs w:val="24"/>
        </w:rPr>
        <w:t>melakukan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,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akan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dicatat</w:t>
      </w:r>
      <w:proofErr w:type="spellEnd"/>
      <w:r w:rsidRPr="00345EE3">
        <w:rPr>
          <w:szCs w:val="24"/>
        </w:rPr>
        <w:t xml:space="preserve"> dan </w:t>
      </w:r>
      <w:proofErr w:type="spellStart"/>
      <w:r w:rsidRPr="00345EE3">
        <w:rPr>
          <w:szCs w:val="24"/>
        </w:rPr>
        <w:t>ditampung</w:t>
      </w:r>
      <w:proofErr w:type="spellEnd"/>
      <w:r w:rsidRPr="00345EE3">
        <w:rPr>
          <w:szCs w:val="24"/>
        </w:rPr>
        <w:t xml:space="preserve"> di detail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. Barang yang </w:t>
      </w:r>
      <w:proofErr w:type="spellStart"/>
      <w:r w:rsidRPr="00345EE3">
        <w:rPr>
          <w:szCs w:val="24"/>
        </w:rPr>
        <w:t>sudah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dibeli</w:t>
      </w:r>
      <w:proofErr w:type="spellEnd"/>
      <w:r w:rsidRPr="00345EE3">
        <w:rPr>
          <w:szCs w:val="24"/>
        </w:rPr>
        <w:t xml:space="preserve"> oleh customer </w:t>
      </w:r>
      <w:proofErr w:type="spellStart"/>
      <w:r w:rsidRPr="00345EE3">
        <w:rPr>
          <w:szCs w:val="24"/>
        </w:rPr>
        <w:t>akan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mendapatkan</w:t>
      </w:r>
      <w:proofErr w:type="spellEnd"/>
      <w:r w:rsidRPr="00345EE3">
        <w:rPr>
          <w:szCs w:val="24"/>
        </w:rPr>
        <w:t xml:space="preserve"> nota. Barang-</w:t>
      </w:r>
      <w:proofErr w:type="spellStart"/>
      <w:r w:rsidRPr="00345EE3">
        <w:rPr>
          <w:szCs w:val="24"/>
        </w:rPr>
        <w:t>barang</w:t>
      </w:r>
      <w:proofErr w:type="spellEnd"/>
      <w:r w:rsidRPr="00345EE3">
        <w:rPr>
          <w:szCs w:val="24"/>
        </w:rPr>
        <w:t xml:space="preserve"> tersebut </w:t>
      </w:r>
      <w:proofErr w:type="spellStart"/>
      <w:r w:rsidRPr="00345EE3">
        <w:rPr>
          <w:szCs w:val="24"/>
        </w:rPr>
        <w:t>memiliki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banyak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kategori</w:t>
      </w:r>
      <w:proofErr w:type="spellEnd"/>
      <w:r w:rsidRPr="00345EE3">
        <w:rPr>
          <w:szCs w:val="24"/>
        </w:rPr>
        <w:t xml:space="preserve"> dan </w:t>
      </w:r>
      <w:proofErr w:type="spellStart"/>
      <w:r w:rsidRPr="00345EE3">
        <w:rPr>
          <w:szCs w:val="24"/>
        </w:rPr>
        <w:t>merek</w:t>
      </w:r>
      <w:proofErr w:type="spellEnd"/>
      <w:r w:rsidRPr="00345EE3">
        <w:rPr>
          <w:szCs w:val="24"/>
        </w:rPr>
        <w:t xml:space="preserve">. </w:t>
      </w:r>
      <w:proofErr w:type="spellStart"/>
      <w:r w:rsidRPr="00345EE3">
        <w:rPr>
          <w:szCs w:val="24"/>
        </w:rPr>
        <w:t>Berikut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adalah</w:t>
      </w:r>
      <w:proofErr w:type="spellEnd"/>
      <w:r w:rsidRPr="00345EE3">
        <w:rPr>
          <w:szCs w:val="24"/>
        </w:rPr>
        <w:t xml:space="preserve"> detail </w:t>
      </w:r>
      <w:proofErr w:type="spellStart"/>
      <w:r w:rsidRPr="00345EE3">
        <w:rPr>
          <w:szCs w:val="24"/>
        </w:rPr>
        <w:t>dari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tabel-tabel</w:t>
      </w:r>
      <w:proofErr w:type="spellEnd"/>
      <w:r w:rsidRPr="00345EE3">
        <w:rPr>
          <w:szCs w:val="24"/>
        </w:rPr>
        <w:t xml:space="preserve"> yang </w:t>
      </w:r>
      <w:proofErr w:type="spellStart"/>
      <w:r w:rsidRPr="00345EE3">
        <w:rPr>
          <w:szCs w:val="24"/>
        </w:rPr>
        <w:t>dihasilkan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dari</w:t>
      </w:r>
      <w:proofErr w:type="spellEnd"/>
      <w:r w:rsidRPr="00345EE3">
        <w:rPr>
          <w:szCs w:val="24"/>
        </w:rPr>
        <w:t xml:space="preserve"> ERD tersebut</w:t>
      </w:r>
    </w:p>
    <w:p w14:paraId="624C4472" w14:textId="7837B831" w:rsidR="00C657BF" w:rsidRDefault="00C657BF" w:rsidP="00C657BF">
      <w:pPr>
        <w:pStyle w:val="ListParagraph"/>
        <w:ind w:right="1088" w:firstLine="3249"/>
        <w:rPr>
          <w:szCs w:val="24"/>
        </w:rPr>
      </w:pPr>
    </w:p>
    <w:p w14:paraId="0CA23B05" w14:textId="77777777" w:rsidR="001D198B" w:rsidRDefault="001D198B" w:rsidP="00C657BF">
      <w:pPr>
        <w:pStyle w:val="ListParagraph"/>
        <w:ind w:right="1088" w:firstLine="3249"/>
        <w:rPr>
          <w:szCs w:val="24"/>
        </w:rPr>
      </w:pPr>
    </w:p>
    <w:p w14:paraId="22EAB191" w14:textId="77777777" w:rsidR="00C657BF" w:rsidRDefault="00C657BF" w:rsidP="00C657BF">
      <w:pPr>
        <w:pStyle w:val="ListParagraph"/>
        <w:ind w:right="1088" w:firstLine="3249"/>
        <w:rPr>
          <w:szCs w:val="24"/>
        </w:rPr>
      </w:pPr>
    </w:p>
    <w:p w14:paraId="20AACD96" w14:textId="77777777" w:rsidR="00C657BF" w:rsidRPr="00345EE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345EE3">
        <w:rPr>
          <w:b/>
          <w:bCs/>
          <w:szCs w:val="24"/>
        </w:rPr>
        <w:t>Tabel 3.1</w:t>
      </w:r>
    </w:p>
    <w:p w14:paraId="539DB906" w14:textId="77777777" w:rsidR="00C657BF" w:rsidRPr="00345EE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345EE3">
        <w:rPr>
          <w:b/>
          <w:bCs/>
          <w:szCs w:val="24"/>
        </w:rPr>
        <w:t>Customer</w:t>
      </w:r>
    </w:p>
    <w:p w14:paraId="64D00A99" w14:textId="77777777" w:rsidR="00C657BF" w:rsidRPr="00A151DA" w:rsidRDefault="00C657BF" w:rsidP="00C657BF">
      <w:pPr>
        <w:pStyle w:val="ListParagraph"/>
        <w:ind w:right="1088"/>
        <w:rPr>
          <w:szCs w:val="24"/>
        </w:rPr>
      </w:pP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93"/>
        <w:gridCol w:w="2676"/>
        <w:gridCol w:w="2659"/>
      </w:tblGrid>
      <w:tr w:rsidR="00D32DE8" w14:paraId="277519FC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344573DE" w14:textId="77777777" w:rsidR="00D32DE8" w:rsidRDefault="00D32DE8">
            <w:pPr>
              <w:pStyle w:val="ListParagraph"/>
              <w:ind w:left="0" w:firstLine="22"/>
              <w:jc w:val="center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677ADF57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6FD708AF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0DE0C4FE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5272AE7D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149CD85D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025314A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Key, Auto increment</w:t>
            </w:r>
          </w:p>
        </w:tc>
      </w:tr>
      <w:tr w:rsidR="00D32DE8" w14:paraId="4FB65387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02F20757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nm_cust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103786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7B2EDBE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5628D6B8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20AF4793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username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F598A98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2926F24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02FBEC45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77C23DA3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email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C38C86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75F2E9B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ACD7714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5A3B2C4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r>
              <w:rPr>
                <w:b w:val="0"/>
                <w:bCs w:val="0"/>
                <w:color w:val="000000"/>
                <w:szCs w:val="24"/>
              </w:rPr>
              <w:t>pass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440DB65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5D17F2E1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A29182A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375E3633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r>
              <w:rPr>
                <w:b w:val="0"/>
                <w:bCs w:val="0"/>
                <w:color w:val="000000"/>
                <w:szCs w:val="24"/>
              </w:rPr>
              <w:t xml:space="preserve">no </w:t>
            </w:r>
            <w:proofErr w:type="spellStart"/>
            <w:r>
              <w:rPr>
                <w:b w:val="0"/>
                <w:bCs w:val="0"/>
                <w:color w:val="000000"/>
                <w:szCs w:val="24"/>
              </w:rPr>
              <w:t>telp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5206CA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49DB391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2C620118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590FF0B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proofErr w:type="spellStart"/>
            <w:r>
              <w:rPr>
                <w:b w:val="0"/>
                <w:bCs w:val="0"/>
                <w:color w:val="000000"/>
                <w:szCs w:val="24"/>
              </w:rPr>
              <w:t>saldo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694FF2B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4D0DFAF9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61F4429C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2AC33D5" w14:textId="1D560299" w:rsidR="00C657BF" w:rsidRPr="00CE5E33" w:rsidRDefault="00C657BF" w:rsidP="00C657BF">
      <w:pPr>
        <w:rPr>
          <w:szCs w:val="24"/>
        </w:rPr>
      </w:pPr>
      <w:r w:rsidRPr="00CE5E33">
        <w:rPr>
          <w:szCs w:val="24"/>
        </w:rPr>
        <w:t xml:space="preserve">Tabel 3.1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Tabel Customer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menyimpan</w:t>
      </w:r>
      <w:proofErr w:type="spellEnd"/>
      <w:r w:rsidRPr="00CE5E33">
        <w:rPr>
          <w:szCs w:val="24"/>
        </w:rPr>
        <w:t xml:space="preserve"> data customer. Tabel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auto increment,</w:t>
      </w:r>
      <w:r w:rsidR="002A295C">
        <w:rPr>
          <w:szCs w:val="24"/>
        </w:rPr>
        <w:t xml:space="preserve"> </w:t>
      </w:r>
      <w:r w:rsidRPr="00CE5E33">
        <w:rPr>
          <w:szCs w:val="24"/>
        </w:rPr>
        <w:t>username</w:t>
      </w:r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proofErr w:type="gramStart"/>
      <w:r w:rsidR="002A295C">
        <w:rPr>
          <w:szCs w:val="24"/>
        </w:rPr>
        <w:t>varchar</w:t>
      </w:r>
      <w:r w:rsidRPr="00CE5E33">
        <w:rPr>
          <w:szCs w:val="24"/>
        </w:rPr>
        <w:t>,email</w:t>
      </w:r>
      <w:proofErr w:type="spellEnd"/>
      <w:proofErr w:type="gram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varchar</w:t>
      </w:r>
      <w:r w:rsidRPr="00CE5E33">
        <w:rPr>
          <w:szCs w:val="24"/>
        </w:rPr>
        <w:t>,password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varchar</w:t>
      </w:r>
      <w:r w:rsidRPr="00CE5E33">
        <w:rPr>
          <w:szCs w:val="24"/>
        </w:rPr>
        <w:t>,notelp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Integer</w:t>
      </w:r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saldo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Intenger</w:t>
      </w:r>
      <w:proofErr w:type="spellEnd"/>
      <w:r w:rsidR="002A295C">
        <w:rPr>
          <w:szCs w:val="24"/>
        </w:rPr>
        <w:t>.</w:t>
      </w:r>
    </w:p>
    <w:p w14:paraId="534D786D" w14:textId="77777777" w:rsidR="00C657BF" w:rsidRPr="00CE5E33" w:rsidRDefault="00C657BF" w:rsidP="00D32DE8">
      <w:pPr>
        <w:ind w:firstLine="0"/>
        <w:rPr>
          <w:szCs w:val="24"/>
        </w:rPr>
      </w:pPr>
    </w:p>
    <w:p w14:paraId="5E11C5C9" w14:textId="77777777" w:rsidR="00C657BF" w:rsidRPr="00CE5E33" w:rsidRDefault="00C657BF" w:rsidP="00D32DE8">
      <w:pPr>
        <w:ind w:right="18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Tabel 3.2</w:t>
      </w:r>
    </w:p>
    <w:p w14:paraId="6ADDA834" w14:textId="2DA00FB4" w:rsidR="00C657BF" w:rsidRDefault="00C657BF" w:rsidP="00D32DE8">
      <w:pPr>
        <w:ind w:right="18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Barang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819"/>
        <w:gridCol w:w="2566"/>
        <w:gridCol w:w="2543"/>
      </w:tblGrid>
      <w:tr w:rsidR="00D32DE8" w14:paraId="4B6B519B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7CFC544A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773A8A60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1BDB6982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88C6230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6F2675AE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317D944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39ADB88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Key, Auto increment</w:t>
            </w:r>
          </w:p>
        </w:tc>
      </w:tr>
      <w:tr w:rsidR="00D32DE8" w14:paraId="6EFB6931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1C9FBB28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nm_barang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DBC0B4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277C84B2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05B14CAC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3DFF7669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stock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0C6E6C7F" w14:textId="39FCF86C" w:rsidR="00D32DE8" w:rsidRDefault="007616F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0344E928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4F56E765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7DD70B3F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harga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DD75987" w14:textId="7A4F27F4" w:rsidR="00D32DE8" w:rsidRDefault="007616F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09925F19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5FC050C7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53F7F910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ref.merk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6B1ABFD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7C3D8911" w14:textId="001E59DD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Foreign Key</w:t>
            </w:r>
          </w:p>
        </w:tc>
      </w:tr>
      <w:tr w:rsidR="00D32DE8" w14:paraId="70001AE1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6FE7C904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ref.kategori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2A179FC8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675982E9" w14:textId="276A2DF5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Key </w:t>
            </w:r>
          </w:p>
        </w:tc>
      </w:tr>
    </w:tbl>
    <w:p w14:paraId="60614AFC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0F868635" w14:textId="6B896E10" w:rsidR="00C657BF" w:rsidRPr="00CE5E33" w:rsidRDefault="00C657BF" w:rsidP="00C657BF">
      <w:pPr>
        <w:rPr>
          <w:szCs w:val="24"/>
        </w:rPr>
      </w:pPr>
      <w:r w:rsidRPr="00CE5E33">
        <w:rPr>
          <w:szCs w:val="24"/>
        </w:rPr>
        <w:t xml:space="preserve">Tabel 3.2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Tabel Barang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database </w:t>
      </w:r>
      <w:proofErr w:type="spellStart"/>
      <w:r w:rsidRPr="00CE5E33">
        <w:rPr>
          <w:szCs w:val="24"/>
        </w:rPr>
        <w:t>dari</w:t>
      </w:r>
      <w:proofErr w:type="spellEnd"/>
      <w:r w:rsidRPr="00CE5E33">
        <w:rPr>
          <w:szCs w:val="24"/>
        </w:rPr>
        <w:t xml:space="preserve"> data-data </w:t>
      </w:r>
      <w:proofErr w:type="spellStart"/>
      <w:r w:rsidRPr="00CE5E33">
        <w:rPr>
          <w:szCs w:val="24"/>
        </w:rPr>
        <w:t>sebuah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. Tabel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auto </w:t>
      </w:r>
      <w:proofErr w:type="gramStart"/>
      <w:r w:rsidRPr="00CE5E33">
        <w:rPr>
          <w:szCs w:val="24"/>
        </w:rPr>
        <w:t>increment ,</w:t>
      </w:r>
      <w:proofErr w:type="gram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nm_barang</w:t>
      </w:r>
      <w:proofErr w:type="spellEnd"/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dengan</w:t>
      </w:r>
      <w:proofErr w:type="spellEnd"/>
      <w:r w:rsidR="007616F8">
        <w:rPr>
          <w:szCs w:val="24"/>
        </w:rPr>
        <w:t xml:space="preserve"> data </w:t>
      </w:r>
      <w:proofErr w:type="spellStart"/>
      <w:r w:rsidR="007616F8">
        <w:rPr>
          <w:szCs w:val="24"/>
        </w:rPr>
        <w:t>tipe</w:t>
      </w:r>
      <w:proofErr w:type="spellEnd"/>
      <w:r w:rsidR="007616F8">
        <w:rPr>
          <w:szCs w:val="24"/>
        </w:rPr>
        <w:t xml:space="preserve"> varchar</w:t>
      </w:r>
      <w:r w:rsidRPr="00CE5E33">
        <w:rPr>
          <w:szCs w:val="24"/>
        </w:rPr>
        <w:t>, stock</w:t>
      </w:r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dengan</w:t>
      </w:r>
      <w:proofErr w:type="spellEnd"/>
      <w:r w:rsidR="007616F8">
        <w:rPr>
          <w:szCs w:val="24"/>
        </w:rPr>
        <w:t xml:space="preserve"> data </w:t>
      </w:r>
      <w:proofErr w:type="spellStart"/>
      <w:r w:rsidR="007616F8">
        <w:rPr>
          <w:szCs w:val="24"/>
        </w:rPr>
        <w:t>tipe</w:t>
      </w:r>
      <w:proofErr w:type="spellEnd"/>
      <w:r w:rsidR="007616F8">
        <w:rPr>
          <w:szCs w:val="24"/>
        </w:rPr>
        <w:t xml:space="preserve"> Integer</w:t>
      </w:r>
      <w:r w:rsidRPr="00CE5E33">
        <w:rPr>
          <w:szCs w:val="24"/>
        </w:rPr>
        <w:t xml:space="preserve">, </w:t>
      </w:r>
      <w:proofErr w:type="spellStart"/>
      <w:r w:rsidRPr="00CE5E33">
        <w:rPr>
          <w:szCs w:val="24"/>
        </w:rPr>
        <w:t>harga</w:t>
      </w:r>
      <w:proofErr w:type="spellEnd"/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dengan</w:t>
      </w:r>
      <w:proofErr w:type="spellEnd"/>
      <w:r w:rsidR="007616F8">
        <w:rPr>
          <w:szCs w:val="24"/>
        </w:rPr>
        <w:t xml:space="preserve"> data </w:t>
      </w:r>
      <w:proofErr w:type="spellStart"/>
      <w:r w:rsidR="007616F8">
        <w:rPr>
          <w:szCs w:val="24"/>
        </w:rPr>
        <w:t>tipe</w:t>
      </w:r>
      <w:proofErr w:type="spellEnd"/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Integer</w:t>
      </w:r>
      <w:r w:rsidRPr="00CE5E33">
        <w:rPr>
          <w:szCs w:val="24"/>
        </w:rPr>
        <w:t>,merek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Tabel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kategori</w:t>
      </w:r>
      <w:proofErr w:type="spellEnd"/>
      <w:r w:rsidRPr="00CE5E33">
        <w:rPr>
          <w:szCs w:val="24"/>
        </w:rPr>
        <w:t xml:space="preserve"> juga </w:t>
      </w:r>
      <w:proofErr w:type="spellStart"/>
      <w:r w:rsidRPr="00CE5E33">
        <w:rPr>
          <w:szCs w:val="24"/>
        </w:rPr>
        <w:t>memiliki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Tabel </w:t>
      </w:r>
      <w:proofErr w:type="spellStart"/>
      <w:r w:rsidRPr="00CE5E33">
        <w:rPr>
          <w:szCs w:val="24"/>
        </w:rPr>
        <w:t>kategori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Tabel Barang</w:t>
      </w:r>
      <w:r w:rsidR="007616F8">
        <w:rPr>
          <w:szCs w:val="24"/>
        </w:rPr>
        <w:t>.</w:t>
      </w:r>
    </w:p>
    <w:p w14:paraId="36D75EDE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F5F4CA7" w14:textId="77777777" w:rsidR="00C657BF" w:rsidRDefault="00C657BF" w:rsidP="00C657BF">
      <w:pPr>
        <w:pStyle w:val="ListParagraph"/>
        <w:ind w:right="1088"/>
        <w:jc w:val="center"/>
        <w:rPr>
          <w:szCs w:val="24"/>
        </w:rPr>
      </w:pPr>
    </w:p>
    <w:p w14:paraId="060C92FD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Tabel 3.3</w:t>
      </w:r>
    </w:p>
    <w:p w14:paraId="2B6FB22D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Merek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99"/>
        <w:gridCol w:w="2673"/>
        <w:gridCol w:w="2656"/>
      </w:tblGrid>
      <w:tr w:rsidR="00D32DE8" w14:paraId="46F75A8B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50F36AF8" w14:textId="77777777" w:rsidR="00D32DE8" w:rsidRDefault="00D32DE8">
            <w:pPr>
              <w:ind w:firstLine="0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255B8B68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43FFCA0E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0AB17EF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A597013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merek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42D39C1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060D8B71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227C4FAF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4EC21A45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nm_merk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077698DE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6BD34148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5355326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5D9C164C" w14:textId="13E10870" w:rsidR="00C657BF" w:rsidRPr="00D32DE8" w:rsidRDefault="00C657BF" w:rsidP="00D32DE8">
      <w:pPr>
        <w:rPr>
          <w:szCs w:val="24"/>
        </w:rPr>
      </w:pPr>
      <w:r w:rsidRPr="00CE5E33">
        <w:rPr>
          <w:szCs w:val="24"/>
        </w:rPr>
        <w:t xml:space="preserve">Tabel 3.3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database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dari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garansi</w:t>
      </w:r>
      <w:proofErr w:type="spellEnd"/>
      <w:r w:rsidRPr="00CE5E33">
        <w:rPr>
          <w:szCs w:val="24"/>
        </w:rPr>
        <w:t xml:space="preserve">. Tabel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kode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</w:t>
      </w:r>
      <w:r w:rsidR="00325F8B">
        <w:rPr>
          <w:szCs w:val="24"/>
          <w:lang w:val="id-ID"/>
        </w:rPr>
        <w:t xml:space="preserve"> dan pemberian nama kode merek dengah 3 huruf depan dan penomoran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nm_merk</w:t>
      </w:r>
      <w:proofErr w:type="spellEnd"/>
      <w:r w:rsidRPr="00CE5E33">
        <w:rPr>
          <w:szCs w:val="24"/>
        </w:rPr>
        <w:t>.</w:t>
      </w:r>
    </w:p>
    <w:p w14:paraId="4810415E" w14:textId="12503B20" w:rsidR="00C657BF" w:rsidRDefault="00C657BF" w:rsidP="00D32DE8">
      <w:pPr>
        <w:ind w:right="-72" w:firstLine="0"/>
        <w:rPr>
          <w:szCs w:val="24"/>
        </w:rPr>
      </w:pPr>
    </w:p>
    <w:p w14:paraId="2AF8EFE7" w14:textId="77777777" w:rsidR="007616F8" w:rsidRDefault="007616F8" w:rsidP="00D32DE8">
      <w:pPr>
        <w:ind w:right="-72" w:firstLine="0"/>
        <w:rPr>
          <w:szCs w:val="24"/>
        </w:rPr>
      </w:pPr>
    </w:p>
    <w:p w14:paraId="32A8923C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Tabel 3.4</w:t>
      </w:r>
    </w:p>
    <w:p w14:paraId="07FECE88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CE5E33">
        <w:rPr>
          <w:b/>
          <w:bCs/>
          <w:szCs w:val="24"/>
        </w:rPr>
        <w:t>Dbeli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44"/>
        <w:gridCol w:w="2649"/>
        <w:gridCol w:w="2635"/>
      </w:tblGrid>
      <w:tr w:rsidR="00D32DE8" w14:paraId="57A246A5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1131BE0D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lastRenderedPageBreak/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3C54A250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15E39A47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26F711D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077D1245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64328AE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02069ADB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36A7A254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1853502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371195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  <w:hideMark/>
          </w:tcPr>
          <w:p w14:paraId="0EAA4F0F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spellStart"/>
            <w:proofErr w:type="gramEnd"/>
            <w:r>
              <w:rPr>
                <w:szCs w:val="24"/>
              </w:rPr>
              <w:t>Hbeli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32DE8" w14:paraId="755411E7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</w:tcPr>
          <w:p w14:paraId="580B4CF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  <w:p w14:paraId="4494F234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211C978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0ECBE79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gramEnd"/>
            <w:r>
              <w:rPr>
                <w:szCs w:val="24"/>
              </w:rPr>
              <w:t>Barang)</w:t>
            </w:r>
          </w:p>
        </w:tc>
      </w:tr>
      <w:tr w:rsidR="00D32DE8" w14:paraId="757E2477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353FC4F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jumlah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74809C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1276E00E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3AF6AF32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0349EFF5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subtotal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46872DE5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4AF88442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98CB99A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36B9208A" w14:textId="2B182A04" w:rsidR="00C657BF" w:rsidRPr="00CE5E33" w:rsidRDefault="00C657BF" w:rsidP="00C657BF">
      <w:pPr>
        <w:rPr>
          <w:szCs w:val="24"/>
        </w:rPr>
      </w:pPr>
      <w:r w:rsidRPr="00CE5E33">
        <w:rPr>
          <w:szCs w:val="24"/>
        </w:rPr>
        <w:t xml:space="preserve">Tabel 3.4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table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menampilkan</w:t>
      </w:r>
      <w:proofErr w:type="spellEnd"/>
      <w:r w:rsidRPr="00CE5E33">
        <w:rPr>
          <w:szCs w:val="24"/>
        </w:rPr>
        <w:t xml:space="preserve"> detail </w:t>
      </w:r>
      <w:proofErr w:type="spellStart"/>
      <w:r w:rsidRPr="00CE5E33">
        <w:rPr>
          <w:szCs w:val="24"/>
        </w:rPr>
        <w:t>seperti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apa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saja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jumlah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harganya</w:t>
      </w:r>
      <w:proofErr w:type="spellEnd"/>
      <w:r w:rsidRPr="00CE5E33">
        <w:rPr>
          <w:szCs w:val="24"/>
        </w:rPr>
        <w:t xml:space="preserve">. Tabel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primary </w:t>
      </w:r>
      <w:proofErr w:type="gramStart"/>
      <w:r w:rsidRPr="00CE5E33">
        <w:rPr>
          <w:szCs w:val="24"/>
        </w:rPr>
        <w:t>key ,</w:t>
      </w:r>
      <w:proofErr w:type="gramEnd"/>
      <w:r w:rsidRPr="00CE5E33">
        <w:rPr>
          <w:szCs w:val="24"/>
        </w:rPr>
        <w:t xml:space="preserve"> nota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antara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hbeli</w:t>
      </w:r>
      <w:proofErr w:type="spellEnd"/>
      <w:r w:rsidRPr="00CE5E33">
        <w:rPr>
          <w:szCs w:val="24"/>
        </w:rPr>
        <w:t xml:space="preserve"> , </w:t>
      </w:r>
      <w:proofErr w:type="spellStart"/>
      <w:r w:rsidRPr="00CE5E33">
        <w:rPr>
          <w:szCs w:val="24"/>
        </w:rPr>
        <w:t>id_barang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antara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, </w:t>
      </w:r>
      <w:proofErr w:type="spellStart"/>
      <w:r w:rsidRPr="00CE5E33">
        <w:rPr>
          <w:szCs w:val="24"/>
        </w:rPr>
        <w:t>jumlah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sub_total</w:t>
      </w:r>
      <w:proofErr w:type="spellEnd"/>
      <w:r w:rsidR="007616F8">
        <w:rPr>
          <w:szCs w:val="24"/>
        </w:rPr>
        <w:t>.</w:t>
      </w:r>
    </w:p>
    <w:p w14:paraId="7095D8F8" w14:textId="77777777" w:rsidR="00C657BF" w:rsidRPr="00D32DE8" w:rsidRDefault="00C657BF" w:rsidP="00D32DE8">
      <w:pPr>
        <w:tabs>
          <w:tab w:val="left" w:pos="7920"/>
        </w:tabs>
        <w:ind w:right="18" w:firstLine="0"/>
        <w:rPr>
          <w:szCs w:val="24"/>
        </w:rPr>
      </w:pPr>
    </w:p>
    <w:p w14:paraId="3FB18B85" w14:textId="77777777" w:rsidR="00C657BF" w:rsidRPr="006E137B" w:rsidRDefault="00C657BF" w:rsidP="00D32DE8">
      <w:pPr>
        <w:tabs>
          <w:tab w:val="left" w:pos="7920"/>
        </w:tabs>
        <w:ind w:right="18" w:firstLine="0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Tabel 3.5</w:t>
      </w:r>
    </w:p>
    <w:p w14:paraId="194236AD" w14:textId="77777777" w:rsidR="00C657BF" w:rsidRPr="006E137B" w:rsidRDefault="00C657BF" w:rsidP="00D32DE8">
      <w:pPr>
        <w:tabs>
          <w:tab w:val="left" w:pos="7920"/>
        </w:tabs>
        <w:ind w:right="18" w:firstLine="0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t>Hbeli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46"/>
        <w:gridCol w:w="2668"/>
        <w:gridCol w:w="2637"/>
      </w:tblGrid>
      <w:tr w:rsidR="00D32DE8" w14:paraId="62A7AF3A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6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50C77A92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2668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0FB6175F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2637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57AB534E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7F0FBD6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left w:val="single" w:sz="4" w:space="0" w:color="F79646" w:themeColor="accent6"/>
            </w:tcBorders>
          </w:tcPr>
          <w:p w14:paraId="55FA2062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  <w:p w14:paraId="77B9210C" w14:textId="77777777" w:rsidR="00D32DE8" w:rsidRDefault="00D32DE8">
            <w:pPr>
              <w:pStyle w:val="ListParagraph"/>
              <w:ind w:left="0" w:firstLine="22"/>
              <w:jc w:val="center"/>
              <w:rPr>
                <w:rFonts w:cs="Times New Roman"/>
                <w:b w:val="0"/>
                <w:bCs w:val="0"/>
                <w:szCs w:val="24"/>
              </w:rPr>
            </w:pPr>
          </w:p>
        </w:tc>
        <w:tc>
          <w:tcPr>
            <w:tcW w:w="2668" w:type="dxa"/>
            <w:tcBorders>
              <w:left w:val="nil"/>
              <w:right w:val="nil"/>
            </w:tcBorders>
            <w:hideMark/>
          </w:tcPr>
          <w:p w14:paraId="1435B436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2637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B4F2FFD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6684D22E" w14:textId="77777777" w:rsidTr="00D32DE8">
        <w:trPr>
          <w:trHeight w:val="1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top w:val="nil"/>
              <w:left w:val="single" w:sz="4" w:space="0" w:color="F79646" w:themeColor="accent6"/>
              <w:bottom w:val="nil"/>
            </w:tcBorders>
          </w:tcPr>
          <w:p w14:paraId="52FA358E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63E5693E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03558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2637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  <w:hideMark/>
          </w:tcPr>
          <w:p w14:paraId="61F3F18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gramEnd"/>
            <w:r>
              <w:rPr>
                <w:szCs w:val="24"/>
              </w:rPr>
              <w:t>Customer)</w:t>
            </w:r>
          </w:p>
        </w:tc>
      </w:tr>
      <w:tr w:rsidR="00D32DE8" w14:paraId="60445293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left w:val="single" w:sz="4" w:space="0" w:color="F79646" w:themeColor="accent6"/>
            </w:tcBorders>
          </w:tcPr>
          <w:p w14:paraId="10801345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total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1C6FE867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  <w:tcBorders>
              <w:left w:val="nil"/>
              <w:right w:val="nil"/>
            </w:tcBorders>
            <w:hideMark/>
          </w:tcPr>
          <w:p w14:paraId="0C3382F3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2637" w:type="dxa"/>
            <w:tcBorders>
              <w:left w:val="nil"/>
              <w:right w:val="single" w:sz="4" w:space="0" w:color="F79646" w:themeColor="accent6"/>
            </w:tcBorders>
          </w:tcPr>
          <w:p w14:paraId="2F335B5A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64C7181" w14:textId="77777777" w:rsidTr="00D32DE8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</w:tcPr>
          <w:p w14:paraId="3820CB29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tanggal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5D1EC41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0055FBFB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2637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7DB07A3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3A7C1E52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46A3F27A" w14:textId="74A419B1" w:rsidR="00C657BF" w:rsidRPr="006E137B" w:rsidRDefault="00C657BF" w:rsidP="00C657BF">
      <w:pPr>
        <w:rPr>
          <w:szCs w:val="24"/>
        </w:rPr>
      </w:pPr>
      <w:r w:rsidRPr="006E137B">
        <w:rPr>
          <w:szCs w:val="24"/>
        </w:rPr>
        <w:t xml:space="preserve">Tabel 3.5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Hbeli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menampilkan</w:t>
      </w:r>
      <w:proofErr w:type="spellEnd"/>
      <w:r w:rsidRPr="006E137B">
        <w:rPr>
          <w:szCs w:val="24"/>
        </w:rPr>
        <w:t xml:space="preserve"> detail total </w:t>
      </w:r>
      <w:proofErr w:type="spellStart"/>
      <w:r w:rsidRPr="006E137B">
        <w:rPr>
          <w:szCs w:val="24"/>
        </w:rPr>
        <w:t>pembelian</w:t>
      </w:r>
      <w:proofErr w:type="spellEnd"/>
      <w:r w:rsidRPr="006E137B">
        <w:rPr>
          <w:szCs w:val="24"/>
        </w:rPr>
        <w:t xml:space="preserve"> user dan </w:t>
      </w:r>
      <w:proofErr w:type="spellStart"/>
      <w:r w:rsidRPr="006E137B">
        <w:rPr>
          <w:szCs w:val="24"/>
        </w:rPr>
        <w:t>tanggal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pembelian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 tersebut. Tabel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nota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primary key </w:t>
      </w:r>
      <w:proofErr w:type="spellStart"/>
      <w:r w:rsidR="00AB03BE">
        <w:rPr>
          <w:szCs w:val="24"/>
        </w:rPr>
        <w:t>dengan</w:t>
      </w:r>
      <w:proofErr w:type="spellEnd"/>
      <w:r w:rsidR="00AB03BE">
        <w:rPr>
          <w:szCs w:val="24"/>
        </w:rPr>
        <w:t xml:space="preserve"> format date YYYY/MM/DD + </w:t>
      </w:r>
      <w:proofErr w:type="spellStart"/>
      <w:r w:rsidR="00AB03BE">
        <w:rPr>
          <w:szCs w:val="24"/>
        </w:rPr>
        <w:t>penomoran</w:t>
      </w:r>
      <w:proofErr w:type="spellEnd"/>
      <w:r w:rsidRPr="006E137B">
        <w:rPr>
          <w:szCs w:val="24"/>
        </w:rPr>
        <w:t xml:space="preserve">, </w:t>
      </w:r>
      <w:proofErr w:type="spellStart"/>
      <w:r w:rsidRPr="006E137B">
        <w:rPr>
          <w:szCs w:val="24"/>
        </w:rPr>
        <w:t>id_cust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foreign key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antara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Hbeli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dengan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Customer, </w:t>
      </w:r>
      <w:proofErr w:type="spellStart"/>
      <w:r w:rsidRPr="006E137B">
        <w:rPr>
          <w:szCs w:val="24"/>
        </w:rPr>
        <w:t>total_pembelian</w:t>
      </w:r>
      <w:proofErr w:type="spellEnd"/>
      <w:r w:rsidRPr="006E137B">
        <w:rPr>
          <w:szCs w:val="24"/>
        </w:rPr>
        <w:t xml:space="preserve">, </w:t>
      </w:r>
      <w:proofErr w:type="spellStart"/>
      <w:r w:rsidRPr="006E137B">
        <w:rPr>
          <w:szCs w:val="24"/>
        </w:rPr>
        <w:t>tanggal_pembelian</w:t>
      </w:r>
      <w:proofErr w:type="spellEnd"/>
      <w:r w:rsidR="007616F8">
        <w:rPr>
          <w:szCs w:val="24"/>
        </w:rPr>
        <w:t>.</w:t>
      </w:r>
    </w:p>
    <w:p w14:paraId="1A99FF20" w14:textId="1A2331B3" w:rsidR="00C657BF" w:rsidRDefault="00C657BF" w:rsidP="00C657BF">
      <w:pPr>
        <w:ind w:right="1088"/>
        <w:jc w:val="center"/>
        <w:rPr>
          <w:b/>
          <w:bCs/>
          <w:szCs w:val="24"/>
        </w:rPr>
      </w:pPr>
    </w:p>
    <w:p w14:paraId="47195211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316E22C1" w14:textId="78BFB7EA" w:rsidR="00C657BF" w:rsidRPr="006E137B" w:rsidRDefault="00C657BF" w:rsidP="00D32DE8">
      <w:pPr>
        <w:ind w:right="-72" w:firstLine="0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Tabel 3.</w:t>
      </w:r>
      <w:r w:rsidR="00D32DE8">
        <w:rPr>
          <w:b/>
          <w:bCs/>
          <w:szCs w:val="24"/>
        </w:rPr>
        <w:t>6</w:t>
      </w:r>
    </w:p>
    <w:p w14:paraId="69381203" w14:textId="77777777" w:rsidR="00C657BF" w:rsidRPr="006E137B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t>Kategori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58"/>
        <w:gridCol w:w="2700"/>
        <w:gridCol w:w="2670"/>
      </w:tblGrid>
      <w:tr w:rsidR="00D32DE8" w14:paraId="2DDF4CD3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6362BEF5" w14:textId="77777777" w:rsidR="00D32DE8" w:rsidRDefault="00D32DE8">
            <w:pPr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5E44AF45" w14:textId="77777777" w:rsidR="00D32DE8" w:rsidRDefault="00D32DE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0C04C3FC" w14:textId="77777777" w:rsidR="00D32DE8" w:rsidRDefault="00D32DE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5B9F5B1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6A930FEB" w14:textId="77777777" w:rsidR="00D32DE8" w:rsidRDefault="00D32DE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kode_kat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26D69F56" w14:textId="77777777" w:rsidR="00D32DE8" w:rsidRDefault="00D32D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12AB6E7A" w14:textId="77777777" w:rsidR="00D32DE8" w:rsidRDefault="00D32D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05978970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5A136A0E" w14:textId="77777777" w:rsidR="00D32DE8" w:rsidRDefault="00D32DE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nm_kat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35D8845C" w14:textId="77777777" w:rsidR="00D32DE8" w:rsidRDefault="00D32DE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255)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4E5A9F21" w14:textId="77777777" w:rsidR="00D32DE8" w:rsidRDefault="00D32DE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18929871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4AEEE2EB" w14:textId="6DA3B6F9" w:rsidR="00C657BF" w:rsidRDefault="00C657BF" w:rsidP="00C657BF">
      <w:pPr>
        <w:rPr>
          <w:szCs w:val="24"/>
        </w:rPr>
      </w:pPr>
      <w:r w:rsidRPr="006E137B">
        <w:rPr>
          <w:szCs w:val="24"/>
        </w:rPr>
        <w:t xml:space="preserve">Tabel 3.7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menyimpan</w:t>
      </w:r>
      <w:proofErr w:type="spellEnd"/>
      <w:r w:rsidRPr="006E137B">
        <w:rPr>
          <w:szCs w:val="24"/>
        </w:rPr>
        <w:t xml:space="preserve"> data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database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dari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</w:t>
      </w:r>
      <w:proofErr w:type="gramStart"/>
      <w:r w:rsidRPr="006E137B">
        <w:rPr>
          <w:szCs w:val="24"/>
        </w:rPr>
        <w:t xml:space="preserve">dan  </w:t>
      </w:r>
      <w:proofErr w:type="spellStart"/>
      <w:r w:rsidRPr="006E137B">
        <w:rPr>
          <w:szCs w:val="24"/>
        </w:rPr>
        <w:t>tabel</w:t>
      </w:r>
      <w:proofErr w:type="spellEnd"/>
      <w:proofErr w:type="gram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mengkategorikan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. Tabel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kode_kat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primary </w:t>
      </w:r>
      <w:proofErr w:type="gramStart"/>
      <w:r w:rsidRPr="006E137B">
        <w:rPr>
          <w:szCs w:val="24"/>
        </w:rPr>
        <w:t>key ,</w:t>
      </w:r>
      <w:proofErr w:type="gram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nm_kat</w:t>
      </w:r>
      <w:proofErr w:type="spellEnd"/>
      <w:r w:rsidR="007616F8">
        <w:rPr>
          <w:szCs w:val="24"/>
        </w:rPr>
        <w:t>.</w:t>
      </w:r>
    </w:p>
    <w:p w14:paraId="54201E44" w14:textId="7609CFCE" w:rsidR="008F638F" w:rsidRPr="008F638F" w:rsidRDefault="008F638F" w:rsidP="008F638F">
      <w:pPr>
        <w:ind w:right="-72" w:firstLine="0"/>
        <w:jc w:val="center"/>
        <w:rPr>
          <w:b/>
          <w:bCs/>
          <w:szCs w:val="24"/>
          <w:lang w:val="id-ID"/>
        </w:rPr>
      </w:pPr>
      <w:r w:rsidRPr="006E137B">
        <w:rPr>
          <w:b/>
          <w:bCs/>
          <w:szCs w:val="24"/>
        </w:rPr>
        <w:t>Tabel 3.</w:t>
      </w:r>
      <w:r>
        <w:rPr>
          <w:b/>
          <w:bCs/>
          <w:szCs w:val="24"/>
          <w:lang w:val="id-ID"/>
        </w:rPr>
        <w:t>7</w:t>
      </w:r>
    </w:p>
    <w:p w14:paraId="6F35ECA5" w14:textId="4914D3B1" w:rsidR="008F638F" w:rsidRPr="008F638F" w:rsidRDefault="008F638F" w:rsidP="008F638F">
      <w:pPr>
        <w:ind w:right="-72" w:firstLine="0"/>
        <w:jc w:val="center"/>
        <w:rPr>
          <w:b/>
          <w:bCs/>
          <w:szCs w:val="24"/>
          <w:lang w:val="id-ID"/>
        </w:rPr>
      </w:pPr>
      <w:r>
        <w:rPr>
          <w:b/>
          <w:bCs/>
          <w:szCs w:val="24"/>
          <w:lang w:val="id-ID"/>
        </w:rPr>
        <w:t>Cart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72"/>
        <w:gridCol w:w="2538"/>
        <w:gridCol w:w="2718"/>
      </w:tblGrid>
      <w:tr w:rsidR="008F638F" w14:paraId="01E6C8C7" w14:textId="77777777" w:rsidTr="00695B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02C45CE6" w14:textId="77777777" w:rsidR="008F638F" w:rsidRDefault="008F638F" w:rsidP="00695B9B">
            <w:pPr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422C86D9" w14:textId="77777777" w:rsidR="008F638F" w:rsidRDefault="008F638F" w:rsidP="00695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413DFB84" w14:textId="77777777" w:rsidR="008F638F" w:rsidRDefault="008F638F" w:rsidP="00695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8F638F" w14:paraId="50DEE53E" w14:textId="77777777" w:rsidTr="00695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0DB13B42" w14:textId="6BCEFE33" w:rsidR="008F638F" w:rsidRPr="00325F8B" w:rsidRDefault="002C14A2" w:rsidP="00695B9B">
            <w:pPr>
              <w:jc w:val="center"/>
              <w:rPr>
                <w:lang w:val="id-ID"/>
              </w:rPr>
            </w:pPr>
            <w:proofErr w:type="spellStart"/>
            <w:r w:rsidRPr="00325F8B">
              <w:t>Id_user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633B18F6" w14:textId="2CAE3C79" w:rsidR="008F638F" w:rsidRPr="00325F8B" w:rsidRDefault="002C14A2" w:rsidP="00695B9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 w:rsidRPr="00325F8B">
              <w:t>Integer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D3978DF" w14:textId="0CE59AD4" w:rsidR="008F638F" w:rsidRPr="00325F8B" w:rsidRDefault="002C14A2" w:rsidP="00695B9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5F8B">
              <w:t>Foreign</w:t>
            </w:r>
            <w:r w:rsidR="008F638F" w:rsidRPr="00325F8B">
              <w:t xml:space="preserve"> Key</w:t>
            </w:r>
          </w:p>
        </w:tc>
      </w:tr>
      <w:tr w:rsidR="008F638F" w14:paraId="330CDC35" w14:textId="77777777" w:rsidTr="00695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120D5A76" w14:textId="027CF0CD" w:rsidR="008F638F" w:rsidRPr="00325F8B" w:rsidRDefault="002C14A2" w:rsidP="00695B9B">
            <w:pPr>
              <w:jc w:val="center"/>
              <w:rPr>
                <w:lang w:val="id-ID"/>
              </w:rPr>
            </w:pPr>
            <w:proofErr w:type="spellStart"/>
            <w:r w:rsidRPr="00325F8B">
              <w:t>Id_barang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255419AA" w14:textId="2CF4214C" w:rsidR="008F638F" w:rsidRPr="00325F8B" w:rsidRDefault="002C14A2" w:rsidP="00695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 w:rsidRPr="00325F8B">
              <w:t>Integer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26695C76" w14:textId="1042A09B" w:rsidR="008F638F" w:rsidRPr="00325F8B" w:rsidRDefault="002C14A2" w:rsidP="00695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 w:rsidRPr="00325F8B">
              <w:t>Foreign Key</w:t>
            </w:r>
          </w:p>
        </w:tc>
      </w:tr>
    </w:tbl>
    <w:p w14:paraId="0F689FB8" w14:textId="77777777" w:rsidR="008F638F" w:rsidRPr="00D32DE8" w:rsidRDefault="008F638F" w:rsidP="008F638F">
      <w:pPr>
        <w:ind w:right="1088" w:firstLine="0"/>
        <w:rPr>
          <w:szCs w:val="24"/>
        </w:rPr>
      </w:pPr>
    </w:p>
    <w:p w14:paraId="3BC40DBE" w14:textId="3CAF58C8" w:rsidR="008F638F" w:rsidRPr="007616F8" w:rsidRDefault="008F638F" w:rsidP="008F638F">
      <w:pPr>
        <w:rPr>
          <w:szCs w:val="24"/>
        </w:rPr>
      </w:pPr>
      <w:r w:rsidRPr="006E137B">
        <w:rPr>
          <w:szCs w:val="24"/>
        </w:rPr>
        <w:t xml:space="preserve">Tabel 3.7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r w:rsidR="002C14A2">
        <w:rPr>
          <w:szCs w:val="24"/>
          <w:lang w:val="id-ID"/>
        </w:rPr>
        <w:t>Cart</w:t>
      </w:r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menyimpan</w:t>
      </w:r>
      <w:proofErr w:type="spellEnd"/>
      <w:r w:rsidRPr="006E137B">
        <w:rPr>
          <w:szCs w:val="24"/>
        </w:rPr>
        <w:t xml:space="preserve"> data </w:t>
      </w:r>
      <w:r w:rsidR="002C14A2">
        <w:rPr>
          <w:szCs w:val="24"/>
          <w:lang w:val="id-ID"/>
        </w:rPr>
        <w:t>barang ketika user menambahkan kedalam cart</w:t>
      </w:r>
      <w:r w:rsidRPr="006E137B">
        <w:rPr>
          <w:szCs w:val="24"/>
        </w:rPr>
        <w:t xml:space="preserve"> </w:t>
      </w:r>
      <w:r w:rsidR="002C14A2">
        <w:rPr>
          <w:szCs w:val="24"/>
          <w:lang w:val="id-ID"/>
        </w:rPr>
        <w:t xml:space="preserve">dan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database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dari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r w:rsidR="002C14A2">
        <w:rPr>
          <w:szCs w:val="24"/>
          <w:lang w:val="id-ID"/>
        </w:rPr>
        <w:t>user</w:t>
      </w:r>
      <w:r w:rsidRPr="006E137B">
        <w:rPr>
          <w:szCs w:val="24"/>
        </w:rPr>
        <w:t xml:space="preserve"> dan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proofErr w:type="gram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 .</w:t>
      </w:r>
      <w:proofErr w:type="gramEnd"/>
      <w:r w:rsidRPr="006E137B">
        <w:rPr>
          <w:szCs w:val="24"/>
        </w:rPr>
        <w:t xml:space="preserve"> Tabel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r w:rsidR="002C14A2">
        <w:rPr>
          <w:szCs w:val="24"/>
          <w:lang w:val="id-ID"/>
        </w:rPr>
        <w:t>id_user</w:t>
      </w:r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</w:t>
      </w:r>
      <w:r w:rsidR="002C14A2">
        <w:rPr>
          <w:szCs w:val="24"/>
          <w:lang w:val="id-ID"/>
        </w:rPr>
        <w:t xml:space="preserve">Foreign </w:t>
      </w:r>
      <w:r w:rsidRPr="006E137B">
        <w:rPr>
          <w:szCs w:val="24"/>
        </w:rPr>
        <w:t>key</w:t>
      </w:r>
      <w:r w:rsidR="002C14A2">
        <w:rPr>
          <w:szCs w:val="24"/>
          <w:lang w:val="id-ID"/>
        </w:rPr>
        <w:t xml:space="preserve"> yang digunakan untuk</w:t>
      </w:r>
      <w:r w:rsidR="00325F8B">
        <w:rPr>
          <w:szCs w:val="24"/>
          <w:lang w:val="id-ID"/>
        </w:rPr>
        <w:t xml:space="preserve"> relasi saat user memasukkan kedalam cart dan yang tercatat adalah </w:t>
      </w:r>
      <w:proofErr w:type="gramStart"/>
      <w:r w:rsidR="00325F8B">
        <w:rPr>
          <w:szCs w:val="24"/>
          <w:lang w:val="id-ID"/>
        </w:rPr>
        <w:lastRenderedPageBreak/>
        <w:t>idnya</w:t>
      </w:r>
      <w:r w:rsidRPr="006E137B">
        <w:rPr>
          <w:szCs w:val="24"/>
        </w:rPr>
        <w:t xml:space="preserve"> </w:t>
      </w:r>
      <w:r w:rsidR="00325F8B">
        <w:rPr>
          <w:szCs w:val="24"/>
          <w:lang w:val="id-ID"/>
        </w:rPr>
        <w:t xml:space="preserve"> dan</w:t>
      </w:r>
      <w:proofErr w:type="gramEnd"/>
      <w:r w:rsidR="00325F8B">
        <w:rPr>
          <w:szCs w:val="24"/>
          <w:lang w:val="id-ID"/>
        </w:rPr>
        <w:t xml:space="preserve"> id_barang digunakan untuk mencatat barang yang dimasukkan oleh user kedalam cart</w:t>
      </w:r>
      <w:r w:rsidR="007616F8">
        <w:rPr>
          <w:szCs w:val="24"/>
        </w:rPr>
        <w:t>.</w:t>
      </w:r>
    </w:p>
    <w:p w14:paraId="6D7C4997" w14:textId="77777777" w:rsidR="008F638F" w:rsidRPr="006E137B" w:rsidRDefault="008F638F" w:rsidP="00C657BF">
      <w:pPr>
        <w:rPr>
          <w:szCs w:val="24"/>
        </w:rPr>
      </w:pPr>
    </w:p>
    <w:p w14:paraId="781C4DCD" w14:textId="77777777" w:rsidR="0038704E" w:rsidRPr="006E137B" w:rsidRDefault="0038704E" w:rsidP="00D32DE8">
      <w:pPr>
        <w:ind w:firstLine="0"/>
        <w:rPr>
          <w:szCs w:val="24"/>
        </w:rPr>
      </w:pPr>
    </w:p>
    <w:p w14:paraId="6F3B1F9F" w14:textId="77777777" w:rsidR="00C657BF" w:rsidRPr="006E137B" w:rsidRDefault="00C657BF" w:rsidP="00C657BF">
      <w:pPr>
        <w:ind w:right="1088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Tabel 3.8</w:t>
      </w:r>
    </w:p>
    <w:p w14:paraId="4A390EF2" w14:textId="77777777" w:rsidR="00C657BF" w:rsidRPr="006E137B" w:rsidRDefault="00C657BF" w:rsidP="00C657BF">
      <w:pPr>
        <w:ind w:right="1088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Saldo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43"/>
        <w:gridCol w:w="2543"/>
        <w:gridCol w:w="2742"/>
      </w:tblGrid>
      <w:tr w:rsidR="00D32DE8" w14:paraId="6DBD9C2A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3B0A42E3" w14:textId="77777777" w:rsidR="00D32DE8" w:rsidRDefault="00D32DE8">
            <w:pPr>
              <w:ind w:firstLine="0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13B4DF20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1CE08E3E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3F683FCF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E1CE794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55ECD708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7A022592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gramEnd"/>
            <w:r>
              <w:rPr>
                <w:szCs w:val="24"/>
              </w:rPr>
              <w:t>Customer)</w:t>
            </w:r>
          </w:p>
        </w:tc>
      </w:tr>
      <w:tr w:rsidR="00D32DE8" w14:paraId="3913C0BF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1D64C616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saldoreq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100452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07829ED3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4F63A813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45D62CCA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status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44810D36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25E4A391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(1pending 2accepted 3rejected)</w:t>
            </w:r>
          </w:p>
        </w:tc>
      </w:tr>
    </w:tbl>
    <w:p w14:paraId="65EBB40E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1E6765C3" w14:textId="2DEDC0E8" w:rsidR="00C657BF" w:rsidRPr="006E137B" w:rsidRDefault="00C657BF" w:rsidP="00C657BF">
      <w:pPr>
        <w:rPr>
          <w:szCs w:val="24"/>
        </w:rPr>
      </w:pPr>
      <w:r w:rsidRPr="006E137B">
        <w:rPr>
          <w:szCs w:val="24"/>
        </w:rPr>
        <w:t xml:space="preserve">Tabel 3.8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melihat</w:t>
      </w:r>
      <w:proofErr w:type="spellEnd"/>
      <w:r w:rsidRPr="006E137B">
        <w:rPr>
          <w:szCs w:val="24"/>
        </w:rPr>
        <w:t xml:space="preserve"> data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user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menyetujui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atau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menolak</w:t>
      </w:r>
      <w:proofErr w:type="spellEnd"/>
      <w:r w:rsidRPr="006E137B">
        <w:rPr>
          <w:szCs w:val="24"/>
        </w:rPr>
        <w:t xml:space="preserve"> request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user.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id_cust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foreign key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antara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Saldo </w:t>
      </w:r>
      <w:proofErr w:type="spellStart"/>
      <w:r w:rsidRPr="006E137B">
        <w:rPr>
          <w:szCs w:val="24"/>
        </w:rPr>
        <w:t>dengan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proofErr w:type="gramStart"/>
      <w:r w:rsidRPr="006E137B">
        <w:rPr>
          <w:szCs w:val="24"/>
        </w:rPr>
        <w:t>Customer,saldoreq</w:t>
      </w:r>
      <w:proofErr w:type="spellEnd"/>
      <w:proofErr w:type="gram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status yang </w:t>
      </w:r>
      <w:proofErr w:type="spellStart"/>
      <w:r w:rsidRPr="006E137B">
        <w:rPr>
          <w:szCs w:val="24"/>
        </w:rPr>
        <w:t>dibagi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menjadi</w:t>
      </w:r>
      <w:proofErr w:type="spellEnd"/>
      <w:r w:rsidRPr="006E137B">
        <w:rPr>
          <w:szCs w:val="24"/>
        </w:rPr>
        <w:t xml:space="preserve"> 3 </w:t>
      </w:r>
      <w:proofErr w:type="spellStart"/>
      <w:r w:rsidRPr="006E137B">
        <w:rPr>
          <w:szCs w:val="24"/>
        </w:rPr>
        <w:t>jenis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yaitu</w:t>
      </w:r>
      <w:proofErr w:type="spellEnd"/>
      <w:r w:rsidRPr="006E137B">
        <w:rPr>
          <w:szCs w:val="24"/>
        </w:rPr>
        <w:t xml:space="preserve"> 1 = pending , 2 = accepted , 3 = rejected</w:t>
      </w:r>
      <w:r w:rsidR="007616F8">
        <w:rPr>
          <w:szCs w:val="24"/>
        </w:rPr>
        <w:t>.</w:t>
      </w:r>
    </w:p>
    <w:p w14:paraId="7FB7BA29" w14:textId="475E4151" w:rsidR="00C657BF" w:rsidRDefault="00C657BF" w:rsidP="00C657BF">
      <w:pPr>
        <w:ind w:right="1088"/>
        <w:rPr>
          <w:b/>
          <w:bCs/>
          <w:sz w:val="32"/>
          <w:szCs w:val="32"/>
          <w:lang w:val="id-ID"/>
        </w:rPr>
      </w:pPr>
    </w:p>
    <w:p w14:paraId="05FC9E51" w14:textId="47522D64" w:rsidR="00D32DE8" w:rsidRDefault="00D32DE8" w:rsidP="00C657BF">
      <w:pPr>
        <w:ind w:right="1088"/>
        <w:rPr>
          <w:b/>
          <w:bCs/>
          <w:sz w:val="32"/>
          <w:szCs w:val="32"/>
          <w:lang w:val="id-ID"/>
        </w:rPr>
      </w:pPr>
    </w:p>
    <w:p w14:paraId="560D0A23" w14:textId="77777777" w:rsidR="00D32DE8" w:rsidRDefault="00D32DE8" w:rsidP="00D32DE8">
      <w:pPr>
        <w:ind w:right="1088" w:firstLine="0"/>
        <w:rPr>
          <w:b/>
          <w:bCs/>
          <w:sz w:val="32"/>
          <w:szCs w:val="32"/>
          <w:lang w:val="id-ID"/>
        </w:rPr>
      </w:pPr>
    </w:p>
    <w:p w14:paraId="466DAC4F" w14:textId="4A89E13A" w:rsidR="00C657BF" w:rsidRPr="00BA2399" w:rsidRDefault="00C657BF" w:rsidP="00785FBB">
      <w:pPr>
        <w:ind w:right="1088" w:firstLine="0"/>
        <w:jc w:val="left"/>
        <w:rPr>
          <w:b/>
          <w:bCs/>
          <w:sz w:val="32"/>
          <w:szCs w:val="32"/>
          <w:lang w:val="id-ID"/>
        </w:rPr>
      </w:pPr>
      <w:r w:rsidRPr="00BA2399">
        <w:rPr>
          <w:b/>
          <w:bCs/>
          <w:sz w:val="32"/>
          <w:szCs w:val="32"/>
          <w:lang w:val="id-ID"/>
        </w:rPr>
        <w:t>3.3</w:t>
      </w:r>
      <w:r w:rsidRPr="00BA2399">
        <w:rPr>
          <w:b/>
          <w:bCs/>
          <w:sz w:val="32"/>
          <w:szCs w:val="32"/>
          <w:lang w:val="id-ID"/>
        </w:rPr>
        <w:tab/>
        <w:t>Desain Procedural</w:t>
      </w:r>
    </w:p>
    <w:p w14:paraId="78781E73" w14:textId="0A193144" w:rsidR="00C657BF" w:rsidRDefault="00C657BF" w:rsidP="00C657BF">
      <w:pPr>
        <w:ind w:right="1088"/>
        <w:rPr>
          <w:szCs w:val="24"/>
          <w:lang w:val="id-ID"/>
        </w:rPr>
      </w:pPr>
      <w:r w:rsidRPr="00E71070">
        <w:rPr>
          <w:szCs w:val="24"/>
          <w:lang w:val="id-ID"/>
        </w:rPr>
        <w:t xml:space="preserve">Pada point ini kita menjelaskan algoritma pada aplikasi yang kita kembangkan pada aplikasi ini,berikut adalah algoritma yang </w:t>
      </w:r>
      <w:r w:rsidRPr="000846F2">
        <w:rPr>
          <w:szCs w:val="24"/>
          <w:lang w:val="id-ID"/>
        </w:rPr>
        <w:t>kami</w:t>
      </w:r>
      <w:r w:rsidRPr="00E71070">
        <w:rPr>
          <w:szCs w:val="24"/>
          <w:lang w:val="id-ID"/>
        </w:rPr>
        <w:t xml:space="preserve"> kembangkan pada aplikasi kami</w:t>
      </w:r>
    </w:p>
    <w:p w14:paraId="0383BC6C" w14:textId="77777777" w:rsidR="009764A5" w:rsidRDefault="009764A5" w:rsidP="00C657BF">
      <w:pPr>
        <w:ind w:right="1088"/>
        <w:rPr>
          <w:szCs w:val="24"/>
          <w:lang w:val="id-ID"/>
        </w:rPr>
      </w:pPr>
    </w:p>
    <w:p w14:paraId="5BB34471" w14:textId="77777777" w:rsidR="00AB1526" w:rsidRDefault="00AB1526" w:rsidP="00F251D4">
      <w:pPr>
        <w:ind w:firstLine="0"/>
        <w:rPr>
          <w:b/>
          <w:bCs/>
          <w:szCs w:val="24"/>
        </w:rPr>
      </w:pPr>
    </w:p>
    <w:p w14:paraId="3335141E" w14:textId="34D7F3DD" w:rsidR="00C657BF" w:rsidRPr="00BC660E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lastRenderedPageBreak/>
        <w:t>Algoritma</w:t>
      </w:r>
      <w:proofErr w:type="spellEnd"/>
      <w:r w:rsidRPr="00BC660E">
        <w:rPr>
          <w:b/>
          <w:bCs/>
          <w:szCs w:val="24"/>
        </w:rPr>
        <w:t xml:space="preserve"> 3.1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Filtering </w:t>
      </w:r>
      <w:proofErr w:type="spellStart"/>
      <w:r w:rsidRPr="00BC660E">
        <w:rPr>
          <w:b/>
          <w:bCs/>
          <w:szCs w:val="24"/>
        </w:rPr>
        <w:t>barang</w:t>
      </w:r>
      <w:proofErr w:type="spellEnd"/>
    </w:p>
    <w:p w14:paraId="0A07CD82" w14:textId="31AE80FF" w:rsidR="00B3756C" w:rsidRDefault="00B3756C" w:rsidP="00C657BF">
      <w:pPr>
        <w:pStyle w:val="STTSSegmenProgramContent"/>
      </w:pPr>
      <w:r>
        <w:rPr>
          <w:lang w:val="id-ID"/>
        </w:rPr>
        <w:t>begin</w:t>
      </w:r>
    </w:p>
    <w:p w14:paraId="1651A3EF" w14:textId="3E20C3E4" w:rsidR="00C657BF" w:rsidRPr="00FE099F" w:rsidRDefault="00C657BF" w:rsidP="00C657BF">
      <w:pPr>
        <w:pStyle w:val="STTSSegmenProgramContent"/>
      </w:pPr>
      <w:r w:rsidRPr="00FE099F">
        <w:t xml:space="preserve">If </w:t>
      </w:r>
      <w:proofErr w:type="spellStart"/>
      <w:proofErr w:type="gramStart"/>
      <w:r w:rsidRPr="00FE099F">
        <w:t>kategori</w:t>
      </w:r>
      <w:proofErr w:type="spellEnd"/>
      <w:r w:rsidRPr="00FE099F">
        <w:t>[</w:t>
      </w:r>
      <w:proofErr w:type="gramEnd"/>
      <w:r w:rsidRPr="00FE099F">
        <w:t xml:space="preserve">] </w:t>
      </w:r>
      <w:r>
        <w:t>is equal</w:t>
      </w:r>
      <w:r w:rsidRPr="00FE099F">
        <w:t xml:space="preserve"> “all” then</w:t>
      </w:r>
    </w:p>
    <w:p w14:paraId="550AC3EA" w14:textId="77777777" w:rsidR="00C657BF" w:rsidRPr="00FE099F" w:rsidRDefault="00C657BF" w:rsidP="00C657BF">
      <w:pPr>
        <w:pStyle w:val="STTSSegmenProgramContent"/>
      </w:pPr>
      <w:r>
        <w:t xml:space="preserve">   </w:t>
      </w:r>
      <w:r w:rsidRPr="00FE099F">
        <w:t xml:space="preserve">Print filter </w:t>
      </w:r>
      <w:proofErr w:type="spellStart"/>
      <w:r w:rsidRPr="00FE099F">
        <w:t>barang</w:t>
      </w:r>
      <w:proofErr w:type="spellEnd"/>
      <w:r w:rsidRPr="00FE099F">
        <w:t xml:space="preserve"> </w:t>
      </w:r>
      <w:proofErr w:type="spellStart"/>
      <w:r w:rsidRPr="00FE099F">
        <w:t>untuk</w:t>
      </w:r>
      <w:proofErr w:type="spellEnd"/>
      <w:r w:rsidRPr="00FE099F">
        <w:t xml:space="preserve"> all success</w:t>
      </w:r>
    </w:p>
    <w:p w14:paraId="190ADBC6" w14:textId="77777777" w:rsidR="00C657BF" w:rsidRPr="00FE099F" w:rsidRDefault="00C657BF" w:rsidP="00C657BF">
      <w:pPr>
        <w:pStyle w:val="STTSSegmenProgramContent"/>
      </w:pPr>
      <w:r w:rsidRPr="00FE099F">
        <w:t xml:space="preserve">Elseif </w:t>
      </w:r>
      <w:proofErr w:type="spellStart"/>
      <w:proofErr w:type="gramStart"/>
      <w:r w:rsidRPr="00FE099F">
        <w:t>kategori</w:t>
      </w:r>
      <w:proofErr w:type="spellEnd"/>
      <w:r w:rsidRPr="00FE099F">
        <w:t>[</w:t>
      </w:r>
      <w:proofErr w:type="gramEnd"/>
      <w:r w:rsidRPr="00FE099F">
        <w:t xml:space="preserve">] </w:t>
      </w:r>
      <w:r>
        <w:t>is not equal</w:t>
      </w:r>
      <w:r w:rsidRPr="00FE099F">
        <w:t xml:space="preserve"> “all”</w:t>
      </w:r>
    </w:p>
    <w:p w14:paraId="509E06C2" w14:textId="77777777" w:rsidR="00C657BF" w:rsidRPr="00FE099F" w:rsidRDefault="00C657BF" w:rsidP="00C657BF">
      <w:pPr>
        <w:pStyle w:val="STTSSegmenProgramContent"/>
      </w:pPr>
      <w:r>
        <w:t xml:space="preserve">   </w:t>
      </w:r>
      <w:r w:rsidRPr="00FE099F">
        <w:t xml:space="preserve">Print filter </w:t>
      </w:r>
      <w:proofErr w:type="spellStart"/>
      <w:r w:rsidRPr="00FE099F">
        <w:t>barang</w:t>
      </w:r>
      <w:proofErr w:type="spellEnd"/>
      <w:r w:rsidRPr="00FE099F">
        <w:t xml:space="preserve"> </w:t>
      </w:r>
      <w:proofErr w:type="spellStart"/>
      <w:proofErr w:type="gramStart"/>
      <w:r w:rsidRPr="00FE099F">
        <w:t>untuk</w:t>
      </w:r>
      <w:proofErr w:type="spellEnd"/>
      <w:r>
        <w:t xml:space="preserve"> </w:t>
      </w:r>
      <w:r w:rsidRPr="00FE099F">
        <w:t xml:space="preserve"> </w:t>
      </w:r>
      <w:proofErr w:type="spellStart"/>
      <w:r w:rsidRPr="00FE099F">
        <w:t>kategori</w:t>
      </w:r>
      <w:proofErr w:type="spellEnd"/>
      <w:proofErr w:type="gramEnd"/>
      <w:r w:rsidRPr="00FE099F">
        <w:t>[] success</w:t>
      </w:r>
    </w:p>
    <w:p w14:paraId="5976136C" w14:textId="0E978EC1" w:rsidR="00C657BF" w:rsidRDefault="00C657BF" w:rsidP="00C657BF">
      <w:pPr>
        <w:pStyle w:val="STTSSegmenProgramContent"/>
      </w:pPr>
      <w:r w:rsidRPr="00FE099F">
        <w:t>End if</w:t>
      </w:r>
    </w:p>
    <w:p w14:paraId="674C4CF7" w14:textId="28FEFEE4" w:rsidR="00B3756C" w:rsidRDefault="00B3756C" w:rsidP="00C657BF">
      <w:pPr>
        <w:pStyle w:val="STTSSegmenProgramContent"/>
      </w:pPr>
      <w:r>
        <w:rPr>
          <w:lang w:val="id-ID"/>
        </w:rPr>
        <w:t>end</w:t>
      </w:r>
    </w:p>
    <w:p w14:paraId="21D3F2FF" w14:textId="77777777" w:rsidR="00C657BF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5B1DF587" w14:textId="77777777" w:rsidR="00C657BF" w:rsidRPr="005879CB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27613488" w14:textId="77777777" w:rsidR="00C657BF" w:rsidRPr="00BC660E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3,2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Login</w:t>
      </w:r>
    </w:p>
    <w:p w14:paraId="51B50BE7" w14:textId="638E4CD8" w:rsidR="00CD54B2" w:rsidRDefault="00CD54B2" w:rsidP="00FB2524">
      <w:pPr>
        <w:pStyle w:val="STTSSegmenProgramContent"/>
        <w:numPr>
          <w:ilvl w:val="0"/>
          <w:numId w:val="19"/>
        </w:numPr>
        <w:ind w:hanging="720"/>
      </w:pPr>
      <w:r>
        <w:rPr>
          <w:lang w:val="id-ID"/>
        </w:rPr>
        <w:t>begin</w:t>
      </w:r>
    </w:p>
    <w:p w14:paraId="5728FBE1" w14:textId="7CBBF50E" w:rsidR="00C657BF" w:rsidRPr="00501817" w:rsidRDefault="00C657BF" w:rsidP="00FB2524">
      <w:pPr>
        <w:pStyle w:val="STTSSegmenProgramContent"/>
        <w:numPr>
          <w:ilvl w:val="0"/>
          <w:numId w:val="19"/>
        </w:numPr>
        <w:ind w:hanging="720"/>
      </w:pPr>
      <w:r w:rsidRPr="00501817">
        <w:t>If email is not Null and password is not null then</w:t>
      </w:r>
    </w:p>
    <w:p w14:paraId="5A53C299" w14:textId="77777777" w:rsidR="00C657BF" w:rsidRPr="00501817" w:rsidRDefault="00C657BF" w:rsidP="00C657BF">
      <w:pPr>
        <w:pStyle w:val="STTSSegmenProgramContent"/>
      </w:pPr>
      <w:r w:rsidRPr="00501817">
        <w:t xml:space="preserve">   If email is equal admin and password is equal admin then</w:t>
      </w:r>
    </w:p>
    <w:p w14:paraId="5A5D5BF2" w14:textId="77777777" w:rsidR="00C657BF" w:rsidRPr="00501817" w:rsidRDefault="00C657BF" w:rsidP="00C657BF">
      <w:pPr>
        <w:pStyle w:val="STTSSegmenProgramContent"/>
      </w:pPr>
      <w:r w:rsidRPr="00501817">
        <w:t xml:space="preserve">      Print login </w:t>
      </w:r>
      <w:proofErr w:type="spellStart"/>
      <w:r w:rsidRPr="00501817">
        <w:t>sebagai</w:t>
      </w:r>
      <w:proofErr w:type="spellEnd"/>
      <w:r w:rsidRPr="00501817">
        <w:t xml:space="preserve"> admin</w:t>
      </w:r>
    </w:p>
    <w:p w14:paraId="4A9D3020" w14:textId="77777777" w:rsidR="00C657BF" w:rsidRPr="00501817" w:rsidRDefault="00C657BF" w:rsidP="00C657BF">
      <w:pPr>
        <w:pStyle w:val="STTSSegmenProgramContent"/>
      </w:pPr>
      <w:r w:rsidRPr="00501817">
        <w:t xml:space="preserve">   Elseif email is equal user and password is </w:t>
      </w:r>
      <w:proofErr w:type="spellStart"/>
      <w:r w:rsidRPr="00501817">
        <w:t>equald</w:t>
      </w:r>
      <w:proofErr w:type="spellEnd"/>
      <w:r w:rsidRPr="00501817">
        <w:t xml:space="preserve"> user then</w:t>
      </w:r>
    </w:p>
    <w:p w14:paraId="0B4C13F8" w14:textId="77777777" w:rsidR="00C657BF" w:rsidRPr="00501817" w:rsidRDefault="00C657BF" w:rsidP="00C657BF">
      <w:pPr>
        <w:pStyle w:val="STTSSegmenProgramContent"/>
      </w:pPr>
      <w:r w:rsidRPr="00501817">
        <w:t xml:space="preserve">      Print login </w:t>
      </w:r>
      <w:proofErr w:type="spellStart"/>
      <w:r w:rsidRPr="00501817">
        <w:t>sebagai</w:t>
      </w:r>
      <w:proofErr w:type="spellEnd"/>
      <w:r w:rsidRPr="00501817">
        <w:t xml:space="preserve"> User</w:t>
      </w:r>
    </w:p>
    <w:p w14:paraId="00A6CA7E" w14:textId="77777777" w:rsidR="00C657BF" w:rsidRPr="00501817" w:rsidRDefault="00C657BF" w:rsidP="00C657BF">
      <w:pPr>
        <w:pStyle w:val="STTSSegmenProgramContent"/>
      </w:pPr>
      <w:r w:rsidRPr="00501817">
        <w:t xml:space="preserve">   End if</w:t>
      </w:r>
    </w:p>
    <w:p w14:paraId="19B2FC7F" w14:textId="77777777" w:rsidR="00C657BF" w:rsidRPr="00501817" w:rsidRDefault="00C657BF" w:rsidP="00C657BF">
      <w:pPr>
        <w:pStyle w:val="STTSSegmenProgramContent"/>
      </w:pPr>
      <w:r w:rsidRPr="00501817">
        <w:t>Else then</w:t>
      </w:r>
    </w:p>
    <w:p w14:paraId="028D5AE0" w14:textId="77777777" w:rsidR="00C657BF" w:rsidRPr="00501817" w:rsidRDefault="00C657BF" w:rsidP="00C657BF">
      <w:pPr>
        <w:pStyle w:val="STTSSegmenProgramContent"/>
      </w:pPr>
      <w:r w:rsidRPr="00501817">
        <w:t>Print “data fill blank”</w:t>
      </w:r>
    </w:p>
    <w:p w14:paraId="22ADB2B2" w14:textId="77777777" w:rsidR="00CD54B2" w:rsidRDefault="00C657BF" w:rsidP="00C657BF">
      <w:pPr>
        <w:pStyle w:val="STTSSegmenProgramContent"/>
      </w:pPr>
      <w:r w:rsidRPr="00501817">
        <w:t>End if</w:t>
      </w:r>
    </w:p>
    <w:p w14:paraId="03E3EDFA" w14:textId="7A0AA2EA" w:rsidR="00C657BF" w:rsidRPr="005879CB" w:rsidRDefault="00CD54B2" w:rsidP="00C657BF">
      <w:pPr>
        <w:pStyle w:val="STTSSegmenProgramContent"/>
      </w:pPr>
      <w:r>
        <w:rPr>
          <w:lang w:val="id-ID"/>
        </w:rPr>
        <w:t>end</w:t>
      </w:r>
      <w:r w:rsidR="00C657BF" w:rsidRPr="00501817">
        <w:t xml:space="preserve"> </w:t>
      </w:r>
    </w:p>
    <w:p w14:paraId="5A2D3A31" w14:textId="77777777" w:rsidR="00C657BF" w:rsidRDefault="00C657BF" w:rsidP="00C657BF">
      <w:pPr>
        <w:rPr>
          <w:szCs w:val="24"/>
        </w:rPr>
      </w:pPr>
    </w:p>
    <w:p w14:paraId="6CC85A26" w14:textId="1AB8F973" w:rsidR="00C657BF" w:rsidRPr="00F251D4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3.3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Register</w:t>
      </w:r>
    </w:p>
    <w:p w14:paraId="5229B3C4" w14:textId="6DB53B41" w:rsidR="00B3756C" w:rsidRDefault="00B3756C" w:rsidP="00FB2524">
      <w:pPr>
        <w:pStyle w:val="STTSSegmenProgramContent"/>
        <w:numPr>
          <w:ilvl w:val="0"/>
          <w:numId w:val="46"/>
        </w:numPr>
        <w:ind w:hanging="720"/>
      </w:pPr>
      <w:r w:rsidRPr="00CD54B2">
        <w:rPr>
          <w:lang w:val="id-ID"/>
        </w:rPr>
        <w:t>begin</w:t>
      </w:r>
    </w:p>
    <w:p w14:paraId="5D3766A1" w14:textId="7E7463E8" w:rsidR="00C657BF" w:rsidRPr="00AA782C" w:rsidRDefault="00C657BF" w:rsidP="00FB2524">
      <w:pPr>
        <w:pStyle w:val="STTSSegmenProgramContent"/>
        <w:numPr>
          <w:ilvl w:val="0"/>
          <w:numId w:val="19"/>
        </w:numPr>
        <w:ind w:hanging="720"/>
      </w:pPr>
      <w:r w:rsidRPr="00AA782C">
        <w:t>If email is not null and username is not null and pass is not null then</w:t>
      </w:r>
    </w:p>
    <w:p w14:paraId="31690E06" w14:textId="77777777" w:rsidR="00C657BF" w:rsidRPr="00AA782C" w:rsidRDefault="00C657BF" w:rsidP="00C657BF">
      <w:pPr>
        <w:pStyle w:val="STTSSegmenProgramContent"/>
      </w:pPr>
      <w:r w:rsidRPr="00AA782C">
        <w:t xml:space="preserve">   If pass is equal </w:t>
      </w:r>
      <w:proofErr w:type="spellStart"/>
      <w:r w:rsidRPr="00AA782C">
        <w:t>passConfirm</w:t>
      </w:r>
      <w:proofErr w:type="spellEnd"/>
      <w:r w:rsidRPr="00AA782C">
        <w:t xml:space="preserve"> then</w:t>
      </w:r>
    </w:p>
    <w:p w14:paraId="264BC65C" w14:textId="77777777" w:rsidR="00C657BF" w:rsidRPr="00AA782C" w:rsidRDefault="00C657BF" w:rsidP="00C657BF">
      <w:pPr>
        <w:pStyle w:val="STTSSegmenProgramContent"/>
      </w:pPr>
      <w:r w:rsidRPr="00AA782C">
        <w:t xml:space="preserve">      Print Register </w:t>
      </w:r>
      <w:proofErr w:type="spellStart"/>
      <w:r w:rsidRPr="00AA782C">
        <w:t>Berhasil</w:t>
      </w:r>
      <w:proofErr w:type="spellEnd"/>
    </w:p>
    <w:p w14:paraId="44058A84" w14:textId="77777777" w:rsidR="00C657BF" w:rsidRPr="00AA782C" w:rsidRDefault="00C657BF" w:rsidP="00C657BF">
      <w:pPr>
        <w:pStyle w:val="STTSSegmenProgramContent"/>
      </w:pPr>
      <w:r w:rsidRPr="00AA782C">
        <w:t xml:space="preserve">   Else then</w:t>
      </w:r>
    </w:p>
    <w:p w14:paraId="239FD4A7" w14:textId="77777777" w:rsidR="00C657BF" w:rsidRPr="00AA782C" w:rsidRDefault="00C657BF" w:rsidP="00C657BF">
      <w:pPr>
        <w:pStyle w:val="STTSSegmenProgramContent"/>
      </w:pPr>
      <w:r w:rsidRPr="00AA782C">
        <w:t xml:space="preserve">      Print Password not match with Confirm Password</w:t>
      </w:r>
    </w:p>
    <w:p w14:paraId="45ADD752" w14:textId="77777777" w:rsidR="00C657BF" w:rsidRPr="00AA782C" w:rsidRDefault="00C657BF" w:rsidP="00C657BF">
      <w:pPr>
        <w:pStyle w:val="STTSSegmenProgramContent"/>
      </w:pPr>
      <w:r w:rsidRPr="00AA782C">
        <w:t xml:space="preserve">   End if</w:t>
      </w:r>
    </w:p>
    <w:p w14:paraId="392A37A9" w14:textId="77777777" w:rsidR="00C657BF" w:rsidRPr="00AA782C" w:rsidRDefault="00C657BF" w:rsidP="00C657BF">
      <w:pPr>
        <w:pStyle w:val="STTSSegmenProgramContent"/>
      </w:pPr>
      <w:r w:rsidRPr="00AA782C">
        <w:t>Else then</w:t>
      </w:r>
    </w:p>
    <w:p w14:paraId="23A62431" w14:textId="77777777" w:rsidR="00C657BF" w:rsidRPr="00AA782C" w:rsidRDefault="00C657BF" w:rsidP="00C657BF">
      <w:pPr>
        <w:pStyle w:val="STTSSegmenProgramContent"/>
      </w:pPr>
      <w:r w:rsidRPr="00AA782C">
        <w:t>Print data is fill blank</w:t>
      </w:r>
    </w:p>
    <w:p w14:paraId="37C71E74" w14:textId="5CAF1510" w:rsidR="00C657BF" w:rsidRDefault="00C657BF" w:rsidP="00C657BF">
      <w:pPr>
        <w:pStyle w:val="STTSSegmenProgramContent"/>
      </w:pPr>
      <w:r w:rsidRPr="00AA782C">
        <w:t>End if</w:t>
      </w:r>
    </w:p>
    <w:p w14:paraId="43C7E8BE" w14:textId="326DECC3" w:rsidR="00B3756C" w:rsidRPr="00AA782C" w:rsidRDefault="00B3756C" w:rsidP="00C657BF">
      <w:pPr>
        <w:pStyle w:val="STTSSegmenProgramContent"/>
      </w:pPr>
      <w:r>
        <w:rPr>
          <w:lang w:val="id-ID"/>
        </w:rPr>
        <w:t>end</w:t>
      </w:r>
    </w:p>
    <w:p w14:paraId="6CE819E3" w14:textId="77777777" w:rsidR="00C657BF" w:rsidRDefault="00C657BF" w:rsidP="00C657BF">
      <w:pPr>
        <w:rPr>
          <w:szCs w:val="24"/>
        </w:rPr>
      </w:pPr>
    </w:p>
    <w:p w14:paraId="1F35F9D3" w14:textId="77777777" w:rsidR="00C657BF" w:rsidRPr="00BC660E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CRUD</w:t>
      </w:r>
    </w:p>
    <w:p w14:paraId="74BDDDE7" w14:textId="3CC30CBA" w:rsidR="00C657BF" w:rsidRPr="00BC660E" w:rsidRDefault="00C657BF" w:rsidP="00C657BF">
      <w:pPr>
        <w:jc w:val="center"/>
        <w:rPr>
          <w:szCs w:val="24"/>
        </w:rPr>
      </w:pPr>
      <w:r w:rsidRPr="00BC660E">
        <w:rPr>
          <w:szCs w:val="24"/>
        </w:rPr>
        <w:t>Insert</w:t>
      </w:r>
      <w:r w:rsidR="00DD7283">
        <w:rPr>
          <w:szCs w:val="24"/>
        </w:rPr>
        <w:t xml:space="preserve"> </w:t>
      </w:r>
      <w:proofErr w:type="spellStart"/>
      <w:r w:rsidR="00DD7283">
        <w:rPr>
          <w:szCs w:val="24"/>
        </w:rPr>
        <w:t>barang</w:t>
      </w:r>
      <w:proofErr w:type="spellEnd"/>
    </w:p>
    <w:p w14:paraId="7D3BF6F6" w14:textId="0C995254" w:rsidR="00B3756C" w:rsidRDefault="00B3756C" w:rsidP="00FB2524">
      <w:pPr>
        <w:pStyle w:val="STTSSegmenProgramContent"/>
        <w:numPr>
          <w:ilvl w:val="0"/>
          <w:numId w:val="47"/>
        </w:numPr>
        <w:ind w:hanging="720"/>
      </w:pPr>
      <w:r w:rsidRPr="00CD54B2">
        <w:rPr>
          <w:lang w:val="id-ID"/>
        </w:rPr>
        <w:t>begin</w:t>
      </w:r>
    </w:p>
    <w:p w14:paraId="32F6E759" w14:textId="7BE78DE8" w:rsidR="00C657BF" w:rsidRDefault="00C657BF" w:rsidP="00FB2524">
      <w:pPr>
        <w:pStyle w:val="STTSSegmenProgramContent"/>
        <w:numPr>
          <w:ilvl w:val="0"/>
          <w:numId w:val="19"/>
        </w:numPr>
        <w:ind w:left="709" w:hanging="709"/>
      </w:pPr>
      <w:r>
        <w:t>query = “”</w:t>
      </w:r>
    </w:p>
    <w:p w14:paraId="451601B2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784BE4A0" w14:textId="77777777" w:rsidR="00C657BF" w:rsidRPr="00924D0E" w:rsidRDefault="00C657BF" w:rsidP="00C657BF">
      <w:pPr>
        <w:pStyle w:val="STTSSegmenProgramContent"/>
      </w:pPr>
      <w:r w:rsidRPr="00924D0E">
        <w:t xml:space="preserve">     Call </w:t>
      </w:r>
      <w:proofErr w:type="spellStart"/>
      <w:proofErr w:type="gramStart"/>
      <w:r w:rsidRPr="00924D0E">
        <w:t>getKodekat</w:t>
      </w:r>
      <w:proofErr w:type="spellEnd"/>
      <w:r w:rsidRPr="00924D0E">
        <w:t>(</w:t>
      </w:r>
      <w:proofErr w:type="gramEnd"/>
      <w:r w:rsidRPr="00924D0E">
        <w:t>)</w:t>
      </w:r>
    </w:p>
    <w:p w14:paraId="128EBB99" w14:textId="77777777" w:rsidR="00C657BF" w:rsidRPr="007C78BD" w:rsidRDefault="00C657BF" w:rsidP="00C657BF">
      <w:pPr>
        <w:pStyle w:val="STTSSegmenProgramContent"/>
      </w:pPr>
      <w:r w:rsidRPr="00924D0E">
        <w:t xml:space="preserve">     Call </w:t>
      </w:r>
      <w:proofErr w:type="spellStart"/>
      <w:proofErr w:type="gramStart"/>
      <w:r w:rsidRPr="00924D0E">
        <w:t>getKodemerk</w:t>
      </w:r>
      <w:proofErr w:type="spellEnd"/>
      <w:r w:rsidRPr="00924D0E">
        <w:t>(</w:t>
      </w:r>
      <w:proofErr w:type="gramEnd"/>
      <w:r w:rsidRPr="00924D0E">
        <w:t>)</w:t>
      </w:r>
    </w:p>
    <w:p w14:paraId="08BF9E99" w14:textId="77777777" w:rsidR="00C657BF" w:rsidRPr="00AB53DB" w:rsidRDefault="00C657BF" w:rsidP="00C657BF">
      <w:pPr>
        <w:pStyle w:val="STTSSegmenProgramContent"/>
      </w:pPr>
      <w:r>
        <w:lastRenderedPageBreak/>
        <w:t xml:space="preserve">     Query = “</w:t>
      </w:r>
      <w:r w:rsidRPr="00D66083">
        <w:t xml:space="preserve">insert into </w:t>
      </w:r>
      <w:proofErr w:type="gramStart"/>
      <w:r w:rsidRPr="00D66083">
        <w:t>BARANG(</w:t>
      </w:r>
      <w:proofErr w:type="gramEnd"/>
      <w:r w:rsidRPr="00D66083">
        <w:t>NAMA_BARANG, MERK, KATEGORI,STOK,HARGA)</w:t>
      </w:r>
      <w:r>
        <w:t>”+“</w:t>
      </w:r>
      <w:r w:rsidRPr="00D66083">
        <w:t>values('{</w:t>
      </w:r>
      <w:r>
        <w:t>nm_barang</w:t>
      </w:r>
      <w:r w:rsidRPr="00D66083">
        <w:t>}','{kodemerk}','{kodekat}',{</w:t>
      </w:r>
      <w:r>
        <w:t>stock</w:t>
      </w:r>
      <w:r w:rsidRPr="00D66083">
        <w:t>},{</w:t>
      </w:r>
      <w:r>
        <w:t>harga</w:t>
      </w:r>
      <w:r w:rsidRPr="00D66083">
        <w:t>})</w:t>
      </w:r>
      <w:r>
        <w:t>”</w:t>
      </w:r>
    </w:p>
    <w:p w14:paraId="3A340808" w14:textId="77777777" w:rsidR="00C657BF" w:rsidRPr="00924D0E" w:rsidRDefault="00C657BF" w:rsidP="00C657BF">
      <w:pPr>
        <w:pStyle w:val="STTSSegmenProgramContent"/>
      </w:pPr>
      <w:r w:rsidRPr="00924D0E">
        <w:t xml:space="preserve">     Print </w:t>
      </w:r>
      <w:r>
        <w:t>Update</w:t>
      </w:r>
      <w:r w:rsidRPr="00924D0E">
        <w:t xml:space="preserve">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7924FA70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1AA88B3B" w14:textId="77777777" w:rsidR="00C657BF" w:rsidRPr="00924D0E" w:rsidRDefault="00C657BF" w:rsidP="00C657BF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4EF229AE" w14:textId="70F810D7" w:rsidR="00C657BF" w:rsidRDefault="00C657BF" w:rsidP="00C657BF">
      <w:pPr>
        <w:pStyle w:val="STTSSegmenProgramContent"/>
      </w:pPr>
      <w:r w:rsidRPr="00924D0E">
        <w:t>End if</w:t>
      </w:r>
    </w:p>
    <w:p w14:paraId="77AB0E60" w14:textId="63475D83" w:rsidR="00B3756C" w:rsidRDefault="00B3756C" w:rsidP="00C657BF">
      <w:pPr>
        <w:pStyle w:val="STTSSegmenProgramContent"/>
      </w:pPr>
      <w:r>
        <w:rPr>
          <w:lang w:val="id-ID"/>
        </w:rPr>
        <w:t>end</w:t>
      </w:r>
    </w:p>
    <w:p w14:paraId="3B35CA7C" w14:textId="77777777" w:rsidR="00C657BF" w:rsidRPr="00A83F3B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19A5BB76" w14:textId="2302B1AD" w:rsidR="00C657BF" w:rsidRPr="00BC660E" w:rsidRDefault="00C657BF" w:rsidP="00C657BF">
      <w:pPr>
        <w:jc w:val="center"/>
        <w:rPr>
          <w:szCs w:val="24"/>
        </w:rPr>
      </w:pPr>
      <w:r w:rsidRPr="00BC660E">
        <w:rPr>
          <w:szCs w:val="24"/>
        </w:rPr>
        <w:t>Delete</w:t>
      </w:r>
      <w:r w:rsidR="00DD7283">
        <w:rPr>
          <w:szCs w:val="24"/>
        </w:rPr>
        <w:t xml:space="preserve"> </w:t>
      </w:r>
      <w:proofErr w:type="spellStart"/>
      <w:r w:rsidR="00DD7283">
        <w:rPr>
          <w:szCs w:val="24"/>
        </w:rPr>
        <w:t>barang</w:t>
      </w:r>
      <w:proofErr w:type="spellEnd"/>
    </w:p>
    <w:p w14:paraId="7A762BB0" w14:textId="0B1A000B" w:rsidR="00B3756C" w:rsidRDefault="00B3756C" w:rsidP="00FB2524">
      <w:pPr>
        <w:pStyle w:val="STTSSegmenProgramContent"/>
        <w:numPr>
          <w:ilvl w:val="0"/>
          <w:numId w:val="19"/>
        </w:numPr>
        <w:ind w:hanging="720"/>
      </w:pPr>
      <w:r>
        <w:rPr>
          <w:lang w:val="id-ID"/>
        </w:rPr>
        <w:t>begin</w:t>
      </w:r>
    </w:p>
    <w:p w14:paraId="06154B21" w14:textId="4ED91E8F" w:rsidR="00C657BF" w:rsidRDefault="00C657BF" w:rsidP="00FB2524">
      <w:pPr>
        <w:pStyle w:val="STTSSegmenProgramContent"/>
        <w:numPr>
          <w:ilvl w:val="0"/>
          <w:numId w:val="19"/>
        </w:numPr>
        <w:ind w:hanging="720"/>
      </w:pPr>
      <w:r>
        <w:t>Query = “”</w:t>
      </w:r>
    </w:p>
    <w:p w14:paraId="79EFD95F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01730E0C" w14:textId="77777777" w:rsidR="00C657BF" w:rsidRPr="00924D0E" w:rsidRDefault="00C657BF" w:rsidP="00C657BF">
      <w:pPr>
        <w:pStyle w:val="STTSSegmenProgramContent"/>
      </w:pPr>
      <w:r>
        <w:t xml:space="preserve">     Query = “</w:t>
      </w:r>
      <w:r w:rsidRPr="00D66083">
        <w:t xml:space="preserve">delete from </w:t>
      </w:r>
      <w:proofErr w:type="spellStart"/>
      <w:r w:rsidRPr="00D66083">
        <w:t>barang</w:t>
      </w:r>
      <w:proofErr w:type="spellEnd"/>
      <w:r w:rsidRPr="00D66083">
        <w:t xml:space="preserve"> where ID = {index+1}</w:t>
      </w:r>
      <w:r>
        <w:t>”</w:t>
      </w:r>
    </w:p>
    <w:p w14:paraId="35EE91A4" w14:textId="77777777" w:rsidR="00C657BF" w:rsidRPr="00924D0E" w:rsidRDefault="00C657BF" w:rsidP="00C657BF">
      <w:pPr>
        <w:pStyle w:val="STTSSegmenProgramContent"/>
      </w:pPr>
      <w:r w:rsidRPr="00924D0E">
        <w:t xml:space="preserve">     Print Delete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1C560BA9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2C0A117C" w14:textId="77777777" w:rsidR="00C657BF" w:rsidRPr="00924D0E" w:rsidRDefault="00C657BF" w:rsidP="00C657BF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194D99A4" w14:textId="7F804B62" w:rsidR="00C657BF" w:rsidRDefault="00C657BF" w:rsidP="00C657BF">
      <w:pPr>
        <w:pStyle w:val="STTSSegmenProgramContent"/>
      </w:pPr>
      <w:r w:rsidRPr="00924D0E">
        <w:t>End if</w:t>
      </w:r>
    </w:p>
    <w:p w14:paraId="77D8E0F0" w14:textId="1E2E93C4" w:rsidR="00B3756C" w:rsidRPr="00924D0E" w:rsidRDefault="00B3756C" w:rsidP="00C657BF">
      <w:pPr>
        <w:pStyle w:val="STTSSegmenProgramContent"/>
      </w:pPr>
      <w:r>
        <w:rPr>
          <w:lang w:val="id-ID"/>
        </w:rPr>
        <w:t>end</w:t>
      </w:r>
    </w:p>
    <w:p w14:paraId="510BE904" w14:textId="77777777" w:rsidR="00C657BF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50F72062" w14:textId="77777777" w:rsidR="00C657BF" w:rsidRDefault="00C657BF" w:rsidP="00C657BF">
      <w:pPr>
        <w:rPr>
          <w:szCs w:val="24"/>
        </w:rPr>
      </w:pPr>
    </w:p>
    <w:p w14:paraId="33A238F4" w14:textId="73B052ED" w:rsidR="00C657BF" w:rsidRPr="00BC660E" w:rsidRDefault="00C657BF" w:rsidP="00C657BF">
      <w:pPr>
        <w:jc w:val="center"/>
        <w:rPr>
          <w:color w:val="000000"/>
          <w:szCs w:val="24"/>
        </w:rPr>
      </w:pPr>
      <w:r w:rsidRPr="00BC660E">
        <w:rPr>
          <w:szCs w:val="24"/>
        </w:rPr>
        <w:t>Update</w:t>
      </w:r>
      <w:r w:rsidRPr="00BC660E">
        <w:rPr>
          <w:color w:val="000000"/>
          <w:szCs w:val="24"/>
        </w:rPr>
        <w:t> </w:t>
      </w:r>
      <w:proofErr w:type="spellStart"/>
      <w:r w:rsidR="00DD7283">
        <w:rPr>
          <w:color w:val="000000"/>
          <w:szCs w:val="24"/>
        </w:rPr>
        <w:t>barang</w:t>
      </w:r>
      <w:proofErr w:type="spellEnd"/>
    </w:p>
    <w:p w14:paraId="4F6C8FA8" w14:textId="7D406C87" w:rsidR="00B3756C" w:rsidRDefault="00B3756C" w:rsidP="00FB2524">
      <w:pPr>
        <w:pStyle w:val="STTSSegmenProgramContent"/>
        <w:numPr>
          <w:ilvl w:val="0"/>
          <w:numId w:val="45"/>
        </w:numPr>
        <w:ind w:hanging="720"/>
      </w:pPr>
      <w:r w:rsidRPr="00CD54B2">
        <w:rPr>
          <w:lang w:val="id-ID"/>
        </w:rPr>
        <w:t>begin</w:t>
      </w:r>
    </w:p>
    <w:p w14:paraId="716FAAF3" w14:textId="43DB4ED8" w:rsidR="00C657BF" w:rsidRDefault="00C657BF" w:rsidP="00FB2524">
      <w:pPr>
        <w:pStyle w:val="STTSSegmenProgramContent"/>
        <w:numPr>
          <w:ilvl w:val="0"/>
          <w:numId w:val="19"/>
        </w:numPr>
        <w:ind w:hanging="720"/>
      </w:pPr>
      <w:r>
        <w:t>query = “”</w:t>
      </w:r>
    </w:p>
    <w:p w14:paraId="63FE22F6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27902CC8" w14:textId="77777777" w:rsidR="00C657BF" w:rsidRPr="00AB53DB" w:rsidRDefault="00C657BF" w:rsidP="00C657BF">
      <w:pPr>
        <w:pStyle w:val="STTSSegmenProgramContent"/>
      </w:pPr>
      <w:r>
        <w:t xml:space="preserve">     Query = “</w:t>
      </w:r>
      <w:r w:rsidRPr="00D66083">
        <w:t xml:space="preserve">Update Barang SET NAMA_BARANG = </w:t>
      </w:r>
      <w:proofErr w:type="gramStart"/>
      <w:r w:rsidRPr="00D66083">
        <w:t xml:space="preserve">'{ </w:t>
      </w:r>
      <w:proofErr w:type="spellStart"/>
      <w:r>
        <w:t>nm</w:t>
      </w:r>
      <w:proofErr w:type="gramEnd"/>
      <w:r>
        <w:t>_barang</w:t>
      </w:r>
      <w:proofErr w:type="spellEnd"/>
      <w:r w:rsidRPr="00D66083">
        <w:t xml:space="preserve"> }',MERK = '{ </w:t>
      </w:r>
      <w:proofErr w:type="spellStart"/>
      <w:r w:rsidRPr="00D66083">
        <w:t>kodemerk</w:t>
      </w:r>
      <w:proofErr w:type="spellEnd"/>
      <w:r w:rsidRPr="00D66083">
        <w:t xml:space="preserve"> }',</w:t>
      </w:r>
      <w:proofErr w:type="spellStart"/>
      <w:r w:rsidRPr="00D66083">
        <w:t>kategori</w:t>
      </w:r>
      <w:proofErr w:type="spellEnd"/>
      <w:r w:rsidRPr="00D66083">
        <w:t xml:space="preserve"> = '{ </w:t>
      </w:r>
      <w:proofErr w:type="spellStart"/>
      <w:r w:rsidRPr="00D66083">
        <w:t>kodekat</w:t>
      </w:r>
      <w:proofErr w:type="spellEnd"/>
      <w:r w:rsidRPr="00D66083">
        <w:t xml:space="preserve"> }',STOK = {</w:t>
      </w:r>
      <w:r>
        <w:t>stock</w:t>
      </w:r>
      <w:r w:rsidRPr="00D66083">
        <w:t>},HARGA = {</w:t>
      </w:r>
      <w:proofErr w:type="spellStart"/>
      <w:r>
        <w:t>harga</w:t>
      </w:r>
      <w:proofErr w:type="spellEnd"/>
      <w:r w:rsidRPr="00D66083">
        <w:t>} Where id = " + (index+1)</w:t>
      </w:r>
      <w:r>
        <w:t>”</w:t>
      </w:r>
    </w:p>
    <w:p w14:paraId="6112C055" w14:textId="77777777" w:rsidR="00C657BF" w:rsidRPr="00924D0E" w:rsidRDefault="00C657BF" w:rsidP="00C657BF">
      <w:pPr>
        <w:pStyle w:val="STTSSegmenProgramContent"/>
      </w:pPr>
      <w:r w:rsidRPr="00924D0E">
        <w:t xml:space="preserve">     Print </w:t>
      </w:r>
      <w:r>
        <w:t>Update</w:t>
      </w:r>
      <w:r w:rsidRPr="00924D0E">
        <w:t xml:space="preserve">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27696841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11D14442" w14:textId="77777777" w:rsidR="00C657BF" w:rsidRPr="00924D0E" w:rsidRDefault="00C657BF" w:rsidP="00C657BF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243445C3" w14:textId="2B9080B0" w:rsidR="00C657BF" w:rsidRDefault="00C657BF" w:rsidP="00C657BF">
      <w:pPr>
        <w:pStyle w:val="STTSSegmenProgramContent"/>
      </w:pPr>
      <w:r w:rsidRPr="00924D0E">
        <w:t>End if</w:t>
      </w:r>
    </w:p>
    <w:p w14:paraId="61A5AD56" w14:textId="071652D5" w:rsidR="00B3756C" w:rsidRPr="00924D0E" w:rsidRDefault="00B3756C" w:rsidP="00C657BF">
      <w:pPr>
        <w:pStyle w:val="STTSSegmenProgramContent"/>
      </w:pPr>
      <w:r>
        <w:rPr>
          <w:lang w:val="id-ID"/>
        </w:rPr>
        <w:t>end</w:t>
      </w:r>
    </w:p>
    <w:p w14:paraId="0464FCA5" w14:textId="67D283AC" w:rsidR="00C657BF" w:rsidRDefault="00C657BF" w:rsidP="00C657BF">
      <w:pPr>
        <w:ind w:right="1088"/>
        <w:jc w:val="left"/>
        <w:rPr>
          <w:szCs w:val="24"/>
        </w:rPr>
      </w:pPr>
    </w:p>
    <w:p w14:paraId="12124A82" w14:textId="77777777" w:rsidR="005A76FC" w:rsidRPr="000846F2" w:rsidRDefault="005A76FC" w:rsidP="00C657BF">
      <w:pPr>
        <w:ind w:right="1088"/>
        <w:jc w:val="left"/>
        <w:rPr>
          <w:szCs w:val="24"/>
        </w:rPr>
      </w:pPr>
    </w:p>
    <w:p w14:paraId="4563927D" w14:textId="275AD840" w:rsidR="00DD7283" w:rsidRPr="00BC660E" w:rsidRDefault="00DD7283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="00781934">
        <w:rPr>
          <w:b/>
          <w:bCs/>
          <w:szCs w:val="24"/>
        </w:rPr>
        <w:t>pemilihan</w:t>
      </w:r>
      <w:proofErr w:type="spellEnd"/>
      <w:r w:rsidR="00781934">
        <w:rPr>
          <w:b/>
          <w:bCs/>
          <w:szCs w:val="24"/>
        </w:rPr>
        <w:t xml:space="preserve"> detail </w:t>
      </w:r>
      <w:proofErr w:type="spellStart"/>
      <w:r w:rsidR="00781934">
        <w:rPr>
          <w:b/>
          <w:bCs/>
          <w:szCs w:val="24"/>
        </w:rPr>
        <w:t>barang</w:t>
      </w:r>
      <w:proofErr w:type="spellEnd"/>
    </w:p>
    <w:p w14:paraId="5BCA5A2C" w14:textId="77777777" w:rsidR="00AB53DB" w:rsidRPr="00781934" w:rsidRDefault="00AB53DB" w:rsidP="00924D0E">
      <w:pPr>
        <w:tabs>
          <w:tab w:val="left" w:pos="2563"/>
        </w:tabs>
      </w:pPr>
    </w:p>
    <w:p w14:paraId="55DC8B64" w14:textId="29E929A9" w:rsidR="00B3756C" w:rsidRPr="00052F78" w:rsidRDefault="00B3756C" w:rsidP="00FB2524">
      <w:pPr>
        <w:pStyle w:val="STTSSegmenProgramContent"/>
        <w:numPr>
          <w:ilvl w:val="0"/>
          <w:numId w:val="44"/>
        </w:numPr>
        <w:ind w:hanging="720"/>
        <w:rPr>
          <w:rFonts w:cs="Courier New"/>
        </w:rPr>
      </w:pPr>
      <w:r w:rsidRPr="00052F78">
        <w:rPr>
          <w:rFonts w:cs="Courier New"/>
        </w:rPr>
        <w:t>Begin</w:t>
      </w:r>
    </w:p>
    <w:p w14:paraId="4D775826" w14:textId="10598F60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Query = “”</w:t>
      </w:r>
    </w:p>
    <w:p w14:paraId="53415A6A" w14:textId="3EDEACBC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Temp[] = {barang.clicked.name}</w:t>
      </w:r>
    </w:p>
    <w:p w14:paraId="32D97F83" w14:textId="3FADAE62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Windows.Detail.barang = visible</w:t>
      </w:r>
    </w:p>
    <w:p w14:paraId="0507BEC5" w14:textId="6859642C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Windows.Homepage = Hidden</w:t>
      </w:r>
    </w:p>
    <w:p w14:paraId="0A25E1DC" w14:textId="667CC512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Query = “</w:t>
      </w:r>
      <w:r w:rsidRPr="00052F78">
        <w:rPr>
          <w:rFonts w:cs="Courier New"/>
          <w:color w:val="A31515"/>
          <w:sz w:val="19"/>
          <w:szCs w:val="19"/>
          <w:lang w:val="en-GB"/>
        </w:rPr>
        <w:t xml:space="preserve">SELECT </w:t>
      </w:r>
      <w:proofErr w:type="spellStart"/>
      <w:r w:rsidRPr="00052F78">
        <w:rPr>
          <w:rFonts w:cs="Courier New"/>
          <w:color w:val="A31515"/>
          <w:sz w:val="19"/>
          <w:szCs w:val="19"/>
          <w:lang w:val="en-GB"/>
        </w:rPr>
        <w:t>harga,stok</w:t>
      </w:r>
      <w:proofErr w:type="spellEnd"/>
      <w:r w:rsidRPr="00052F78">
        <w:rPr>
          <w:rFonts w:cs="Courier New"/>
          <w:color w:val="A31515"/>
          <w:sz w:val="19"/>
          <w:szCs w:val="19"/>
          <w:lang w:val="en-GB"/>
        </w:rPr>
        <w:t xml:space="preserve"> FROM BARANG WHERE </w:t>
      </w:r>
      <w:proofErr w:type="spellStart"/>
      <w:r w:rsidRPr="00052F78">
        <w:rPr>
          <w:rFonts w:cs="Courier New"/>
          <w:color w:val="A31515"/>
          <w:sz w:val="19"/>
          <w:szCs w:val="19"/>
          <w:lang w:val="en-GB"/>
        </w:rPr>
        <w:t>nama_barang</w:t>
      </w:r>
      <w:proofErr w:type="spellEnd"/>
      <w:r w:rsidRPr="00052F78">
        <w:rPr>
          <w:rFonts w:cs="Courier New"/>
          <w:color w:val="A31515"/>
          <w:sz w:val="19"/>
          <w:szCs w:val="19"/>
          <w:lang w:val="en-GB"/>
        </w:rPr>
        <w:t xml:space="preserve"> like '%</w:t>
      </w:r>
      <w:r w:rsidRPr="00052F78">
        <w:rPr>
          <w:rFonts w:cs="Courier New"/>
          <w:color w:val="000000"/>
          <w:sz w:val="19"/>
          <w:szCs w:val="19"/>
          <w:lang w:val="en-GB"/>
        </w:rPr>
        <w:t>{temp[0]}</w:t>
      </w:r>
      <w:r w:rsidRPr="00052F78">
        <w:rPr>
          <w:rFonts w:cs="Courier New"/>
          <w:color w:val="A31515"/>
          <w:sz w:val="19"/>
          <w:szCs w:val="19"/>
          <w:lang w:val="en-GB"/>
        </w:rPr>
        <w:t>%'"</w:t>
      </w:r>
    </w:p>
    <w:p w14:paraId="5BA13F05" w14:textId="714C8C44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While(Query read)</w:t>
      </w:r>
    </w:p>
    <w:p w14:paraId="1ABD6A2C" w14:textId="00F48562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lastRenderedPageBreak/>
        <w:t>Print “stock” + query.stock</w:t>
      </w:r>
    </w:p>
    <w:p w14:paraId="5BF13397" w14:textId="4864DF86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Print “Harga” + query.harga</w:t>
      </w:r>
    </w:p>
    <w:p w14:paraId="60DFF4F7" w14:textId="70F008F1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 while</w:t>
      </w:r>
    </w:p>
    <w:p w14:paraId="4393E981" w14:textId="17CDD7B6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</w:t>
      </w:r>
    </w:p>
    <w:p w14:paraId="259C94EF" w14:textId="77777777" w:rsidR="00B3756C" w:rsidRPr="00CD54B2" w:rsidRDefault="00B3756C" w:rsidP="00B3756C">
      <w:pPr>
        <w:pStyle w:val="STTSSegmenProgramContent"/>
        <w:numPr>
          <w:ilvl w:val="0"/>
          <w:numId w:val="0"/>
        </w:numPr>
        <w:ind w:left="720"/>
        <w:rPr>
          <w:lang w:val="id-ID"/>
        </w:rPr>
      </w:pPr>
    </w:p>
    <w:p w14:paraId="466B8FA7" w14:textId="77777777" w:rsidR="005A76FC" w:rsidRDefault="005A76FC" w:rsidP="00924D0E">
      <w:pPr>
        <w:tabs>
          <w:tab w:val="left" w:pos="2563"/>
        </w:tabs>
        <w:rPr>
          <w:lang w:val="id-ID"/>
        </w:rPr>
      </w:pPr>
    </w:p>
    <w:p w14:paraId="1C717AEF" w14:textId="466AB407" w:rsidR="00CD54B2" w:rsidRPr="00CD54B2" w:rsidRDefault="00CD54B2" w:rsidP="00F251D4">
      <w:pPr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 xml:space="preserve">memasukkan </w:t>
      </w:r>
      <w:proofErr w:type="spellStart"/>
      <w:r>
        <w:rPr>
          <w:b/>
          <w:bCs/>
          <w:szCs w:val="24"/>
        </w:rPr>
        <w:t>barang</w:t>
      </w:r>
      <w:proofErr w:type="spellEnd"/>
      <w:r>
        <w:rPr>
          <w:b/>
          <w:bCs/>
          <w:szCs w:val="24"/>
          <w:lang w:val="id-ID"/>
        </w:rPr>
        <w:t xml:space="preserve"> kedalam cart</w:t>
      </w:r>
    </w:p>
    <w:p w14:paraId="697935F5" w14:textId="6A17EF4A" w:rsidR="00CD54B2" w:rsidRDefault="00CD54B2" w:rsidP="00CD54B2">
      <w:pPr>
        <w:rPr>
          <w:b/>
          <w:bCs/>
          <w:szCs w:val="24"/>
        </w:rPr>
      </w:pPr>
    </w:p>
    <w:p w14:paraId="4AB5567F" w14:textId="77777777" w:rsidR="00CD54B2" w:rsidRPr="00052F78" w:rsidRDefault="00CD54B2" w:rsidP="00FB2524">
      <w:pPr>
        <w:pStyle w:val="STTSSegmenProgramContent"/>
        <w:numPr>
          <w:ilvl w:val="0"/>
          <w:numId w:val="48"/>
        </w:numPr>
        <w:ind w:hanging="720"/>
        <w:rPr>
          <w:rFonts w:cs="Courier New"/>
        </w:rPr>
      </w:pPr>
      <w:r w:rsidRPr="00052F78">
        <w:rPr>
          <w:rFonts w:cs="Courier New"/>
        </w:rPr>
        <w:t>Begin</w:t>
      </w:r>
    </w:p>
    <w:p w14:paraId="29C43482" w14:textId="5A97E5D9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Query = “”</w:t>
      </w:r>
    </w:p>
    <w:p w14:paraId="76B29CA1" w14:textId="77777777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 xml:space="preserve">Query = </w:t>
      </w:r>
      <w:r w:rsidRPr="00052F78">
        <w:rPr>
          <w:rFonts w:cs="Courier New"/>
          <w:color w:val="A31515"/>
          <w:sz w:val="19"/>
          <w:szCs w:val="19"/>
          <w:lang w:val="en-GB"/>
        </w:rPr>
        <w:t>"SELECT ID_BARANG FROM CART WHERE USERNAME='</w:t>
      </w:r>
      <w:r w:rsidRPr="00052F78">
        <w:rPr>
          <w:rFonts w:cs="Courier New"/>
          <w:color w:val="000000"/>
          <w:sz w:val="19"/>
          <w:szCs w:val="19"/>
          <w:lang w:val="en-GB"/>
        </w:rPr>
        <w:t>{</w:t>
      </w:r>
      <w:proofErr w:type="spellStart"/>
      <w:r w:rsidRPr="00052F78">
        <w:rPr>
          <w:rFonts w:cs="Courier New"/>
          <w:color w:val="000000"/>
          <w:sz w:val="19"/>
          <w:szCs w:val="19"/>
          <w:lang w:val="en-GB"/>
        </w:rPr>
        <w:t>user.username</w:t>
      </w:r>
      <w:proofErr w:type="spellEnd"/>
      <w:r w:rsidRPr="00052F78">
        <w:rPr>
          <w:rFonts w:cs="Courier New"/>
          <w:color w:val="000000"/>
          <w:sz w:val="19"/>
          <w:szCs w:val="19"/>
          <w:lang w:val="en-GB"/>
        </w:rPr>
        <w:t>}</w:t>
      </w:r>
      <w:r w:rsidRPr="00052F78">
        <w:rPr>
          <w:rFonts w:cs="Courier New"/>
          <w:color w:val="A31515"/>
          <w:sz w:val="19"/>
          <w:szCs w:val="19"/>
          <w:lang w:val="en-GB"/>
        </w:rPr>
        <w:t>'"</w:t>
      </w:r>
    </w:p>
    <w:p w14:paraId="42C8C3E4" w14:textId="4EB451CA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While(Query read)</w:t>
      </w:r>
    </w:p>
    <w:p w14:paraId="74025FEE" w14:textId="48220F90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isFound = true</w:t>
      </w:r>
    </w:p>
    <w:p w14:paraId="28021576" w14:textId="5DBBE7AB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 while</w:t>
      </w:r>
    </w:p>
    <w:p w14:paraId="0CB37B98" w14:textId="65A1AEA1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If isFound = false then</w:t>
      </w:r>
    </w:p>
    <w:p w14:paraId="06B545E9" w14:textId="001E9BC1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 xml:space="preserve">Query = </w:t>
      </w:r>
      <w:r w:rsidRPr="00052F78">
        <w:rPr>
          <w:rFonts w:cs="Courier New"/>
          <w:color w:val="A31515"/>
          <w:sz w:val="19"/>
          <w:szCs w:val="19"/>
          <w:lang w:val="en-GB"/>
        </w:rPr>
        <w:t>"INSERT INTO CART VALUES('</w:t>
      </w:r>
      <w:r w:rsidRPr="00052F78">
        <w:rPr>
          <w:rFonts w:cs="Courier New"/>
          <w:color w:val="000000"/>
          <w:sz w:val="19"/>
          <w:szCs w:val="19"/>
          <w:lang w:val="en-GB"/>
        </w:rPr>
        <w:t>{</w:t>
      </w:r>
      <w:proofErr w:type="spellStart"/>
      <w:r w:rsidRPr="00052F78">
        <w:rPr>
          <w:rFonts w:cs="Courier New"/>
          <w:color w:val="000000"/>
          <w:sz w:val="19"/>
          <w:szCs w:val="19"/>
          <w:lang w:val="en-GB"/>
        </w:rPr>
        <w:t>user.username</w:t>
      </w:r>
      <w:proofErr w:type="spellEnd"/>
      <w:r w:rsidRPr="00052F78">
        <w:rPr>
          <w:rFonts w:cs="Courier New"/>
          <w:color w:val="000000"/>
          <w:sz w:val="19"/>
          <w:szCs w:val="19"/>
          <w:lang w:val="en-GB"/>
        </w:rPr>
        <w:t>}</w:t>
      </w:r>
      <w:r w:rsidRPr="00052F78">
        <w:rPr>
          <w:rFonts w:cs="Courier New"/>
          <w:color w:val="A31515"/>
          <w:sz w:val="19"/>
          <w:szCs w:val="19"/>
          <w:lang w:val="en-GB"/>
        </w:rPr>
        <w:t xml:space="preserve">', </w:t>
      </w:r>
      <w:r w:rsidRPr="00052F78">
        <w:rPr>
          <w:rFonts w:cs="Courier New"/>
          <w:color w:val="000000"/>
          <w:sz w:val="19"/>
          <w:szCs w:val="19"/>
          <w:lang w:val="en-GB"/>
        </w:rPr>
        <w:t>{</w:t>
      </w:r>
      <w:proofErr w:type="spellStart"/>
      <w:r w:rsidRPr="00052F78">
        <w:rPr>
          <w:rFonts w:cs="Courier New"/>
          <w:color w:val="000000"/>
          <w:sz w:val="19"/>
          <w:szCs w:val="19"/>
          <w:lang w:val="en-GB"/>
        </w:rPr>
        <w:t>idbrg</w:t>
      </w:r>
      <w:proofErr w:type="spellEnd"/>
      <w:r w:rsidRPr="00052F78">
        <w:rPr>
          <w:rFonts w:cs="Courier New"/>
          <w:color w:val="000000"/>
          <w:sz w:val="19"/>
          <w:szCs w:val="19"/>
          <w:lang w:val="en-GB"/>
        </w:rPr>
        <w:t>}</w:t>
      </w:r>
      <w:r w:rsidRPr="00052F78">
        <w:rPr>
          <w:rFonts w:cs="Courier New"/>
          <w:color w:val="A31515"/>
          <w:sz w:val="19"/>
          <w:szCs w:val="19"/>
          <w:lang w:val="en-GB"/>
        </w:rPr>
        <w:t>)"</w:t>
      </w:r>
    </w:p>
    <w:p w14:paraId="3149E260" w14:textId="5BB338E5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Else then</w:t>
      </w:r>
    </w:p>
    <w:p w14:paraId="059A82BC" w14:textId="55B724B3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Print “Barang sudah didalam cart”</w:t>
      </w:r>
    </w:p>
    <w:p w14:paraId="6E07C7D5" w14:textId="43D80A5B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isFound = false</w:t>
      </w:r>
    </w:p>
    <w:p w14:paraId="5212256A" w14:textId="1243F9E4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 if</w:t>
      </w:r>
    </w:p>
    <w:p w14:paraId="72FE1360" w14:textId="77777777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</w:t>
      </w:r>
    </w:p>
    <w:p w14:paraId="013E93F7" w14:textId="77777777" w:rsidR="00812139" w:rsidRDefault="00812139" w:rsidP="00924D0E">
      <w:pPr>
        <w:tabs>
          <w:tab w:val="left" w:pos="2563"/>
        </w:tabs>
      </w:pPr>
    </w:p>
    <w:p w14:paraId="32E1F900" w14:textId="0C77C90B" w:rsidR="00812139" w:rsidRDefault="00812139" w:rsidP="00F251D4">
      <w:pPr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User Melakukan Checkout</w:t>
      </w:r>
    </w:p>
    <w:p w14:paraId="6A686F2E" w14:textId="77777777" w:rsidR="002864BB" w:rsidRPr="002864BB" w:rsidRDefault="002864BB" w:rsidP="002864BB">
      <w:pPr>
        <w:rPr>
          <w:b/>
          <w:bCs/>
          <w:szCs w:val="24"/>
          <w:lang w:val="id-ID"/>
        </w:rPr>
      </w:pPr>
    </w:p>
    <w:p w14:paraId="66BC9ADC" w14:textId="3B55946B" w:rsidR="00812139" w:rsidRPr="00052F78" w:rsidRDefault="00812139" w:rsidP="00FB2524">
      <w:pPr>
        <w:pStyle w:val="STTSSegmenProgramContent"/>
        <w:numPr>
          <w:ilvl w:val="0"/>
          <w:numId w:val="4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</w:rPr>
        <w:t>Begin</w:t>
      </w:r>
    </w:p>
    <w:p w14:paraId="452B7DA3" w14:textId="3DA2CD80" w:rsidR="00812139" w:rsidRPr="00052F78" w:rsidRDefault="0081213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query = “</w:t>
      </w:r>
      <w:r w:rsidR="001D4334" w:rsidRPr="00052F78">
        <w:rPr>
          <w:rFonts w:cs="Courier New"/>
          <w:color w:val="A31515"/>
          <w:szCs w:val="20"/>
          <w:lang w:val="en-GB"/>
        </w:rPr>
        <w:t>SELECT BARANG.ID, BARANG.NAMA_BARANG, BARANG.HARGA FROM BARANG, CART WHERE CART.ID_BARANG = BARANG.ID AND CART.USERNAME = '</w:t>
      </w:r>
      <w:r w:rsidR="001D4334"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="001D4334" w:rsidRPr="00052F78">
        <w:rPr>
          <w:rFonts w:cs="Courier New"/>
          <w:color w:val="000000"/>
          <w:szCs w:val="20"/>
          <w:lang w:val="en-GB"/>
        </w:rPr>
        <w:t>user.username</w:t>
      </w:r>
      <w:proofErr w:type="spellEnd"/>
      <w:r w:rsidR="001D4334" w:rsidRPr="00052F78">
        <w:rPr>
          <w:rFonts w:cs="Courier New"/>
          <w:color w:val="000000"/>
          <w:szCs w:val="20"/>
          <w:lang w:val="en-GB"/>
        </w:rPr>
        <w:t>}</w:t>
      </w:r>
      <w:r w:rsidR="001D4334" w:rsidRPr="00052F78">
        <w:rPr>
          <w:rFonts w:cs="Courier New"/>
          <w:color w:val="A31515"/>
          <w:szCs w:val="20"/>
          <w:lang w:val="en-GB"/>
        </w:rPr>
        <w:t>'</w:t>
      </w:r>
      <w:r w:rsidRPr="00052F78">
        <w:rPr>
          <w:rFonts w:cs="Courier New"/>
          <w:szCs w:val="20"/>
          <w:lang w:val="id-ID"/>
        </w:rPr>
        <w:t>”</w:t>
      </w:r>
    </w:p>
    <w:p w14:paraId="29B270DB" w14:textId="05EA4FBD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while (query)</w:t>
      </w:r>
    </w:p>
    <w:p w14:paraId="0901BB63" w14:textId="0933EE83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total = total + query.total</w:t>
      </w:r>
    </w:p>
    <w:p w14:paraId="2851E00C" w14:textId="76833917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end while</w:t>
      </w:r>
    </w:p>
    <w:p w14:paraId="68580707" w14:textId="029B1C2A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saldo = usersaldo</w:t>
      </w:r>
    </w:p>
    <w:p w14:paraId="139416C0" w14:textId="25D3E5D2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if total &lt;= saldo then</w:t>
      </w:r>
    </w:p>
    <w:p w14:paraId="4D247EDB" w14:textId="613E9505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 xml:space="preserve">query = </w:t>
      </w:r>
      <w:r w:rsidRPr="00052F78">
        <w:rPr>
          <w:rFonts w:cs="Courier New"/>
          <w:color w:val="A31515"/>
          <w:szCs w:val="20"/>
          <w:lang w:val="en-GB"/>
        </w:rPr>
        <w:t>"INSERT INTO H_BELI VALUES(\"</w:t>
      </w:r>
      <w:r w:rsidRPr="00052F78">
        <w:rPr>
          <w:rFonts w:cs="Courier New"/>
          <w:color w:val="000000"/>
          <w:szCs w:val="20"/>
          <w:lang w:val="en-GB"/>
        </w:rPr>
        <w:t>{nota}</w:t>
      </w:r>
      <w:r w:rsidRPr="00052F78">
        <w:rPr>
          <w:rFonts w:cs="Courier New"/>
          <w:color w:val="A31515"/>
          <w:szCs w:val="20"/>
          <w:lang w:val="en-GB"/>
        </w:rPr>
        <w:t xml:space="preserve">\", </w:t>
      </w:r>
      <w:r w:rsidRPr="00052F78">
        <w:rPr>
          <w:rFonts w:cs="Courier New"/>
          <w:color w:val="000000"/>
          <w:szCs w:val="20"/>
          <w:lang w:val="en-GB"/>
        </w:rPr>
        <w:t>{user.id}</w:t>
      </w:r>
      <w:r w:rsidRPr="00052F78">
        <w:rPr>
          <w:rFonts w:cs="Courier New"/>
          <w:color w:val="A31515"/>
          <w:szCs w:val="20"/>
          <w:lang w:val="en-GB"/>
        </w:rPr>
        <w:t xml:space="preserve">, </w:t>
      </w:r>
      <w:r w:rsidRPr="00052F78">
        <w:rPr>
          <w:rFonts w:cs="Courier New"/>
          <w:color w:val="000000"/>
          <w:szCs w:val="20"/>
          <w:lang w:val="en-GB"/>
        </w:rPr>
        <w:t>{total}</w:t>
      </w:r>
      <w:r w:rsidRPr="00052F78">
        <w:rPr>
          <w:rFonts w:cs="Courier New"/>
          <w:color w:val="A31515"/>
          <w:szCs w:val="20"/>
          <w:lang w:val="en-GB"/>
        </w:rPr>
        <w:t>, \"</w:t>
      </w:r>
      <w:r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Pr="00052F78">
        <w:rPr>
          <w:rFonts w:cs="Courier New"/>
          <w:color w:val="000000"/>
          <w:szCs w:val="20"/>
          <w:lang w:val="en-GB"/>
        </w:rPr>
        <w:t>DateTime.Now.ToString</w:t>
      </w:r>
      <w:proofErr w:type="spellEnd"/>
      <w:r w:rsidRPr="00052F78">
        <w:rPr>
          <w:rFonts w:cs="Courier New"/>
          <w:color w:val="000000"/>
          <w:szCs w:val="20"/>
          <w:lang w:val="en-GB"/>
        </w:rPr>
        <w:t>(</w:t>
      </w:r>
      <w:r w:rsidRPr="00052F78">
        <w:rPr>
          <w:rFonts w:cs="Courier New"/>
          <w:color w:val="A31515"/>
          <w:szCs w:val="20"/>
          <w:lang w:val="en-GB"/>
        </w:rPr>
        <w:t>"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yyyy</w:t>
      </w:r>
      <w:proofErr w:type="spellEnd"/>
      <w:r w:rsidRPr="00052F78">
        <w:rPr>
          <w:rFonts w:cs="Courier New"/>
          <w:color w:val="A31515"/>
          <w:szCs w:val="20"/>
          <w:lang w:val="en-GB"/>
        </w:rPr>
        <w:t>-MM-dd"</w:t>
      </w:r>
      <w:r w:rsidRPr="00052F78">
        <w:rPr>
          <w:rFonts w:cs="Courier New"/>
          <w:color w:val="000000"/>
          <w:szCs w:val="20"/>
          <w:lang w:val="en-GB"/>
        </w:rPr>
        <w:t>)}</w:t>
      </w:r>
      <w:r w:rsidRPr="00052F78">
        <w:rPr>
          <w:rFonts w:cs="Courier New"/>
          <w:color w:val="A31515"/>
          <w:szCs w:val="20"/>
          <w:lang w:val="en-GB"/>
        </w:rPr>
        <w:t>\")"</w:t>
      </w:r>
    </w:p>
    <w:p w14:paraId="6C8DE686" w14:textId="3C2AE36A" w:rsidR="00812139" w:rsidRPr="00052F78" w:rsidRDefault="0081213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 xml:space="preserve">Query = </w:t>
      </w:r>
      <w:r w:rsidRPr="00052F78">
        <w:rPr>
          <w:rFonts w:cs="Courier New"/>
          <w:color w:val="A31515"/>
          <w:szCs w:val="20"/>
          <w:lang w:val="en-GB"/>
        </w:rPr>
        <w:t>"</w:t>
      </w:r>
      <w:r w:rsidR="001D4334" w:rsidRPr="00052F78">
        <w:rPr>
          <w:rFonts w:cs="Courier New"/>
          <w:color w:val="A31515"/>
          <w:szCs w:val="20"/>
          <w:lang w:val="en-GB"/>
        </w:rPr>
        <w:t xml:space="preserve">UPDATE CUSTOMER SET SALDO = </w:t>
      </w:r>
      <w:r w:rsidR="001D4334"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="001D4334" w:rsidRPr="00052F78">
        <w:rPr>
          <w:rFonts w:cs="Courier New"/>
          <w:color w:val="000000"/>
          <w:szCs w:val="20"/>
          <w:lang w:val="en-GB"/>
        </w:rPr>
        <w:t>user.saldo</w:t>
      </w:r>
      <w:proofErr w:type="spellEnd"/>
      <w:r w:rsidR="001D4334" w:rsidRPr="00052F78">
        <w:rPr>
          <w:rFonts w:cs="Courier New"/>
          <w:color w:val="000000"/>
          <w:szCs w:val="20"/>
          <w:lang w:val="en-GB"/>
        </w:rPr>
        <w:t xml:space="preserve"> - total}</w:t>
      </w:r>
      <w:r w:rsidR="001D4334" w:rsidRPr="00052F78">
        <w:rPr>
          <w:rFonts w:cs="Courier New"/>
          <w:color w:val="A31515"/>
          <w:szCs w:val="20"/>
          <w:lang w:val="en-GB"/>
        </w:rPr>
        <w:t xml:space="preserve"> WHERE ID = </w:t>
      </w:r>
      <w:r w:rsidR="001D4334" w:rsidRPr="00052F78">
        <w:rPr>
          <w:rFonts w:cs="Courier New"/>
          <w:color w:val="000000"/>
          <w:szCs w:val="20"/>
          <w:lang w:val="en-GB"/>
        </w:rPr>
        <w:t>{user.id}</w:t>
      </w:r>
      <w:r w:rsidRPr="00052F78">
        <w:rPr>
          <w:rFonts w:cs="Courier New"/>
          <w:color w:val="A31515"/>
          <w:szCs w:val="20"/>
          <w:lang w:val="en-GB"/>
        </w:rPr>
        <w:t>"</w:t>
      </w:r>
    </w:p>
    <w:p w14:paraId="48574D92" w14:textId="34F1C860" w:rsidR="00812139" w:rsidRPr="008F638F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Query = “</w:t>
      </w:r>
      <w:r w:rsidRPr="00052F78">
        <w:rPr>
          <w:rFonts w:cs="Courier New"/>
          <w:color w:val="A31515"/>
          <w:szCs w:val="20"/>
          <w:lang w:val="en-GB"/>
        </w:rPr>
        <w:t>DELETE FROM CART WHERE USERNAME = \"</w:t>
      </w:r>
      <w:r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Pr="00052F78">
        <w:rPr>
          <w:rFonts w:cs="Courier New"/>
          <w:color w:val="000000"/>
          <w:szCs w:val="20"/>
          <w:lang w:val="en-GB"/>
        </w:rPr>
        <w:t>user.username</w:t>
      </w:r>
      <w:proofErr w:type="spellEnd"/>
      <w:r w:rsidRPr="00052F78">
        <w:rPr>
          <w:rFonts w:cs="Courier New"/>
          <w:color w:val="000000"/>
          <w:szCs w:val="20"/>
          <w:lang w:val="en-GB"/>
        </w:rPr>
        <w:t>}</w:t>
      </w:r>
      <w:r w:rsidRPr="00052F78">
        <w:rPr>
          <w:rFonts w:cs="Courier New"/>
          <w:color w:val="A31515"/>
          <w:szCs w:val="20"/>
          <w:lang w:val="en-GB"/>
        </w:rPr>
        <w:t>\"</w:t>
      </w:r>
      <w:r w:rsidRPr="00052F78">
        <w:rPr>
          <w:rFonts w:cs="Courier New"/>
          <w:color w:val="A31515"/>
          <w:szCs w:val="20"/>
          <w:lang w:val="id-ID"/>
        </w:rPr>
        <w:t>”</w:t>
      </w:r>
    </w:p>
    <w:p w14:paraId="3AA0D8F3" w14:textId="310FAF59" w:rsidR="008F638F" w:rsidRPr="00052F78" w:rsidRDefault="008F638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color w:val="A31515"/>
          <w:szCs w:val="20"/>
          <w:lang w:val="id-ID"/>
        </w:rPr>
        <w:t>Query = “</w:t>
      </w:r>
      <w:r w:rsidRPr="008F638F">
        <w:rPr>
          <w:rFonts w:cs="Courier New"/>
          <w:color w:val="A31515"/>
          <w:szCs w:val="20"/>
          <w:lang w:val="en-GB"/>
        </w:rPr>
        <w:t>"UPDATE BARANG SET STOK = STOK-1 WHERE BARANG.ID = {</w:t>
      </w:r>
      <w:proofErr w:type="spellStart"/>
      <w:r w:rsidRPr="008F638F">
        <w:rPr>
          <w:rFonts w:cs="Courier New"/>
          <w:color w:val="A31515"/>
          <w:szCs w:val="20"/>
          <w:lang w:val="en-GB"/>
        </w:rPr>
        <w:t>listidbarang</w:t>
      </w:r>
      <w:proofErr w:type="spellEnd"/>
      <w:r w:rsidRPr="008F638F">
        <w:rPr>
          <w:rFonts w:cs="Courier New"/>
          <w:color w:val="A31515"/>
          <w:szCs w:val="20"/>
          <w:lang w:val="en-GB"/>
        </w:rPr>
        <w:t>[</w:t>
      </w:r>
      <w:proofErr w:type="spellStart"/>
      <w:r w:rsidRPr="008F638F">
        <w:rPr>
          <w:rFonts w:cs="Courier New"/>
          <w:color w:val="A31515"/>
          <w:szCs w:val="20"/>
          <w:lang w:val="en-GB"/>
        </w:rPr>
        <w:t>i</w:t>
      </w:r>
      <w:proofErr w:type="spellEnd"/>
      <w:r w:rsidRPr="008F638F">
        <w:rPr>
          <w:rFonts w:cs="Courier New"/>
          <w:color w:val="A31515"/>
          <w:szCs w:val="20"/>
          <w:lang w:val="en-GB"/>
        </w:rPr>
        <w:t>]}"</w:t>
      </w:r>
      <w:r>
        <w:rPr>
          <w:rFonts w:cs="Courier New"/>
          <w:color w:val="A31515"/>
          <w:szCs w:val="20"/>
          <w:lang w:val="id-ID"/>
        </w:rPr>
        <w:t>”</w:t>
      </w:r>
    </w:p>
    <w:p w14:paraId="0583E411" w14:textId="2276F9F1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 xml:space="preserve">Print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Terima</w:t>
      </w:r>
      <w:proofErr w:type="spellEnd"/>
      <w:r w:rsidRPr="00052F78">
        <w:rPr>
          <w:rFonts w:cs="Courier New"/>
          <w:color w:val="A31515"/>
          <w:szCs w:val="20"/>
          <w:lang w:val="en-GB"/>
        </w:rPr>
        <w:t xml:space="preserve">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kasih</w:t>
      </w:r>
      <w:proofErr w:type="spellEnd"/>
      <w:r w:rsidRPr="00052F78">
        <w:rPr>
          <w:rFonts w:cs="Courier New"/>
          <w:color w:val="A31515"/>
          <w:szCs w:val="20"/>
          <w:lang w:val="en-GB"/>
        </w:rPr>
        <w:t xml:space="preserve">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sudah</w:t>
      </w:r>
      <w:proofErr w:type="spellEnd"/>
      <w:r w:rsidRPr="00052F78">
        <w:rPr>
          <w:rFonts w:cs="Courier New"/>
          <w:color w:val="A31515"/>
          <w:szCs w:val="20"/>
          <w:lang w:val="en-GB"/>
        </w:rPr>
        <w:t xml:space="preserve">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berbelanja</w:t>
      </w:r>
      <w:proofErr w:type="spellEnd"/>
    </w:p>
    <w:p w14:paraId="495F5B9B" w14:textId="1A3AF9F3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Else then</w:t>
      </w:r>
    </w:p>
    <w:p w14:paraId="63939FF0" w14:textId="28613F85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Print Saldo kurang cukup</w:t>
      </w:r>
    </w:p>
    <w:p w14:paraId="35CE9B92" w14:textId="27C98453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 if</w:t>
      </w:r>
    </w:p>
    <w:p w14:paraId="78E624F6" w14:textId="45E43DD6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lastRenderedPageBreak/>
        <w:t>end</w:t>
      </w:r>
    </w:p>
    <w:p w14:paraId="531F0466" w14:textId="77777777" w:rsidR="00052F78" w:rsidRDefault="00052F78" w:rsidP="00052F78">
      <w:pPr>
        <w:tabs>
          <w:tab w:val="left" w:pos="2563"/>
        </w:tabs>
        <w:ind w:firstLine="0"/>
        <w:rPr>
          <w:lang w:val="id-ID"/>
        </w:rPr>
      </w:pPr>
    </w:p>
    <w:p w14:paraId="4799372A" w14:textId="77777777" w:rsidR="00E656C9" w:rsidRDefault="00E656C9" w:rsidP="00052F78">
      <w:pPr>
        <w:tabs>
          <w:tab w:val="left" w:pos="2563"/>
        </w:tabs>
        <w:ind w:firstLine="0"/>
        <w:rPr>
          <w:lang w:val="id-ID"/>
        </w:rPr>
      </w:pPr>
    </w:p>
    <w:p w14:paraId="5BE61D79" w14:textId="15A4B45A" w:rsidR="00E656C9" w:rsidRDefault="00E656C9" w:rsidP="00F251D4">
      <w:pPr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User Melakukan Top Up Saldo</w:t>
      </w:r>
    </w:p>
    <w:p w14:paraId="4141F7B9" w14:textId="77777777" w:rsidR="00E656C9" w:rsidRDefault="00E656C9" w:rsidP="00052F78">
      <w:pPr>
        <w:tabs>
          <w:tab w:val="left" w:pos="2563"/>
        </w:tabs>
        <w:ind w:firstLine="0"/>
        <w:rPr>
          <w:lang w:val="id-ID"/>
        </w:rPr>
      </w:pPr>
    </w:p>
    <w:p w14:paraId="1AC93E04" w14:textId="77777777" w:rsidR="00E656C9" w:rsidRPr="00512FFF" w:rsidRDefault="00E656C9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 w:rsidRPr="00512FFF">
        <w:rPr>
          <w:rFonts w:cs="Courier New"/>
          <w:szCs w:val="20"/>
        </w:rPr>
        <w:t>Begin</w:t>
      </w:r>
    </w:p>
    <w:p w14:paraId="4F51A939" w14:textId="2F193E6D" w:rsidR="00E656C9" w:rsidRPr="00E656C9" w:rsidRDefault="00E656C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If nominal &gt; 0 then</w:t>
      </w:r>
    </w:p>
    <w:p w14:paraId="767C96B7" w14:textId="3F37CC35" w:rsidR="00E656C9" w:rsidRPr="00512FFF" w:rsidRDefault="00E656C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Query = </w:t>
      </w:r>
      <w:r w:rsidR="00512FFF">
        <w:rPr>
          <w:rFonts w:cs="Courier New"/>
          <w:szCs w:val="20"/>
          <w:lang w:val="id-ID"/>
        </w:rPr>
        <w:t>“</w:t>
      </w:r>
      <w:r w:rsidRPr="00E656C9">
        <w:rPr>
          <w:rFonts w:cs="Courier New"/>
          <w:szCs w:val="20"/>
        </w:rPr>
        <w:t>INSERT INTO REQ_SALDO(ID_CUST, SALDOREQ,KONFIRMASI) VALUES('{</w:t>
      </w:r>
      <w:proofErr w:type="spellStart"/>
      <w:r w:rsidRPr="00E656C9">
        <w:rPr>
          <w:rFonts w:cs="Courier New"/>
          <w:szCs w:val="20"/>
        </w:rPr>
        <w:t>iduser</w:t>
      </w:r>
      <w:proofErr w:type="spellEnd"/>
      <w:r w:rsidRPr="00E656C9">
        <w:rPr>
          <w:rFonts w:cs="Courier New"/>
          <w:szCs w:val="20"/>
        </w:rPr>
        <w:t>}','{nominal}','{request}')</w:t>
      </w:r>
      <w:r w:rsidR="00512FFF">
        <w:rPr>
          <w:rFonts w:cs="Courier New"/>
          <w:szCs w:val="20"/>
          <w:lang w:val="id-ID"/>
        </w:rPr>
        <w:t>”</w:t>
      </w:r>
    </w:p>
    <w:p w14:paraId="5AA1DF39" w14:textId="56F64864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Sedang Memproses Topup</w:t>
      </w:r>
      <w:r w:rsidRPr="00512FFF">
        <w:t xml:space="preserve"> </w:t>
      </w:r>
      <w:r w:rsidRPr="00512FFF">
        <w:rPr>
          <w:rFonts w:cs="Courier New"/>
          <w:szCs w:val="20"/>
          <w:lang w:val="id-ID"/>
        </w:rPr>
        <w:t>, jika topup tidak masuk dalam kurung 1x24 jam. Hubungi admin</w:t>
      </w:r>
    </w:p>
    <w:p w14:paraId="41440031" w14:textId="52828882" w:rsidR="00512FFF" w:rsidRPr="00052F78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End if </w:t>
      </w:r>
    </w:p>
    <w:p w14:paraId="0AD5D96F" w14:textId="77777777" w:rsidR="00E656C9" w:rsidRPr="00052F78" w:rsidRDefault="00E656C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6F7CB5BF" w14:textId="77777777" w:rsidR="00E656C9" w:rsidRDefault="00E656C9" w:rsidP="00052F78">
      <w:pPr>
        <w:tabs>
          <w:tab w:val="left" w:pos="2563"/>
        </w:tabs>
        <w:ind w:firstLine="0"/>
        <w:rPr>
          <w:lang w:val="id-ID"/>
        </w:rPr>
      </w:pPr>
    </w:p>
    <w:p w14:paraId="47AD2920" w14:textId="77777777" w:rsidR="00512FFF" w:rsidRDefault="00512FFF" w:rsidP="00052F78">
      <w:pPr>
        <w:tabs>
          <w:tab w:val="left" w:pos="2563"/>
        </w:tabs>
        <w:ind w:firstLine="0"/>
        <w:rPr>
          <w:lang w:val="id-ID"/>
        </w:rPr>
      </w:pPr>
    </w:p>
    <w:p w14:paraId="11264873" w14:textId="001C4134" w:rsidR="00512FFF" w:rsidRDefault="00512FFF" w:rsidP="00052F78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Konfirmasi Top up User</w:t>
      </w:r>
    </w:p>
    <w:p w14:paraId="56FE0DBA" w14:textId="77777777" w:rsidR="00512FFF" w:rsidRDefault="00512FFF" w:rsidP="00052F78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</w:p>
    <w:p w14:paraId="04B61336" w14:textId="6CF2717D" w:rsidR="00512FFF" w:rsidRPr="007853BB" w:rsidRDefault="00512FFF" w:rsidP="00FB2524">
      <w:pPr>
        <w:pStyle w:val="STTSSegmenProgramContent"/>
        <w:numPr>
          <w:ilvl w:val="0"/>
          <w:numId w:val="51"/>
        </w:numPr>
        <w:ind w:hanging="720"/>
        <w:rPr>
          <w:rFonts w:cs="Courier New"/>
          <w:szCs w:val="20"/>
        </w:rPr>
      </w:pPr>
      <w:r w:rsidRPr="007853BB">
        <w:rPr>
          <w:rFonts w:cs="Courier New"/>
          <w:szCs w:val="20"/>
        </w:rPr>
        <w:t>Begin</w:t>
      </w:r>
    </w:p>
    <w:p w14:paraId="2BF8B01D" w14:textId="038308D3" w:rsidR="00512FFF" w:rsidRPr="00512FFF" w:rsidRDefault="00512FFF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User_id = user.id</w:t>
      </w:r>
    </w:p>
    <w:p w14:paraId="580BBEEC" w14:textId="77777777" w:rsidR="00512FFF" w:rsidRPr="00E656C9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If nominal &gt; 0 then</w:t>
      </w:r>
    </w:p>
    <w:p w14:paraId="55A8563E" w14:textId="0BA8AC64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Query =</w:t>
      </w:r>
      <w:r w:rsidRPr="00512FFF">
        <w:rPr>
          <w:rFonts w:cs="Courier New"/>
          <w:szCs w:val="20"/>
          <w:lang w:val="id-ID"/>
        </w:rPr>
        <w:t>"Update</w:t>
      </w:r>
      <w:r>
        <w:rPr>
          <w:rFonts w:cs="Courier New"/>
          <w:szCs w:val="20"/>
          <w:lang w:val="id-ID"/>
        </w:rPr>
        <w:tab/>
      </w:r>
      <w:r w:rsidRPr="00512FFF">
        <w:rPr>
          <w:rFonts w:cs="Courier New"/>
          <w:szCs w:val="20"/>
          <w:lang w:val="id-ID"/>
        </w:rPr>
        <w:t>CUSTOMER SET SALDO={Convert.ToInt32</w:t>
      </w:r>
      <w:r>
        <w:rPr>
          <w:rFonts w:cs="Courier New"/>
          <w:szCs w:val="20"/>
          <w:lang w:val="id-ID"/>
        </w:rPr>
        <w:t xml:space="preserve"> </w:t>
      </w:r>
      <w:r w:rsidRPr="00512FFF">
        <w:rPr>
          <w:rFonts w:cs="Courier New"/>
          <w:szCs w:val="20"/>
          <w:lang w:val="id-ID"/>
        </w:rPr>
        <w:t>(tbsaldo.Text)}WHERE</w:t>
      </w:r>
      <w:r>
        <w:rPr>
          <w:rFonts w:cs="Courier New"/>
          <w:szCs w:val="20"/>
          <w:lang w:val="id-ID"/>
        </w:rPr>
        <w:t xml:space="preserve"> </w:t>
      </w:r>
      <w:r w:rsidRPr="00512FFF">
        <w:rPr>
          <w:rFonts w:cs="Courier New"/>
          <w:szCs w:val="20"/>
          <w:lang w:val="id-ID"/>
        </w:rPr>
        <w:t>NAMA_CUST= '{tbnamacust.Text}'"</w:t>
      </w:r>
    </w:p>
    <w:p w14:paraId="60EA3A7D" w14:textId="11B52252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Query = “</w:t>
      </w:r>
      <w:r w:rsidRPr="00512FFF">
        <w:rPr>
          <w:rFonts w:cs="Courier New"/>
          <w:szCs w:val="20"/>
          <w:lang w:val="id-ID"/>
        </w:rPr>
        <w:t>Update REQ_SALDO SET KONFIRMASI = 'accepted' WHERE ID = {</w:t>
      </w:r>
      <w:r>
        <w:rPr>
          <w:rFonts w:cs="Courier New"/>
          <w:szCs w:val="20"/>
          <w:lang w:val="id-ID"/>
        </w:rPr>
        <w:t>user_id</w:t>
      </w:r>
      <w:r w:rsidRPr="00512FFF">
        <w:rPr>
          <w:rFonts w:cs="Courier New"/>
          <w:szCs w:val="20"/>
          <w:lang w:val="id-ID"/>
        </w:rPr>
        <w:t>}</w:t>
      </w:r>
      <w:r>
        <w:rPr>
          <w:rFonts w:cs="Courier New"/>
          <w:szCs w:val="20"/>
          <w:lang w:val="id-ID"/>
        </w:rPr>
        <w:t>”</w:t>
      </w:r>
    </w:p>
    <w:p w14:paraId="36016F7A" w14:textId="08700356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Top up Berhasil</w:t>
      </w:r>
    </w:p>
    <w:p w14:paraId="590ED3C2" w14:textId="77777777" w:rsidR="00512FFF" w:rsidRPr="00052F78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7F74AB4E" w14:textId="77777777" w:rsidR="00512FFF" w:rsidRDefault="00512FFF" w:rsidP="00052F78">
      <w:pPr>
        <w:tabs>
          <w:tab w:val="left" w:pos="2563"/>
        </w:tabs>
        <w:ind w:firstLine="0"/>
        <w:rPr>
          <w:lang w:val="id-ID"/>
        </w:rPr>
      </w:pPr>
    </w:p>
    <w:p w14:paraId="6749507F" w14:textId="77777777" w:rsidR="007853BB" w:rsidRDefault="007853BB" w:rsidP="00052F78">
      <w:pPr>
        <w:tabs>
          <w:tab w:val="left" w:pos="2563"/>
        </w:tabs>
        <w:ind w:firstLine="0"/>
        <w:rPr>
          <w:lang w:val="id-ID"/>
        </w:rPr>
      </w:pPr>
    </w:p>
    <w:p w14:paraId="02A1FDE5" w14:textId="62B508CB" w:rsidR="007853BB" w:rsidRDefault="007853BB" w:rsidP="007853BB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Update profile User</w:t>
      </w:r>
    </w:p>
    <w:p w14:paraId="069D343A" w14:textId="0F1D47DB" w:rsidR="007853BB" w:rsidRDefault="007853BB" w:rsidP="00FB2524">
      <w:pPr>
        <w:pStyle w:val="STTSSegmenProgramContent"/>
        <w:numPr>
          <w:ilvl w:val="0"/>
          <w:numId w:val="52"/>
        </w:numPr>
        <w:ind w:hanging="720"/>
        <w:rPr>
          <w:rFonts w:cs="Courier New"/>
          <w:szCs w:val="20"/>
        </w:rPr>
      </w:pPr>
      <w:r w:rsidRPr="007853BB">
        <w:rPr>
          <w:rFonts w:cs="Courier New"/>
          <w:szCs w:val="20"/>
        </w:rPr>
        <w:t>Begin</w:t>
      </w:r>
    </w:p>
    <w:p w14:paraId="715A5700" w14:textId="7F1B8C0F" w:rsidR="007853BB" w:rsidRPr="007853BB" w:rsidRDefault="007853BB" w:rsidP="00FB2524">
      <w:pPr>
        <w:pStyle w:val="STTSSegmenProgramContent"/>
        <w:numPr>
          <w:ilvl w:val="0"/>
          <w:numId w:val="52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Iduser = user.id</w:t>
      </w:r>
    </w:p>
    <w:p w14:paraId="57E94553" w14:textId="3684939E" w:rsidR="007853BB" w:rsidRPr="007853BB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Nama = “”</w:t>
      </w:r>
    </w:p>
    <w:p w14:paraId="171FF80E" w14:textId="72774EB9" w:rsidR="007853BB" w:rsidRPr="007853BB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Email = “”</w:t>
      </w:r>
    </w:p>
    <w:p w14:paraId="661401D9" w14:textId="738DBF75" w:rsidR="007853BB" w:rsidRPr="007853BB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Notelp = “”</w:t>
      </w:r>
    </w:p>
    <w:p w14:paraId="1FF6EC88" w14:textId="2B6CFC71" w:rsidR="007853BB" w:rsidRPr="00512FFF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Query = </w:t>
      </w:r>
      <w:r w:rsidRPr="007853BB">
        <w:rPr>
          <w:rFonts w:cs="Courier New"/>
          <w:szCs w:val="20"/>
          <w:lang w:val="id-ID"/>
        </w:rPr>
        <w:t>"UPDATE customer SET NAMA_CUST=</w:t>
      </w:r>
      <w:r>
        <w:rPr>
          <w:rFonts w:cs="Courier New"/>
          <w:szCs w:val="20"/>
          <w:lang w:val="id-ID"/>
        </w:rPr>
        <w:t>Nama</w:t>
      </w:r>
      <w:r w:rsidRPr="007853BB">
        <w:rPr>
          <w:rFonts w:cs="Courier New"/>
          <w:szCs w:val="20"/>
          <w:lang w:val="id-ID"/>
        </w:rPr>
        <w:t>,EMAIL</w:t>
      </w:r>
      <w:r>
        <w:rPr>
          <w:rFonts w:cs="Courier New"/>
          <w:szCs w:val="20"/>
          <w:lang w:val="id-ID"/>
        </w:rPr>
        <w:t>=Email</w:t>
      </w:r>
      <w:r w:rsidRPr="007853BB">
        <w:rPr>
          <w:rFonts w:cs="Courier New"/>
          <w:szCs w:val="20"/>
          <w:lang w:val="id-ID"/>
        </w:rPr>
        <w:t xml:space="preserve">, NO_TELP= </w:t>
      </w:r>
      <w:r>
        <w:rPr>
          <w:rFonts w:cs="Courier New"/>
          <w:szCs w:val="20"/>
          <w:lang w:val="id-ID"/>
        </w:rPr>
        <w:t xml:space="preserve">Notelp </w:t>
      </w:r>
      <w:r w:rsidRPr="007853BB">
        <w:rPr>
          <w:rFonts w:cs="Courier New"/>
          <w:szCs w:val="20"/>
          <w:lang w:val="id-ID"/>
        </w:rPr>
        <w:t>WHERE ID={iduser}"</w:t>
      </w:r>
    </w:p>
    <w:p w14:paraId="43989182" w14:textId="77777777" w:rsidR="007853BB" w:rsidRPr="00052F78" w:rsidRDefault="007853BB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561F3766" w14:textId="77777777" w:rsidR="007853BB" w:rsidRDefault="007853BB" w:rsidP="007853BB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</w:p>
    <w:p w14:paraId="48B08B57" w14:textId="77777777" w:rsidR="007853BB" w:rsidRDefault="007853BB" w:rsidP="00052F78">
      <w:pPr>
        <w:tabs>
          <w:tab w:val="left" w:pos="2563"/>
        </w:tabs>
        <w:ind w:firstLine="0"/>
        <w:rPr>
          <w:lang w:val="id-ID"/>
        </w:rPr>
      </w:pPr>
    </w:p>
    <w:p w14:paraId="37DE6B83" w14:textId="116CFBC5" w:rsidR="00CA745D" w:rsidRDefault="00CA745D" w:rsidP="00CA745D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Mengubah password User</w:t>
      </w:r>
    </w:p>
    <w:p w14:paraId="14817177" w14:textId="77777777" w:rsidR="00CA745D" w:rsidRDefault="00CA745D" w:rsidP="00052F78">
      <w:pPr>
        <w:tabs>
          <w:tab w:val="left" w:pos="2563"/>
        </w:tabs>
        <w:ind w:firstLine="0"/>
        <w:rPr>
          <w:lang w:val="id-ID"/>
        </w:rPr>
      </w:pPr>
    </w:p>
    <w:p w14:paraId="44EAA7C4" w14:textId="13FAD672" w:rsidR="00CA745D" w:rsidRPr="00321188" w:rsidRDefault="00CA745D" w:rsidP="00FB2524">
      <w:pPr>
        <w:pStyle w:val="STTSSegmenProgramContent"/>
        <w:numPr>
          <w:ilvl w:val="0"/>
          <w:numId w:val="53"/>
        </w:numPr>
        <w:ind w:hanging="720"/>
        <w:rPr>
          <w:rFonts w:cs="Courier New"/>
          <w:szCs w:val="20"/>
        </w:rPr>
      </w:pPr>
      <w:r w:rsidRPr="00CA745D">
        <w:rPr>
          <w:rFonts w:cs="Courier New"/>
          <w:szCs w:val="20"/>
        </w:rPr>
        <w:t>Begin</w:t>
      </w:r>
    </w:p>
    <w:p w14:paraId="19019FD8" w14:textId="6C60F83A" w:rsidR="00321188" w:rsidRPr="00321188" w:rsidRDefault="00321188" w:rsidP="00FB2524">
      <w:pPr>
        <w:pStyle w:val="STTSSegmenProgramContent"/>
        <w:numPr>
          <w:ilvl w:val="0"/>
          <w:numId w:val="53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NewPassword = “”</w:t>
      </w:r>
    </w:p>
    <w:p w14:paraId="5F1FC0CE" w14:textId="259F9863" w:rsidR="00321188" w:rsidRPr="00CA745D" w:rsidRDefault="00321188" w:rsidP="00FB2524">
      <w:pPr>
        <w:pStyle w:val="STTSSegmenProgramContent"/>
        <w:numPr>
          <w:ilvl w:val="0"/>
          <w:numId w:val="53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Iduser = user.id</w:t>
      </w:r>
    </w:p>
    <w:p w14:paraId="7932D341" w14:textId="0AAC47D7" w:rsidR="00CA745D" w:rsidRPr="007853BB" w:rsidRDefault="00321188" w:rsidP="00FB2524">
      <w:pPr>
        <w:pStyle w:val="STTSSegmenProgramContent"/>
        <w:numPr>
          <w:ilvl w:val="0"/>
          <w:numId w:val="52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Password = “”</w:t>
      </w:r>
    </w:p>
    <w:p w14:paraId="6EBE1126" w14:textId="7AD0F19D" w:rsidR="00CA745D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If password = old.password then </w:t>
      </w:r>
    </w:p>
    <w:p w14:paraId="3CD206C0" w14:textId="54D62B9A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If passwordTb = NewPassword then</w:t>
      </w:r>
    </w:p>
    <w:p w14:paraId="375399F9" w14:textId="08F9A5F9" w:rsidR="00321188" w:rsidRPr="007853BB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Query = “</w:t>
      </w:r>
      <w:r w:rsidRPr="00321188">
        <w:rPr>
          <w:rFonts w:cs="Courier New"/>
          <w:szCs w:val="20"/>
          <w:lang w:val="id-ID"/>
        </w:rPr>
        <w:t>UPDATE customer SET Password=@password WHERE ID={iduser}</w:t>
      </w:r>
      <w:r>
        <w:rPr>
          <w:rFonts w:cs="Courier New"/>
          <w:szCs w:val="20"/>
          <w:lang w:val="id-ID"/>
        </w:rPr>
        <w:t>”</w:t>
      </w:r>
    </w:p>
    <w:p w14:paraId="0CA4DA24" w14:textId="34882ACE" w:rsidR="00CA745D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password sudah terganti</w:t>
      </w:r>
    </w:p>
    <w:p w14:paraId="66DEF3EE" w14:textId="10BC5673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Else then </w:t>
      </w:r>
    </w:p>
    <w:p w14:paraId="244D26D0" w14:textId="7959E9A0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Password baru tidak sama dengan password konfirmasi</w:t>
      </w:r>
    </w:p>
    <w:p w14:paraId="09649597" w14:textId="03F5C9B5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Else then </w:t>
      </w:r>
    </w:p>
    <w:p w14:paraId="0747D84F" w14:textId="0D540BEC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password salah</w:t>
      </w:r>
    </w:p>
    <w:p w14:paraId="6C5A256A" w14:textId="1502197B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End if </w:t>
      </w:r>
    </w:p>
    <w:p w14:paraId="0C983092" w14:textId="0CA20F01" w:rsidR="00321188" w:rsidRPr="007853BB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End if</w:t>
      </w:r>
    </w:p>
    <w:p w14:paraId="688EFC4A" w14:textId="77777777" w:rsidR="00CA745D" w:rsidRPr="00052F78" w:rsidRDefault="00CA745D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34AD83B9" w14:textId="468FC4E5" w:rsidR="00CA745D" w:rsidRPr="00812139" w:rsidRDefault="00CA745D" w:rsidP="00052F78">
      <w:pPr>
        <w:tabs>
          <w:tab w:val="left" w:pos="2563"/>
        </w:tabs>
        <w:ind w:firstLine="0"/>
        <w:rPr>
          <w:lang w:val="id-ID"/>
        </w:rPr>
        <w:sectPr w:rsidR="00CA745D" w:rsidRPr="00812139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6545F13C" w14:textId="6979E245" w:rsidR="00BF050D" w:rsidRPr="00FC51D0" w:rsidRDefault="00BF050D" w:rsidP="00BF050D">
      <w:pPr>
        <w:pStyle w:val="STTSJudulBab"/>
        <w:outlineLvl w:val="0"/>
      </w:pPr>
      <w:bookmarkStart w:id="47" w:name="_Toc92357858"/>
      <w:bookmarkStart w:id="48" w:name="_Toc92366711"/>
      <w:r w:rsidRPr="00FC51D0">
        <w:lastRenderedPageBreak/>
        <w:t>BAB IV</w:t>
      </w:r>
      <w:bookmarkEnd w:id="47"/>
      <w:bookmarkEnd w:id="48"/>
    </w:p>
    <w:p w14:paraId="47447D23" w14:textId="77777777" w:rsidR="00BF050D" w:rsidRPr="00FC51D0" w:rsidRDefault="00BF050D" w:rsidP="00BF050D">
      <w:pPr>
        <w:pStyle w:val="STTSJudulBab"/>
      </w:pPr>
      <w:r w:rsidRPr="00FC51D0">
        <w:t>IMPLEMENTASI</w:t>
      </w:r>
    </w:p>
    <w:p w14:paraId="29818899" w14:textId="77777777" w:rsidR="00BF050D" w:rsidRPr="00FC51D0" w:rsidRDefault="00BF050D" w:rsidP="00BF050D">
      <w:pPr>
        <w:pStyle w:val="STTSJudulBab"/>
      </w:pPr>
    </w:p>
    <w:p w14:paraId="69622A19" w14:textId="77777777" w:rsidR="00BF050D" w:rsidRPr="00423B36" w:rsidRDefault="00BF050D" w:rsidP="00BF050D">
      <w:pPr>
        <w:rPr>
          <w:szCs w:val="24"/>
        </w:rPr>
      </w:pPr>
      <w:r w:rsidRPr="00423B36">
        <w:rPr>
          <w:szCs w:val="24"/>
        </w:rPr>
        <w:t xml:space="preserve">Pada </w:t>
      </w:r>
      <w:proofErr w:type="spellStart"/>
      <w:r w:rsidRPr="00423B36">
        <w:rPr>
          <w:szCs w:val="24"/>
        </w:rPr>
        <w:t>bab</w:t>
      </w:r>
      <w:proofErr w:type="spellEnd"/>
      <w:r w:rsidRPr="00423B36">
        <w:rPr>
          <w:szCs w:val="24"/>
        </w:rPr>
        <w:t xml:space="preserve"> yang </w:t>
      </w:r>
      <w:proofErr w:type="spellStart"/>
      <w:r w:rsidRPr="00423B36">
        <w:rPr>
          <w:szCs w:val="24"/>
        </w:rPr>
        <w:t>keempat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akan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membahas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mengenai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implementasi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desain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dari</w:t>
      </w:r>
      <w:proofErr w:type="spellEnd"/>
      <w:r w:rsidRPr="00423B36">
        <w:rPr>
          <w:szCs w:val="24"/>
        </w:rPr>
        <w:t xml:space="preserve"> software </w:t>
      </w:r>
      <w:proofErr w:type="spellStart"/>
      <w:r w:rsidRPr="00423B36">
        <w:rPr>
          <w:szCs w:val="24"/>
        </w:rPr>
        <w:t>Alternatech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Implementasi</w:t>
      </w:r>
      <w:proofErr w:type="spellEnd"/>
      <w:r w:rsidRPr="00423B36">
        <w:rPr>
          <w:szCs w:val="24"/>
        </w:rPr>
        <w:t xml:space="preserve"> / code </w:t>
      </w:r>
      <w:proofErr w:type="spellStart"/>
      <w:r w:rsidRPr="00423B36">
        <w:rPr>
          <w:szCs w:val="24"/>
        </w:rPr>
        <w:t>dibuat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melalui</w:t>
      </w:r>
      <w:proofErr w:type="spellEnd"/>
      <w:r w:rsidRPr="00423B36">
        <w:rPr>
          <w:szCs w:val="24"/>
        </w:rPr>
        <w:t xml:space="preserve"> software Microsoft Visual Studio. Software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menggunakan</w:t>
      </w:r>
      <w:proofErr w:type="spellEnd"/>
      <w:r w:rsidRPr="00423B36">
        <w:rPr>
          <w:szCs w:val="24"/>
        </w:rPr>
        <w:t xml:space="preserve"> .NET Framework 4.6.1 </w:t>
      </w:r>
      <w:proofErr w:type="spellStart"/>
      <w:r w:rsidRPr="00423B36">
        <w:rPr>
          <w:szCs w:val="24"/>
        </w:rPr>
        <w:t>serta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menggunakan</w:t>
      </w:r>
      <w:proofErr w:type="spellEnd"/>
      <w:r w:rsidRPr="00423B36">
        <w:rPr>
          <w:szCs w:val="24"/>
        </w:rPr>
        <w:t xml:space="preserve"> WPF Web Application. Software </w:t>
      </w:r>
      <w:proofErr w:type="spellStart"/>
      <w:r w:rsidRPr="00423B36">
        <w:rPr>
          <w:szCs w:val="24"/>
        </w:rPr>
        <w:t>Alternatech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saat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memiliki</w:t>
      </w:r>
      <w:proofErr w:type="spellEnd"/>
      <w:r w:rsidRPr="00423B36">
        <w:rPr>
          <w:szCs w:val="24"/>
        </w:rPr>
        <w:t xml:space="preserve"> 7 form </w:t>
      </w:r>
      <w:proofErr w:type="spellStart"/>
      <w:r w:rsidRPr="00423B36">
        <w:rPr>
          <w:szCs w:val="24"/>
        </w:rPr>
        <w:t>atau</w:t>
      </w:r>
      <w:proofErr w:type="spellEnd"/>
      <w:r w:rsidRPr="00423B36">
        <w:rPr>
          <w:szCs w:val="24"/>
        </w:rPr>
        <w:t xml:space="preserve"> window, dan </w:t>
      </w:r>
      <w:proofErr w:type="spellStart"/>
      <w:r w:rsidRPr="00423B36">
        <w:rPr>
          <w:szCs w:val="24"/>
        </w:rPr>
        <w:t>setiap</w:t>
      </w:r>
      <w:proofErr w:type="spellEnd"/>
      <w:r w:rsidRPr="00423B36">
        <w:rPr>
          <w:szCs w:val="24"/>
        </w:rPr>
        <w:t xml:space="preserve"> role </w:t>
      </w:r>
      <w:proofErr w:type="spellStart"/>
      <w:r w:rsidRPr="00423B36">
        <w:rPr>
          <w:szCs w:val="24"/>
        </w:rPr>
        <w:t>akan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memiliki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akses</w:t>
      </w:r>
      <w:proofErr w:type="spellEnd"/>
      <w:r w:rsidRPr="00423B36">
        <w:rPr>
          <w:szCs w:val="24"/>
        </w:rPr>
        <w:t xml:space="preserve"> pada window-window yang </w:t>
      </w:r>
      <w:proofErr w:type="spellStart"/>
      <w:r w:rsidRPr="00423B36">
        <w:rPr>
          <w:szCs w:val="24"/>
        </w:rPr>
        <w:t>berbeda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Aplikasi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sendiri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terbagi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menjadi</w:t>
      </w:r>
      <w:proofErr w:type="spellEnd"/>
      <w:r w:rsidRPr="00423B36">
        <w:rPr>
          <w:szCs w:val="24"/>
        </w:rPr>
        <w:t xml:space="preserve"> 1 </w:t>
      </w:r>
      <w:proofErr w:type="spellStart"/>
      <w:r w:rsidRPr="00423B36">
        <w:rPr>
          <w:szCs w:val="24"/>
        </w:rPr>
        <w:t>halaman</w:t>
      </w:r>
      <w:proofErr w:type="spellEnd"/>
      <w:r w:rsidRPr="00423B36">
        <w:rPr>
          <w:szCs w:val="24"/>
        </w:rPr>
        <w:t xml:space="preserve"> admin, 4 window customer, dan juga 1 window login. Software juga </w:t>
      </w:r>
      <w:proofErr w:type="spellStart"/>
      <w:r w:rsidRPr="00423B36">
        <w:rPr>
          <w:szCs w:val="24"/>
        </w:rPr>
        <w:t>membutuhkan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dengan</w:t>
      </w:r>
      <w:proofErr w:type="spellEnd"/>
      <w:r w:rsidRPr="00423B36">
        <w:rPr>
          <w:szCs w:val="24"/>
        </w:rPr>
        <w:t xml:space="preserve"> server </w:t>
      </w:r>
      <w:proofErr w:type="spellStart"/>
      <w:r w:rsidRPr="00423B36">
        <w:rPr>
          <w:szCs w:val="24"/>
        </w:rPr>
        <w:t>MySql</w:t>
      </w:r>
      <w:proofErr w:type="spellEnd"/>
      <w:r w:rsidRPr="00423B36">
        <w:rPr>
          <w:szCs w:val="24"/>
        </w:rPr>
        <w:t>.</w:t>
      </w:r>
    </w:p>
    <w:p w14:paraId="75F5FD16" w14:textId="21BCE9AA" w:rsidR="00BF050D" w:rsidRPr="00BF050D" w:rsidRDefault="00BF050D" w:rsidP="00F251D4">
      <w:pPr>
        <w:pStyle w:val="Heading2"/>
        <w:ind w:firstLine="0"/>
        <w:rPr>
          <w:rFonts w:ascii="Times New Roman" w:hAnsi="Times New Roman"/>
          <w:i w:val="0"/>
          <w:iCs w:val="0"/>
          <w:sz w:val="32"/>
          <w:szCs w:val="32"/>
        </w:rPr>
      </w:pPr>
      <w:bookmarkStart w:id="49" w:name="_Toc92357859"/>
      <w:bookmarkStart w:id="50" w:name="_Toc92366712"/>
      <w:r w:rsidRPr="00BF050D">
        <w:rPr>
          <w:rFonts w:ascii="Times New Roman" w:hAnsi="Times New Roman"/>
          <w:i w:val="0"/>
          <w:iCs w:val="0"/>
          <w:sz w:val="32"/>
          <w:szCs w:val="32"/>
        </w:rPr>
        <w:t>4.1</w:t>
      </w:r>
      <w:r w:rsidRPr="00BF050D">
        <w:rPr>
          <w:rFonts w:ascii="Times New Roman" w:hAnsi="Times New Roman"/>
          <w:i w:val="0"/>
          <w:iCs w:val="0"/>
          <w:sz w:val="32"/>
          <w:szCs w:val="32"/>
        </w:rPr>
        <w:tab/>
      </w:r>
      <w:proofErr w:type="spellStart"/>
      <w:r w:rsidRPr="00BF050D">
        <w:rPr>
          <w:rFonts w:ascii="Times New Roman" w:hAnsi="Times New Roman"/>
          <w:i w:val="0"/>
          <w:iCs w:val="0"/>
          <w:sz w:val="32"/>
          <w:szCs w:val="32"/>
        </w:rPr>
        <w:t>Koneksi</w:t>
      </w:r>
      <w:proofErr w:type="spellEnd"/>
      <w:r w:rsidRPr="00BF050D">
        <w:rPr>
          <w:rFonts w:ascii="Times New Roman" w:hAnsi="Times New Roman"/>
          <w:i w:val="0"/>
          <w:iCs w:val="0"/>
          <w:sz w:val="32"/>
          <w:szCs w:val="32"/>
        </w:rPr>
        <w:t xml:space="preserve"> Server</w:t>
      </w:r>
      <w:bookmarkEnd w:id="49"/>
      <w:bookmarkEnd w:id="50"/>
    </w:p>
    <w:p w14:paraId="78FB266E" w14:textId="77777777" w:rsidR="00BF050D" w:rsidRPr="00423B36" w:rsidRDefault="00BF050D" w:rsidP="00BF050D">
      <w:pPr>
        <w:rPr>
          <w:szCs w:val="24"/>
        </w:rPr>
      </w:pPr>
      <w:proofErr w:type="spellStart"/>
      <w:r w:rsidRPr="00423B36">
        <w:rPr>
          <w:szCs w:val="24"/>
        </w:rPr>
        <w:t>Segmen</w:t>
      </w:r>
      <w:proofErr w:type="spellEnd"/>
      <w:r w:rsidRPr="00423B36">
        <w:rPr>
          <w:szCs w:val="24"/>
        </w:rPr>
        <w:t xml:space="preserve"> Program 4.1 </w:t>
      </w:r>
      <w:proofErr w:type="spellStart"/>
      <w:r w:rsidRPr="00423B36">
        <w:rPr>
          <w:szCs w:val="24"/>
        </w:rPr>
        <w:t>berfungsi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membuka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 xml:space="preserve"> pada server </w:t>
      </w:r>
      <w:proofErr w:type="spellStart"/>
      <w:r w:rsidRPr="00423B36">
        <w:rPr>
          <w:szCs w:val="24"/>
        </w:rPr>
        <w:t>Mysql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membutuhkan</w:t>
      </w:r>
      <w:proofErr w:type="spellEnd"/>
      <w:r w:rsidRPr="00423B36">
        <w:rPr>
          <w:szCs w:val="24"/>
        </w:rPr>
        <w:t xml:space="preserve"> data source, user ID dan juga password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dapat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terhubung</w:t>
      </w:r>
      <w:proofErr w:type="spellEnd"/>
      <w:r w:rsidRPr="00423B36">
        <w:rPr>
          <w:szCs w:val="24"/>
        </w:rPr>
        <w:t xml:space="preserve"> pada server. Selain </w:t>
      </w:r>
      <w:proofErr w:type="spellStart"/>
      <w:r w:rsidRPr="00423B36">
        <w:rPr>
          <w:szCs w:val="24"/>
        </w:rPr>
        <w:t>itu</w:t>
      </w:r>
      <w:proofErr w:type="spellEnd"/>
      <w:r w:rsidRPr="00423B36">
        <w:rPr>
          <w:szCs w:val="24"/>
        </w:rPr>
        <w:t xml:space="preserve">, </w:t>
      </w:r>
      <w:proofErr w:type="spellStart"/>
      <w:r w:rsidRPr="00423B36">
        <w:rPr>
          <w:szCs w:val="24"/>
        </w:rPr>
        <w:t>terdapat</w:t>
      </w:r>
      <w:proofErr w:type="spellEnd"/>
      <w:r w:rsidRPr="00423B36">
        <w:rPr>
          <w:szCs w:val="24"/>
        </w:rPr>
        <w:t xml:space="preserve"> juga </w:t>
      </w:r>
      <w:proofErr w:type="spellStart"/>
      <w:r w:rsidRPr="00423B36">
        <w:rPr>
          <w:szCs w:val="24"/>
        </w:rPr>
        <w:t>prosedur</w:t>
      </w:r>
      <w:proofErr w:type="spellEnd"/>
      <w:r w:rsidRPr="00423B36">
        <w:rPr>
          <w:szCs w:val="24"/>
        </w:rPr>
        <w:t xml:space="preserve"> </w:t>
      </w:r>
      <w:r w:rsidRPr="00423B36">
        <w:rPr>
          <w:i/>
          <w:iCs/>
          <w:szCs w:val="24"/>
        </w:rPr>
        <w:t xml:space="preserve">Connect </w:t>
      </w:r>
      <w:r w:rsidRPr="00423B36">
        <w:rPr>
          <w:szCs w:val="24"/>
        </w:rPr>
        <w:t xml:space="preserve">yang </w:t>
      </w:r>
      <w:proofErr w:type="spellStart"/>
      <w:r w:rsidRPr="00423B36">
        <w:rPr>
          <w:szCs w:val="24"/>
        </w:rPr>
        <w:t>berfungsi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membuka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>.</w:t>
      </w:r>
    </w:p>
    <w:p w14:paraId="55FE4A76" w14:textId="77777777" w:rsidR="00BF050D" w:rsidRDefault="00BF050D" w:rsidP="00BF050D"/>
    <w:p w14:paraId="177B7E7D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4.1 Connection </w:t>
      </w:r>
    </w:p>
    <w:p w14:paraId="77B05148" w14:textId="77777777" w:rsidR="00BF050D" w:rsidRPr="00FC51D0" w:rsidRDefault="00BF050D" w:rsidP="00F251D4">
      <w:pPr>
        <w:pStyle w:val="STTSSegmenProgramContent"/>
        <w:numPr>
          <w:ilvl w:val="0"/>
          <w:numId w:val="54"/>
        </w:numPr>
        <w:ind w:left="0" w:firstLine="0"/>
      </w:pPr>
      <w:bookmarkStart w:id="51" w:name="_Hlk92285558"/>
      <w:r w:rsidRPr="00FC51D0">
        <w:t>class Connection</w:t>
      </w:r>
    </w:p>
    <w:p w14:paraId="422B291F" w14:textId="77777777" w:rsidR="00BF050D" w:rsidRPr="00FC51D0" w:rsidRDefault="00BF050D" w:rsidP="00BF050D">
      <w:pPr>
        <w:pStyle w:val="STTSSegmenProgramContent"/>
      </w:pPr>
      <w:r w:rsidRPr="00FC51D0">
        <w:t>{</w:t>
      </w:r>
    </w:p>
    <w:p w14:paraId="0CD56EBE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 xml:space="preserve">public </w:t>
      </w:r>
      <w:proofErr w:type="spellStart"/>
      <w:r w:rsidRPr="00FC51D0">
        <w:t>MySqlConnection</w:t>
      </w:r>
      <w:proofErr w:type="spellEnd"/>
      <w:r w:rsidRPr="00FC51D0">
        <w:t xml:space="preserve"> conn;</w:t>
      </w:r>
    </w:p>
    <w:p w14:paraId="730638C0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 xml:space="preserve">public void </w:t>
      </w:r>
      <w:proofErr w:type="gramStart"/>
      <w:r w:rsidRPr="00FC51D0">
        <w:t>Connect(</w:t>
      </w:r>
      <w:proofErr w:type="gramEnd"/>
      <w:r w:rsidRPr="00FC51D0">
        <w:t>)</w:t>
      </w:r>
    </w:p>
    <w:p w14:paraId="50BC13C3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>{</w:t>
      </w:r>
    </w:p>
    <w:p w14:paraId="5A4EFCF9" w14:textId="77777777" w:rsidR="00BF050D" w:rsidRPr="00FC51D0" w:rsidRDefault="00BF050D" w:rsidP="00BF050D">
      <w:pPr>
        <w:pStyle w:val="STTSSegmenProgramContent"/>
      </w:pPr>
      <w:r w:rsidRPr="00FC51D0">
        <w:t xml:space="preserve">     </w:t>
      </w:r>
      <w:r>
        <w:t xml:space="preserve">   </w:t>
      </w:r>
      <w:r w:rsidRPr="00FC51D0">
        <w:t>conn=</w:t>
      </w:r>
      <w:r>
        <w:t xml:space="preserve"> </w:t>
      </w:r>
      <w:r w:rsidRPr="00FC51D0">
        <w:t>new</w:t>
      </w:r>
      <w:r>
        <w:t xml:space="preserve"> </w:t>
      </w:r>
      <w:proofErr w:type="spellStart"/>
      <w:proofErr w:type="gramStart"/>
      <w:r w:rsidRPr="00FC51D0">
        <w:t>MySqlConnection</w:t>
      </w:r>
      <w:proofErr w:type="spellEnd"/>
      <w:r w:rsidRPr="00FC51D0">
        <w:t>(</w:t>
      </w:r>
      <w:proofErr w:type="gramEnd"/>
      <w:r w:rsidRPr="00FC51D0">
        <w:t>"server=</w:t>
      </w:r>
      <w:proofErr w:type="spellStart"/>
      <w:r w:rsidRPr="00FC51D0">
        <w:t>localhost;user</w:t>
      </w:r>
      <w:proofErr w:type="spellEnd"/>
      <w:r w:rsidRPr="00FC51D0">
        <w:t>=root;</w:t>
      </w:r>
      <w:r>
        <w:t xml:space="preserve"> </w:t>
      </w:r>
      <w:r w:rsidRPr="00FC51D0">
        <w:t>database=</w:t>
      </w:r>
      <w:proofErr w:type="spellStart"/>
      <w:r w:rsidRPr="00FC51D0">
        <w:t>sdp_db;port</w:t>
      </w:r>
      <w:proofErr w:type="spellEnd"/>
      <w:r w:rsidRPr="00FC51D0">
        <w:t>=3306;password=");</w:t>
      </w:r>
    </w:p>
    <w:p w14:paraId="234BD432" w14:textId="77777777" w:rsidR="00BF050D" w:rsidRPr="00FC51D0" w:rsidRDefault="00BF050D" w:rsidP="00BF050D">
      <w:pPr>
        <w:pStyle w:val="STTSSegmenProgramContent"/>
      </w:pPr>
      <w:r>
        <w:t xml:space="preserve">        </w:t>
      </w:r>
      <w:proofErr w:type="spellStart"/>
      <w:proofErr w:type="gramStart"/>
      <w:r w:rsidRPr="00FC51D0">
        <w:t>conn.Open</w:t>
      </w:r>
      <w:proofErr w:type="spellEnd"/>
      <w:proofErr w:type="gramEnd"/>
      <w:r w:rsidRPr="00FC51D0">
        <w:t>();</w:t>
      </w:r>
    </w:p>
    <w:p w14:paraId="2F183FAE" w14:textId="77777777" w:rsidR="00BF050D" w:rsidRPr="00FC51D0" w:rsidRDefault="00BF050D" w:rsidP="00BF050D">
      <w:pPr>
        <w:pStyle w:val="STTSSegmenProgramContent"/>
      </w:pPr>
      <w:r>
        <w:t xml:space="preserve">        </w:t>
      </w:r>
      <w:proofErr w:type="spellStart"/>
      <w:proofErr w:type="gramStart"/>
      <w:r w:rsidRPr="00FC51D0">
        <w:t>conn.Close</w:t>
      </w:r>
      <w:proofErr w:type="spellEnd"/>
      <w:proofErr w:type="gramEnd"/>
      <w:r w:rsidRPr="00FC51D0">
        <w:t>();</w:t>
      </w:r>
    </w:p>
    <w:p w14:paraId="504FD4EB" w14:textId="77777777" w:rsidR="00BF050D" w:rsidRPr="00FC51D0" w:rsidRDefault="00BF050D" w:rsidP="00BF050D">
      <w:pPr>
        <w:pStyle w:val="STTSSegmenProgramContent"/>
      </w:pPr>
      <w:r>
        <w:t xml:space="preserve">      </w:t>
      </w:r>
      <w:r w:rsidRPr="00FC51D0">
        <w:t>}</w:t>
      </w:r>
    </w:p>
    <w:p w14:paraId="21A82BFE" w14:textId="77777777" w:rsidR="00BF050D" w:rsidRPr="00FC51D0" w:rsidRDefault="00BF050D" w:rsidP="00BF050D">
      <w:pPr>
        <w:pStyle w:val="STTSSegmenProgramContent"/>
      </w:pPr>
      <w:r w:rsidRPr="00FC51D0">
        <w:t>}</w:t>
      </w:r>
    </w:p>
    <w:bookmarkEnd w:id="51"/>
    <w:p w14:paraId="4BAC62F9" w14:textId="77777777" w:rsidR="00BF050D" w:rsidRPr="00423B36" w:rsidRDefault="00BF050D" w:rsidP="00BF050D">
      <w:pPr>
        <w:ind w:firstLine="284"/>
        <w:rPr>
          <w:b/>
          <w:bCs/>
          <w:sz w:val="20"/>
          <w:szCs w:val="20"/>
        </w:rPr>
      </w:pPr>
    </w:p>
    <w:p w14:paraId="2F5DD109" w14:textId="11BB0D7A" w:rsidR="00BF050D" w:rsidRPr="00BF050D" w:rsidRDefault="00BF050D" w:rsidP="00F251D4">
      <w:pPr>
        <w:pStyle w:val="Heading2"/>
        <w:ind w:firstLine="0"/>
        <w:rPr>
          <w:rFonts w:ascii="Times New Roman" w:hAnsi="Times New Roman"/>
          <w:i w:val="0"/>
          <w:iCs w:val="0"/>
          <w:sz w:val="32"/>
          <w:szCs w:val="32"/>
        </w:rPr>
      </w:pPr>
      <w:bookmarkStart w:id="52" w:name="_Toc92357860"/>
      <w:bookmarkStart w:id="53" w:name="_Toc92366713"/>
      <w:r w:rsidRPr="00BF050D">
        <w:rPr>
          <w:rFonts w:ascii="Times New Roman" w:hAnsi="Times New Roman"/>
          <w:i w:val="0"/>
          <w:iCs w:val="0"/>
          <w:sz w:val="32"/>
          <w:szCs w:val="32"/>
        </w:rPr>
        <w:lastRenderedPageBreak/>
        <w:t>4.2</w:t>
      </w:r>
      <w:r w:rsidRPr="00BF050D">
        <w:rPr>
          <w:rFonts w:ascii="Times New Roman" w:hAnsi="Times New Roman"/>
          <w:i w:val="0"/>
          <w:iCs w:val="0"/>
          <w:sz w:val="32"/>
          <w:szCs w:val="32"/>
        </w:rPr>
        <w:tab/>
        <w:t>App Page</w:t>
      </w:r>
      <w:bookmarkEnd w:id="52"/>
      <w:bookmarkEnd w:id="53"/>
    </w:p>
    <w:p w14:paraId="3D29134C" w14:textId="77777777" w:rsidR="00BF050D" w:rsidRPr="00BA4898" w:rsidRDefault="00BF050D" w:rsidP="00BF050D">
      <w:pPr>
        <w:rPr>
          <w:szCs w:val="24"/>
        </w:rPr>
      </w:pPr>
      <w:r w:rsidRPr="00423B36">
        <w:tab/>
      </w:r>
      <w:r w:rsidRPr="00BA4898">
        <w:rPr>
          <w:szCs w:val="24"/>
        </w:rPr>
        <w:t xml:space="preserve">App page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berfungsi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login (</w:t>
      </w:r>
      <w:proofErr w:type="spellStart"/>
      <w:r w:rsidRPr="00BA4898">
        <w:rPr>
          <w:szCs w:val="24"/>
        </w:rPr>
        <w:t>berdasarkan</w:t>
      </w:r>
      <w:proofErr w:type="spellEnd"/>
      <w:r w:rsidRPr="00BA4898">
        <w:rPr>
          <w:szCs w:val="24"/>
        </w:rPr>
        <w:t xml:space="preserve"> role). Dari window App, user </w:t>
      </w:r>
      <w:proofErr w:type="spellStart"/>
      <w:r w:rsidRPr="00BA4898">
        <w:rPr>
          <w:szCs w:val="24"/>
        </w:rPr>
        <w:t>dapat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beralih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ke</w:t>
      </w:r>
      <w:proofErr w:type="spellEnd"/>
      <w:r w:rsidRPr="00BA4898">
        <w:rPr>
          <w:szCs w:val="24"/>
        </w:rPr>
        <w:t xml:space="preserve"> window admin, window homepage(user</w:t>
      </w:r>
      <w:proofErr w:type="gramStart"/>
      <w:r w:rsidRPr="00BA4898">
        <w:rPr>
          <w:szCs w:val="24"/>
        </w:rPr>
        <w:t>).Window</w:t>
      </w:r>
      <w:proofErr w:type="gram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memiliki</w:t>
      </w:r>
      <w:proofErr w:type="spellEnd"/>
      <w:r w:rsidRPr="00BA4898">
        <w:rPr>
          <w:szCs w:val="24"/>
        </w:rPr>
        <w:t xml:space="preserve"> 1 button </w:t>
      </w:r>
      <w:proofErr w:type="spellStart"/>
      <w:r w:rsidRPr="00BA4898">
        <w:rPr>
          <w:szCs w:val="24"/>
        </w:rPr>
        <w:t>serta</w:t>
      </w:r>
      <w:proofErr w:type="spellEnd"/>
      <w:r w:rsidRPr="00BA4898">
        <w:rPr>
          <w:szCs w:val="24"/>
        </w:rPr>
        <w:t xml:space="preserve"> 1 link yang </w:t>
      </w:r>
      <w:proofErr w:type="spellStart"/>
      <w:r w:rsidRPr="00BA4898">
        <w:rPr>
          <w:szCs w:val="24"/>
        </w:rPr>
        <w:t>digunakan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register , </w:t>
      </w:r>
      <w:proofErr w:type="spellStart"/>
      <w:r w:rsidRPr="00BA4898">
        <w:rPr>
          <w:szCs w:val="24"/>
        </w:rPr>
        <w:t>gambar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dibawah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digunakan</w:t>
      </w:r>
      <w:proofErr w:type="spellEnd"/>
      <w:r w:rsidRPr="00BA4898">
        <w:rPr>
          <w:szCs w:val="24"/>
        </w:rPr>
        <w:t xml:space="preserve"> Ketika user role login </w:t>
      </w:r>
      <w:proofErr w:type="spellStart"/>
      <w:r w:rsidRPr="00BA4898">
        <w:rPr>
          <w:szCs w:val="24"/>
        </w:rPr>
        <w:t>sebagai</w:t>
      </w:r>
      <w:proofErr w:type="spellEnd"/>
      <w:r w:rsidRPr="00BA4898">
        <w:rPr>
          <w:szCs w:val="24"/>
        </w:rPr>
        <w:t xml:space="preserve"> admin </w:t>
      </w:r>
      <w:proofErr w:type="spellStart"/>
      <w:r w:rsidRPr="00BA4898">
        <w:rPr>
          <w:szCs w:val="24"/>
        </w:rPr>
        <w:t>atau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sebagain</w:t>
      </w:r>
      <w:proofErr w:type="spellEnd"/>
      <w:r w:rsidRPr="00BA4898">
        <w:rPr>
          <w:szCs w:val="24"/>
        </w:rPr>
        <w:t xml:space="preserve"> user dan link route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menuju</w:t>
      </w:r>
      <w:proofErr w:type="spellEnd"/>
      <w:r w:rsidRPr="00BA4898">
        <w:rPr>
          <w:szCs w:val="24"/>
        </w:rPr>
        <w:t xml:space="preserve"> register</w:t>
      </w:r>
    </w:p>
    <w:p w14:paraId="6BD619F5" w14:textId="77777777" w:rsidR="00BF050D" w:rsidRDefault="00BF050D" w:rsidP="00BF050D">
      <w:pPr>
        <w:pStyle w:val="STTSSegmenProgramContent"/>
        <w:numPr>
          <w:ilvl w:val="0"/>
          <w:numId w:val="0"/>
        </w:numPr>
        <w:ind w:left="720"/>
        <w:rPr>
          <w:rFonts w:ascii="Times New Roman" w:hAnsi="Times New Roman"/>
        </w:rPr>
      </w:pPr>
    </w:p>
    <w:p w14:paraId="0FAEB38F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4.2 Login di App Page</w:t>
      </w:r>
    </w:p>
    <w:p w14:paraId="3C2B29A0" w14:textId="77777777" w:rsidR="00BF050D" w:rsidRPr="00FC51D0" w:rsidRDefault="00BF050D" w:rsidP="00FB2524">
      <w:pPr>
        <w:pStyle w:val="STTSSegmenProgramContent"/>
        <w:numPr>
          <w:ilvl w:val="0"/>
          <w:numId w:val="20"/>
        </w:numPr>
        <w:ind w:hanging="720"/>
      </w:pPr>
      <w:bookmarkStart w:id="54" w:name="_Hlk92286530"/>
      <w:r w:rsidRPr="00FC51D0">
        <w:t>if (</w:t>
      </w:r>
      <w:proofErr w:type="spellStart"/>
      <w:proofErr w:type="gramStart"/>
      <w:r w:rsidRPr="00FC51D0">
        <w:t>email.Length</w:t>
      </w:r>
      <w:proofErr w:type="spellEnd"/>
      <w:proofErr w:type="gramEnd"/>
      <w:r w:rsidRPr="00FC51D0">
        <w:t xml:space="preserve"> &gt; 0 &amp;&amp; </w:t>
      </w:r>
      <w:proofErr w:type="spellStart"/>
      <w:r w:rsidRPr="00FC51D0">
        <w:t>password.Length</w:t>
      </w:r>
      <w:proofErr w:type="spellEnd"/>
      <w:r w:rsidRPr="00FC51D0">
        <w:t xml:space="preserve"> &gt; 0)</w:t>
      </w:r>
    </w:p>
    <w:p w14:paraId="5EE8AD33" w14:textId="77777777" w:rsidR="00BF050D" w:rsidRPr="00030B2A" w:rsidRDefault="00BF050D" w:rsidP="00BF050D">
      <w:pPr>
        <w:pStyle w:val="STTSSegmenProgramContent"/>
      </w:pPr>
      <w:r w:rsidRPr="00030B2A">
        <w:t xml:space="preserve">            {</w:t>
      </w:r>
    </w:p>
    <w:p w14:paraId="0301A098" w14:textId="522DC5DE" w:rsidR="00BF050D" w:rsidRPr="00030B2A" w:rsidRDefault="00BF050D" w:rsidP="00F251D4">
      <w:pPr>
        <w:pStyle w:val="STTSSegmenProgramContent"/>
      </w:pPr>
      <w:r w:rsidRPr="00030B2A">
        <w:t xml:space="preserve">                if (</w:t>
      </w:r>
      <w:proofErr w:type="spellStart"/>
      <w:proofErr w:type="gramStart"/>
      <w:r w:rsidRPr="00030B2A">
        <w:t>email.ToLower</w:t>
      </w:r>
      <w:proofErr w:type="spellEnd"/>
      <w:proofErr w:type="gramEnd"/>
      <w:r w:rsidRPr="00030B2A">
        <w:t xml:space="preserve">() == "admin" &amp;&amp; </w:t>
      </w:r>
      <w:proofErr w:type="spellStart"/>
      <w:r w:rsidRPr="00030B2A">
        <w:t>password.ToLower</w:t>
      </w:r>
      <w:proofErr w:type="spellEnd"/>
      <w:r w:rsidRPr="00030B2A">
        <w:t>() == "admin")</w:t>
      </w:r>
    </w:p>
    <w:p w14:paraId="707A9C6A" w14:textId="77777777" w:rsidR="00BF050D" w:rsidRPr="00030B2A" w:rsidRDefault="00BF050D" w:rsidP="00BF050D">
      <w:pPr>
        <w:pStyle w:val="STTSSegmenProgramContent"/>
      </w:pPr>
      <w:r w:rsidRPr="00030B2A">
        <w:t xml:space="preserve">                {</w:t>
      </w:r>
    </w:p>
    <w:p w14:paraId="2ACF8D5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var admin = new </w:t>
      </w:r>
      <w:proofErr w:type="gramStart"/>
      <w:r w:rsidRPr="00030B2A">
        <w:t>Admin(</w:t>
      </w:r>
      <w:proofErr w:type="gramEnd"/>
      <w:r w:rsidRPr="00030B2A">
        <w:t>);</w:t>
      </w:r>
    </w:p>
    <w:p w14:paraId="776F071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proofErr w:type="gramStart"/>
      <w:r w:rsidRPr="00030B2A">
        <w:t>this.NavigationService.Navigate</w:t>
      </w:r>
      <w:proofErr w:type="spellEnd"/>
      <w:proofErr w:type="gramEnd"/>
      <w:r w:rsidRPr="00030B2A">
        <w:t>(admin);</w:t>
      </w:r>
    </w:p>
    <w:p w14:paraId="7970FE09" w14:textId="77777777" w:rsidR="00BF050D" w:rsidRPr="00030B2A" w:rsidRDefault="00BF050D" w:rsidP="00BF050D">
      <w:pPr>
        <w:pStyle w:val="STTSSegmenProgramContent"/>
      </w:pPr>
      <w:r w:rsidRPr="00030B2A">
        <w:t xml:space="preserve">                }</w:t>
      </w:r>
    </w:p>
    <w:p w14:paraId="7ECE8E16" w14:textId="77777777" w:rsidR="00BF050D" w:rsidRPr="00030B2A" w:rsidRDefault="00BF050D" w:rsidP="00BF050D">
      <w:pPr>
        <w:pStyle w:val="STTSSegmenProgramContent"/>
      </w:pPr>
      <w:r w:rsidRPr="00030B2A">
        <w:t xml:space="preserve">                else</w:t>
      </w:r>
    </w:p>
    <w:p w14:paraId="552DD4B5" w14:textId="77777777" w:rsidR="00BF050D" w:rsidRPr="00030B2A" w:rsidRDefault="00BF050D" w:rsidP="00BF050D">
      <w:pPr>
        <w:pStyle w:val="STTSSegmenProgramContent"/>
      </w:pPr>
      <w:r w:rsidRPr="00030B2A">
        <w:t xml:space="preserve">                {</w:t>
      </w:r>
    </w:p>
    <w:p w14:paraId="5A46013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proofErr w:type="gramStart"/>
      <w:r w:rsidRPr="00030B2A">
        <w:t>conn.conn</w:t>
      </w:r>
      <w:proofErr w:type="gramEnd"/>
      <w:r w:rsidRPr="00030B2A">
        <w:t>.Open</w:t>
      </w:r>
      <w:proofErr w:type="spellEnd"/>
      <w:r w:rsidRPr="00030B2A">
        <w:t>();</w:t>
      </w:r>
    </w:p>
    <w:p w14:paraId="4AA87BAF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cmd</w:t>
      </w:r>
      <w:proofErr w:type="spellEnd"/>
      <w:r w:rsidRPr="00030B2A">
        <w:t xml:space="preserve"> = new </w:t>
      </w:r>
      <w:proofErr w:type="spellStart"/>
      <w:proofErr w:type="gramStart"/>
      <w:r w:rsidRPr="00030B2A">
        <w:t>MySqlCommand</w:t>
      </w:r>
      <w:proofErr w:type="spellEnd"/>
      <w:r w:rsidRPr="00030B2A">
        <w:t>(</w:t>
      </w:r>
      <w:proofErr w:type="gramEnd"/>
      <w:r w:rsidRPr="00030B2A">
        <w:t>);</w:t>
      </w:r>
    </w:p>
    <w:bookmarkEnd w:id="54"/>
    <w:p w14:paraId="3C9DBBF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cmd</w:t>
      </w:r>
      <w:proofErr w:type="spellEnd"/>
      <w:r w:rsidRPr="00030B2A">
        <w:t xml:space="preserve"> = new </w:t>
      </w:r>
      <w:proofErr w:type="spellStart"/>
      <w:proofErr w:type="gramStart"/>
      <w:r w:rsidRPr="00030B2A">
        <w:t>MySqlCommand</w:t>
      </w:r>
      <w:proofErr w:type="spellEnd"/>
      <w:r w:rsidRPr="00030B2A">
        <w:t>(</w:t>
      </w:r>
      <w:proofErr w:type="gramEnd"/>
      <w:r w:rsidRPr="00030B2A">
        <w:t xml:space="preserve">$"SELECT * FROM CUSTOMER WHERE EMAIL = '{email}'", </w:t>
      </w:r>
      <w:proofErr w:type="spellStart"/>
      <w:r w:rsidRPr="00030B2A">
        <w:t>conn.conn</w:t>
      </w:r>
      <w:proofErr w:type="spellEnd"/>
      <w:r w:rsidRPr="00030B2A">
        <w:t>);</w:t>
      </w:r>
    </w:p>
    <w:p w14:paraId="0A40F94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MySqlDataReader</w:t>
      </w:r>
      <w:proofErr w:type="spellEnd"/>
      <w:r w:rsidRPr="00030B2A">
        <w:t xml:space="preserve"> reader = </w:t>
      </w:r>
      <w:proofErr w:type="spellStart"/>
      <w:proofErr w:type="gramStart"/>
      <w:r w:rsidRPr="00030B2A">
        <w:t>cmd.ExecuteReader</w:t>
      </w:r>
      <w:proofErr w:type="spellEnd"/>
      <w:proofErr w:type="gramEnd"/>
      <w:r w:rsidRPr="00030B2A">
        <w:t>();</w:t>
      </w:r>
    </w:p>
    <w:p w14:paraId="79A8E18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bool </w:t>
      </w:r>
      <w:proofErr w:type="spellStart"/>
      <w:r w:rsidRPr="00030B2A">
        <w:t>isFound</w:t>
      </w:r>
      <w:proofErr w:type="spellEnd"/>
      <w:r w:rsidRPr="00030B2A">
        <w:t xml:space="preserve"> = false;</w:t>
      </w:r>
    </w:p>
    <w:p w14:paraId="5EDFE63B" w14:textId="77777777" w:rsidR="00BF050D" w:rsidRPr="00030B2A" w:rsidRDefault="00BF050D" w:rsidP="00BF050D">
      <w:pPr>
        <w:pStyle w:val="STTSSegmenProgramContent"/>
      </w:pPr>
      <w:r w:rsidRPr="00030B2A">
        <w:t xml:space="preserve">                    while (</w:t>
      </w:r>
      <w:proofErr w:type="spellStart"/>
      <w:proofErr w:type="gramStart"/>
      <w:r w:rsidRPr="00030B2A">
        <w:t>reader.Read</w:t>
      </w:r>
      <w:proofErr w:type="spellEnd"/>
      <w:proofErr w:type="gramEnd"/>
      <w:r w:rsidRPr="00030B2A">
        <w:t>())</w:t>
      </w:r>
    </w:p>
    <w:p w14:paraId="4E9053A7" w14:textId="77777777" w:rsidR="00BF050D" w:rsidRPr="00030B2A" w:rsidRDefault="00BF050D" w:rsidP="00BF050D">
      <w:pPr>
        <w:pStyle w:val="STTSSegmenProgramContent"/>
      </w:pPr>
      <w:r w:rsidRPr="00030B2A">
        <w:t xml:space="preserve">                    {</w:t>
      </w:r>
    </w:p>
    <w:p w14:paraId="11E60EE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if (reader[3</w:t>
      </w:r>
      <w:proofErr w:type="gramStart"/>
      <w:r w:rsidRPr="00030B2A">
        <w:t>].</w:t>
      </w:r>
      <w:proofErr w:type="spellStart"/>
      <w:r w:rsidRPr="00030B2A">
        <w:t>ToString</w:t>
      </w:r>
      <w:proofErr w:type="spellEnd"/>
      <w:proofErr w:type="gramEnd"/>
      <w:r w:rsidRPr="00030B2A">
        <w:t>() == email)</w:t>
      </w:r>
    </w:p>
    <w:p w14:paraId="41D76B1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{</w:t>
      </w:r>
    </w:p>
    <w:p w14:paraId="00345F2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</w:t>
      </w:r>
      <w:proofErr w:type="spellStart"/>
      <w:r w:rsidRPr="00030B2A">
        <w:t>isFound</w:t>
      </w:r>
      <w:proofErr w:type="spellEnd"/>
      <w:r w:rsidRPr="00030B2A">
        <w:t xml:space="preserve"> = true;</w:t>
      </w:r>
    </w:p>
    <w:p w14:paraId="7431F536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if (reader[5</w:t>
      </w:r>
      <w:proofErr w:type="gramStart"/>
      <w:r w:rsidRPr="00030B2A">
        <w:t>].</w:t>
      </w:r>
      <w:proofErr w:type="spellStart"/>
      <w:r w:rsidRPr="00030B2A">
        <w:t>ToString</w:t>
      </w:r>
      <w:proofErr w:type="spellEnd"/>
      <w:proofErr w:type="gramEnd"/>
      <w:r w:rsidRPr="00030B2A">
        <w:t>() == password)</w:t>
      </w:r>
    </w:p>
    <w:p w14:paraId="3B99075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{</w:t>
      </w:r>
    </w:p>
    <w:p w14:paraId="78BC4E7A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Int</w:t>
      </w:r>
      <w:r>
        <w:tab/>
      </w:r>
      <w:r w:rsidRPr="00030B2A">
        <w:t>id=</w:t>
      </w:r>
      <w:r>
        <w:tab/>
      </w:r>
      <w:r w:rsidRPr="00030B2A">
        <w:t>Convert.ToInt32</w:t>
      </w:r>
      <w:r>
        <w:t xml:space="preserve"> </w:t>
      </w:r>
      <w:r w:rsidRPr="00030B2A">
        <w:t>(reader[0</w:t>
      </w:r>
      <w:proofErr w:type="gramStart"/>
      <w:r w:rsidRPr="00030B2A">
        <w:t>].</w:t>
      </w:r>
      <w:proofErr w:type="spellStart"/>
      <w:r w:rsidRPr="00030B2A">
        <w:t>ToString</w:t>
      </w:r>
      <w:proofErr w:type="spellEnd"/>
      <w:proofErr w:type="gramEnd"/>
      <w:r w:rsidRPr="00030B2A">
        <w:t>());</w:t>
      </w:r>
    </w:p>
    <w:p w14:paraId="6B1B9A66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var menu = new </w:t>
      </w:r>
      <w:proofErr w:type="spellStart"/>
      <w:r w:rsidRPr="00030B2A">
        <w:t>MainMenu</w:t>
      </w:r>
      <w:proofErr w:type="spellEnd"/>
      <w:r w:rsidRPr="00030B2A">
        <w:t>(id);</w:t>
      </w:r>
    </w:p>
    <w:p w14:paraId="1CFF337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</w:t>
      </w:r>
      <w:proofErr w:type="spellStart"/>
      <w:proofErr w:type="gramStart"/>
      <w:r w:rsidRPr="00030B2A">
        <w:t>this.NavigationService.Navigate</w:t>
      </w:r>
      <w:proofErr w:type="spellEnd"/>
      <w:proofErr w:type="gramEnd"/>
      <w:r w:rsidRPr="00030B2A">
        <w:t>(menu);</w:t>
      </w:r>
    </w:p>
    <w:p w14:paraId="0566322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break;</w:t>
      </w:r>
    </w:p>
    <w:p w14:paraId="3C9FA8F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}</w:t>
      </w:r>
    </w:p>
    <w:p w14:paraId="5420C8B1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else</w:t>
      </w:r>
    </w:p>
    <w:p w14:paraId="08C00F69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{</w:t>
      </w:r>
    </w:p>
    <w:p w14:paraId="4B1BF234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</w:t>
      </w:r>
      <w:proofErr w:type="spellStart"/>
      <w:r w:rsidRPr="00030B2A">
        <w:t>MessageBox.Show</w:t>
      </w:r>
      <w:proofErr w:type="spellEnd"/>
      <w:r w:rsidRPr="00030B2A">
        <w:t>("password salah");</w:t>
      </w:r>
    </w:p>
    <w:p w14:paraId="22A612B1" w14:textId="2F25F3E4" w:rsidR="00F251D4" w:rsidRPr="00F251D4" w:rsidRDefault="00F251D4" w:rsidP="00F251D4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C26C58">
        <w:rPr>
          <w:rFonts w:ascii="Times New Roman" w:hAnsi="Times New Roman"/>
          <w:b/>
          <w:bCs/>
          <w:sz w:val="24"/>
          <w:szCs w:val="24"/>
        </w:rPr>
        <w:t xml:space="preserve"> Segment program</w:t>
      </w:r>
      <w:r w:rsidRPr="00423B36">
        <w:t xml:space="preserve"> </w:t>
      </w:r>
      <w:r w:rsidRPr="00423B36">
        <w:rPr>
          <w:rFonts w:ascii="Times New Roman" w:hAnsi="Times New Roman"/>
          <w:b/>
          <w:bCs/>
          <w:sz w:val="24"/>
          <w:szCs w:val="24"/>
        </w:rPr>
        <w:t>4.2 Login di App Page</w:t>
      </w:r>
    </w:p>
    <w:p w14:paraId="0A27A48A" w14:textId="410CC9CA" w:rsidR="00BF050D" w:rsidRPr="00030B2A" w:rsidRDefault="00BF050D" w:rsidP="00BF050D">
      <w:pPr>
        <w:pStyle w:val="STTSSegmenProgramContent"/>
      </w:pPr>
      <w:r w:rsidRPr="00030B2A">
        <w:t xml:space="preserve">                            }</w:t>
      </w:r>
    </w:p>
    <w:p w14:paraId="2DDFE7F9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}</w:t>
      </w:r>
    </w:p>
    <w:p w14:paraId="01D30AE3" w14:textId="77777777" w:rsidR="00BF050D" w:rsidRPr="00030B2A" w:rsidRDefault="00BF050D" w:rsidP="00BF050D">
      <w:pPr>
        <w:pStyle w:val="STTSSegmenProgramContent"/>
      </w:pPr>
      <w:r w:rsidRPr="00030B2A">
        <w:t xml:space="preserve">                    }</w:t>
      </w:r>
    </w:p>
    <w:p w14:paraId="18554843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proofErr w:type="gramStart"/>
      <w:r w:rsidRPr="00030B2A">
        <w:t>conn.conn</w:t>
      </w:r>
      <w:proofErr w:type="gramEnd"/>
      <w:r w:rsidRPr="00030B2A">
        <w:t>.Close</w:t>
      </w:r>
      <w:proofErr w:type="spellEnd"/>
      <w:r w:rsidRPr="00030B2A">
        <w:t>();</w:t>
      </w:r>
    </w:p>
    <w:p w14:paraId="1AC1E2C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if </w:t>
      </w:r>
      <w:proofErr w:type="gramStart"/>
      <w:r w:rsidRPr="00030B2A">
        <w:t>(!</w:t>
      </w:r>
      <w:proofErr w:type="spellStart"/>
      <w:r w:rsidRPr="00030B2A">
        <w:t>isFound</w:t>
      </w:r>
      <w:proofErr w:type="spellEnd"/>
      <w:proofErr w:type="gramEnd"/>
      <w:r w:rsidRPr="00030B2A">
        <w:t>)</w:t>
      </w:r>
    </w:p>
    <w:p w14:paraId="1B2490E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{</w:t>
      </w:r>
    </w:p>
    <w:p w14:paraId="64D7CDC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</w:t>
      </w:r>
      <w:proofErr w:type="spellStart"/>
      <w:r w:rsidRPr="00030B2A">
        <w:t>MessageBox.Show</w:t>
      </w:r>
      <w:proofErr w:type="spellEnd"/>
      <w:r w:rsidRPr="00030B2A">
        <w:t xml:space="preserve">("User </w:t>
      </w:r>
      <w:proofErr w:type="spellStart"/>
      <w:r w:rsidRPr="00030B2A">
        <w:t>tidak</w:t>
      </w:r>
      <w:proofErr w:type="spellEnd"/>
      <w:r w:rsidRPr="00030B2A">
        <w:t xml:space="preserve"> </w:t>
      </w:r>
      <w:proofErr w:type="spellStart"/>
      <w:r w:rsidRPr="00030B2A">
        <w:t>ditemukan</w:t>
      </w:r>
      <w:proofErr w:type="spellEnd"/>
      <w:r w:rsidRPr="00030B2A">
        <w:t>");</w:t>
      </w:r>
    </w:p>
    <w:p w14:paraId="45FD24C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}</w:t>
      </w:r>
    </w:p>
    <w:p w14:paraId="1B79B573" w14:textId="77777777" w:rsidR="00BF050D" w:rsidRPr="00030B2A" w:rsidRDefault="00BF050D" w:rsidP="00BF050D">
      <w:pPr>
        <w:pStyle w:val="STTSSegmenProgramContent"/>
      </w:pPr>
      <w:r w:rsidRPr="00030B2A">
        <w:t xml:space="preserve">                }</w:t>
      </w:r>
    </w:p>
    <w:p w14:paraId="2732C29D" w14:textId="77777777" w:rsidR="00BF050D" w:rsidRPr="00030B2A" w:rsidRDefault="00BF050D" w:rsidP="00BF050D">
      <w:pPr>
        <w:pStyle w:val="STTSSegmenProgramContent"/>
      </w:pPr>
      <w:r w:rsidRPr="00030B2A">
        <w:t xml:space="preserve">            }</w:t>
      </w:r>
    </w:p>
    <w:p w14:paraId="6160BF99" w14:textId="77777777" w:rsidR="00BF050D" w:rsidRPr="00030B2A" w:rsidRDefault="00BF050D" w:rsidP="00BF050D">
      <w:pPr>
        <w:pStyle w:val="STTSSegmenProgramContent"/>
      </w:pPr>
      <w:r w:rsidRPr="00030B2A">
        <w:t xml:space="preserve">            else</w:t>
      </w:r>
    </w:p>
    <w:p w14:paraId="57A3441F" w14:textId="77777777" w:rsidR="00BF050D" w:rsidRPr="00030B2A" w:rsidRDefault="00BF050D" w:rsidP="00BF050D">
      <w:pPr>
        <w:pStyle w:val="STTSSegmenProgramContent"/>
      </w:pPr>
      <w:r w:rsidRPr="00030B2A">
        <w:t xml:space="preserve">            {</w:t>
      </w:r>
    </w:p>
    <w:p w14:paraId="2D79368D" w14:textId="77777777" w:rsidR="00BF050D" w:rsidRPr="00030B2A" w:rsidRDefault="00BF050D" w:rsidP="00BF050D">
      <w:pPr>
        <w:pStyle w:val="STTSSegmenProgramContent"/>
      </w:pPr>
      <w:r w:rsidRPr="00030B2A">
        <w:t xml:space="preserve">                </w:t>
      </w:r>
      <w:proofErr w:type="spellStart"/>
      <w:r w:rsidRPr="00030B2A">
        <w:t>MessageBox.Show</w:t>
      </w:r>
      <w:proofErr w:type="spellEnd"/>
      <w:r w:rsidRPr="00030B2A">
        <w:t xml:space="preserve">("data </w:t>
      </w:r>
      <w:proofErr w:type="spellStart"/>
      <w:r w:rsidRPr="00030B2A">
        <w:t>tidak</w:t>
      </w:r>
      <w:proofErr w:type="spellEnd"/>
      <w:r w:rsidRPr="00030B2A">
        <w:t xml:space="preserve"> </w:t>
      </w:r>
      <w:proofErr w:type="spellStart"/>
      <w:r w:rsidRPr="00030B2A">
        <w:t>boleh</w:t>
      </w:r>
      <w:proofErr w:type="spellEnd"/>
      <w:r w:rsidRPr="00030B2A">
        <w:t xml:space="preserve"> </w:t>
      </w:r>
      <w:proofErr w:type="spellStart"/>
      <w:r w:rsidRPr="00030B2A">
        <w:t>kosong</w:t>
      </w:r>
      <w:proofErr w:type="spellEnd"/>
      <w:r w:rsidRPr="00030B2A">
        <w:t>");</w:t>
      </w:r>
    </w:p>
    <w:p w14:paraId="1E2E782C" w14:textId="77777777" w:rsidR="00BF050D" w:rsidRPr="002F2B89" w:rsidRDefault="00BF050D" w:rsidP="00BF050D">
      <w:pPr>
        <w:pStyle w:val="STTSSegmenProgramContent"/>
      </w:pPr>
      <w:r w:rsidRPr="00FC51D0">
        <w:t xml:space="preserve">            }</w:t>
      </w:r>
    </w:p>
    <w:p w14:paraId="77C4E541" w14:textId="77777777" w:rsidR="00BF050D" w:rsidRPr="00684756" w:rsidRDefault="00BF050D" w:rsidP="00BF050D">
      <w:pPr>
        <w:ind w:firstLine="284"/>
        <w:rPr>
          <w:b/>
          <w:bCs/>
          <w:sz w:val="18"/>
          <w:szCs w:val="18"/>
        </w:rPr>
      </w:pPr>
    </w:p>
    <w:p w14:paraId="579BF46F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4.2 Route Register di App Page</w:t>
      </w:r>
    </w:p>
    <w:p w14:paraId="14FD300D" w14:textId="77777777" w:rsidR="00BF050D" w:rsidRPr="0004025F" w:rsidRDefault="00BF050D" w:rsidP="00FB2524">
      <w:pPr>
        <w:pStyle w:val="STTSSegmenProgramContent"/>
        <w:numPr>
          <w:ilvl w:val="0"/>
          <w:numId w:val="21"/>
        </w:numPr>
        <w:ind w:hanging="720"/>
      </w:pPr>
      <w:bookmarkStart w:id="55" w:name="_Hlk92286389"/>
      <w:r w:rsidRPr="0004025F">
        <w:t xml:space="preserve">        private void </w:t>
      </w:r>
      <w:proofErr w:type="spellStart"/>
      <w:r w:rsidRPr="0004025F">
        <w:t>lbregister_</w:t>
      </w:r>
      <w:proofErr w:type="gramStart"/>
      <w:r w:rsidRPr="0004025F">
        <w:t>PreviewMouseDown</w:t>
      </w:r>
      <w:proofErr w:type="spellEnd"/>
      <w:r w:rsidRPr="0004025F">
        <w:t>(</w:t>
      </w:r>
      <w:proofErr w:type="gramEnd"/>
      <w:r w:rsidRPr="0004025F">
        <w:t xml:space="preserve">object sender, </w:t>
      </w:r>
      <w:proofErr w:type="spellStart"/>
      <w:r w:rsidRPr="0004025F">
        <w:t>MouseButtonEventArgs</w:t>
      </w:r>
      <w:proofErr w:type="spellEnd"/>
      <w:r w:rsidRPr="0004025F">
        <w:t xml:space="preserve"> e)</w:t>
      </w:r>
    </w:p>
    <w:p w14:paraId="50292183" w14:textId="77777777" w:rsidR="00BF050D" w:rsidRPr="0004025F" w:rsidRDefault="00BF050D" w:rsidP="00BF050D">
      <w:pPr>
        <w:pStyle w:val="STTSSegmenProgramContent"/>
      </w:pPr>
      <w:r w:rsidRPr="0004025F">
        <w:t xml:space="preserve">        {   </w:t>
      </w:r>
    </w:p>
    <w:p w14:paraId="54F780AC" w14:textId="77777777" w:rsidR="00BF050D" w:rsidRPr="0004025F" w:rsidRDefault="00BF050D" w:rsidP="00BF050D">
      <w:pPr>
        <w:pStyle w:val="STTSSegmenProgramContent"/>
      </w:pPr>
      <w:r w:rsidRPr="0004025F">
        <w:t xml:space="preserve">            var reg = new </w:t>
      </w:r>
      <w:proofErr w:type="gramStart"/>
      <w:r w:rsidRPr="0004025F">
        <w:t>register(</w:t>
      </w:r>
      <w:proofErr w:type="gramEnd"/>
      <w:r w:rsidRPr="0004025F">
        <w:t>);</w:t>
      </w:r>
    </w:p>
    <w:p w14:paraId="36101768" w14:textId="77777777" w:rsidR="00BF050D" w:rsidRPr="0004025F" w:rsidRDefault="00BF050D" w:rsidP="00BF050D">
      <w:pPr>
        <w:pStyle w:val="STTSSegmenProgramContent"/>
      </w:pPr>
      <w:r w:rsidRPr="0004025F">
        <w:t xml:space="preserve">            </w:t>
      </w:r>
      <w:proofErr w:type="spellStart"/>
      <w:proofErr w:type="gramStart"/>
      <w:r w:rsidRPr="0004025F">
        <w:t>this.NavigationService.Navigate</w:t>
      </w:r>
      <w:proofErr w:type="spellEnd"/>
      <w:proofErr w:type="gramEnd"/>
      <w:r w:rsidRPr="0004025F">
        <w:t>(reg);</w:t>
      </w:r>
    </w:p>
    <w:p w14:paraId="225ED137" w14:textId="77777777" w:rsidR="00BF050D" w:rsidRPr="0004025F" w:rsidRDefault="00BF050D" w:rsidP="00BF050D">
      <w:pPr>
        <w:pStyle w:val="STTSSegmenProgramContent"/>
      </w:pPr>
      <w:r w:rsidRPr="0004025F">
        <w:t xml:space="preserve">        }</w:t>
      </w:r>
    </w:p>
    <w:bookmarkEnd w:id="55"/>
    <w:p w14:paraId="2A8CFC0E" w14:textId="77777777" w:rsidR="00BF050D" w:rsidRPr="004329DC" w:rsidRDefault="00BF050D" w:rsidP="00BF050D">
      <w:pPr>
        <w:ind w:firstLine="284"/>
        <w:rPr>
          <w:sz w:val="18"/>
          <w:szCs w:val="18"/>
        </w:rPr>
      </w:pPr>
    </w:p>
    <w:p w14:paraId="7DAE6D17" w14:textId="77777777" w:rsidR="00BF050D" w:rsidRPr="007A2EDB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279BFA8D" w14:textId="0608C39E" w:rsidR="00BF050D" w:rsidRPr="00CE123D" w:rsidRDefault="00BF050D" w:rsidP="00BA12D7">
      <w:pPr>
        <w:pStyle w:val="Heading1"/>
        <w:ind w:firstLine="0"/>
        <w:rPr>
          <w:rFonts w:ascii="Times New Roman" w:hAnsi="Times New Roman"/>
        </w:rPr>
      </w:pPr>
      <w:bookmarkStart w:id="56" w:name="_Toc92357861"/>
      <w:bookmarkStart w:id="57" w:name="_Toc92366714"/>
      <w:r w:rsidRPr="00CE123D">
        <w:rPr>
          <w:rFonts w:ascii="Times New Roman" w:hAnsi="Times New Roman"/>
        </w:rPr>
        <w:t>4.3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Register Page</w:t>
      </w:r>
      <w:bookmarkEnd w:id="56"/>
      <w:bookmarkEnd w:id="57"/>
    </w:p>
    <w:p w14:paraId="25E7BBFB" w14:textId="77777777" w:rsidR="00BF050D" w:rsidRPr="00CE123D" w:rsidRDefault="00BF050D" w:rsidP="00BF050D">
      <w:pPr>
        <w:rPr>
          <w:szCs w:val="24"/>
        </w:rPr>
      </w:pPr>
      <w:r w:rsidRPr="00CE123D">
        <w:tab/>
      </w:r>
      <w:r w:rsidRPr="00CE123D">
        <w:rPr>
          <w:szCs w:val="24"/>
        </w:rPr>
        <w:t xml:space="preserve">Register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berfungsi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mendaftarkan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akun</w:t>
      </w:r>
      <w:proofErr w:type="spellEnd"/>
      <w:r w:rsidRPr="00CE123D">
        <w:rPr>
          <w:szCs w:val="24"/>
        </w:rPr>
        <w:t xml:space="preserve"> </w:t>
      </w:r>
      <w:proofErr w:type="spellStart"/>
      <w:proofErr w:type="gramStart"/>
      <w:r w:rsidRPr="00CE123D">
        <w:rPr>
          <w:szCs w:val="24"/>
        </w:rPr>
        <w:t>user.page</w:t>
      </w:r>
      <w:proofErr w:type="spellEnd"/>
      <w:proofErr w:type="gram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memiliki</w:t>
      </w:r>
      <w:proofErr w:type="spellEnd"/>
      <w:r w:rsidRPr="00CE123D">
        <w:rPr>
          <w:szCs w:val="24"/>
        </w:rPr>
        <w:t xml:space="preserve"> 1 button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register dan 1 page link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menuju</w:t>
      </w:r>
      <w:proofErr w:type="spellEnd"/>
      <w:r w:rsidRPr="00CE123D">
        <w:rPr>
          <w:szCs w:val="24"/>
        </w:rPr>
        <w:t xml:space="preserve"> login.</w:t>
      </w:r>
    </w:p>
    <w:p w14:paraId="46234DF8" w14:textId="77777777" w:rsidR="00BF050D" w:rsidRPr="00423B36" w:rsidRDefault="00BF050D" w:rsidP="00BF050D">
      <w:pPr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4.3 Register</w:t>
      </w:r>
    </w:p>
    <w:p w14:paraId="53730F5D" w14:textId="77777777" w:rsidR="00BF050D" w:rsidRPr="00684756" w:rsidRDefault="00BF050D" w:rsidP="00FB2524">
      <w:pPr>
        <w:pStyle w:val="STTSSegmenProgramContent"/>
        <w:numPr>
          <w:ilvl w:val="0"/>
          <w:numId w:val="22"/>
        </w:numPr>
        <w:ind w:hanging="720"/>
      </w:pPr>
      <w:r w:rsidRPr="0004025F">
        <w:t xml:space="preserve">    </w:t>
      </w:r>
      <w:r w:rsidRPr="00684756">
        <w:t>if (</w:t>
      </w:r>
      <w:proofErr w:type="spellStart"/>
      <w:proofErr w:type="gramStart"/>
      <w:r w:rsidRPr="00684756">
        <w:t>email.Length</w:t>
      </w:r>
      <w:proofErr w:type="spellEnd"/>
      <w:proofErr w:type="gramEnd"/>
      <w:r w:rsidRPr="00684756">
        <w:t xml:space="preserve"> &gt; 0 &amp;&amp; </w:t>
      </w:r>
      <w:proofErr w:type="spellStart"/>
      <w:r w:rsidRPr="00684756">
        <w:t>username.Length</w:t>
      </w:r>
      <w:proofErr w:type="spellEnd"/>
      <w:r w:rsidRPr="00684756">
        <w:t xml:space="preserve"> &gt; 0 &amp;&amp; </w:t>
      </w:r>
      <w:proofErr w:type="spellStart"/>
      <w:r w:rsidRPr="00684756">
        <w:t>pass.Length</w:t>
      </w:r>
      <w:proofErr w:type="spellEnd"/>
      <w:r w:rsidRPr="00684756">
        <w:t xml:space="preserve"> &gt; 0 &amp;&amp; </w:t>
      </w:r>
      <w:proofErr w:type="spellStart"/>
      <w:r w:rsidRPr="00684756">
        <w:t>passconf.Length</w:t>
      </w:r>
      <w:proofErr w:type="spellEnd"/>
      <w:r w:rsidRPr="00684756">
        <w:t xml:space="preserve"> &gt; 0 &amp;&amp; </w:t>
      </w:r>
      <w:proofErr w:type="spellStart"/>
      <w:r w:rsidRPr="00684756">
        <w:t>nomor.Length</w:t>
      </w:r>
      <w:proofErr w:type="spellEnd"/>
      <w:r w:rsidRPr="00684756">
        <w:t xml:space="preserve"> &gt; 0)</w:t>
      </w:r>
    </w:p>
    <w:p w14:paraId="00214EB0" w14:textId="77777777" w:rsidR="00BF050D" w:rsidRPr="00684756" w:rsidRDefault="00BF050D" w:rsidP="00BF050D">
      <w:pPr>
        <w:pStyle w:val="STTSSegmenProgramContent"/>
      </w:pPr>
      <w:r w:rsidRPr="00684756">
        <w:t xml:space="preserve">            {</w:t>
      </w:r>
    </w:p>
    <w:p w14:paraId="18D458A2" w14:textId="77777777" w:rsidR="00BF050D" w:rsidRPr="00684756" w:rsidRDefault="00BF050D" w:rsidP="00BF050D">
      <w:pPr>
        <w:pStyle w:val="STTSSegmenProgramContent"/>
      </w:pPr>
      <w:r w:rsidRPr="00684756">
        <w:t xml:space="preserve">                </w:t>
      </w:r>
      <w:proofErr w:type="gramStart"/>
      <w:r w:rsidRPr="00684756">
        <w:t>if(</w:t>
      </w:r>
      <w:proofErr w:type="gramEnd"/>
      <w:r w:rsidRPr="00684756">
        <w:t xml:space="preserve">pass == </w:t>
      </w:r>
      <w:proofErr w:type="spellStart"/>
      <w:r w:rsidRPr="00684756">
        <w:t>passconf</w:t>
      </w:r>
      <w:proofErr w:type="spellEnd"/>
      <w:r w:rsidRPr="00684756">
        <w:t>)</w:t>
      </w:r>
    </w:p>
    <w:p w14:paraId="2558F627" w14:textId="77777777" w:rsidR="00BF050D" w:rsidRPr="00684756" w:rsidRDefault="00BF050D" w:rsidP="00BF050D">
      <w:pPr>
        <w:pStyle w:val="STTSSegmenProgramContent"/>
      </w:pPr>
      <w:r w:rsidRPr="00684756">
        <w:t xml:space="preserve">                {</w:t>
      </w:r>
    </w:p>
    <w:p w14:paraId="60E7F9F5" w14:textId="77777777" w:rsidR="00BF050D" w:rsidRPr="00684756" w:rsidRDefault="00BF050D" w:rsidP="00BF050D">
      <w:pPr>
        <w:pStyle w:val="STTSSegmenProgramContent"/>
      </w:pPr>
      <w:r w:rsidRPr="00684756">
        <w:t xml:space="preserve">                    try</w:t>
      </w:r>
    </w:p>
    <w:p w14:paraId="3E6D1C79" w14:textId="77777777" w:rsidR="00BF050D" w:rsidRPr="00684756" w:rsidRDefault="00BF050D" w:rsidP="00BF050D">
      <w:pPr>
        <w:pStyle w:val="STTSSegmenProgramContent"/>
      </w:pPr>
      <w:r w:rsidRPr="00684756">
        <w:t xml:space="preserve">                    {</w:t>
      </w:r>
    </w:p>
    <w:p w14:paraId="7AEA1A15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conn.conn</w:t>
      </w:r>
      <w:proofErr w:type="gramEnd"/>
      <w:r w:rsidRPr="00684756">
        <w:t>.Open</w:t>
      </w:r>
      <w:proofErr w:type="spellEnd"/>
      <w:r w:rsidRPr="00684756">
        <w:t>();</w:t>
      </w:r>
    </w:p>
    <w:p w14:paraId="01F78674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MySqlCommand</w:t>
      </w:r>
      <w:proofErr w:type="spellEnd"/>
      <w:r w:rsidRPr="00684756">
        <w:t xml:space="preserve"> </w:t>
      </w:r>
      <w:proofErr w:type="spellStart"/>
      <w:r w:rsidRPr="00684756">
        <w:t>cmd</w:t>
      </w:r>
      <w:proofErr w:type="spellEnd"/>
      <w:r w:rsidRPr="00684756">
        <w:t xml:space="preserve"> = new </w:t>
      </w:r>
      <w:proofErr w:type="spellStart"/>
      <w:proofErr w:type="gramStart"/>
      <w:r w:rsidRPr="00684756">
        <w:t>MySqlCommand</w:t>
      </w:r>
      <w:proofErr w:type="spellEnd"/>
      <w:r w:rsidRPr="00684756">
        <w:t>(</w:t>
      </w:r>
      <w:proofErr w:type="gramEnd"/>
      <w:r w:rsidRPr="00684756">
        <w:t>$"INSERT INTO CUSTOMER(USERNAME, NAMA_CUST, EMAIL,NO_TELP,PASSWORD, SALDO) VALUES('{username}', '{name}', '{email}', '{</w:t>
      </w:r>
      <w:proofErr w:type="spellStart"/>
      <w:r w:rsidRPr="00684756">
        <w:t>nomor</w:t>
      </w:r>
      <w:proofErr w:type="spellEnd"/>
      <w:r w:rsidRPr="00684756">
        <w:t xml:space="preserve">}', '{pass}', 0)", </w:t>
      </w:r>
      <w:proofErr w:type="spellStart"/>
      <w:r w:rsidRPr="00684756">
        <w:t>conn.conn</w:t>
      </w:r>
      <w:proofErr w:type="spellEnd"/>
      <w:r w:rsidRPr="00684756">
        <w:t>);</w:t>
      </w:r>
    </w:p>
    <w:p w14:paraId="0FEDB622" w14:textId="39C0063E" w:rsidR="00BF050D" w:rsidRDefault="00BF050D" w:rsidP="00BF050D">
      <w:pPr>
        <w:pStyle w:val="STTSSegmenProgramContent"/>
      </w:pPr>
      <w:r w:rsidRPr="00684756">
        <w:t xml:space="preserve">                        </w:t>
      </w:r>
    </w:p>
    <w:p w14:paraId="0CC43A80" w14:textId="77777777" w:rsidR="00F251D4" w:rsidRDefault="00F251D4" w:rsidP="003672C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</w:p>
    <w:p w14:paraId="15473AF6" w14:textId="28E5A3A8" w:rsidR="003672CD" w:rsidRDefault="003672CD" w:rsidP="003672C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26C58">
        <w:rPr>
          <w:rFonts w:ascii="Times New Roman" w:hAnsi="Times New Roman"/>
          <w:b/>
          <w:bCs/>
          <w:sz w:val="24"/>
          <w:szCs w:val="24"/>
        </w:rPr>
        <w:t xml:space="preserve">Segment program 4.4 Button Load Laporan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Transaksi</w:t>
      </w:r>
      <w:proofErr w:type="spellEnd"/>
    </w:p>
    <w:p w14:paraId="16BC4AF3" w14:textId="77777777" w:rsidR="003672CD" w:rsidRPr="00684756" w:rsidRDefault="003672CD" w:rsidP="003672CD">
      <w:pPr>
        <w:pStyle w:val="STTSSegmenProgramContent"/>
        <w:numPr>
          <w:ilvl w:val="0"/>
          <w:numId w:val="0"/>
        </w:numPr>
        <w:ind w:left="624"/>
      </w:pPr>
    </w:p>
    <w:p w14:paraId="2D70ED5A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cmd.ExecuteNonQuery</w:t>
      </w:r>
      <w:proofErr w:type="spellEnd"/>
      <w:proofErr w:type="gramEnd"/>
      <w:r w:rsidRPr="00684756">
        <w:t>();</w:t>
      </w:r>
    </w:p>
    <w:p w14:paraId="604E6C9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conn.conn</w:t>
      </w:r>
      <w:proofErr w:type="gramEnd"/>
      <w:r w:rsidRPr="00684756">
        <w:t>.Close</w:t>
      </w:r>
      <w:proofErr w:type="spellEnd"/>
      <w:r w:rsidRPr="00684756">
        <w:t>();</w:t>
      </w:r>
    </w:p>
    <w:p w14:paraId="3BA9917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}</w:t>
      </w:r>
    </w:p>
    <w:p w14:paraId="733F22B4" w14:textId="77777777" w:rsidR="00BF050D" w:rsidRPr="00684756" w:rsidRDefault="00BF050D" w:rsidP="00BF050D">
      <w:pPr>
        <w:pStyle w:val="STTSSegmenProgramContent"/>
      </w:pPr>
      <w:r w:rsidRPr="00684756">
        <w:t xml:space="preserve">                    </w:t>
      </w:r>
      <w:proofErr w:type="gramStart"/>
      <w:r w:rsidRPr="00684756">
        <w:t>catch(</w:t>
      </w:r>
      <w:proofErr w:type="gramEnd"/>
      <w:r w:rsidRPr="00684756">
        <w:t>Exception ex)</w:t>
      </w:r>
    </w:p>
    <w:p w14:paraId="5823395E" w14:textId="77777777" w:rsidR="00BF050D" w:rsidRPr="00684756" w:rsidRDefault="00BF050D" w:rsidP="00BF050D">
      <w:pPr>
        <w:pStyle w:val="STTSSegmenProgramContent"/>
      </w:pPr>
      <w:r w:rsidRPr="00684756">
        <w:t xml:space="preserve">                    {</w:t>
      </w:r>
    </w:p>
    <w:p w14:paraId="5A5CAD3A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MessageBox.Show</w:t>
      </w:r>
      <w:proofErr w:type="spellEnd"/>
      <w:r w:rsidRPr="00684756">
        <w:t>(</w:t>
      </w:r>
      <w:proofErr w:type="spellStart"/>
      <w:proofErr w:type="gramStart"/>
      <w:r w:rsidRPr="00684756">
        <w:t>ex.Message</w:t>
      </w:r>
      <w:proofErr w:type="spellEnd"/>
      <w:proofErr w:type="gramEnd"/>
      <w:r w:rsidRPr="00684756">
        <w:t>);</w:t>
      </w:r>
    </w:p>
    <w:p w14:paraId="306E815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proofErr w:type="gramStart"/>
      <w:r w:rsidRPr="00684756">
        <w:t>conn.conn</w:t>
      </w:r>
      <w:proofErr w:type="gramEnd"/>
      <w:r w:rsidRPr="00684756">
        <w:t>.Close</w:t>
      </w:r>
      <w:proofErr w:type="spellEnd"/>
      <w:r w:rsidRPr="00684756">
        <w:t>();</w:t>
      </w:r>
    </w:p>
    <w:p w14:paraId="1A65607E" w14:textId="77777777" w:rsidR="00BF050D" w:rsidRPr="00684756" w:rsidRDefault="00BF050D" w:rsidP="00BF050D">
      <w:pPr>
        <w:pStyle w:val="STTSSegmenProgramContent"/>
      </w:pPr>
      <w:r w:rsidRPr="00684756">
        <w:t xml:space="preserve">                    }</w:t>
      </w:r>
    </w:p>
    <w:p w14:paraId="3E3392D9" w14:textId="77777777" w:rsidR="00BF050D" w:rsidRPr="00684756" w:rsidRDefault="00BF050D" w:rsidP="00BF050D">
      <w:pPr>
        <w:pStyle w:val="STTSSegmenProgramContent"/>
      </w:pPr>
      <w:r w:rsidRPr="00684756">
        <w:t xml:space="preserve">                }</w:t>
      </w:r>
    </w:p>
    <w:p w14:paraId="5B9556D6" w14:textId="77777777" w:rsidR="00BF050D" w:rsidRPr="00684756" w:rsidRDefault="00BF050D" w:rsidP="00BF050D">
      <w:pPr>
        <w:pStyle w:val="STTSSegmenProgramContent"/>
      </w:pPr>
      <w:r w:rsidRPr="00684756">
        <w:t xml:space="preserve">                else</w:t>
      </w:r>
    </w:p>
    <w:p w14:paraId="0B313EF0" w14:textId="77777777" w:rsidR="00BF050D" w:rsidRPr="00684756" w:rsidRDefault="00BF050D" w:rsidP="00BF050D">
      <w:pPr>
        <w:pStyle w:val="STTSSegmenProgramContent"/>
      </w:pPr>
      <w:r w:rsidRPr="00684756">
        <w:t xml:space="preserve">                {</w:t>
      </w:r>
    </w:p>
    <w:p w14:paraId="7B4845F1" w14:textId="77777777" w:rsidR="00BF050D" w:rsidRPr="00684756" w:rsidRDefault="00BF050D" w:rsidP="00BF050D">
      <w:pPr>
        <w:pStyle w:val="STTSSegmenProgramContent"/>
      </w:pPr>
      <w:r w:rsidRPr="00684756">
        <w:t xml:space="preserve">                    </w:t>
      </w:r>
      <w:proofErr w:type="spellStart"/>
      <w:r w:rsidRPr="00684756">
        <w:t>MessageBox.Show</w:t>
      </w:r>
      <w:proofErr w:type="spellEnd"/>
      <w:r w:rsidRPr="00684756">
        <w:t>("</w:t>
      </w:r>
      <w:proofErr w:type="spellStart"/>
      <w:r w:rsidRPr="00684756">
        <w:t>Konfirmasi</w:t>
      </w:r>
      <w:proofErr w:type="spellEnd"/>
      <w:r>
        <w:tab/>
      </w:r>
      <w:r w:rsidRPr="00684756">
        <w:t>password</w:t>
      </w:r>
      <w:r>
        <w:tab/>
      </w:r>
      <w:proofErr w:type="spellStart"/>
      <w:proofErr w:type="gramStart"/>
      <w:r w:rsidRPr="00684756">
        <w:t>tidak</w:t>
      </w:r>
      <w:proofErr w:type="spellEnd"/>
      <w:r w:rsidRPr="00684756">
        <w:t xml:space="preserve"> </w:t>
      </w:r>
      <w:r>
        <w:t xml:space="preserve"> </w:t>
      </w:r>
      <w:proofErr w:type="spellStart"/>
      <w:r w:rsidRPr="00684756">
        <w:t>sesuai</w:t>
      </w:r>
      <w:proofErr w:type="spellEnd"/>
      <w:proofErr w:type="gramEnd"/>
      <w:r w:rsidRPr="00684756">
        <w:t>");</w:t>
      </w:r>
    </w:p>
    <w:p w14:paraId="1EB016B4" w14:textId="77777777" w:rsidR="00BF050D" w:rsidRPr="00684756" w:rsidRDefault="00BF050D" w:rsidP="00BF050D">
      <w:pPr>
        <w:pStyle w:val="STTSSegmenProgramContent"/>
      </w:pPr>
      <w:r w:rsidRPr="00684756">
        <w:t xml:space="preserve">                }</w:t>
      </w:r>
    </w:p>
    <w:p w14:paraId="6463BD72" w14:textId="77777777" w:rsidR="00BF050D" w:rsidRPr="00684756" w:rsidRDefault="00BF050D" w:rsidP="00BF050D">
      <w:pPr>
        <w:pStyle w:val="STTSSegmenProgramContent"/>
      </w:pPr>
      <w:r w:rsidRPr="00684756">
        <w:t xml:space="preserve">            }</w:t>
      </w:r>
    </w:p>
    <w:p w14:paraId="6167B83F" w14:textId="77777777" w:rsidR="00BF050D" w:rsidRPr="00684756" w:rsidRDefault="00BF050D" w:rsidP="00BF050D">
      <w:pPr>
        <w:pStyle w:val="STTSSegmenProgramContent"/>
      </w:pPr>
      <w:r w:rsidRPr="00684756">
        <w:t xml:space="preserve">            else</w:t>
      </w:r>
    </w:p>
    <w:p w14:paraId="63143010" w14:textId="77777777" w:rsidR="00BF050D" w:rsidRPr="00684756" w:rsidRDefault="00BF050D" w:rsidP="00BF050D">
      <w:pPr>
        <w:pStyle w:val="STTSSegmenProgramContent"/>
      </w:pPr>
      <w:r w:rsidRPr="00684756">
        <w:t xml:space="preserve">            {</w:t>
      </w:r>
    </w:p>
    <w:p w14:paraId="1884B43A" w14:textId="77777777" w:rsidR="00BF050D" w:rsidRPr="00684756" w:rsidRDefault="00BF050D" w:rsidP="00BF050D">
      <w:pPr>
        <w:pStyle w:val="STTSSegmenProgramContent"/>
      </w:pPr>
      <w:r w:rsidRPr="00684756">
        <w:t xml:space="preserve">                </w:t>
      </w:r>
      <w:proofErr w:type="spellStart"/>
      <w:r w:rsidRPr="00684756">
        <w:t>MessageBox.Show</w:t>
      </w:r>
      <w:proofErr w:type="spellEnd"/>
      <w:r w:rsidRPr="00684756">
        <w:t xml:space="preserve">("Data </w:t>
      </w:r>
      <w:proofErr w:type="spellStart"/>
      <w:r w:rsidRPr="00684756">
        <w:t>tidak</w:t>
      </w:r>
      <w:proofErr w:type="spellEnd"/>
      <w:r w:rsidRPr="00684756">
        <w:t xml:space="preserve"> </w:t>
      </w:r>
      <w:proofErr w:type="spellStart"/>
      <w:r w:rsidRPr="00684756">
        <w:t>boleh</w:t>
      </w:r>
      <w:proofErr w:type="spellEnd"/>
      <w:r w:rsidRPr="00684756">
        <w:t xml:space="preserve"> </w:t>
      </w:r>
      <w:proofErr w:type="spellStart"/>
      <w:r w:rsidRPr="00684756">
        <w:t>kosong</w:t>
      </w:r>
      <w:proofErr w:type="spellEnd"/>
      <w:r w:rsidRPr="00684756">
        <w:t>");</w:t>
      </w:r>
    </w:p>
    <w:p w14:paraId="3602C374" w14:textId="77777777" w:rsidR="00BF050D" w:rsidRPr="00684756" w:rsidRDefault="00BF050D" w:rsidP="00BF050D">
      <w:pPr>
        <w:pStyle w:val="STTSSegmenProgramContent"/>
      </w:pPr>
      <w:r w:rsidRPr="00684756">
        <w:t xml:space="preserve">            }</w:t>
      </w:r>
    </w:p>
    <w:p w14:paraId="2310FD54" w14:textId="77777777" w:rsidR="00BF050D" w:rsidRDefault="00BF050D" w:rsidP="00BF050D"/>
    <w:p w14:paraId="5DD33E3B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4.3 Route Login</w:t>
      </w:r>
    </w:p>
    <w:p w14:paraId="0C07388D" w14:textId="77777777" w:rsidR="00BF050D" w:rsidRPr="000C7607" w:rsidRDefault="00BF050D" w:rsidP="00FB2524">
      <w:pPr>
        <w:pStyle w:val="STTSSegmenProgramContent"/>
        <w:numPr>
          <w:ilvl w:val="0"/>
          <w:numId w:val="19"/>
        </w:numPr>
        <w:ind w:left="567" w:hanging="567"/>
      </w:pPr>
      <w:bookmarkStart w:id="58" w:name="_Hlk92286302"/>
      <w:bookmarkStart w:id="59" w:name="_Hlk92286491"/>
      <w:r w:rsidRPr="00FD3DF3">
        <w:rPr>
          <w:rFonts w:ascii="Times New Roman" w:hAnsi="Times New Roman"/>
        </w:rPr>
        <w:t xml:space="preserve">   </w:t>
      </w:r>
      <w:r w:rsidRPr="000C7607">
        <w:t>Private</w:t>
      </w:r>
      <w:r>
        <w:tab/>
      </w:r>
      <w:r w:rsidRPr="000C7607">
        <w:t>void</w:t>
      </w:r>
      <w:r>
        <w:tab/>
      </w:r>
      <w:proofErr w:type="spellStart"/>
      <w:r w:rsidRPr="000C7607">
        <w:t>lblogin_</w:t>
      </w:r>
      <w:proofErr w:type="gramStart"/>
      <w:r w:rsidRPr="000C7607">
        <w:t>PreviewMouseDown</w:t>
      </w:r>
      <w:proofErr w:type="spellEnd"/>
      <w:r w:rsidRPr="000C7607">
        <w:t>(</w:t>
      </w:r>
      <w:proofErr w:type="spellStart"/>
      <w:proofErr w:type="gramEnd"/>
      <w:r w:rsidRPr="00FD3DF3">
        <w:t>objectsender</w:t>
      </w:r>
      <w:proofErr w:type="spellEnd"/>
      <w:r w:rsidRPr="000C7607">
        <w:t xml:space="preserve">, </w:t>
      </w:r>
      <w:proofErr w:type="spellStart"/>
      <w:r w:rsidRPr="000C7607">
        <w:t>MouseButtonEventArgs</w:t>
      </w:r>
      <w:proofErr w:type="spellEnd"/>
      <w:r w:rsidRPr="000C7607">
        <w:t xml:space="preserve"> e)</w:t>
      </w:r>
    </w:p>
    <w:p w14:paraId="0C1127E8" w14:textId="77777777" w:rsidR="00BF050D" w:rsidRPr="000C7607" w:rsidRDefault="00BF050D" w:rsidP="00BF050D">
      <w:pPr>
        <w:pStyle w:val="STTSSegmenProgramContent"/>
      </w:pPr>
      <w:r w:rsidRPr="000C7607">
        <w:t xml:space="preserve">        {</w:t>
      </w:r>
    </w:p>
    <w:p w14:paraId="0934A8FB" w14:textId="77777777" w:rsidR="00BF050D" w:rsidRPr="000C7607" w:rsidRDefault="00BF050D" w:rsidP="00BF050D">
      <w:pPr>
        <w:pStyle w:val="STTSSegmenProgramContent"/>
      </w:pPr>
      <w:r w:rsidRPr="000C7607">
        <w:t xml:space="preserve">            var page1 = new Page1();</w:t>
      </w:r>
    </w:p>
    <w:p w14:paraId="4443536A" w14:textId="77777777" w:rsidR="00BF050D" w:rsidRPr="000C7607" w:rsidRDefault="00BF050D" w:rsidP="00BF050D">
      <w:pPr>
        <w:pStyle w:val="STTSSegmenProgramContent"/>
      </w:pPr>
      <w:r w:rsidRPr="000C7607">
        <w:t xml:space="preserve">            </w:t>
      </w:r>
      <w:proofErr w:type="spellStart"/>
      <w:proofErr w:type="gramStart"/>
      <w:r w:rsidRPr="000C7607">
        <w:t>this.NavigationService.Navigate</w:t>
      </w:r>
      <w:proofErr w:type="spellEnd"/>
      <w:proofErr w:type="gramEnd"/>
      <w:r w:rsidRPr="000C7607">
        <w:t>(page1);</w:t>
      </w:r>
    </w:p>
    <w:p w14:paraId="65E3E61E" w14:textId="77777777" w:rsidR="00BF050D" w:rsidRDefault="00BF050D" w:rsidP="00BF050D">
      <w:pPr>
        <w:pStyle w:val="STTSSegmenProgramContent"/>
      </w:pPr>
      <w:r w:rsidRPr="000C7607">
        <w:t xml:space="preserve">        }</w:t>
      </w:r>
      <w:bookmarkEnd w:id="58"/>
    </w:p>
    <w:bookmarkEnd w:id="59"/>
    <w:p w14:paraId="72FFFA37" w14:textId="77777777" w:rsidR="00BF050D" w:rsidRPr="004329DC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12F10B5" w14:textId="7EB2722B" w:rsidR="00BF050D" w:rsidRPr="00CE123D" w:rsidRDefault="00BF050D" w:rsidP="00F251D4">
      <w:pPr>
        <w:pStyle w:val="Heading1"/>
        <w:ind w:firstLine="0"/>
        <w:rPr>
          <w:rFonts w:ascii="Times New Roman" w:hAnsi="Times New Roman"/>
        </w:rPr>
      </w:pPr>
      <w:bookmarkStart w:id="60" w:name="_Toc92357862"/>
      <w:bookmarkStart w:id="61" w:name="_Toc92366715"/>
      <w:r w:rsidRPr="00CE123D">
        <w:rPr>
          <w:rFonts w:ascii="Times New Roman" w:hAnsi="Times New Roman"/>
        </w:rPr>
        <w:t>4.4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Admin Page</w:t>
      </w:r>
      <w:bookmarkEnd w:id="60"/>
      <w:bookmarkEnd w:id="61"/>
    </w:p>
    <w:p w14:paraId="65A0CBFD" w14:textId="77777777" w:rsidR="00BF050D" w:rsidRPr="00CE123D" w:rsidRDefault="00BF050D" w:rsidP="00BF050D">
      <w:pPr>
        <w:rPr>
          <w:szCs w:val="24"/>
        </w:rPr>
      </w:pPr>
      <w:r w:rsidRPr="00CE123D">
        <w:rPr>
          <w:szCs w:val="24"/>
        </w:rPr>
        <w:t xml:space="preserve">Admin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berfungsi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CRUD </w:t>
      </w:r>
      <w:proofErr w:type="spellStart"/>
      <w:proofErr w:type="gram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,</w:t>
      </w:r>
      <w:proofErr w:type="gramEnd"/>
      <w:r w:rsidRPr="00CE123D">
        <w:rPr>
          <w:szCs w:val="24"/>
        </w:rPr>
        <w:t xml:space="preserve"> update request </w:t>
      </w:r>
      <w:proofErr w:type="spellStart"/>
      <w:r w:rsidRPr="00CE123D">
        <w:rPr>
          <w:szCs w:val="24"/>
        </w:rPr>
        <w:t>saldo</w:t>
      </w:r>
      <w:proofErr w:type="spellEnd"/>
      <w:r w:rsidRPr="00CE123D">
        <w:rPr>
          <w:szCs w:val="24"/>
        </w:rPr>
        <w:t xml:space="preserve"> user </w:t>
      </w:r>
      <w:proofErr w:type="spellStart"/>
      <w:r w:rsidRPr="00CE123D">
        <w:rPr>
          <w:szCs w:val="24"/>
        </w:rPr>
        <w:t>serta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dapat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meliah</w:t>
      </w:r>
      <w:proofErr w:type="spellEnd"/>
      <w:r w:rsidRPr="00CE123D">
        <w:rPr>
          <w:szCs w:val="24"/>
        </w:rPr>
        <w:t xml:space="preserve"> report user dan report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. Admin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memiliki</w:t>
      </w:r>
      <w:proofErr w:type="spellEnd"/>
      <w:r w:rsidRPr="00CE123D">
        <w:rPr>
          <w:szCs w:val="24"/>
        </w:rPr>
        <w:t xml:space="preserve"> 5 button dan 1 button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logout, button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data list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user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data list user 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</w:t>
      </w:r>
      <w:proofErr w:type="spellStart"/>
      <w:r w:rsidRPr="00CE123D">
        <w:rPr>
          <w:szCs w:val="24"/>
        </w:rPr>
        <w:t>laporan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 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report </w:t>
      </w:r>
      <w:proofErr w:type="spellStart"/>
      <w:r w:rsidRPr="00CE123D">
        <w:rPr>
          <w:szCs w:val="24"/>
        </w:rPr>
        <w:t>laporan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</w:t>
      </w:r>
      <w:proofErr w:type="spellStart"/>
      <w:r w:rsidRPr="00CE123D">
        <w:rPr>
          <w:szCs w:val="24"/>
        </w:rPr>
        <w:t>konfirmasi</w:t>
      </w:r>
      <w:proofErr w:type="spellEnd"/>
      <w:r w:rsidRPr="00CE123D">
        <w:rPr>
          <w:szCs w:val="24"/>
        </w:rPr>
        <w:t xml:space="preserve"> top up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list top up yang </w:t>
      </w:r>
      <w:proofErr w:type="spellStart"/>
      <w:r w:rsidRPr="00CE123D">
        <w:rPr>
          <w:szCs w:val="24"/>
        </w:rPr>
        <w:t>masih</w:t>
      </w:r>
      <w:proofErr w:type="spellEnd"/>
      <w:r w:rsidRPr="00CE123D">
        <w:rPr>
          <w:szCs w:val="24"/>
        </w:rPr>
        <w:t xml:space="preserve"> pending ,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load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user yang </w:t>
      </w:r>
      <w:proofErr w:type="spellStart"/>
      <w:r w:rsidRPr="00CE123D">
        <w:rPr>
          <w:szCs w:val="24"/>
        </w:rPr>
        <w:t>dimana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terdapat</w:t>
      </w:r>
      <w:proofErr w:type="spellEnd"/>
      <w:r w:rsidRPr="00CE123D">
        <w:rPr>
          <w:szCs w:val="24"/>
        </w:rPr>
        <w:t xml:space="preserve"> combo box yang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sesuai</w:t>
      </w:r>
      <w:proofErr w:type="spellEnd"/>
      <w:r w:rsidRPr="00CE123D">
        <w:rPr>
          <w:szCs w:val="24"/>
        </w:rPr>
        <w:t xml:space="preserve"> user yang </w:t>
      </w:r>
      <w:proofErr w:type="spellStart"/>
      <w:r w:rsidRPr="00CE123D">
        <w:rPr>
          <w:szCs w:val="24"/>
        </w:rPr>
        <w:t>dipilih</w:t>
      </w:r>
      <w:proofErr w:type="spellEnd"/>
      <w:r w:rsidRPr="00CE123D">
        <w:rPr>
          <w:szCs w:val="24"/>
        </w:rPr>
        <w:t xml:space="preserve"> Combo Box </w:t>
      </w:r>
      <w:proofErr w:type="spellStart"/>
      <w:r w:rsidRPr="00CE123D">
        <w:rPr>
          <w:szCs w:val="24"/>
        </w:rPr>
        <w:t>serta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lastRenderedPageBreak/>
        <w:t>bisa</w:t>
      </w:r>
      <w:proofErr w:type="spellEnd"/>
      <w:r w:rsidRPr="00CE123D">
        <w:rPr>
          <w:szCs w:val="24"/>
        </w:rPr>
        <w:t xml:space="preserve"> di filter </w:t>
      </w:r>
      <w:proofErr w:type="spellStart"/>
      <w:r w:rsidRPr="00CE123D">
        <w:rPr>
          <w:szCs w:val="24"/>
        </w:rPr>
        <w:t>sesuai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kegunaannya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dengan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memilih</w:t>
      </w:r>
      <w:proofErr w:type="spellEnd"/>
      <w:r w:rsidRPr="00CE123D">
        <w:rPr>
          <w:szCs w:val="24"/>
        </w:rPr>
        <w:t xml:space="preserve"> 4 button </w:t>
      </w:r>
      <w:proofErr w:type="spellStart"/>
      <w:r w:rsidRPr="00CE123D">
        <w:rPr>
          <w:szCs w:val="24"/>
        </w:rPr>
        <w:t>yaitu</w:t>
      </w:r>
      <w:proofErr w:type="spellEnd"/>
      <w:r w:rsidRPr="00CE123D">
        <w:rPr>
          <w:szCs w:val="24"/>
        </w:rPr>
        <w:t xml:space="preserve"> Barang, User, Laporan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Konfirmasi</w:t>
      </w:r>
      <w:proofErr w:type="spellEnd"/>
      <w:r w:rsidRPr="00CE123D">
        <w:rPr>
          <w:szCs w:val="24"/>
        </w:rPr>
        <w:t xml:space="preserve"> Top up.</w:t>
      </w:r>
    </w:p>
    <w:p w14:paraId="64BE99C0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4.4 Button Load Barang</w:t>
      </w:r>
    </w:p>
    <w:p w14:paraId="7F1D49B7" w14:textId="77777777" w:rsidR="00BF050D" w:rsidRPr="00E81191" w:rsidRDefault="00BF050D" w:rsidP="00FB2524">
      <w:pPr>
        <w:pStyle w:val="STTSSegmenProgramContent"/>
        <w:numPr>
          <w:ilvl w:val="0"/>
          <w:numId w:val="23"/>
        </w:numPr>
        <w:ind w:left="616" w:hanging="616"/>
      </w:pPr>
      <w:bookmarkStart w:id="62" w:name="_Hlk92286430"/>
      <w:proofErr w:type="spellStart"/>
      <w:proofErr w:type="gramStart"/>
      <w:r w:rsidRPr="00E81191">
        <w:t>conn.conn</w:t>
      </w:r>
      <w:proofErr w:type="gramEnd"/>
      <w:r w:rsidRPr="00E81191">
        <w:t>.Open</w:t>
      </w:r>
      <w:proofErr w:type="spellEnd"/>
      <w:r w:rsidRPr="00E81191">
        <w:t>();</w:t>
      </w:r>
    </w:p>
    <w:p w14:paraId="21A1F20F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>);</w:t>
      </w:r>
    </w:p>
    <w:p w14:paraId="5CCFF799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 xml:space="preserve">$"SELECT BARANG.ID ,BARANG.NAMA_BARANG AS \"NAMA BARANG\",MERK.NAMA_MERK ,KATEGORI.NAMA_KAT,STOK,HARGA FROM BARANG,MERK,KATEGORI WHERE BARANG.MERK = MERK.KODE_MERK AND BARANG.KATEGORI = KATEGORI.KODE_KAT ORDER BY id ASC", </w:t>
      </w:r>
      <w:proofErr w:type="spellStart"/>
      <w:r w:rsidRPr="00E81191">
        <w:t>conn.conn</w:t>
      </w:r>
      <w:proofErr w:type="spellEnd"/>
      <w:r w:rsidRPr="00E81191">
        <w:t>);</w:t>
      </w:r>
    </w:p>
    <w:p w14:paraId="315A93BB" w14:textId="77777777" w:rsidR="00BF050D" w:rsidRPr="00E81191" w:rsidRDefault="00BF050D" w:rsidP="00BF050D">
      <w:pPr>
        <w:pStyle w:val="STTSSegmenProgramContent"/>
      </w:pPr>
      <w:proofErr w:type="spellStart"/>
      <w:r w:rsidRPr="00E81191">
        <w:t>MySqlDataAdapter</w:t>
      </w:r>
      <w:proofErr w:type="spellEnd"/>
      <w:r w:rsidRPr="00E81191">
        <w:t xml:space="preserve"> </w:t>
      </w:r>
      <w:proofErr w:type="spellStart"/>
      <w:r w:rsidRPr="00E81191">
        <w:t>sda</w:t>
      </w:r>
      <w:proofErr w:type="spellEnd"/>
      <w:r w:rsidRPr="00E81191">
        <w:t xml:space="preserve"> = new </w:t>
      </w:r>
      <w:proofErr w:type="spellStart"/>
      <w:r w:rsidRPr="00E81191">
        <w:t>MySqlDataAdapter</w:t>
      </w:r>
      <w:proofErr w:type="spellEnd"/>
      <w:r w:rsidRPr="00E81191">
        <w:t>(</w:t>
      </w:r>
      <w:proofErr w:type="spellStart"/>
      <w:r w:rsidRPr="00E81191">
        <w:t>cmd</w:t>
      </w:r>
      <w:proofErr w:type="spellEnd"/>
      <w:r w:rsidRPr="00E81191">
        <w:t>);</w:t>
      </w:r>
    </w:p>
    <w:p w14:paraId="7AE23D07" w14:textId="77777777" w:rsidR="00BF050D" w:rsidRPr="00E81191" w:rsidRDefault="00BF050D" w:rsidP="00BF050D">
      <w:pPr>
        <w:pStyle w:val="STTSSegmenProgramContent"/>
      </w:pPr>
      <w:r w:rsidRPr="00E81191">
        <w:t xml:space="preserve">dt = new </w:t>
      </w:r>
      <w:proofErr w:type="spellStart"/>
      <w:proofErr w:type="gramStart"/>
      <w:r w:rsidRPr="00E81191">
        <w:t>DataTable</w:t>
      </w:r>
      <w:proofErr w:type="spellEnd"/>
      <w:r w:rsidRPr="00E81191">
        <w:t>(</w:t>
      </w:r>
      <w:proofErr w:type="gramEnd"/>
      <w:r w:rsidRPr="00E81191">
        <w:t>);</w:t>
      </w:r>
    </w:p>
    <w:p w14:paraId="544C3C6A" w14:textId="77777777" w:rsidR="00BF050D" w:rsidRPr="00E81191" w:rsidRDefault="00BF050D" w:rsidP="00BF050D">
      <w:pPr>
        <w:pStyle w:val="STTSSegmenProgramContent"/>
      </w:pPr>
      <w:proofErr w:type="spellStart"/>
      <w:proofErr w:type="gramStart"/>
      <w:r w:rsidRPr="00E81191">
        <w:t>sda.Fill</w:t>
      </w:r>
      <w:proofErr w:type="spellEnd"/>
      <w:proofErr w:type="gramEnd"/>
      <w:r w:rsidRPr="00E81191">
        <w:t>(dt);</w:t>
      </w:r>
    </w:p>
    <w:p w14:paraId="0BB6868D" w14:textId="77777777" w:rsidR="00BF050D" w:rsidRPr="00E81191" w:rsidRDefault="00BF050D" w:rsidP="00BF050D">
      <w:pPr>
        <w:pStyle w:val="STTSSegmenProgramContent"/>
      </w:pPr>
      <w:proofErr w:type="spellStart"/>
      <w:r w:rsidRPr="00E81191">
        <w:t>dgvUser.ItemsSource</w:t>
      </w:r>
      <w:proofErr w:type="spellEnd"/>
      <w:r w:rsidRPr="00E81191">
        <w:t xml:space="preserve"> = </w:t>
      </w:r>
      <w:proofErr w:type="spellStart"/>
      <w:proofErr w:type="gramStart"/>
      <w:r w:rsidRPr="00E81191">
        <w:t>dt.DefaultView</w:t>
      </w:r>
      <w:proofErr w:type="spellEnd"/>
      <w:proofErr w:type="gramEnd"/>
      <w:r w:rsidRPr="00E81191">
        <w:t>;</w:t>
      </w:r>
    </w:p>
    <w:p w14:paraId="7454931B" w14:textId="77777777" w:rsidR="00BF050D" w:rsidRDefault="00BF050D" w:rsidP="00BF050D">
      <w:pPr>
        <w:pStyle w:val="STTSSegmenProgramContent"/>
      </w:pPr>
      <w:proofErr w:type="spellStart"/>
      <w:proofErr w:type="gramStart"/>
      <w:r w:rsidRPr="00E81191">
        <w:t>conn.conn</w:t>
      </w:r>
      <w:proofErr w:type="gramEnd"/>
      <w:r w:rsidRPr="00E81191">
        <w:t>.Close</w:t>
      </w:r>
      <w:proofErr w:type="spellEnd"/>
      <w:r w:rsidRPr="00E81191">
        <w:t>();</w:t>
      </w:r>
      <w:bookmarkEnd w:id="62"/>
    </w:p>
    <w:p w14:paraId="6B9C6260" w14:textId="77777777" w:rsidR="00BF050D" w:rsidRPr="00C26C5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976E88B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4.4 Button Load User</w:t>
      </w:r>
    </w:p>
    <w:p w14:paraId="11C41D73" w14:textId="77777777" w:rsidR="00BF050D" w:rsidRPr="00E81191" w:rsidRDefault="00BF050D" w:rsidP="00FB2524">
      <w:pPr>
        <w:pStyle w:val="STTSSegmenProgramContent"/>
        <w:numPr>
          <w:ilvl w:val="0"/>
          <w:numId w:val="24"/>
        </w:numPr>
        <w:ind w:left="616" w:hanging="616"/>
      </w:pPr>
      <w:proofErr w:type="spellStart"/>
      <w:proofErr w:type="gramStart"/>
      <w:r w:rsidRPr="00E81191">
        <w:t>conn.conn</w:t>
      </w:r>
      <w:proofErr w:type="gramEnd"/>
      <w:r w:rsidRPr="00E81191">
        <w:t>.Open</w:t>
      </w:r>
      <w:proofErr w:type="spellEnd"/>
      <w:r w:rsidRPr="00E81191">
        <w:t>();</w:t>
      </w:r>
    </w:p>
    <w:p w14:paraId="2BAA8F68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>);</w:t>
      </w:r>
    </w:p>
    <w:p w14:paraId="494C5F53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proofErr w:type="gramStart"/>
      <w:r w:rsidRPr="00E81191">
        <w:t>MySqlCommand</w:t>
      </w:r>
      <w:proofErr w:type="spellEnd"/>
      <w:r w:rsidRPr="00E81191">
        <w:t>(</w:t>
      </w:r>
      <w:proofErr w:type="gramEnd"/>
      <w:r w:rsidRPr="00E81191">
        <w:t xml:space="preserve">$"SELECT CUSTOMER.ID ,CUSTOMER.NAMA_CUST AS \"NAMA CUSTOMER\",CUSTOMER.SALDO AS \"SALDO\" FROM CUSTOMER ORDER BY id ASC", </w:t>
      </w:r>
      <w:proofErr w:type="spellStart"/>
      <w:r w:rsidRPr="00E81191">
        <w:t>conn.conn</w:t>
      </w:r>
      <w:proofErr w:type="spellEnd"/>
      <w:r w:rsidRPr="00E81191">
        <w:t>);</w:t>
      </w:r>
    </w:p>
    <w:p w14:paraId="11F1C521" w14:textId="77777777" w:rsidR="00BF050D" w:rsidRPr="00E81191" w:rsidRDefault="00BF050D" w:rsidP="00BF050D">
      <w:pPr>
        <w:pStyle w:val="STTSSegmenProgramContent"/>
      </w:pPr>
      <w:proofErr w:type="spellStart"/>
      <w:r w:rsidRPr="00E81191">
        <w:t>MySqlDataAdapter</w:t>
      </w:r>
      <w:proofErr w:type="spellEnd"/>
      <w:r w:rsidRPr="00E81191">
        <w:t xml:space="preserve"> </w:t>
      </w:r>
      <w:proofErr w:type="spellStart"/>
      <w:r w:rsidRPr="00E81191">
        <w:t>sda</w:t>
      </w:r>
      <w:proofErr w:type="spellEnd"/>
      <w:r w:rsidRPr="00E81191">
        <w:t xml:space="preserve"> = new </w:t>
      </w:r>
      <w:proofErr w:type="spellStart"/>
      <w:r w:rsidRPr="00E81191">
        <w:t>MySqlDataAdapter</w:t>
      </w:r>
      <w:proofErr w:type="spellEnd"/>
      <w:r w:rsidRPr="00E81191">
        <w:t>(</w:t>
      </w:r>
      <w:proofErr w:type="spellStart"/>
      <w:r w:rsidRPr="00E81191">
        <w:t>cmd</w:t>
      </w:r>
      <w:proofErr w:type="spellEnd"/>
      <w:r w:rsidRPr="00E81191">
        <w:t>);</w:t>
      </w:r>
    </w:p>
    <w:p w14:paraId="03242B87" w14:textId="77777777" w:rsidR="00BF050D" w:rsidRPr="00E81191" w:rsidRDefault="00BF050D" w:rsidP="00BF050D">
      <w:pPr>
        <w:pStyle w:val="STTSSegmenProgramContent"/>
      </w:pPr>
      <w:r w:rsidRPr="00E81191">
        <w:t xml:space="preserve">dt = new </w:t>
      </w:r>
      <w:proofErr w:type="spellStart"/>
      <w:proofErr w:type="gramStart"/>
      <w:r w:rsidRPr="00E81191">
        <w:t>DataTable</w:t>
      </w:r>
      <w:proofErr w:type="spellEnd"/>
      <w:r w:rsidRPr="00E81191">
        <w:t>(</w:t>
      </w:r>
      <w:proofErr w:type="gramEnd"/>
      <w:r w:rsidRPr="00E81191">
        <w:t>);</w:t>
      </w:r>
    </w:p>
    <w:p w14:paraId="1DA697C9" w14:textId="77777777" w:rsidR="00BF050D" w:rsidRPr="00E81191" w:rsidRDefault="00BF050D" w:rsidP="00BF050D">
      <w:pPr>
        <w:pStyle w:val="STTSSegmenProgramContent"/>
      </w:pPr>
      <w:proofErr w:type="spellStart"/>
      <w:proofErr w:type="gramStart"/>
      <w:r w:rsidRPr="00E81191">
        <w:t>sda.Fill</w:t>
      </w:r>
      <w:proofErr w:type="spellEnd"/>
      <w:proofErr w:type="gramEnd"/>
      <w:r w:rsidRPr="00E81191">
        <w:t>(dt);</w:t>
      </w:r>
    </w:p>
    <w:p w14:paraId="1B19C747" w14:textId="77777777" w:rsidR="00BF050D" w:rsidRPr="00E81191" w:rsidRDefault="00BF050D" w:rsidP="00BF050D">
      <w:pPr>
        <w:pStyle w:val="STTSSegmenProgramContent"/>
      </w:pPr>
      <w:proofErr w:type="spellStart"/>
      <w:proofErr w:type="gramStart"/>
      <w:r w:rsidRPr="00E81191">
        <w:t>dgvcustomer.ItemsSource</w:t>
      </w:r>
      <w:proofErr w:type="spellEnd"/>
      <w:proofErr w:type="gramEnd"/>
      <w:r w:rsidRPr="00E81191">
        <w:t xml:space="preserve"> = </w:t>
      </w:r>
      <w:proofErr w:type="spellStart"/>
      <w:r w:rsidRPr="00E81191">
        <w:t>dt.DefaultView</w:t>
      </w:r>
      <w:proofErr w:type="spellEnd"/>
      <w:r w:rsidRPr="00E81191">
        <w:t>;</w:t>
      </w:r>
    </w:p>
    <w:p w14:paraId="46FE9D53" w14:textId="77777777" w:rsidR="00BF050D" w:rsidRDefault="00BF050D" w:rsidP="00BF050D">
      <w:pPr>
        <w:pStyle w:val="STTSSegmenProgramContent"/>
      </w:pPr>
      <w:proofErr w:type="spellStart"/>
      <w:proofErr w:type="gramStart"/>
      <w:r w:rsidRPr="00E81191">
        <w:t>conn.conn</w:t>
      </w:r>
      <w:proofErr w:type="gramEnd"/>
      <w:r w:rsidRPr="00E81191">
        <w:t>.Close</w:t>
      </w:r>
      <w:proofErr w:type="spellEnd"/>
      <w:r w:rsidRPr="00E81191">
        <w:t>();</w:t>
      </w:r>
    </w:p>
    <w:p w14:paraId="30E64B46" w14:textId="6813B53E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571D0714" w14:textId="4DEC6B77" w:rsidR="007100B4" w:rsidRPr="007100B4" w:rsidRDefault="007100B4" w:rsidP="00F251D4">
      <w:pPr>
        <w:pStyle w:val="STTSSegmenProgramContent"/>
        <w:numPr>
          <w:ilvl w:val="0"/>
          <w:numId w:val="0"/>
        </w:num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button load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tiap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user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user di combo box </w:t>
      </w:r>
      <w:proofErr w:type="spellStart"/>
      <w:r>
        <w:rPr>
          <w:rFonts w:ascii="Times New Roman" w:hAnsi="Times New Roman"/>
          <w:sz w:val="24"/>
          <w:szCs w:val="24"/>
        </w:rPr>
        <w:t>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menekan</w:t>
      </w:r>
      <w:proofErr w:type="spellEnd"/>
      <w:r>
        <w:rPr>
          <w:rFonts w:ascii="Times New Roman" w:hAnsi="Times New Roman"/>
          <w:sz w:val="24"/>
          <w:szCs w:val="24"/>
        </w:rPr>
        <w:t xml:space="preserve"> button load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user tersebut.</w:t>
      </w:r>
    </w:p>
    <w:p w14:paraId="7FCA22D4" w14:textId="77777777" w:rsidR="007100B4" w:rsidRPr="00D21668" w:rsidRDefault="007100B4" w:rsidP="00BF050D">
      <w:pPr>
        <w:pStyle w:val="STTSSegmenProgramContent"/>
        <w:numPr>
          <w:ilvl w:val="0"/>
          <w:numId w:val="0"/>
        </w:numPr>
        <w:ind w:left="624"/>
      </w:pPr>
    </w:p>
    <w:p w14:paraId="0DE29945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4.4 Button Load Laporan </w:t>
      </w:r>
      <w:proofErr w:type="spellStart"/>
      <w:r w:rsidRPr="00423B36">
        <w:rPr>
          <w:b/>
          <w:bCs/>
          <w:szCs w:val="24"/>
        </w:rPr>
        <w:t>Transaksi</w:t>
      </w:r>
      <w:proofErr w:type="spellEnd"/>
    </w:p>
    <w:p w14:paraId="491EA191" w14:textId="77777777" w:rsidR="00BF050D" w:rsidRPr="004C56C8" w:rsidRDefault="00BF050D" w:rsidP="00FB2524">
      <w:pPr>
        <w:pStyle w:val="STTSSegmenProgramContent"/>
        <w:numPr>
          <w:ilvl w:val="0"/>
          <w:numId w:val="25"/>
        </w:numPr>
        <w:ind w:left="616" w:hanging="616"/>
      </w:pPr>
      <w:r w:rsidRPr="004C56C8">
        <w:t>int sub = 0;</w:t>
      </w:r>
    </w:p>
    <w:p w14:paraId="372905AD" w14:textId="77777777" w:rsidR="00BF050D" w:rsidRPr="004C56C8" w:rsidRDefault="00BF050D" w:rsidP="00BF050D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.Open</w:t>
      </w:r>
      <w:proofErr w:type="spellEnd"/>
      <w:r w:rsidRPr="004C56C8">
        <w:t>();</w:t>
      </w:r>
    </w:p>
    <w:p w14:paraId="3BCB9B0F" w14:textId="77777777" w:rsidR="00BF050D" w:rsidRPr="004C56C8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);</w:t>
      </w:r>
    </w:p>
    <w:p w14:paraId="0D0866CB" w14:textId="77777777" w:rsidR="00BF050D" w:rsidRPr="004C56C8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$"SELECT BARANG.NAMA_BARANG AS \"NAMA BARANG\",H_BELI.NOMOR_NOTA AS \"NOMOR NOTA\",</w:t>
      </w:r>
      <w:proofErr w:type="spellStart"/>
      <w:r w:rsidRPr="004C56C8">
        <w:t>D_BELI.jumlah,D_BELI.SUBTOTAL</w:t>
      </w:r>
      <w:proofErr w:type="spellEnd"/>
      <w:r w:rsidRPr="004C56C8">
        <w:t xml:space="preserve"> as \"Subtotal\" from </w:t>
      </w:r>
      <w:proofErr w:type="spellStart"/>
      <w:r w:rsidRPr="004C56C8">
        <w:t>Barang,H_BELI,D_BELI,Customer</w:t>
      </w:r>
      <w:proofErr w:type="spellEnd"/>
      <w:r w:rsidRPr="004C56C8">
        <w:t xml:space="preserve"> where Customer.id={</w:t>
      </w:r>
      <w:proofErr w:type="spellStart"/>
      <w:r w:rsidRPr="004C56C8">
        <w:t>getiduser</w:t>
      </w:r>
      <w:proofErr w:type="spellEnd"/>
      <w:r w:rsidRPr="004C56C8">
        <w:t xml:space="preserve">} and H_BELI.ID_CUSTOMER=CUSTOMER.ID and D_BELI.NOMOR_NOTA=H_BELI.NOMOR_NOTA and BARANG.ID=D_BELI.ID_BARANG ORDER BY BARANG.NAMA_BARANG", </w:t>
      </w:r>
      <w:proofErr w:type="spellStart"/>
      <w:r w:rsidRPr="004C56C8">
        <w:t>conn.conn</w:t>
      </w:r>
      <w:proofErr w:type="spellEnd"/>
      <w:r w:rsidRPr="004C56C8">
        <w:t xml:space="preserve">);         </w:t>
      </w:r>
    </w:p>
    <w:p w14:paraId="165C3325" w14:textId="77777777" w:rsidR="00BF050D" w:rsidRPr="004C56C8" w:rsidRDefault="00BF050D" w:rsidP="00BF050D">
      <w:pPr>
        <w:pStyle w:val="STTSSegmenProgramContent"/>
      </w:pPr>
      <w:proofErr w:type="spellStart"/>
      <w:r w:rsidRPr="004C56C8">
        <w:t>MySqlDataAdapter</w:t>
      </w:r>
      <w:proofErr w:type="spellEnd"/>
      <w:r w:rsidRPr="004C56C8">
        <w:t xml:space="preserve"> </w:t>
      </w:r>
      <w:proofErr w:type="spellStart"/>
      <w:r w:rsidRPr="004C56C8">
        <w:t>sda</w:t>
      </w:r>
      <w:proofErr w:type="spellEnd"/>
      <w:r w:rsidRPr="004C56C8">
        <w:t xml:space="preserve"> = new </w:t>
      </w:r>
      <w:proofErr w:type="spellStart"/>
      <w:r w:rsidRPr="004C56C8">
        <w:t>MySqlDataAdapter</w:t>
      </w:r>
      <w:proofErr w:type="spellEnd"/>
      <w:r w:rsidRPr="004C56C8">
        <w:t>(</w:t>
      </w:r>
      <w:proofErr w:type="spellStart"/>
      <w:r w:rsidRPr="004C56C8">
        <w:t>cmd</w:t>
      </w:r>
      <w:proofErr w:type="spellEnd"/>
      <w:r w:rsidRPr="004C56C8">
        <w:t>);</w:t>
      </w:r>
    </w:p>
    <w:p w14:paraId="6A22CB29" w14:textId="47E395FA" w:rsidR="00BF050D" w:rsidRDefault="00BF050D" w:rsidP="00BF050D">
      <w:pPr>
        <w:pStyle w:val="STTSSegmenProgramContent"/>
      </w:pPr>
      <w:r w:rsidRPr="004C56C8">
        <w:t xml:space="preserve">dt = new </w:t>
      </w:r>
      <w:proofErr w:type="spellStart"/>
      <w:proofErr w:type="gramStart"/>
      <w:r w:rsidRPr="004C56C8">
        <w:t>DataTable</w:t>
      </w:r>
      <w:proofErr w:type="spellEnd"/>
      <w:r w:rsidRPr="004C56C8">
        <w:t>(</w:t>
      </w:r>
      <w:proofErr w:type="gramEnd"/>
      <w:r w:rsidRPr="004C56C8">
        <w:t>);</w:t>
      </w:r>
    </w:p>
    <w:p w14:paraId="153ABADD" w14:textId="77777777" w:rsidR="003672CD" w:rsidRDefault="003672CD" w:rsidP="003672C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26C58">
        <w:rPr>
          <w:rFonts w:ascii="Times New Roman" w:hAnsi="Times New Roman"/>
          <w:b/>
          <w:bCs/>
          <w:sz w:val="24"/>
          <w:szCs w:val="24"/>
        </w:rPr>
        <w:t xml:space="preserve">Segment program 4.4 Button Load Laporan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Transaksi</w:t>
      </w:r>
      <w:proofErr w:type="spellEnd"/>
    </w:p>
    <w:p w14:paraId="00FD6C92" w14:textId="77777777" w:rsidR="003672CD" w:rsidRPr="004C56C8" w:rsidRDefault="003672CD" w:rsidP="003672CD">
      <w:pPr>
        <w:pStyle w:val="STTSSegmenProgramContent"/>
        <w:numPr>
          <w:ilvl w:val="0"/>
          <w:numId w:val="0"/>
        </w:numPr>
        <w:ind w:left="624"/>
      </w:pPr>
    </w:p>
    <w:p w14:paraId="53D8D0FD" w14:textId="77777777" w:rsidR="00BF050D" w:rsidRPr="004C56C8" w:rsidRDefault="00BF050D" w:rsidP="00BF050D">
      <w:pPr>
        <w:pStyle w:val="STTSSegmenProgramContent"/>
      </w:pPr>
      <w:proofErr w:type="spellStart"/>
      <w:proofErr w:type="gramStart"/>
      <w:r w:rsidRPr="004C56C8">
        <w:t>sda.Fill</w:t>
      </w:r>
      <w:proofErr w:type="spellEnd"/>
      <w:proofErr w:type="gramEnd"/>
      <w:r w:rsidRPr="004C56C8">
        <w:t>(dt);</w:t>
      </w:r>
    </w:p>
    <w:p w14:paraId="3FD665BB" w14:textId="77777777" w:rsidR="00BF050D" w:rsidRPr="004C56C8" w:rsidRDefault="00BF050D" w:rsidP="00BF050D">
      <w:pPr>
        <w:pStyle w:val="STTSSegmenProgramContent"/>
      </w:pPr>
      <w:proofErr w:type="spellStart"/>
      <w:r w:rsidRPr="004C56C8">
        <w:t>dgvLaporan.ItemsSource</w:t>
      </w:r>
      <w:proofErr w:type="spellEnd"/>
      <w:r w:rsidRPr="004C56C8">
        <w:t xml:space="preserve"> = </w:t>
      </w:r>
      <w:proofErr w:type="spellStart"/>
      <w:proofErr w:type="gramStart"/>
      <w:r w:rsidRPr="004C56C8">
        <w:t>dt.DefaultView</w:t>
      </w:r>
      <w:proofErr w:type="spellEnd"/>
      <w:proofErr w:type="gramEnd"/>
      <w:r w:rsidRPr="004C56C8">
        <w:t>;</w:t>
      </w:r>
    </w:p>
    <w:p w14:paraId="1F099F63" w14:textId="77777777" w:rsidR="00BF050D" w:rsidRPr="004C56C8" w:rsidRDefault="00BF050D" w:rsidP="00BF050D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.Close</w:t>
      </w:r>
      <w:proofErr w:type="spellEnd"/>
      <w:r w:rsidRPr="004C56C8">
        <w:t>();</w:t>
      </w:r>
    </w:p>
    <w:p w14:paraId="372E5610" w14:textId="7C3CE9D5" w:rsidR="00BF050D" w:rsidRPr="004C56C8" w:rsidRDefault="00BF050D" w:rsidP="003672CD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.Open</w:t>
      </w:r>
      <w:proofErr w:type="spellEnd"/>
      <w:r w:rsidRPr="004C56C8">
        <w:t>();</w:t>
      </w:r>
    </w:p>
    <w:p w14:paraId="07A86A40" w14:textId="77777777" w:rsidR="00BF050D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$"SELECT D_BELI.SUBTOTAL from</w:t>
      </w:r>
      <w:r>
        <w:t xml:space="preserve"> </w:t>
      </w:r>
      <w:proofErr w:type="spellStart"/>
      <w:r w:rsidRPr="004C56C8">
        <w:t>Barang,H_BELI,D_BELI,Customer</w:t>
      </w:r>
      <w:proofErr w:type="spellEnd"/>
      <w:r>
        <w:tab/>
      </w:r>
      <w:r w:rsidRPr="004C56C8">
        <w:t>where</w:t>
      </w:r>
      <w:r>
        <w:tab/>
      </w:r>
      <w:r w:rsidRPr="004C56C8">
        <w:t>Customer.id=</w:t>
      </w:r>
      <w:r>
        <w:t xml:space="preserve"> </w:t>
      </w:r>
      <w:r w:rsidRPr="004C56C8">
        <w:t>{</w:t>
      </w:r>
      <w:proofErr w:type="spellStart"/>
      <w:r w:rsidRPr="004C56C8">
        <w:t>getiduser</w:t>
      </w:r>
      <w:proofErr w:type="spellEnd"/>
      <w:r w:rsidRPr="004C56C8">
        <w:t>}</w:t>
      </w:r>
      <w:r>
        <w:tab/>
      </w:r>
      <w:r w:rsidRPr="004C56C8">
        <w:t>and</w:t>
      </w:r>
      <w:r>
        <w:tab/>
      </w:r>
      <w:r w:rsidRPr="004C56C8">
        <w:t>H_BELI.ID_CUSTOMER=CUSTOMER.ID</w:t>
      </w:r>
      <w:r>
        <w:tab/>
      </w:r>
      <w:r w:rsidRPr="004C56C8">
        <w:t>and D_BELI.NOMOR_NOTA=H_BELI.NOMOR_NOTA</w:t>
      </w:r>
      <w:r>
        <w:tab/>
      </w:r>
      <w:r w:rsidRPr="004C56C8">
        <w:t>and</w:t>
      </w:r>
      <w:r>
        <w:t xml:space="preserve"> </w:t>
      </w:r>
      <w:r w:rsidRPr="004C56C8">
        <w:t xml:space="preserve">BARANG.ID=D_BELI.ID_BARANG ORDER BY BARANG.NAMA_BARANG", </w:t>
      </w:r>
      <w:proofErr w:type="spellStart"/>
      <w:r w:rsidRPr="004C56C8">
        <w:t>conn.conn</w:t>
      </w:r>
      <w:proofErr w:type="spellEnd"/>
      <w:r w:rsidRPr="004C56C8">
        <w:t>);</w:t>
      </w:r>
    </w:p>
    <w:p w14:paraId="6300C2D5" w14:textId="77777777" w:rsidR="00BF050D" w:rsidRPr="00C26C58" w:rsidRDefault="00BF050D" w:rsidP="00BF050D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24"/>
          <w:szCs w:val="24"/>
        </w:rPr>
      </w:pPr>
    </w:p>
    <w:p w14:paraId="2F3F5E51" w14:textId="77777777" w:rsidR="00BF050D" w:rsidRPr="004C56C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2D120359" w14:textId="77777777" w:rsidR="00BF050D" w:rsidRPr="004C56C8" w:rsidRDefault="00BF050D" w:rsidP="00BF050D">
      <w:pPr>
        <w:pStyle w:val="STTSSegmenProgramContent"/>
      </w:pPr>
      <w:proofErr w:type="spellStart"/>
      <w:r w:rsidRPr="004C56C8">
        <w:t>MySqlDataReader</w:t>
      </w:r>
      <w:proofErr w:type="spellEnd"/>
      <w:r w:rsidRPr="004C56C8">
        <w:t xml:space="preserve"> reader = </w:t>
      </w:r>
      <w:proofErr w:type="spellStart"/>
      <w:proofErr w:type="gramStart"/>
      <w:r w:rsidRPr="004C56C8">
        <w:t>cmd.ExecuteReader</w:t>
      </w:r>
      <w:proofErr w:type="spellEnd"/>
      <w:proofErr w:type="gramEnd"/>
      <w:r w:rsidRPr="004C56C8">
        <w:t>();</w:t>
      </w:r>
    </w:p>
    <w:p w14:paraId="27173078" w14:textId="77777777" w:rsidR="00BF050D" w:rsidRPr="004C56C8" w:rsidRDefault="00BF050D" w:rsidP="00BF050D">
      <w:pPr>
        <w:pStyle w:val="STTSSegmenProgramContent"/>
      </w:pPr>
      <w:r w:rsidRPr="004C56C8">
        <w:t>while(</w:t>
      </w:r>
      <w:proofErr w:type="spellStart"/>
      <w:proofErr w:type="gramStart"/>
      <w:r w:rsidRPr="004C56C8">
        <w:t>reader.Read</w:t>
      </w:r>
      <w:proofErr w:type="spellEnd"/>
      <w:proofErr w:type="gramEnd"/>
      <w:r w:rsidRPr="004C56C8">
        <w:t>())</w:t>
      </w:r>
    </w:p>
    <w:p w14:paraId="3FAB3BD8" w14:textId="77777777" w:rsidR="00BF050D" w:rsidRPr="004C56C8" w:rsidRDefault="00BF050D" w:rsidP="00BF050D">
      <w:pPr>
        <w:pStyle w:val="STTSSegmenProgramContent"/>
      </w:pPr>
      <w:r w:rsidRPr="004C56C8">
        <w:t>{</w:t>
      </w:r>
    </w:p>
    <w:p w14:paraId="2723958D" w14:textId="77777777" w:rsidR="00BF050D" w:rsidRPr="004C56C8" w:rsidRDefault="00BF050D" w:rsidP="00BF050D">
      <w:pPr>
        <w:pStyle w:val="STTSSegmenProgramContent"/>
      </w:pPr>
      <w:r w:rsidRPr="004C56C8">
        <w:t xml:space="preserve">      sub += Convert.ToInt32(reader[0</w:t>
      </w:r>
      <w:proofErr w:type="gramStart"/>
      <w:r w:rsidRPr="004C56C8">
        <w:t>].</w:t>
      </w:r>
      <w:proofErr w:type="spellStart"/>
      <w:r w:rsidRPr="004C56C8">
        <w:t>ToString</w:t>
      </w:r>
      <w:proofErr w:type="spellEnd"/>
      <w:proofErr w:type="gramEnd"/>
      <w:r w:rsidRPr="004C56C8">
        <w:t>());</w:t>
      </w:r>
    </w:p>
    <w:p w14:paraId="1B2D1206" w14:textId="77777777" w:rsidR="00BF050D" w:rsidRPr="004C56C8" w:rsidRDefault="00BF050D" w:rsidP="00BF050D">
      <w:pPr>
        <w:pStyle w:val="STTSSegmenProgramContent"/>
      </w:pPr>
      <w:r w:rsidRPr="004C56C8">
        <w:t>}</w:t>
      </w:r>
    </w:p>
    <w:p w14:paraId="2B1934D1" w14:textId="77777777" w:rsidR="00BF050D" w:rsidRPr="004C56C8" w:rsidRDefault="00BF050D" w:rsidP="00BF050D">
      <w:pPr>
        <w:pStyle w:val="STTSSegmenProgramContent"/>
      </w:pPr>
      <w:proofErr w:type="spellStart"/>
      <w:r w:rsidRPr="004C56C8">
        <w:t>customerLb.Content</w:t>
      </w:r>
      <w:proofErr w:type="spellEnd"/>
      <w:r w:rsidRPr="004C56C8">
        <w:t xml:space="preserve"> = "Name: " + (</w:t>
      </w:r>
      <w:proofErr w:type="spellStart"/>
      <w:proofErr w:type="gramStart"/>
      <w:r w:rsidRPr="004C56C8">
        <w:t>cblistcustomer.SelectedItem.ToString</w:t>
      </w:r>
      <w:proofErr w:type="spellEnd"/>
      <w:proofErr w:type="gramEnd"/>
      <w:r w:rsidRPr="004C56C8">
        <w:t>().Split('-'))[1];</w:t>
      </w:r>
    </w:p>
    <w:p w14:paraId="010BF817" w14:textId="77777777" w:rsidR="00BF050D" w:rsidRPr="004C56C8" w:rsidRDefault="00BF050D" w:rsidP="00BF050D">
      <w:pPr>
        <w:pStyle w:val="STTSSegmenProgramContent"/>
      </w:pPr>
      <w:proofErr w:type="spellStart"/>
      <w:r w:rsidRPr="004C56C8">
        <w:t>totalLb.Content</w:t>
      </w:r>
      <w:proofErr w:type="spellEnd"/>
      <w:r w:rsidRPr="004C56C8">
        <w:t xml:space="preserve"> = "Total: " + </w:t>
      </w:r>
      <w:proofErr w:type="spellStart"/>
      <w:proofErr w:type="gramStart"/>
      <w:r w:rsidRPr="004C56C8">
        <w:t>sub.ToString</w:t>
      </w:r>
      <w:proofErr w:type="spellEnd"/>
      <w:proofErr w:type="gramEnd"/>
      <w:r w:rsidRPr="004C56C8">
        <w:t>();</w:t>
      </w:r>
    </w:p>
    <w:p w14:paraId="43394CBE" w14:textId="77777777" w:rsidR="00BF050D" w:rsidRPr="004C56C8" w:rsidRDefault="00BF050D" w:rsidP="00BF050D">
      <w:pPr>
        <w:pStyle w:val="STTSSegmenProgramContent"/>
        <w:rPr>
          <w:rFonts w:ascii="Consolas" w:hAnsi="Consolas"/>
        </w:rPr>
      </w:pPr>
      <w:proofErr w:type="spellStart"/>
      <w:proofErr w:type="gramStart"/>
      <w:r w:rsidRPr="004C56C8">
        <w:t>conn.conn</w:t>
      </w:r>
      <w:proofErr w:type="gramEnd"/>
      <w:r w:rsidRPr="004C56C8">
        <w:t>.Close</w:t>
      </w:r>
      <w:proofErr w:type="spellEnd"/>
      <w:r w:rsidRPr="004C56C8">
        <w:t>();</w:t>
      </w:r>
    </w:p>
    <w:p w14:paraId="0841EC52" w14:textId="008DD3B1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60D09BD" w14:textId="77777777" w:rsidR="00BF050D" w:rsidRPr="00E81191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1D3B77CC" w14:textId="77777777" w:rsidR="00BF050D" w:rsidRPr="008706F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0D6F8250" w14:textId="77777777" w:rsidR="00BF050D" w:rsidRPr="00CE123D" w:rsidRDefault="00BF050D" w:rsidP="00BF050D">
      <w:pPr>
        <w:ind w:firstLine="624"/>
        <w:rPr>
          <w:szCs w:val="24"/>
        </w:rPr>
      </w:pPr>
      <w:r>
        <w:rPr>
          <w:szCs w:val="24"/>
        </w:rPr>
        <w:t>L</w:t>
      </w:r>
      <w:r w:rsidRPr="00CE123D">
        <w:rPr>
          <w:szCs w:val="24"/>
        </w:rPr>
        <w:t>alu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k</w:t>
      </w:r>
      <w:r w:rsidRPr="00CE123D">
        <w:rPr>
          <w:szCs w:val="24"/>
        </w:rPr>
        <w:t>etika</w:t>
      </w:r>
      <w:proofErr w:type="spellEnd"/>
      <w:r w:rsidRPr="00CE123D">
        <w:rPr>
          <w:szCs w:val="24"/>
        </w:rPr>
        <w:t xml:space="preserve"> admin </w:t>
      </w:r>
      <w:proofErr w:type="spellStart"/>
      <w:r w:rsidRPr="00CE123D">
        <w:rPr>
          <w:szCs w:val="24"/>
        </w:rPr>
        <w:t>ingin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melakukan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data, admin </w:t>
      </w:r>
      <w:proofErr w:type="spellStart"/>
      <w:r w:rsidRPr="00CE123D">
        <w:rPr>
          <w:szCs w:val="24"/>
        </w:rPr>
        <w:t>harus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memasukkan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nama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kategori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merek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harga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dan stock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dan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mengafifkan</w:t>
      </w:r>
      <w:proofErr w:type="spellEnd"/>
      <w:r w:rsidRPr="00CE123D">
        <w:rPr>
          <w:szCs w:val="24"/>
        </w:rPr>
        <w:t xml:space="preserve"> mode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user </w:t>
      </w:r>
      <w:proofErr w:type="spellStart"/>
      <w:r w:rsidRPr="00CE123D">
        <w:rPr>
          <w:szCs w:val="24"/>
        </w:rPr>
        <w:t>harus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menekan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tombol</w:t>
      </w:r>
      <w:proofErr w:type="spellEnd"/>
      <w:r w:rsidRPr="00CE123D">
        <w:rPr>
          <w:szCs w:val="24"/>
        </w:rPr>
        <w:t xml:space="preserve"> load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terlebih</w:t>
      </w:r>
      <w:proofErr w:type="spellEnd"/>
      <w:r w:rsidRPr="00CE123D">
        <w:rPr>
          <w:szCs w:val="24"/>
        </w:rPr>
        <w:t xml:space="preserve"> </w:t>
      </w:r>
      <w:proofErr w:type="spellStart"/>
      <w:proofErr w:type="gramStart"/>
      <w:r w:rsidRPr="00CE123D">
        <w:rPr>
          <w:szCs w:val="24"/>
        </w:rPr>
        <w:t>dahulu</w:t>
      </w:r>
      <w:proofErr w:type="spellEnd"/>
      <w:r w:rsidRPr="00CE123D">
        <w:rPr>
          <w:szCs w:val="24"/>
        </w:rPr>
        <w:t xml:space="preserve"> .</w:t>
      </w:r>
      <w:proofErr w:type="gramEnd"/>
      <w:r w:rsidRPr="00CE123D">
        <w:rPr>
          <w:szCs w:val="24"/>
        </w:rPr>
        <w:t xml:space="preserve"> Ketika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berhasil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dimasukkan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muncul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notifikasi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berhasil</w:t>
      </w:r>
      <w:proofErr w:type="spellEnd"/>
      <w:r w:rsidRPr="00CE123D">
        <w:rPr>
          <w:szCs w:val="24"/>
        </w:rPr>
        <w:t xml:space="preserve">. Ketika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gagal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terdapat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notifikasi</w:t>
      </w:r>
      <w:proofErr w:type="spellEnd"/>
      <w:r w:rsidRPr="00CE123D">
        <w:rPr>
          <w:szCs w:val="24"/>
        </w:rPr>
        <w:t xml:space="preserve"> juga yang </w:t>
      </w:r>
      <w:proofErr w:type="spellStart"/>
      <w:r w:rsidRPr="00CE123D">
        <w:rPr>
          <w:szCs w:val="24"/>
        </w:rPr>
        <w:t>muncul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memberitahukan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bahwa</w:t>
      </w:r>
      <w:proofErr w:type="spellEnd"/>
      <w:r w:rsidRPr="00CE123D">
        <w:rPr>
          <w:szCs w:val="24"/>
        </w:rPr>
        <w:t xml:space="preserve"> proses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tersebut </w:t>
      </w:r>
      <w:proofErr w:type="spellStart"/>
      <w:r w:rsidRPr="00CE123D">
        <w:rPr>
          <w:szCs w:val="24"/>
        </w:rPr>
        <w:t>gagal</w:t>
      </w:r>
      <w:proofErr w:type="spellEnd"/>
      <w:r w:rsidRPr="00CE123D">
        <w:rPr>
          <w:szCs w:val="24"/>
        </w:rPr>
        <w:t>.</w:t>
      </w:r>
    </w:p>
    <w:p w14:paraId="09E6E931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18"/>
          <w:szCs w:val="18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>Insert Barang</w:t>
      </w:r>
    </w:p>
    <w:p w14:paraId="7A8CC421" w14:textId="77777777" w:rsidR="00BF050D" w:rsidRPr="00C613B2" w:rsidRDefault="00BF050D" w:rsidP="00BF050D">
      <w:pPr>
        <w:ind w:left="360" w:firstLine="491"/>
        <w:rPr>
          <w:szCs w:val="24"/>
        </w:rPr>
      </w:pPr>
    </w:p>
    <w:p w14:paraId="054D2333" w14:textId="77777777" w:rsidR="00BF050D" w:rsidRDefault="00BF050D" w:rsidP="00FB2524">
      <w:pPr>
        <w:pStyle w:val="STTSSegmenProgramContent"/>
        <w:numPr>
          <w:ilvl w:val="0"/>
          <w:numId w:val="27"/>
        </w:numPr>
        <w:ind w:left="616" w:hanging="616"/>
      </w:pPr>
      <w:r>
        <w:t>if (</w:t>
      </w:r>
      <w:proofErr w:type="spellStart"/>
      <w:r>
        <w:t>text_</w:t>
      </w:r>
      <w:proofErr w:type="gramStart"/>
      <w:r>
        <w:t>nmbarang.Text.Length</w:t>
      </w:r>
      <w:proofErr w:type="spellEnd"/>
      <w:proofErr w:type="gramEnd"/>
      <w:r>
        <w:t xml:space="preserve"> != 0 || </w:t>
      </w:r>
      <w:proofErr w:type="spellStart"/>
      <w:r>
        <w:t>text_harga.Text.Length</w:t>
      </w:r>
      <w:proofErr w:type="spellEnd"/>
      <w:r>
        <w:t xml:space="preserve"> != 0 || </w:t>
      </w:r>
      <w:proofErr w:type="spellStart"/>
      <w:r>
        <w:t>text_stok.Text.Length</w:t>
      </w:r>
      <w:proofErr w:type="spellEnd"/>
      <w:r>
        <w:t xml:space="preserve"> != 0)</w:t>
      </w:r>
    </w:p>
    <w:p w14:paraId="7B4BFCB8" w14:textId="77777777" w:rsidR="00BF050D" w:rsidRDefault="00BF050D" w:rsidP="00BF050D">
      <w:pPr>
        <w:pStyle w:val="STTSSegmenProgramContent"/>
      </w:pPr>
      <w:r>
        <w:t>{</w:t>
      </w:r>
    </w:p>
    <w:p w14:paraId="2D2B0A98" w14:textId="77777777" w:rsidR="00BF050D" w:rsidRDefault="00BF050D" w:rsidP="00BF050D">
      <w:pPr>
        <w:pStyle w:val="STTSSegmenProgramContent"/>
      </w:pPr>
      <w:r>
        <w:t xml:space="preserve">      if (</w:t>
      </w:r>
      <w:proofErr w:type="spellStart"/>
      <w:r>
        <w:t>combo_</w:t>
      </w:r>
      <w:proofErr w:type="gramStart"/>
      <w:r>
        <w:t>kategori.SelectedIndex</w:t>
      </w:r>
      <w:proofErr w:type="spellEnd"/>
      <w:proofErr w:type="gramEnd"/>
      <w:r>
        <w:t xml:space="preserve"> != -1 ||               </w:t>
      </w:r>
      <w:proofErr w:type="spellStart"/>
      <w:r>
        <w:t>combo_merk.SelectedIndex</w:t>
      </w:r>
      <w:proofErr w:type="spellEnd"/>
      <w:r>
        <w:t xml:space="preserve"> != -1)</w:t>
      </w:r>
    </w:p>
    <w:p w14:paraId="6742247C" w14:textId="77777777" w:rsidR="00BF050D" w:rsidRDefault="00BF050D" w:rsidP="00BF050D">
      <w:pPr>
        <w:pStyle w:val="STTSSegmenProgramContent"/>
      </w:pPr>
      <w:r>
        <w:t>{</w:t>
      </w:r>
    </w:p>
    <w:p w14:paraId="6F7E9CE2" w14:textId="43D0DF0F" w:rsidR="00BF050D" w:rsidRDefault="00BF050D" w:rsidP="00BF050D">
      <w:pPr>
        <w:pStyle w:val="STTSSegmenProgramContent"/>
      </w:pPr>
      <w:r>
        <w:t xml:space="preserve">      </w:t>
      </w:r>
      <w:proofErr w:type="spellStart"/>
      <w:proofErr w:type="gramStart"/>
      <w:r>
        <w:t>getkodekat</w:t>
      </w:r>
      <w:proofErr w:type="spellEnd"/>
      <w:r>
        <w:t>(</w:t>
      </w:r>
      <w:proofErr w:type="gramEnd"/>
      <w:r>
        <w:t>);</w:t>
      </w:r>
    </w:p>
    <w:p w14:paraId="4A7BA27A" w14:textId="091F6F01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15F2399E" w14:textId="08991FBB" w:rsidR="003672CD" w:rsidRDefault="003672CD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1394DBC1" w14:textId="77777777" w:rsidR="003672CD" w:rsidRDefault="003672CD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0415006F" w14:textId="72787E5E" w:rsidR="0017099A" w:rsidRPr="00741507" w:rsidRDefault="0017099A" w:rsidP="0017099A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741507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741507">
        <w:rPr>
          <w:rFonts w:ascii="Times New Roman" w:hAnsi="Times New Roman"/>
          <w:b/>
          <w:bCs/>
          <w:sz w:val="24"/>
          <w:szCs w:val="24"/>
        </w:rPr>
        <w:t xml:space="preserve"> Segment program 4.4 </w:t>
      </w:r>
      <w:r>
        <w:rPr>
          <w:rFonts w:ascii="Times New Roman" w:hAnsi="Times New Roman"/>
          <w:b/>
          <w:bCs/>
          <w:sz w:val="24"/>
          <w:szCs w:val="24"/>
        </w:rPr>
        <w:t>insert</w:t>
      </w:r>
      <w:r w:rsidRPr="00741507">
        <w:rPr>
          <w:rFonts w:ascii="Times New Roman" w:hAnsi="Times New Roman"/>
          <w:b/>
          <w:bCs/>
          <w:sz w:val="24"/>
          <w:szCs w:val="24"/>
        </w:rPr>
        <w:t xml:space="preserve"> Barang</w:t>
      </w:r>
    </w:p>
    <w:p w14:paraId="3F0A2535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67558342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proofErr w:type="gramStart"/>
      <w:r>
        <w:t>getkodemerk</w:t>
      </w:r>
      <w:proofErr w:type="spellEnd"/>
      <w:r>
        <w:t>(</w:t>
      </w:r>
      <w:proofErr w:type="gramEnd"/>
      <w:r>
        <w:t>);</w:t>
      </w:r>
    </w:p>
    <w:p w14:paraId="3CCCD5E5" w14:textId="64B6B4CF" w:rsidR="00BF050D" w:rsidRDefault="00BF050D" w:rsidP="000023E3">
      <w:pPr>
        <w:pStyle w:val="STTSSegmenProgramContent"/>
      </w:pPr>
      <w:r>
        <w:t xml:space="preserve">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19368D62" w14:textId="77777777" w:rsidR="00BF050D" w:rsidRDefault="00BF050D" w:rsidP="00BF050D">
      <w:pPr>
        <w:pStyle w:val="STTSSegmenProgramContent"/>
      </w:pPr>
      <w:proofErr w:type="gramStart"/>
      <w:r>
        <w:t>using(</w:t>
      </w:r>
      <w:proofErr w:type="spellStart"/>
      <w:proofErr w:type="gramEnd"/>
      <w:r>
        <w:t>MySqlTransaction</w:t>
      </w:r>
      <w:proofErr w:type="spellEnd"/>
      <w:r>
        <w:t xml:space="preserve"> trans = </w:t>
      </w:r>
      <w:proofErr w:type="spellStart"/>
      <w:r>
        <w:t>conn.conn.BeginTransaction</w:t>
      </w:r>
      <w:proofErr w:type="spellEnd"/>
      <w:r>
        <w:t>())</w:t>
      </w:r>
    </w:p>
    <w:p w14:paraId="5CDA9E40" w14:textId="77777777" w:rsidR="00BF050D" w:rsidRDefault="00BF050D" w:rsidP="00BF050D">
      <w:pPr>
        <w:pStyle w:val="STTSSegmenProgramContent"/>
      </w:pPr>
      <w:r>
        <w:t>{</w:t>
      </w:r>
    </w:p>
    <w:p w14:paraId="49F5D930" w14:textId="77777777" w:rsidR="00BF050D" w:rsidRDefault="00BF050D" w:rsidP="00BF050D">
      <w:pPr>
        <w:pStyle w:val="STTSSegmenProgramContent"/>
      </w:pPr>
      <w:r>
        <w:t xml:space="preserve">      try</w:t>
      </w:r>
    </w:p>
    <w:p w14:paraId="7799DB67" w14:textId="77777777" w:rsidR="00BF050D" w:rsidRDefault="00BF050D" w:rsidP="00BF050D">
      <w:pPr>
        <w:pStyle w:val="STTSSegmenProgramContent"/>
      </w:pPr>
      <w:r>
        <w:t xml:space="preserve">      {</w:t>
      </w:r>
    </w:p>
    <w:p w14:paraId="6482FDD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 xml:space="preserve">$"insert into BARANG(NAMA_BARANG, MERK, KATEGORI,STOK,HARGA) values('{text_nmbarang.Text}','{kodemerk}','{kodekat}',{Convert.ToInt32(text_stok.Text)},{Convert.ToInt32(text_harga.Text)})", </w:t>
      </w:r>
      <w:proofErr w:type="spellStart"/>
      <w:r>
        <w:t>conn.conn</w:t>
      </w:r>
      <w:proofErr w:type="spellEnd"/>
      <w:r>
        <w:t>);</w:t>
      </w:r>
    </w:p>
    <w:p w14:paraId="10522CC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3B8D97A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4200B492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301C0E05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MessageBox.Show</w:t>
      </w:r>
      <w:proofErr w:type="spellEnd"/>
      <w:r>
        <w:t xml:space="preserve">("Insert </w:t>
      </w:r>
      <w:proofErr w:type="spellStart"/>
      <w:r>
        <w:t>berhasil</w:t>
      </w:r>
      <w:proofErr w:type="spellEnd"/>
      <w:r>
        <w:t>");</w:t>
      </w:r>
    </w:p>
    <w:p w14:paraId="3F52AC82" w14:textId="77777777" w:rsidR="00BF050D" w:rsidRDefault="00BF050D" w:rsidP="00BF050D">
      <w:pPr>
        <w:pStyle w:val="STTSSegmenProgramContent"/>
      </w:pPr>
      <w:r>
        <w:t xml:space="preserve">      }</w:t>
      </w:r>
    </w:p>
    <w:p w14:paraId="61B0D722" w14:textId="77777777" w:rsidR="00BF050D" w:rsidRDefault="00BF050D" w:rsidP="00BF050D">
      <w:pPr>
        <w:pStyle w:val="STTSSegmenProgramContent"/>
      </w:pPr>
      <w:r>
        <w:t xml:space="preserve">      catch (Exception ex)</w:t>
      </w:r>
    </w:p>
    <w:p w14:paraId="583A205F" w14:textId="77777777" w:rsidR="00BF050D" w:rsidRDefault="00BF050D" w:rsidP="00BF050D">
      <w:pPr>
        <w:pStyle w:val="STTSSegmenProgramContent"/>
      </w:pPr>
      <w:r>
        <w:t xml:space="preserve">      {</w:t>
      </w:r>
    </w:p>
    <w:p w14:paraId="48F8C15D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0A1EF95C" w14:textId="77777777" w:rsidR="00BF050D" w:rsidRDefault="00BF050D" w:rsidP="00BF050D">
      <w:pPr>
        <w:pStyle w:val="STTSSegmenProgramContent"/>
      </w:pPr>
      <w:r>
        <w:t xml:space="preserve">        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6150F977" w14:textId="77777777" w:rsidR="00BF050D" w:rsidRDefault="00BF050D" w:rsidP="00BF050D">
      <w:pPr>
        <w:pStyle w:val="STTSSegmenProgramContent"/>
      </w:pPr>
      <w:r>
        <w:t xml:space="preserve">           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7A7F2929" w14:textId="77777777" w:rsidR="00BF050D" w:rsidRDefault="00BF050D" w:rsidP="00BF050D">
      <w:pPr>
        <w:pStyle w:val="STTSSegmenProgramContent"/>
      </w:pPr>
      <w:r>
        <w:t xml:space="preserve">                        }</w:t>
      </w:r>
    </w:p>
    <w:p w14:paraId="7B5B0F6A" w14:textId="77777777" w:rsidR="00BF050D" w:rsidRDefault="00BF050D" w:rsidP="00BF050D">
      <w:pPr>
        <w:pStyle w:val="STTSSegmenProgramContent"/>
      </w:pPr>
      <w:r>
        <w:t xml:space="preserve">                    }</w:t>
      </w:r>
    </w:p>
    <w:p w14:paraId="6F6B49B8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01F80D8F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proofErr w:type="gramStart"/>
      <w:r>
        <w:t>loadBarang</w:t>
      </w:r>
      <w:proofErr w:type="spellEnd"/>
      <w:r>
        <w:t>(</w:t>
      </w:r>
      <w:proofErr w:type="gramEnd"/>
      <w:r>
        <w:t>);</w:t>
      </w:r>
    </w:p>
    <w:p w14:paraId="242CE837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proofErr w:type="gramStart"/>
      <w:r>
        <w:t>normalmode</w:t>
      </w:r>
      <w:proofErr w:type="spellEnd"/>
      <w:r>
        <w:t>(</w:t>
      </w:r>
      <w:proofErr w:type="gramEnd"/>
      <w:r>
        <w:t>);</w:t>
      </w:r>
    </w:p>
    <w:p w14:paraId="69D54179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353DB858" w14:textId="77777777" w:rsidR="00BF050D" w:rsidRDefault="00BF050D" w:rsidP="00BF050D">
      <w:pPr>
        <w:pStyle w:val="STTSSegmenProgramContent"/>
      </w:pPr>
      <w:r>
        <w:t xml:space="preserve">                else</w:t>
      </w:r>
    </w:p>
    <w:p w14:paraId="1BD5C556" w14:textId="77777777" w:rsidR="00BF050D" w:rsidRDefault="00BF050D" w:rsidP="00BF050D">
      <w:pPr>
        <w:pStyle w:val="STTSSegmenProgramContent"/>
      </w:pPr>
      <w:r>
        <w:t xml:space="preserve">                {</w:t>
      </w:r>
    </w:p>
    <w:p w14:paraId="73004503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6C647CF2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661A4FAA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A6F216C" w14:textId="77777777" w:rsidR="00BF050D" w:rsidRDefault="00BF050D" w:rsidP="00BF050D">
      <w:pPr>
        <w:pStyle w:val="STTSSegmenProgramContent"/>
      </w:pPr>
      <w:r>
        <w:t xml:space="preserve">            else</w:t>
      </w:r>
    </w:p>
    <w:p w14:paraId="3461FEF5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2E7EC4DD" w14:textId="77777777" w:rsidR="00BF050D" w:rsidRDefault="00BF050D" w:rsidP="00BF050D">
      <w:pPr>
        <w:pStyle w:val="STTSSegmenProgramContent"/>
      </w:pPr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isi</w:t>
      </w:r>
      <w:proofErr w:type="spellEnd"/>
      <w:r>
        <w:t xml:space="preserve"> textbox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50530D2E" w14:textId="77777777" w:rsidR="00BF050D" w:rsidRPr="004C56C8" w:rsidRDefault="00BF050D" w:rsidP="00BF050D">
      <w:pPr>
        <w:pStyle w:val="STTSSegmenProgramContent"/>
      </w:pPr>
      <w:r>
        <w:t xml:space="preserve">            }</w:t>
      </w:r>
    </w:p>
    <w:p w14:paraId="1D2D6EB6" w14:textId="77777777" w:rsidR="00BF050D" w:rsidRDefault="00BF050D" w:rsidP="00BF050D">
      <w:pPr>
        <w:ind w:left="360" w:firstLine="360"/>
      </w:pPr>
    </w:p>
    <w:p w14:paraId="72FCFD27" w14:textId="00DA091A" w:rsidR="00BF050D" w:rsidRDefault="00BF050D" w:rsidP="00BF050D">
      <w:pPr>
        <w:rPr>
          <w:lang w:val="id-ID"/>
        </w:rPr>
      </w:pPr>
      <w:r>
        <w:t xml:space="preserve">Lalu Ketika admin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datagrid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data tersebut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tertampil</w:t>
      </w:r>
      <w:proofErr w:type="spellEnd"/>
      <w:r>
        <w:t xml:space="preserve"> di textbox </w:t>
      </w:r>
      <w:proofErr w:type="spellStart"/>
      <w:r>
        <w:t>lalu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tersebut</w:t>
      </w:r>
      <w:r>
        <w:rPr>
          <w:lang w:val="id-ID"/>
        </w:rPr>
        <w:t>.</w:t>
      </w:r>
    </w:p>
    <w:p w14:paraId="479BEC9B" w14:textId="50BF3B7A" w:rsidR="0017099A" w:rsidRDefault="0017099A" w:rsidP="00BF050D">
      <w:pPr>
        <w:rPr>
          <w:lang w:val="id-ID"/>
        </w:rPr>
      </w:pPr>
    </w:p>
    <w:p w14:paraId="53599248" w14:textId="77777777" w:rsidR="003672CD" w:rsidRPr="00243DA5" w:rsidRDefault="003672CD" w:rsidP="00BF050D">
      <w:pPr>
        <w:rPr>
          <w:lang w:val="id-ID"/>
        </w:rPr>
      </w:pPr>
    </w:p>
    <w:p w14:paraId="6E88B47B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lastRenderedPageBreak/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>Delete Barang</w:t>
      </w:r>
    </w:p>
    <w:p w14:paraId="0D80C182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18"/>
          <w:szCs w:val="18"/>
        </w:rPr>
      </w:pPr>
    </w:p>
    <w:p w14:paraId="1F8C3E38" w14:textId="77777777" w:rsidR="00BF050D" w:rsidRPr="000023E3" w:rsidRDefault="00BF050D" w:rsidP="00FB2524">
      <w:pPr>
        <w:pStyle w:val="STTSSegmenProgramContent"/>
        <w:numPr>
          <w:ilvl w:val="0"/>
          <w:numId w:val="28"/>
        </w:numPr>
        <w:ind w:left="616" w:hanging="616"/>
      </w:pPr>
      <w:proofErr w:type="spellStart"/>
      <w:proofErr w:type="gramStart"/>
      <w:r w:rsidRPr="000023E3">
        <w:t>conn.conn</w:t>
      </w:r>
      <w:proofErr w:type="gramEnd"/>
      <w:r w:rsidRPr="000023E3">
        <w:t>.Open</w:t>
      </w:r>
      <w:proofErr w:type="spellEnd"/>
      <w:r w:rsidRPr="000023E3">
        <w:t>();</w:t>
      </w:r>
    </w:p>
    <w:p w14:paraId="623BA157" w14:textId="77777777" w:rsidR="00BF050D" w:rsidRPr="000023E3" w:rsidRDefault="00BF050D" w:rsidP="00BF050D">
      <w:pPr>
        <w:pStyle w:val="STTSSegmenProgramContent"/>
      </w:pPr>
      <w:proofErr w:type="gramStart"/>
      <w:r w:rsidRPr="000023E3">
        <w:t>using(</w:t>
      </w:r>
      <w:proofErr w:type="spellStart"/>
      <w:proofErr w:type="gramEnd"/>
      <w:r w:rsidRPr="000023E3">
        <w:t>MySqlTransaction</w:t>
      </w:r>
      <w:proofErr w:type="spellEnd"/>
      <w:r w:rsidRPr="000023E3">
        <w:t xml:space="preserve"> trans = </w:t>
      </w:r>
      <w:proofErr w:type="spellStart"/>
      <w:r w:rsidRPr="000023E3">
        <w:t>conn.conn.BeginTransaction</w:t>
      </w:r>
      <w:proofErr w:type="spellEnd"/>
      <w:r w:rsidRPr="000023E3">
        <w:t>())</w:t>
      </w:r>
    </w:p>
    <w:p w14:paraId="24A96CE2" w14:textId="77777777" w:rsidR="00BF050D" w:rsidRPr="000023E3" w:rsidRDefault="00BF050D" w:rsidP="00BF050D">
      <w:pPr>
        <w:pStyle w:val="STTSSegmenProgramContent"/>
      </w:pPr>
      <w:r w:rsidRPr="000023E3">
        <w:t>{</w:t>
      </w:r>
    </w:p>
    <w:p w14:paraId="12C2F19F" w14:textId="77777777" w:rsidR="00BF050D" w:rsidRPr="000023E3" w:rsidRDefault="00BF050D" w:rsidP="00BF050D">
      <w:pPr>
        <w:pStyle w:val="STTSSegmenProgramContent"/>
      </w:pPr>
      <w:r w:rsidRPr="000023E3">
        <w:t xml:space="preserve">      try</w:t>
      </w:r>
    </w:p>
    <w:p w14:paraId="5BBC1A3B" w14:textId="77777777" w:rsidR="00BF050D" w:rsidRPr="000023E3" w:rsidRDefault="00BF050D" w:rsidP="00BF050D">
      <w:pPr>
        <w:pStyle w:val="STTSSegmenProgramContent"/>
      </w:pPr>
      <w:r w:rsidRPr="000023E3">
        <w:t xml:space="preserve">      {</w:t>
      </w:r>
    </w:p>
    <w:p w14:paraId="5A472F7C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r w:rsidRPr="000023E3">
        <w:t>MySqlCommand</w:t>
      </w:r>
      <w:proofErr w:type="spellEnd"/>
      <w:r w:rsidRPr="000023E3">
        <w:t xml:space="preserve"> </w:t>
      </w:r>
      <w:proofErr w:type="spellStart"/>
      <w:r w:rsidRPr="000023E3">
        <w:t>cmd</w:t>
      </w:r>
      <w:proofErr w:type="spellEnd"/>
      <w:r w:rsidRPr="000023E3">
        <w:t xml:space="preserve"> = new </w:t>
      </w:r>
      <w:proofErr w:type="spellStart"/>
      <w:proofErr w:type="gramStart"/>
      <w:r w:rsidRPr="000023E3">
        <w:t>MySqlCommand</w:t>
      </w:r>
      <w:proofErr w:type="spellEnd"/>
      <w:r w:rsidRPr="000023E3">
        <w:t>(</w:t>
      </w:r>
      <w:proofErr w:type="gramEnd"/>
      <w:r w:rsidRPr="000023E3">
        <w:t xml:space="preserve">$"delete from </w:t>
      </w:r>
      <w:proofErr w:type="spellStart"/>
      <w:r w:rsidRPr="000023E3">
        <w:t>barang</w:t>
      </w:r>
      <w:proofErr w:type="spellEnd"/>
      <w:r w:rsidRPr="000023E3">
        <w:t xml:space="preserve"> where ID = {index+1}", </w:t>
      </w:r>
      <w:proofErr w:type="spellStart"/>
      <w:r w:rsidRPr="000023E3">
        <w:t>conn.conn</w:t>
      </w:r>
      <w:proofErr w:type="spellEnd"/>
      <w:r w:rsidRPr="000023E3">
        <w:t>);</w:t>
      </w:r>
    </w:p>
    <w:p w14:paraId="77F59105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proofErr w:type="gramStart"/>
      <w:r w:rsidRPr="000023E3">
        <w:t>cmd.ExecuteNonQuery</w:t>
      </w:r>
      <w:proofErr w:type="spellEnd"/>
      <w:proofErr w:type="gramEnd"/>
      <w:r w:rsidRPr="000023E3">
        <w:t>();</w:t>
      </w:r>
    </w:p>
    <w:p w14:paraId="22C95904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proofErr w:type="gramStart"/>
      <w:r w:rsidRPr="000023E3">
        <w:t>trans.Commit</w:t>
      </w:r>
      <w:proofErr w:type="spellEnd"/>
      <w:proofErr w:type="gramEnd"/>
      <w:r w:rsidRPr="000023E3">
        <w:t>();</w:t>
      </w:r>
    </w:p>
    <w:p w14:paraId="59A3C69D" w14:textId="37D8524C" w:rsidR="00BF050D" w:rsidRPr="000023E3" w:rsidRDefault="00BF050D" w:rsidP="0017099A">
      <w:pPr>
        <w:pStyle w:val="STTSSegmenProgramContent"/>
      </w:pPr>
      <w:r w:rsidRPr="000023E3">
        <w:t xml:space="preserve">           </w:t>
      </w:r>
      <w:proofErr w:type="spellStart"/>
      <w:proofErr w:type="gramStart"/>
      <w:r w:rsidRPr="000023E3">
        <w:t>conn.conn</w:t>
      </w:r>
      <w:proofErr w:type="gramEnd"/>
      <w:r w:rsidRPr="000023E3">
        <w:t>.Close</w:t>
      </w:r>
      <w:proofErr w:type="spellEnd"/>
      <w:r w:rsidRPr="000023E3">
        <w:t>();</w:t>
      </w:r>
    </w:p>
    <w:p w14:paraId="7B07547E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r w:rsidRPr="000023E3">
        <w:t>MessageBox.Show</w:t>
      </w:r>
      <w:proofErr w:type="spellEnd"/>
      <w:r w:rsidRPr="000023E3">
        <w:t xml:space="preserve">("delete </w:t>
      </w:r>
      <w:proofErr w:type="spellStart"/>
      <w:r w:rsidRPr="000023E3">
        <w:t>berhasil</w:t>
      </w:r>
      <w:proofErr w:type="spellEnd"/>
      <w:r w:rsidRPr="000023E3">
        <w:t>");</w:t>
      </w:r>
    </w:p>
    <w:p w14:paraId="63414F58" w14:textId="77777777" w:rsidR="00BF050D" w:rsidRPr="000023E3" w:rsidRDefault="00BF050D" w:rsidP="00BF050D">
      <w:pPr>
        <w:pStyle w:val="STTSSegmenProgramContent"/>
      </w:pPr>
      <w:r w:rsidRPr="000023E3">
        <w:t xml:space="preserve">       }</w:t>
      </w:r>
    </w:p>
    <w:p w14:paraId="5B8DE09F" w14:textId="77777777" w:rsidR="00BF050D" w:rsidRPr="000023E3" w:rsidRDefault="00BF050D" w:rsidP="00BF050D">
      <w:pPr>
        <w:pStyle w:val="STTSSegmenProgramContent"/>
      </w:pPr>
      <w:r w:rsidRPr="000023E3">
        <w:t xml:space="preserve">       catch (Exception ex)</w:t>
      </w:r>
    </w:p>
    <w:p w14:paraId="6CEF250D" w14:textId="77777777" w:rsidR="00BF050D" w:rsidRPr="000023E3" w:rsidRDefault="00BF050D" w:rsidP="00BF050D">
      <w:pPr>
        <w:pStyle w:val="STTSSegmenProgramContent"/>
      </w:pPr>
      <w:r w:rsidRPr="000023E3">
        <w:t xml:space="preserve">       {</w:t>
      </w:r>
    </w:p>
    <w:p w14:paraId="2D6D5624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proofErr w:type="gramStart"/>
      <w:r w:rsidRPr="000023E3">
        <w:t>trans.Rollback</w:t>
      </w:r>
      <w:proofErr w:type="spellEnd"/>
      <w:proofErr w:type="gramEnd"/>
      <w:r w:rsidRPr="000023E3">
        <w:t>();</w:t>
      </w:r>
    </w:p>
    <w:p w14:paraId="568E64A4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proofErr w:type="gramStart"/>
      <w:r w:rsidRPr="000023E3">
        <w:t>conn.conn</w:t>
      </w:r>
      <w:proofErr w:type="gramEnd"/>
      <w:r w:rsidRPr="000023E3">
        <w:t>.Close</w:t>
      </w:r>
      <w:proofErr w:type="spellEnd"/>
      <w:r w:rsidRPr="000023E3">
        <w:t>();</w:t>
      </w:r>
    </w:p>
    <w:p w14:paraId="2FB7BEF2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r w:rsidRPr="000023E3">
        <w:t>MessageBox.Show</w:t>
      </w:r>
      <w:proofErr w:type="spellEnd"/>
      <w:r w:rsidRPr="000023E3">
        <w:t>(</w:t>
      </w:r>
      <w:proofErr w:type="spellStart"/>
      <w:proofErr w:type="gramStart"/>
      <w:r w:rsidRPr="000023E3">
        <w:t>ex.Message</w:t>
      </w:r>
      <w:proofErr w:type="spellEnd"/>
      <w:proofErr w:type="gramEnd"/>
      <w:r w:rsidRPr="000023E3">
        <w:t>);</w:t>
      </w:r>
    </w:p>
    <w:p w14:paraId="37251BD0" w14:textId="77777777" w:rsidR="00BF050D" w:rsidRPr="000023E3" w:rsidRDefault="00BF050D" w:rsidP="00BF050D">
      <w:pPr>
        <w:pStyle w:val="STTSSegmenProgramContent"/>
      </w:pPr>
      <w:r w:rsidRPr="000023E3">
        <w:t xml:space="preserve">       }</w:t>
      </w:r>
    </w:p>
    <w:p w14:paraId="25A8C27F" w14:textId="77777777" w:rsidR="00BF050D" w:rsidRPr="000023E3" w:rsidRDefault="00BF050D" w:rsidP="00BF050D">
      <w:pPr>
        <w:pStyle w:val="STTSSegmenProgramContent"/>
      </w:pPr>
      <w:r w:rsidRPr="000023E3">
        <w:t>}</w:t>
      </w:r>
    </w:p>
    <w:p w14:paraId="563A43FF" w14:textId="77777777" w:rsidR="00BF050D" w:rsidRPr="000023E3" w:rsidRDefault="00BF050D" w:rsidP="00BF050D">
      <w:pPr>
        <w:pStyle w:val="STTSSegmenProgramContent"/>
      </w:pPr>
      <w:proofErr w:type="spellStart"/>
      <w:proofErr w:type="gramStart"/>
      <w:r w:rsidRPr="000023E3">
        <w:t>conn.conn</w:t>
      </w:r>
      <w:proofErr w:type="gramEnd"/>
      <w:r w:rsidRPr="000023E3">
        <w:t>.Close</w:t>
      </w:r>
      <w:proofErr w:type="spellEnd"/>
      <w:r w:rsidRPr="000023E3">
        <w:t>();</w:t>
      </w:r>
    </w:p>
    <w:p w14:paraId="144F80E1" w14:textId="77777777" w:rsidR="00BF050D" w:rsidRPr="000023E3" w:rsidRDefault="00BF050D" w:rsidP="00BF050D">
      <w:pPr>
        <w:pStyle w:val="STTSSegmenProgramContent"/>
      </w:pPr>
      <w:proofErr w:type="spellStart"/>
      <w:proofErr w:type="gramStart"/>
      <w:r w:rsidRPr="000023E3">
        <w:t>loadBarang</w:t>
      </w:r>
      <w:proofErr w:type="spellEnd"/>
      <w:r w:rsidRPr="000023E3">
        <w:t>(</w:t>
      </w:r>
      <w:proofErr w:type="gramEnd"/>
      <w:r w:rsidRPr="000023E3">
        <w:t>);</w:t>
      </w:r>
    </w:p>
    <w:p w14:paraId="490FF927" w14:textId="77777777" w:rsidR="00BF050D" w:rsidRPr="000023E3" w:rsidRDefault="00BF050D" w:rsidP="00BF050D">
      <w:pPr>
        <w:pStyle w:val="STTSSegmenProgramContent"/>
      </w:pPr>
      <w:proofErr w:type="spellStart"/>
      <w:proofErr w:type="gramStart"/>
      <w:r w:rsidRPr="000023E3">
        <w:t>normalmode</w:t>
      </w:r>
      <w:proofErr w:type="spellEnd"/>
      <w:r w:rsidRPr="000023E3">
        <w:t>(</w:t>
      </w:r>
      <w:proofErr w:type="gramEnd"/>
      <w:r w:rsidRPr="000023E3">
        <w:t>);</w:t>
      </w:r>
    </w:p>
    <w:p w14:paraId="04D6169A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242DC5B9" w14:textId="77777777" w:rsidR="00BF050D" w:rsidRDefault="00BF050D" w:rsidP="00BF050D">
      <w:pPr>
        <w:rPr>
          <w:lang w:val="id-ID"/>
        </w:rPr>
      </w:pPr>
      <w:r>
        <w:rPr>
          <w:lang w:val="id-ID"/>
        </w:rPr>
        <w:t>lalu ketika admin ingin memperbarui isi data barang sama dengan cara untuk menghapus barang yang terdapat pada list , hanya menekan barang yang dipilih serta lalu isi 5 combo box yang mau diubah yang terdiri dari nama barang, stock, harga , kategori, merek.</w:t>
      </w:r>
    </w:p>
    <w:p w14:paraId="0B071164" w14:textId="77777777" w:rsidR="00BF050D" w:rsidRPr="00CC67CC" w:rsidRDefault="00BF050D" w:rsidP="000023E3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4.4 </w:t>
      </w:r>
      <w:r>
        <w:rPr>
          <w:b/>
          <w:bCs/>
          <w:szCs w:val="24"/>
          <w:lang w:val="id-ID"/>
        </w:rPr>
        <w:t>Update</w:t>
      </w:r>
      <w:r>
        <w:rPr>
          <w:b/>
          <w:bCs/>
          <w:szCs w:val="24"/>
        </w:rPr>
        <w:t xml:space="preserve"> Barang</w:t>
      </w:r>
    </w:p>
    <w:p w14:paraId="2932F23C" w14:textId="77777777" w:rsidR="00BF050D" w:rsidRDefault="00BF050D" w:rsidP="00FB2524">
      <w:pPr>
        <w:pStyle w:val="STTSSegmenProgramContent"/>
        <w:numPr>
          <w:ilvl w:val="0"/>
          <w:numId w:val="29"/>
        </w:numPr>
        <w:ind w:left="616" w:hanging="616"/>
      </w:pPr>
      <w:r>
        <w:t>if (</w:t>
      </w:r>
      <w:proofErr w:type="spellStart"/>
      <w:r>
        <w:t>text_</w:t>
      </w:r>
      <w:proofErr w:type="gramStart"/>
      <w:r>
        <w:t>nmbarang.Text.Length</w:t>
      </w:r>
      <w:proofErr w:type="spellEnd"/>
      <w:proofErr w:type="gramEnd"/>
      <w:r>
        <w:t xml:space="preserve"> != 0 || </w:t>
      </w:r>
      <w:proofErr w:type="spellStart"/>
      <w:r>
        <w:t>text_harga.Text.Length</w:t>
      </w:r>
      <w:proofErr w:type="spellEnd"/>
      <w:r>
        <w:t xml:space="preserve"> != 0 || </w:t>
      </w:r>
      <w:proofErr w:type="spellStart"/>
      <w:r>
        <w:t>text_stok.Text.Length</w:t>
      </w:r>
      <w:proofErr w:type="spellEnd"/>
      <w:r>
        <w:t xml:space="preserve"> != 0)</w:t>
      </w:r>
    </w:p>
    <w:p w14:paraId="2283B786" w14:textId="77777777" w:rsidR="00BF050D" w:rsidRDefault="00BF050D" w:rsidP="00BF050D">
      <w:pPr>
        <w:pStyle w:val="STTSSegmenProgramContent"/>
      </w:pPr>
      <w:r>
        <w:t>{</w:t>
      </w:r>
    </w:p>
    <w:p w14:paraId="32244D59" w14:textId="77777777" w:rsidR="00BF050D" w:rsidRDefault="00BF050D" w:rsidP="00BF050D">
      <w:pPr>
        <w:pStyle w:val="STTSSegmenProgramContent"/>
      </w:pPr>
      <w:r>
        <w:t xml:space="preserve">     if (</w:t>
      </w:r>
      <w:proofErr w:type="spellStart"/>
      <w:r>
        <w:t>combo_</w:t>
      </w:r>
      <w:proofErr w:type="gramStart"/>
      <w:r>
        <w:t>kategori.SelectedIndex</w:t>
      </w:r>
      <w:proofErr w:type="spellEnd"/>
      <w:proofErr w:type="gramEnd"/>
      <w:r>
        <w:t xml:space="preserve"> != -1 || </w:t>
      </w:r>
      <w:proofErr w:type="spellStart"/>
      <w:r>
        <w:t>combo_merk.SelectedIndex</w:t>
      </w:r>
      <w:proofErr w:type="spellEnd"/>
      <w:r>
        <w:t xml:space="preserve"> != -1)</w:t>
      </w:r>
    </w:p>
    <w:p w14:paraId="35B8159E" w14:textId="77777777" w:rsidR="00BF050D" w:rsidRDefault="00BF050D" w:rsidP="00BF050D">
      <w:pPr>
        <w:pStyle w:val="STTSSegmenProgramContent"/>
      </w:pPr>
      <w:r>
        <w:t xml:space="preserve">     {</w:t>
      </w:r>
    </w:p>
    <w:p w14:paraId="72221068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getkodekat</w:t>
      </w:r>
      <w:proofErr w:type="spellEnd"/>
      <w:r>
        <w:t>(</w:t>
      </w:r>
      <w:proofErr w:type="gramEnd"/>
      <w:r>
        <w:t>);</w:t>
      </w:r>
    </w:p>
    <w:p w14:paraId="1FDC66F6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getkodemerk</w:t>
      </w:r>
      <w:proofErr w:type="spellEnd"/>
      <w:r>
        <w:t>(</w:t>
      </w:r>
      <w:proofErr w:type="gramEnd"/>
      <w:r>
        <w:t>);</w:t>
      </w:r>
    </w:p>
    <w:p w14:paraId="6566A489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2DC30C50" w14:textId="77777777" w:rsidR="00BF050D" w:rsidRDefault="00BF050D" w:rsidP="00BF050D">
      <w:pPr>
        <w:pStyle w:val="STTSSegmenProgramContent"/>
      </w:pPr>
      <w:r>
        <w:t xml:space="preserve">      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proofErr w:type="gramStart"/>
      <w:r>
        <w:t>conn.conn</w:t>
      </w:r>
      <w:proofErr w:type="gramEnd"/>
      <w:r>
        <w:t>.BeginTransaction</w:t>
      </w:r>
      <w:proofErr w:type="spellEnd"/>
      <w:r>
        <w:t>())</w:t>
      </w:r>
    </w:p>
    <w:p w14:paraId="2EBC2C29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03F6E53C" w14:textId="77777777" w:rsidR="00BF050D" w:rsidRDefault="00BF050D" w:rsidP="00BF050D">
      <w:pPr>
        <w:pStyle w:val="STTSSegmenProgramContent"/>
      </w:pPr>
      <w:r>
        <w:t xml:space="preserve">                   try</w:t>
      </w:r>
    </w:p>
    <w:p w14:paraId="31C4D516" w14:textId="28CF1EC7" w:rsidR="00BF050D" w:rsidRDefault="00BF050D" w:rsidP="00BF050D">
      <w:pPr>
        <w:pStyle w:val="STTSSegmenProgramContent"/>
      </w:pPr>
      <w:r>
        <w:t xml:space="preserve">                   {</w:t>
      </w:r>
    </w:p>
    <w:p w14:paraId="2CDC8C37" w14:textId="23FBDE3E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3641A7E6" w14:textId="77777777" w:rsidR="000023E3" w:rsidRDefault="000023E3" w:rsidP="0017099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4C5BA170" w14:textId="3A966230" w:rsidR="0017099A" w:rsidRPr="0017099A" w:rsidRDefault="0017099A" w:rsidP="0017099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>Delete Barang</w:t>
      </w:r>
    </w:p>
    <w:p w14:paraId="2CFE36CB" w14:textId="77777777" w:rsidR="000023E3" w:rsidRDefault="00BF050D" w:rsidP="00BF050D">
      <w:pPr>
        <w:pStyle w:val="STTSSegmenProgramContent"/>
      </w:pP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=new</w:t>
      </w:r>
      <w:r>
        <w:tab/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</w:t>
      </w:r>
      <w:r>
        <w:tab/>
        <w:t xml:space="preserve">BARANG SET </w:t>
      </w:r>
    </w:p>
    <w:p w14:paraId="31C94094" w14:textId="77777777" w:rsidR="000023E3" w:rsidRDefault="00BF050D" w:rsidP="00BF050D">
      <w:pPr>
        <w:pStyle w:val="STTSSegmenProgramContent"/>
      </w:pPr>
      <w:r>
        <w:t xml:space="preserve">NAMA_BARANG = </w:t>
      </w:r>
      <w:proofErr w:type="gramStart"/>
      <w:r>
        <w:t xml:space="preserve">'{ </w:t>
      </w:r>
      <w:proofErr w:type="spellStart"/>
      <w:r>
        <w:t>text</w:t>
      </w:r>
      <w:proofErr w:type="gramEnd"/>
      <w:r>
        <w:t>_nmbarang.Text</w:t>
      </w:r>
      <w:proofErr w:type="spellEnd"/>
      <w:r>
        <w:t xml:space="preserve"> }',MERK = '{ </w:t>
      </w:r>
      <w:proofErr w:type="spellStart"/>
      <w:r>
        <w:t>kodemerk</w:t>
      </w:r>
      <w:proofErr w:type="spellEnd"/>
      <w:r>
        <w:t xml:space="preserve"> </w:t>
      </w:r>
    </w:p>
    <w:p w14:paraId="143F2197" w14:textId="77777777" w:rsidR="000023E3" w:rsidRPr="000023E3" w:rsidRDefault="00BF050D" w:rsidP="00BF050D">
      <w:pPr>
        <w:pStyle w:val="STTSSegmenProgramContent"/>
      </w:pPr>
      <w:r>
        <w:t>}</w:t>
      </w:r>
      <w:proofErr w:type="gramStart"/>
      <w:r>
        <w:t>',</w:t>
      </w:r>
      <w:proofErr w:type="spellStart"/>
      <w:r>
        <w:t>kategori</w:t>
      </w:r>
      <w:proofErr w:type="spellEnd"/>
      <w:proofErr w:type="gramEnd"/>
      <w:r>
        <w:t>='{</w:t>
      </w:r>
      <w:proofErr w:type="spellStart"/>
      <w:r>
        <w:t>kodekat</w:t>
      </w:r>
      <w:proofErr w:type="spellEnd"/>
      <w:r>
        <w:t>}',STOK={Convert.ToInt32</w:t>
      </w:r>
      <w:r>
        <w:rPr>
          <w:lang w:val="id-ID"/>
        </w:rPr>
        <w:t xml:space="preserve"> </w:t>
      </w:r>
    </w:p>
    <w:p w14:paraId="542A0900" w14:textId="77777777" w:rsidR="000023E3" w:rsidRDefault="00BF050D" w:rsidP="00BF050D">
      <w:pPr>
        <w:pStyle w:val="STTSSegmenProgramContent"/>
      </w:pPr>
      <w:r>
        <w:t>(</w:t>
      </w:r>
      <w:proofErr w:type="spellStart"/>
      <w:r>
        <w:t>text_</w:t>
      </w:r>
      <w:proofErr w:type="gramStart"/>
      <w:r>
        <w:t>stok.Text</w:t>
      </w:r>
      <w:proofErr w:type="spellEnd"/>
      <w:proofErr w:type="gramEnd"/>
      <w:r>
        <w:t>)},HARGA = {Convert.ToInt32(</w:t>
      </w:r>
      <w:proofErr w:type="spellStart"/>
      <w:r>
        <w:t>text_harga.Text</w:t>
      </w:r>
      <w:proofErr w:type="spellEnd"/>
      <w:r>
        <w:t xml:space="preserve">)} </w:t>
      </w:r>
    </w:p>
    <w:p w14:paraId="672F7FDC" w14:textId="54F8498A" w:rsidR="00BF050D" w:rsidRDefault="00BF050D" w:rsidP="00BF050D">
      <w:pPr>
        <w:pStyle w:val="STTSSegmenProgramContent"/>
      </w:pPr>
      <w:r>
        <w:t>Where id = " + (index+1</w:t>
      </w:r>
      <w:proofErr w:type="gramStart"/>
      <w:r>
        <w:t>) ,</w:t>
      </w:r>
      <w:proofErr w:type="spellStart"/>
      <w:r>
        <w:t>conn</w:t>
      </w:r>
      <w:proofErr w:type="gramEnd"/>
      <w:r>
        <w:t>.conn</w:t>
      </w:r>
      <w:proofErr w:type="spellEnd"/>
      <w:r>
        <w:t>);</w:t>
      </w:r>
    </w:p>
    <w:p w14:paraId="24491714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23073348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664722E7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5212D846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MessageBox.Show</w:t>
      </w:r>
      <w:proofErr w:type="spellEnd"/>
      <w:r>
        <w:t xml:space="preserve">("Update </w:t>
      </w:r>
      <w:proofErr w:type="spellStart"/>
      <w:r>
        <w:t>berhasil</w:t>
      </w:r>
      <w:proofErr w:type="spellEnd"/>
      <w:r>
        <w:t>");</w:t>
      </w:r>
    </w:p>
    <w:p w14:paraId="37FFE5E6" w14:textId="77777777" w:rsidR="00BF050D" w:rsidRDefault="00BF050D" w:rsidP="00BF050D">
      <w:pPr>
        <w:pStyle w:val="STTSSegmenProgramContent"/>
      </w:pPr>
      <w:r>
        <w:t xml:space="preserve">                   }</w:t>
      </w:r>
    </w:p>
    <w:p w14:paraId="6F2374AE" w14:textId="77777777" w:rsidR="00BF050D" w:rsidRDefault="00BF050D" w:rsidP="00BF050D">
      <w:pPr>
        <w:pStyle w:val="STTSSegmenProgramContent"/>
      </w:pPr>
      <w:r>
        <w:t xml:space="preserve">                   catch (Exception ex)</w:t>
      </w:r>
    </w:p>
    <w:p w14:paraId="3E402608" w14:textId="77777777" w:rsidR="00BF050D" w:rsidRDefault="00BF050D" w:rsidP="00BF050D">
      <w:pPr>
        <w:pStyle w:val="STTSSegmenProgramContent"/>
      </w:pPr>
      <w:r>
        <w:t xml:space="preserve">                   {</w:t>
      </w:r>
    </w:p>
    <w:p w14:paraId="3DFFCD42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19723A57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4E34DB85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5CD654D5" w14:textId="77777777" w:rsidR="00BF050D" w:rsidRDefault="00BF050D" w:rsidP="00BF050D">
      <w:pPr>
        <w:pStyle w:val="STTSSegmenProgramContent"/>
      </w:pPr>
      <w:r>
        <w:t xml:space="preserve">                   }</w:t>
      </w:r>
    </w:p>
    <w:p w14:paraId="25814F37" w14:textId="77777777" w:rsidR="00BF050D" w:rsidRDefault="00BF050D" w:rsidP="00BF050D">
      <w:pPr>
        <w:pStyle w:val="STTSSegmenProgramContent"/>
      </w:pPr>
      <w:r>
        <w:t>}</w:t>
      </w:r>
    </w:p>
    <w:p w14:paraId="6CC8B0AB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6A2E7918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proofErr w:type="gramStart"/>
      <w:r>
        <w:t>loadBarang</w:t>
      </w:r>
      <w:proofErr w:type="spellEnd"/>
      <w:r>
        <w:t>(</w:t>
      </w:r>
      <w:proofErr w:type="gramEnd"/>
      <w:r>
        <w:t>);</w:t>
      </w:r>
    </w:p>
    <w:p w14:paraId="13E879FE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proofErr w:type="gramStart"/>
      <w:r>
        <w:t>normalmode</w:t>
      </w:r>
      <w:proofErr w:type="spellEnd"/>
      <w:r>
        <w:t>(</w:t>
      </w:r>
      <w:proofErr w:type="gramEnd"/>
      <w:r>
        <w:t>);</w:t>
      </w:r>
    </w:p>
    <w:p w14:paraId="589CCACE" w14:textId="77777777" w:rsidR="00BF050D" w:rsidRDefault="00BF050D" w:rsidP="00BF050D">
      <w:pPr>
        <w:pStyle w:val="STTSSegmenProgramContent"/>
      </w:pPr>
      <w:r>
        <w:t>}</w:t>
      </w:r>
    </w:p>
    <w:p w14:paraId="121D3042" w14:textId="77777777" w:rsidR="00BF050D" w:rsidRDefault="00BF050D" w:rsidP="00BF050D">
      <w:pPr>
        <w:pStyle w:val="STTSSegmenProgramContent"/>
      </w:pPr>
      <w:r>
        <w:t xml:space="preserve">                else</w:t>
      </w:r>
    </w:p>
    <w:p w14:paraId="3C072360" w14:textId="664965B1" w:rsidR="00BF050D" w:rsidRDefault="00BF050D" w:rsidP="0017099A">
      <w:pPr>
        <w:pStyle w:val="STTSSegmenProgramContent"/>
      </w:pPr>
      <w:r>
        <w:t>{</w:t>
      </w:r>
    </w:p>
    <w:p w14:paraId="78E4FB34" w14:textId="77777777" w:rsidR="00BF050D" w:rsidRDefault="00BF050D" w:rsidP="00BF050D">
      <w:pPr>
        <w:pStyle w:val="STTSSegmenProgramContent"/>
      </w:pPr>
      <w:r>
        <w:t xml:space="preserve">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0385F839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45905FC6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4EB70A31" w14:textId="77777777" w:rsidR="00BF050D" w:rsidRDefault="00BF050D" w:rsidP="00BF050D">
      <w:pPr>
        <w:pStyle w:val="STTSSegmenProgramContent"/>
      </w:pPr>
      <w:r>
        <w:t xml:space="preserve">            else</w:t>
      </w:r>
    </w:p>
    <w:p w14:paraId="5F0EDCC8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5838BC79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isi</w:t>
      </w:r>
      <w:proofErr w:type="spellEnd"/>
      <w:r>
        <w:t xml:space="preserve"> textbox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7959B68A" w14:textId="7CEF7889" w:rsidR="00BF050D" w:rsidRDefault="00BF050D" w:rsidP="007E21A9">
      <w:pPr>
        <w:pStyle w:val="STTSSegmenProgramContent"/>
      </w:pPr>
      <w:r>
        <w:t xml:space="preserve">            }</w:t>
      </w:r>
    </w:p>
    <w:p w14:paraId="09F0151C" w14:textId="77777777" w:rsidR="007E21A9" w:rsidRPr="007E21A9" w:rsidRDefault="007E21A9" w:rsidP="007E21A9">
      <w:pPr>
        <w:pStyle w:val="STTSSegmenProgramContent"/>
        <w:numPr>
          <w:ilvl w:val="0"/>
          <w:numId w:val="0"/>
        </w:numPr>
        <w:ind w:left="624"/>
      </w:pPr>
    </w:p>
    <w:p w14:paraId="5C9F8675" w14:textId="26E0567D" w:rsidR="0017099A" w:rsidRPr="0017099A" w:rsidRDefault="0017099A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fitur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konfirmasi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saldo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tersebut </w:t>
      </w:r>
      <w:proofErr w:type="spellStart"/>
      <w:r>
        <w:rPr>
          <w:rFonts w:ascii="Times New Roman" w:hAnsi="Times New Roman"/>
          <w:sz w:val="24"/>
          <w:szCs w:val="24"/>
        </w:rPr>
        <w:t>me</w:t>
      </w:r>
      <w:r w:rsidR="007E21A9">
        <w:rPr>
          <w:rFonts w:ascii="Times New Roman" w:hAnsi="Times New Roman"/>
          <w:sz w:val="24"/>
          <w:szCs w:val="24"/>
        </w:rPr>
        <w:t>nampilkan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user request </w:t>
      </w:r>
      <w:proofErr w:type="spellStart"/>
      <w:r w:rsidR="007E21A9">
        <w:rPr>
          <w:rFonts w:ascii="Times New Roman" w:hAnsi="Times New Roman"/>
          <w:sz w:val="24"/>
          <w:szCs w:val="24"/>
        </w:rPr>
        <w:t>untuk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mengisi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saldo</w:t>
      </w:r>
      <w:proofErr w:type="spellEnd"/>
      <w:r w:rsidR="007E21A9">
        <w:rPr>
          <w:rFonts w:ascii="Times New Roman" w:hAnsi="Times New Roman"/>
          <w:sz w:val="24"/>
          <w:szCs w:val="24"/>
        </w:rPr>
        <w:t>,</w:t>
      </w:r>
    </w:p>
    <w:p w14:paraId="6EF62E77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/>
      </w:pPr>
    </w:p>
    <w:p w14:paraId="756174A7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18"/>
          <w:szCs w:val="18"/>
        </w:rPr>
      </w:pPr>
      <w:bookmarkStart w:id="63" w:name="_Hlk92361584"/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Button Load </w:t>
      </w:r>
      <w:proofErr w:type="spellStart"/>
      <w:r w:rsidRPr="00423B36">
        <w:rPr>
          <w:rFonts w:ascii="Times New Roman" w:hAnsi="Times New Roman"/>
          <w:b/>
          <w:bCs/>
          <w:sz w:val="24"/>
          <w:szCs w:val="24"/>
        </w:rPr>
        <w:t>Konfirmasi</w:t>
      </w:r>
      <w:proofErr w:type="spellEnd"/>
      <w:r w:rsidRPr="00423B36">
        <w:rPr>
          <w:rFonts w:ascii="Times New Roman" w:hAnsi="Times New Roman"/>
          <w:b/>
          <w:bCs/>
          <w:sz w:val="24"/>
          <w:szCs w:val="24"/>
        </w:rPr>
        <w:t xml:space="preserve"> Top Up</w:t>
      </w:r>
    </w:p>
    <w:bookmarkEnd w:id="63"/>
    <w:p w14:paraId="36C51A63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18"/>
          <w:szCs w:val="18"/>
        </w:rPr>
      </w:pPr>
    </w:p>
    <w:p w14:paraId="42921B36" w14:textId="77777777" w:rsidR="0017099A" w:rsidRPr="004C56C8" w:rsidRDefault="0017099A" w:rsidP="00FB2524">
      <w:pPr>
        <w:pStyle w:val="STTSSegmenProgramContent"/>
        <w:numPr>
          <w:ilvl w:val="0"/>
          <w:numId w:val="26"/>
        </w:numPr>
        <w:ind w:left="616" w:hanging="616"/>
      </w:pPr>
      <w:proofErr w:type="spellStart"/>
      <w:proofErr w:type="gramStart"/>
      <w:r w:rsidRPr="004C56C8">
        <w:t>conn.conn</w:t>
      </w:r>
      <w:proofErr w:type="gramEnd"/>
      <w:r w:rsidRPr="004C56C8">
        <w:t>.Open</w:t>
      </w:r>
      <w:proofErr w:type="spellEnd"/>
      <w:r w:rsidRPr="004C56C8">
        <w:t>();</w:t>
      </w:r>
    </w:p>
    <w:p w14:paraId="7A2AB8E3" w14:textId="77777777" w:rsidR="0017099A" w:rsidRPr="004C56C8" w:rsidRDefault="0017099A" w:rsidP="0017099A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);</w:t>
      </w:r>
    </w:p>
    <w:p w14:paraId="5403C73D" w14:textId="77777777" w:rsidR="0017099A" w:rsidRPr="004C56C8" w:rsidRDefault="0017099A" w:rsidP="0017099A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proofErr w:type="gramStart"/>
      <w:r w:rsidRPr="004C56C8">
        <w:t>MySqlCommand</w:t>
      </w:r>
      <w:proofErr w:type="spellEnd"/>
      <w:r w:rsidRPr="004C56C8">
        <w:t>(</w:t>
      </w:r>
      <w:proofErr w:type="gramEnd"/>
      <w:r w:rsidRPr="004C56C8">
        <w:t>$"SELECT REQ_SALDO.ID AS \"ID\",CUSTOMER.NAMA_CUST AS  \"NAMA CUSTOMER\",</w:t>
      </w:r>
      <w:proofErr w:type="spellStart"/>
      <w:r w:rsidRPr="004C56C8">
        <w:t>REQ_SALDO.saldoreq</w:t>
      </w:r>
      <w:proofErr w:type="spellEnd"/>
      <w:r w:rsidRPr="004C56C8">
        <w:t xml:space="preserve"> AS  \"SALDO\" FROM REQ_SALDO,CUSTOMER WHERE CUSTOMER.ID = REQ_SALDO.ID_CUST AND REQ_SALDO.KONFIRMASI = 'pending' ORDER BY REQ_SALDO.id ASC", </w:t>
      </w:r>
      <w:proofErr w:type="spellStart"/>
      <w:r w:rsidRPr="004C56C8">
        <w:t>conn.conn</w:t>
      </w:r>
      <w:proofErr w:type="spellEnd"/>
      <w:r w:rsidRPr="004C56C8">
        <w:t>);</w:t>
      </w:r>
    </w:p>
    <w:p w14:paraId="2FFF42DB" w14:textId="77777777" w:rsidR="0017099A" w:rsidRPr="004C56C8" w:rsidRDefault="0017099A" w:rsidP="0017099A">
      <w:pPr>
        <w:pStyle w:val="STTSSegmenProgramContent"/>
      </w:pPr>
      <w:proofErr w:type="spellStart"/>
      <w:r w:rsidRPr="004C56C8">
        <w:t>MySqlDataAdapter</w:t>
      </w:r>
      <w:proofErr w:type="spellEnd"/>
      <w:r w:rsidRPr="004C56C8">
        <w:t xml:space="preserve"> </w:t>
      </w:r>
      <w:proofErr w:type="spellStart"/>
      <w:r w:rsidRPr="004C56C8">
        <w:t>sda</w:t>
      </w:r>
      <w:proofErr w:type="spellEnd"/>
      <w:r w:rsidRPr="004C56C8">
        <w:t xml:space="preserve"> = new </w:t>
      </w:r>
      <w:proofErr w:type="spellStart"/>
      <w:r w:rsidRPr="004C56C8">
        <w:t>MySqlDataAdapter</w:t>
      </w:r>
      <w:proofErr w:type="spellEnd"/>
      <w:r w:rsidRPr="004C56C8">
        <w:t>(</w:t>
      </w:r>
      <w:proofErr w:type="spellStart"/>
      <w:r w:rsidRPr="004C56C8">
        <w:t>cmd</w:t>
      </w:r>
      <w:proofErr w:type="spellEnd"/>
      <w:r w:rsidRPr="004C56C8">
        <w:t>);</w:t>
      </w:r>
    </w:p>
    <w:p w14:paraId="6EB4A146" w14:textId="77777777" w:rsidR="0017099A" w:rsidRPr="004C56C8" w:rsidRDefault="0017099A" w:rsidP="0017099A">
      <w:pPr>
        <w:pStyle w:val="STTSSegmenProgramContent"/>
      </w:pPr>
      <w:r w:rsidRPr="004C56C8">
        <w:t xml:space="preserve">dt = new </w:t>
      </w:r>
      <w:proofErr w:type="spellStart"/>
      <w:proofErr w:type="gramStart"/>
      <w:r w:rsidRPr="004C56C8">
        <w:t>DataTable</w:t>
      </w:r>
      <w:proofErr w:type="spellEnd"/>
      <w:r w:rsidRPr="004C56C8">
        <w:t>(</w:t>
      </w:r>
      <w:proofErr w:type="gramEnd"/>
      <w:r w:rsidRPr="004C56C8">
        <w:t>);</w:t>
      </w:r>
    </w:p>
    <w:p w14:paraId="229BF2D7" w14:textId="77777777" w:rsidR="0017099A" w:rsidRPr="004C56C8" w:rsidRDefault="0017099A" w:rsidP="0017099A">
      <w:pPr>
        <w:pStyle w:val="STTSSegmenProgramContent"/>
      </w:pPr>
      <w:proofErr w:type="spellStart"/>
      <w:proofErr w:type="gramStart"/>
      <w:r w:rsidRPr="004C56C8">
        <w:t>sda.Fill</w:t>
      </w:r>
      <w:proofErr w:type="spellEnd"/>
      <w:proofErr w:type="gramEnd"/>
      <w:r w:rsidRPr="004C56C8">
        <w:t>(dt);</w:t>
      </w:r>
    </w:p>
    <w:p w14:paraId="53BFF80C" w14:textId="0762CF35" w:rsidR="0017099A" w:rsidRDefault="0017099A" w:rsidP="0017099A">
      <w:pPr>
        <w:pStyle w:val="STTSSegmenProgramContent"/>
      </w:pPr>
      <w:proofErr w:type="spellStart"/>
      <w:proofErr w:type="gramStart"/>
      <w:r w:rsidRPr="004C56C8">
        <w:t>dgvkonfirsaldo.ItemsSource</w:t>
      </w:r>
      <w:proofErr w:type="spellEnd"/>
      <w:proofErr w:type="gramEnd"/>
      <w:r w:rsidRPr="004C56C8">
        <w:t xml:space="preserve"> = </w:t>
      </w:r>
      <w:proofErr w:type="spellStart"/>
      <w:r w:rsidRPr="004C56C8">
        <w:t>dt.DefaultView</w:t>
      </w:r>
      <w:proofErr w:type="spellEnd"/>
      <w:r w:rsidRPr="004C56C8">
        <w:t>;</w:t>
      </w:r>
    </w:p>
    <w:p w14:paraId="01F9863D" w14:textId="3CF91469" w:rsidR="0017099A" w:rsidRDefault="0017099A" w:rsidP="0017099A">
      <w:pPr>
        <w:pStyle w:val="STTSSegmenProgramContent"/>
      </w:pPr>
      <w:proofErr w:type="spellStart"/>
      <w:proofErr w:type="gramStart"/>
      <w:r w:rsidRPr="004C56C8">
        <w:t>conn.conn</w:t>
      </w:r>
      <w:proofErr w:type="gramEnd"/>
      <w:r w:rsidRPr="004C56C8">
        <w:t>.Close</w:t>
      </w:r>
      <w:proofErr w:type="spellEnd"/>
      <w:r w:rsidRPr="004C56C8">
        <w:t>();</w:t>
      </w:r>
    </w:p>
    <w:p w14:paraId="3A90CA19" w14:textId="77777777" w:rsidR="0017099A" w:rsidRPr="0017099A" w:rsidRDefault="0017099A" w:rsidP="0017099A">
      <w:pPr>
        <w:pStyle w:val="STTSSegmenProgramContent"/>
        <w:numPr>
          <w:ilvl w:val="0"/>
          <w:numId w:val="0"/>
        </w:numPr>
        <w:ind w:left="624"/>
      </w:pPr>
    </w:p>
    <w:p w14:paraId="01BCB69C" w14:textId="77777777" w:rsidR="00BF050D" w:rsidRDefault="00BF050D" w:rsidP="00BF050D">
      <w:pPr>
        <w:rPr>
          <w:szCs w:val="24"/>
        </w:rPr>
      </w:pPr>
      <w:r>
        <w:rPr>
          <w:szCs w:val="24"/>
        </w:rPr>
        <w:t xml:space="preserve">Lalu pada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, admin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menyetujui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menolak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user, </w:t>
      </w:r>
      <w:proofErr w:type="spellStart"/>
      <w:r>
        <w:rPr>
          <w:szCs w:val="24"/>
        </w:rPr>
        <w:t>terlebidahulu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user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datagridview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terima</w:t>
      </w:r>
      <w:proofErr w:type="spellEnd"/>
      <w:r>
        <w:rPr>
          <w:szCs w:val="24"/>
        </w:rPr>
        <w:t xml:space="preserve"> dan </w:t>
      </w:r>
      <w:proofErr w:type="spellStart"/>
      <w:proofErr w:type="gramStart"/>
      <w:r>
        <w:rPr>
          <w:szCs w:val="24"/>
        </w:rPr>
        <w:t>tolak.saat</w:t>
      </w:r>
      <w:proofErr w:type="spellEnd"/>
      <w:proofErr w:type="gramEnd"/>
      <w:r>
        <w:rPr>
          <w:szCs w:val="24"/>
        </w:rPr>
        <w:t xml:space="preserve"> admin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masuk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tolak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makan</w:t>
      </w:r>
      <w:proofErr w:type="spellEnd"/>
      <w:r>
        <w:rPr>
          <w:szCs w:val="24"/>
        </w:rPr>
        <w:t xml:space="preserve"> request tersebut </w:t>
      </w:r>
      <w:proofErr w:type="spellStart"/>
      <w:r>
        <w:rPr>
          <w:szCs w:val="24"/>
        </w:rPr>
        <w:t>dibatalkan</w:t>
      </w:r>
      <w:proofErr w:type="spellEnd"/>
      <w:r>
        <w:rPr>
          <w:szCs w:val="24"/>
        </w:rPr>
        <w:t>.</w:t>
      </w:r>
    </w:p>
    <w:p w14:paraId="3FB6367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menyetejui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request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saldo</w:t>
      </w:r>
      <w:proofErr w:type="spellEnd"/>
    </w:p>
    <w:p w14:paraId="4C5565FA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3360F60" w14:textId="77777777" w:rsidR="00BF050D" w:rsidRDefault="00BF050D" w:rsidP="00FB2524">
      <w:pPr>
        <w:pStyle w:val="STTSSegmenProgramContent"/>
        <w:numPr>
          <w:ilvl w:val="0"/>
          <w:numId w:val="30"/>
        </w:numPr>
        <w:ind w:left="616" w:hanging="616"/>
      </w:pPr>
      <w:r>
        <w:t>if (</w:t>
      </w:r>
      <w:proofErr w:type="spellStart"/>
      <w:proofErr w:type="gramStart"/>
      <w:r>
        <w:t>tbnamacust.Text.Length</w:t>
      </w:r>
      <w:proofErr w:type="spellEnd"/>
      <w:proofErr w:type="gramEnd"/>
      <w:r>
        <w:t xml:space="preserve"> != 0 || </w:t>
      </w:r>
      <w:proofErr w:type="spellStart"/>
      <w:r>
        <w:t>tbsaldo.Text.Length</w:t>
      </w:r>
      <w:proofErr w:type="spellEnd"/>
      <w:r>
        <w:t xml:space="preserve"> != 0)</w:t>
      </w:r>
    </w:p>
    <w:p w14:paraId="4BF88A66" w14:textId="77777777" w:rsidR="00BF050D" w:rsidRDefault="00BF050D" w:rsidP="00BF050D">
      <w:pPr>
        <w:pStyle w:val="STTSSegmenProgramContent"/>
      </w:pPr>
      <w:r>
        <w:t>{</w:t>
      </w:r>
    </w:p>
    <w:p w14:paraId="18E25190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3D5FB803" w14:textId="77777777" w:rsidR="00BF050D" w:rsidRDefault="00BF050D" w:rsidP="00BF050D">
      <w:pPr>
        <w:pStyle w:val="STTSSegmenProgramContent"/>
      </w:pPr>
      <w:r>
        <w:t xml:space="preserve">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proofErr w:type="gramStart"/>
      <w:r>
        <w:t>conn.conn</w:t>
      </w:r>
      <w:proofErr w:type="gramEnd"/>
      <w:r>
        <w:t>.BeginTransaction</w:t>
      </w:r>
      <w:proofErr w:type="spellEnd"/>
      <w:r>
        <w:t>())</w:t>
      </w:r>
    </w:p>
    <w:p w14:paraId="1C23157F" w14:textId="77777777" w:rsidR="00BF050D" w:rsidRDefault="00BF050D" w:rsidP="00BF050D">
      <w:pPr>
        <w:pStyle w:val="STTSSegmenProgramContent"/>
      </w:pPr>
      <w:r>
        <w:t xml:space="preserve">      {</w:t>
      </w:r>
    </w:p>
    <w:p w14:paraId="08FC6AC7" w14:textId="77777777" w:rsidR="00BF050D" w:rsidRDefault="00BF050D" w:rsidP="00BF050D">
      <w:pPr>
        <w:pStyle w:val="STTSSegmenProgramContent"/>
      </w:pPr>
      <w:r>
        <w:t xml:space="preserve">            try</w:t>
      </w:r>
    </w:p>
    <w:p w14:paraId="56990C43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48785A7A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 CUSTOMER SET SALDO = {Convert.ToInt32(</w:t>
      </w:r>
      <w:proofErr w:type="spellStart"/>
      <w:r>
        <w:t>tbsaldo.Text</w:t>
      </w:r>
      <w:proofErr w:type="spellEnd"/>
      <w:r>
        <w:t>)} WHERE NAMA_CUST = '{</w:t>
      </w:r>
      <w:proofErr w:type="spellStart"/>
      <w:r>
        <w:t>tbnamacust.Text</w:t>
      </w:r>
      <w:proofErr w:type="spellEnd"/>
      <w:r>
        <w:t xml:space="preserve">}'" , </w:t>
      </w:r>
      <w:proofErr w:type="spellStart"/>
      <w:r>
        <w:t>conn.conn</w:t>
      </w:r>
      <w:proofErr w:type="spellEnd"/>
      <w:r>
        <w:t>);</w:t>
      </w:r>
    </w:p>
    <w:p w14:paraId="4C33E8FD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MySqlCommand</w:t>
      </w:r>
      <w:proofErr w:type="spellEnd"/>
      <w:r>
        <w:t xml:space="preserve"> cmd2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 REQ_SALDO SET KONFIRMASI = 'accepted' WHERE ID = {</w:t>
      </w:r>
      <w:proofErr w:type="spellStart"/>
      <w:r>
        <w:t>dt.Rows</w:t>
      </w:r>
      <w:proofErr w:type="spellEnd"/>
      <w:r>
        <w:t>[</w:t>
      </w:r>
      <w:proofErr w:type="spellStart"/>
      <w:r>
        <w:t>dgvkonfirsaldo.SelectedIndex</w:t>
      </w:r>
      <w:proofErr w:type="spellEnd"/>
      <w:r>
        <w:t xml:space="preserve">][0]}", </w:t>
      </w:r>
      <w:proofErr w:type="spellStart"/>
      <w:r>
        <w:t>conn.conn</w:t>
      </w:r>
      <w:proofErr w:type="spellEnd"/>
      <w:r>
        <w:t>);</w:t>
      </w:r>
    </w:p>
    <w:p w14:paraId="7E7E169C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463663AB" w14:textId="77777777" w:rsidR="00BF050D" w:rsidRDefault="00BF050D" w:rsidP="00BF050D">
      <w:pPr>
        <w:pStyle w:val="STTSSegmenProgramContent"/>
      </w:pPr>
      <w:r>
        <w:t xml:space="preserve">                 cmd2.ExecuteNonQuery();</w:t>
      </w:r>
    </w:p>
    <w:p w14:paraId="2F9A80D9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554DC39F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23568CD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MessageBox.Show</w:t>
      </w:r>
      <w:proofErr w:type="spellEnd"/>
      <w:r>
        <w:t xml:space="preserve">("Top Up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>");</w:t>
      </w:r>
    </w:p>
    <w:p w14:paraId="4A660B64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LoadSaldo</w:t>
      </w:r>
      <w:proofErr w:type="spellEnd"/>
      <w:r>
        <w:t>(</w:t>
      </w:r>
      <w:proofErr w:type="gramEnd"/>
      <w:r>
        <w:t>);</w:t>
      </w:r>
    </w:p>
    <w:p w14:paraId="47CFDBC3" w14:textId="77777777" w:rsidR="00BF050D" w:rsidRDefault="00BF050D" w:rsidP="00BF050D">
      <w:pPr>
        <w:pStyle w:val="STTSSegmenProgramContent"/>
      </w:pPr>
      <w:r>
        <w:t xml:space="preserve">             }</w:t>
      </w:r>
    </w:p>
    <w:p w14:paraId="0C2E98EA" w14:textId="77777777" w:rsidR="00BF050D" w:rsidRDefault="00BF050D" w:rsidP="00BF050D">
      <w:pPr>
        <w:pStyle w:val="STTSSegmenProgramContent"/>
      </w:pPr>
      <w:r>
        <w:t xml:space="preserve">             catch (Exception ex)</w:t>
      </w:r>
    </w:p>
    <w:p w14:paraId="72AD1103" w14:textId="77777777" w:rsidR="00BF050D" w:rsidRDefault="00BF050D" w:rsidP="00BF050D">
      <w:pPr>
        <w:pStyle w:val="STTSSegmenProgramContent"/>
      </w:pPr>
      <w:r>
        <w:t xml:space="preserve">             {</w:t>
      </w:r>
    </w:p>
    <w:p w14:paraId="74728F4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69EFAC46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2AB0E1A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5ECDB6E8" w14:textId="77777777" w:rsidR="00BF050D" w:rsidRDefault="00BF050D" w:rsidP="00BF050D">
      <w:pPr>
        <w:pStyle w:val="STTSSegmenProgramContent"/>
      </w:pPr>
      <w:r>
        <w:t xml:space="preserve">             }</w:t>
      </w:r>
    </w:p>
    <w:p w14:paraId="14EECA0F" w14:textId="77777777" w:rsidR="00BF050D" w:rsidRDefault="00BF050D" w:rsidP="00BF050D">
      <w:pPr>
        <w:pStyle w:val="STTSSegmenProgramContent"/>
      </w:pPr>
      <w:r>
        <w:t xml:space="preserve">       }      </w:t>
      </w:r>
    </w:p>
    <w:p w14:paraId="27CA6AE1" w14:textId="77777777" w:rsidR="00BF050D" w:rsidRDefault="00BF050D" w:rsidP="00BF050D">
      <w:pPr>
        <w:pStyle w:val="STTSSegmenProgramContent"/>
      </w:pPr>
      <w:r>
        <w:t>}</w:t>
      </w:r>
    </w:p>
    <w:p w14:paraId="1B7313E1" w14:textId="77777777" w:rsidR="00BF050D" w:rsidRDefault="00BF050D" w:rsidP="00BF050D">
      <w:pPr>
        <w:pStyle w:val="STTSSegmenProgramContent"/>
      </w:pPr>
      <w:r>
        <w:t>else</w:t>
      </w:r>
    </w:p>
    <w:p w14:paraId="28CE65EC" w14:textId="77777777" w:rsidR="00BF050D" w:rsidRDefault="00BF050D" w:rsidP="00BF050D">
      <w:pPr>
        <w:pStyle w:val="STTSSegmenProgramContent"/>
      </w:pPr>
      <w:r>
        <w:t>{</w:t>
      </w:r>
    </w:p>
    <w:p w14:paraId="1128D7A5" w14:textId="77777777" w:rsidR="00BF050D" w:rsidRDefault="00BF050D" w:rsidP="00BF050D">
      <w:pPr>
        <w:pStyle w:val="STTSSegmenProgramContent"/>
      </w:pPr>
      <w:r>
        <w:t xml:space="preserve">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");</w:t>
      </w:r>
    </w:p>
    <w:p w14:paraId="66E57E4D" w14:textId="77777777" w:rsidR="00BF050D" w:rsidRDefault="00BF050D" w:rsidP="00BF050D">
      <w:pPr>
        <w:pStyle w:val="STTSSegmenProgramContent"/>
      </w:pPr>
      <w:r>
        <w:t>}</w:t>
      </w:r>
    </w:p>
    <w:p w14:paraId="0D2B3401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4D76D0A5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622F3251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lastRenderedPageBreak/>
        <w:t xml:space="preserve">Segment program 4.4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menolak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request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saldo</w:t>
      </w:r>
      <w:proofErr w:type="spellEnd"/>
    </w:p>
    <w:p w14:paraId="47AA283D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5D68BB1" w14:textId="77777777" w:rsidR="00BF050D" w:rsidRDefault="00BF050D" w:rsidP="00FB2524">
      <w:pPr>
        <w:pStyle w:val="STTSSegmenProgramContent"/>
        <w:numPr>
          <w:ilvl w:val="0"/>
          <w:numId w:val="31"/>
        </w:numPr>
        <w:ind w:left="616" w:hanging="616"/>
      </w:pPr>
      <w:r>
        <w:t>if (</w:t>
      </w:r>
      <w:proofErr w:type="spellStart"/>
      <w:proofErr w:type="gramStart"/>
      <w:r>
        <w:t>tbnamacust.Text.Length</w:t>
      </w:r>
      <w:proofErr w:type="spellEnd"/>
      <w:proofErr w:type="gramEnd"/>
      <w:r>
        <w:t xml:space="preserve"> != 0 || </w:t>
      </w:r>
      <w:proofErr w:type="spellStart"/>
      <w:r>
        <w:t>tbsaldo.Text.Length</w:t>
      </w:r>
      <w:proofErr w:type="spellEnd"/>
      <w:r>
        <w:t xml:space="preserve"> != 0</w:t>
      </w:r>
      <w:r>
        <w:tab/>
      </w:r>
    </w:p>
    <w:p w14:paraId="72B9F5D7" w14:textId="77777777" w:rsidR="00BF050D" w:rsidRDefault="00BF050D" w:rsidP="00BF050D">
      <w:pPr>
        <w:pStyle w:val="STTSSegmenProgramContent"/>
      </w:pPr>
      <w:r>
        <w:t>{</w:t>
      </w:r>
    </w:p>
    <w:p w14:paraId="63193290" w14:textId="77777777" w:rsidR="00BF050D" w:rsidRDefault="00BF050D" w:rsidP="00BF050D">
      <w:pPr>
        <w:pStyle w:val="STTSSegmenProgramContent"/>
      </w:pPr>
      <w:r>
        <w:t xml:space="preserve">       </w:t>
      </w:r>
      <w:proofErr w:type="spellStart"/>
      <w:proofErr w:type="gramStart"/>
      <w:r>
        <w:t>conn.conn</w:t>
      </w:r>
      <w:proofErr w:type="gramEnd"/>
      <w:r>
        <w:t>.Open</w:t>
      </w:r>
      <w:proofErr w:type="spellEnd"/>
      <w:r>
        <w:t>();</w:t>
      </w:r>
    </w:p>
    <w:p w14:paraId="58B5A916" w14:textId="77777777" w:rsidR="00BF050D" w:rsidRDefault="00BF050D" w:rsidP="00BF050D">
      <w:pPr>
        <w:pStyle w:val="STTSSegmenProgramContent"/>
      </w:pPr>
      <w:r>
        <w:t xml:space="preserve"> 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proofErr w:type="gramStart"/>
      <w:r>
        <w:t>conn.conn</w:t>
      </w:r>
      <w:proofErr w:type="gramEnd"/>
      <w:r>
        <w:t>.BeginTransaction</w:t>
      </w:r>
      <w:proofErr w:type="spellEnd"/>
      <w:r>
        <w:t>())</w:t>
      </w:r>
    </w:p>
    <w:p w14:paraId="4C24849D" w14:textId="77777777" w:rsidR="00BF050D" w:rsidRDefault="00BF050D" w:rsidP="00BF050D">
      <w:pPr>
        <w:pStyle w:val="STTSSegmenProgramContent"/>
      </w:pPr>
      <w:r>
        <w:t xml:space="preserve">       {</w:t>
      </w:r>
    </w:p>
    <w:p w14:paraId="300049C9" w14:textId="77777777" w:rsidR="00BF050D" w:rsidRDefault="00BF050D" w:rsidP="00BF050D">
      <w:pPr>
        <w:pStyle w:val="STTSSegmenProgramContent"/>
      </w:pPr>
      <w:r>
        <w:t xml:space="preserve">            try</w:t>
      </w:r>
    </w:p>
    <w:p w14:paraId="161B7A31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372B58EE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$"Update REQ_SALDO SET KONFIRMASI = 'rejected' WHERE ID = {</w:t>
      </w:r>
      <w:proofErr w:type="spellStart"/>
      <w:r>
        <w:t>dt.Rows</w:t>
      </w:r>
      <w:proofErr w:type="spellEnd"/>
      <w:r>
        <w:t>[</w:t>
      </w:r>
      <w:proofErr w:type="spellStart"/>
      <w:r>
        <w:t>dgvkonfirsaldo.SelectedIndex</w:t>
      </w:r>
      <w:proofErr w:type="spellEnd"/>
      <w:r>
        <w:t xml:space="preserve">][0]}", </w:t>
      </w:r>
      <w:proofErr w:type="spellStart"/>
      <w:r>
        <w:t>conn.conn</w:t>
      </w:r>
      <w:proofErr w:type="spellEnd"/>
      <w:r>
        <w:t>);</w:t>
      </w:r>
    </w:p>
    <w:p w14:paraId="14FF85F8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29C336F7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trans.Commit</w:t>
      </w:r>
      <w:proofErr w:type="spellEnd"/>
      <w:proofErr w:type="gramEnd"/>
      <w:r>
        <w:t>();</w:t>
      </w:r>
    </w:p>
    <w:p w14:paraId="41205A3A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11323B44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MessageBox.Show</w:t>
      </w:r>
      <w:proofErr w:type="spellEnd"/>
      <w:r>
        <w:t xml:space="preserve">("Top Up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Ditolak</w:t>
      </w:r>
      <w:proofErr w:type="spellEnd"/>
      <w:r>
        <w:t>");</w:t>
      </w:r>
    </w:p>
    <w:p w14:paraId="4F184B29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LoadSaldo</w:t>
      </w:r>
      <w:proofErr w:type="spellEnd"/>
      <w:r>
        <w:t>(</w:t>
      </w:r>
      <w:proofErr w:type="gramEnd"/>
      <w:r>
        <w:t>);</w:t>
      </w:r>
    </w:p>
    <w:p w14:paraId="72084B38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433A8FB1" w14:textId="77777777" w:rsidR="00BF050D" w:rsidRDefault="00BF050D" w:rsidP="00BF050D">
      <w:pPr>
        <w:pStyle w:val="STTSSegmenProgramContent"/>
      </w:pPr>
      <w:r>
        <w:t xml:space="preserve">            catch (Exception ex)</w:t>
      </w:r>
    </w:p>
    <w:p w14:paraId="38A745F4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04337484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trans.Rollback</w:t>
      </w:r>
      <w:proofErr w:type="spellEnd"/>
      <w:proofErr w:type="gramEnd"/>
      <w:r>
        <w:t>();</w:t>
      </w:r>
    </w:p>
    <w:p w14:paraId="45099B62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conn.conn</w:t>
      </w:r>
      <w:proofErr w:type="gramEnd"/>
      <w:r>
        <w:t>.Close</w:t>
      </w:r>
      <w:proofErr w:type="spellEnd"/>
      <w:r>
        <w:t>();</w:t>
      </w:r>
    </w:p>
    <w:p w14:paraId="1C9AD79E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MessageBox.Show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7B4E9A24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17C5DCD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tbnamacust.Clear</w:t>
      </w:r>
      <w:proofErr w:type="spellEnd"/>
      <w:proofErr w:type="gramEnd"/>
      <w:r>
        <w:t>();</w:t>
      </w:r>
    </w:p>
    <w:p w14:paraId="6B274BB9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proofErr w:type="gramStart"/>
      <w:r>
        <w:t>tbsaldo.Clear</w:t>
      </w:r>
      <w:proofErr w:type="spellEnd"/>
      <w:proofErr w:type="gramEnd"/>
      <w:r>
        <w:t>();</w:t>
      </w:r>
    </w:p>
    <w:p w14:paraId="5D90F8A2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D9F4595" w14:textId="77777777" w:rsidR="00BF050D" w:rsidRDefault="00BF050D" w:rsidP="00BF050D">
      <w:pPr>
        <w:pStyle w:val="STTSSegmenProgramContent"/>
      </w:pPr>
      <w:r>
        <w:t>}</w:t>
      </w:r>
    </w:p>
    <w:p w14:paraId="023D19BC" w14:textId="77777777" w:rsidR="00BF050D" w:rsidRDefault="00BF050D" w:rsidP="00BF050D">
      <w:pPr>
        <w:pStyle w:val="STTSSegmenProgramContent"/>
      </w:pPr>
      <w:r>
        <w:t>else</w:t>
      </w:r>
    </w:p>
    <w:p w14:paraId="7D10E20A" w14:textId="77777777" w:rsidR="00BF050D" w:rsidRDefault="00BF050D" w:rsidP="00BF050D">
      <w:pPr>
        <w:pStyle w:val="STTSSegmenProgramContent"/>
      </w:pPr>
      <w:r>
        <w:t>{</w:t>
      </w:r>
    </w:p>
    <w:p w14:paraId="0BBC81F0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");</w:t>
      </w:r>
    </w:p>
    <w:p w14:paraId="59D198BF" w14:textId="77777777" w:rsidR="00BF050D" w:rsidRDefault="00BF050D" w:rsidP="00BF050D">
      <w:pPr>
        <w:pStyle w:val="STTSSegmenProgramContent"/>
      </w:pPr>
      <w:r>
        <w:t>}</w:t>
      </w:r>
    </w:p>
    <w:p w14:paraId="58DDB8F1" w14:textId="77777777" w:rsidR="00BF050D" w:rsidRDefault="00BF050D" w:rsidP="00BF050D">
      <w:pPr>
        <w:pStyle w:val="STTSSegmenProgramContent"/>
        <w:numPr>
          <w:ilvl w:val="0"/>
          <w:numId w:val="0"/>
        </w:numPr>
      </w:pPr>
    </w:p>
    <w:p w14:paraId="4D0CE26C" w14:textId="505C7A30" w:rsidR="00BF050D" w:rsidRDefault="00BF050D" w:rsidP="00F251D4">
      <w:pPr>
        <w:pStyle w:val="Heading1"/>
        <w:ind w:firstLine="0"/>
        <w:rPr>
          <w:rFonts w:ascii="Times New Roman" w:hAnsi="Times New Roman"/>
          <w:b w:val="0"/>
          <w:bCs w:val="0"/>
        </w:rPr>
      </w:pPr>
      <w:bookmarkStart w:id="64" w:name="_Toc92357863"/>
      <w:bookmarkStart w:id="65" w:name="_Toc92366716"/>
      <w:r w:rsidRPr="00CE123D">
        <w:rPr>
          <w:rFonts w:ascii="Times New Roman" w:hAnsi="Times New Roman"/>
        </w:rPr>
        <w:t>4.</w:t>
      </w:r>
      <w:r>
        <w:rPr>
          <w:rFonts w:ascii="Times New Roman" w:hAnsi="Times New Roman"/>
        </w:rPr>
        <w:t>5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User Page</w:t>
      </w:r>
      <w:bookmarkEnd w:id="64"/>
      <w:bookmarkEnd w:id="65"/>
    </w:p>
    <w:p w14:paraId="1D03D526" w14:textId="2FB3E411" w:rsidR="00AB3EF4" w:rsidRPr="00A15E2A" w:rsidRDefault="00AB3EF4" w:rsidP="00F251D4">
      <w:pPr>
        <w:pStyle w:val="STTSSegmenProgramContent"/>
        <w:numPr>
          <w:ilvl w:val="0"/>
          <w:numId w:val="0"/>
        </w:numPr>
        <w:ind w:firstLine="709"/>
      </w:pPr>
      <w:r>
        <w:rPr>
          <w:rFonts w:ascii="Times New Roman" w:hAnsi="Times New Roman"/>
          <w:sz w:val="24"/>
          <w:szCs w:val="24"/>
        </w:rPr>
        <w:t xml:space="preserve">Pada page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nya</w:t>
      </w:r>
      <w:proofErr w:type="spellEnd"/>
      <w:r>
        <w:rPr>
          <w:rFonts w:ascii="Times New Roman" w:hAnsi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login dan </w:t>
      </w:r>
      <w:proofErr w:type="spellStart"/>
      <w:r>
        <w:rPr>
          <w:rFonts w:ascii="Times New Roman" w:hAnsi="Times New Roman"/>
          <w:sz w:val="24"/>
          <w:szCs w:val="24"/>
        </w:rPr>
        <w:t>diarahkan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page home user, di page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terjual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harga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A15E2A">
        <w:rPr>
          <w:rFonts w:ascii="Times New Roman" w:hAnsi="Times New Roman"/>
          <w:sz w:val="24"/>
          <w:szCs w:val="24"/>
        </w:rPr>
        <w:t>terdapat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route </w:t>
      </w:r>
      <w:proofErr w:type="spellStart"/>
      <w:r w:rsidR="00A15E2A">
        <w:rPr>
          <w:rFonts w:ascii="Times New Roman" w:hAnsi="Times New Roman"/>
          <w:sz w:val="24"/>
          <w:szCs w:val="24"/>
        </w:rPr>
        <w:t>unruk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profile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konfigurasi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user, cart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barang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A15E2A">
        <w:rPr>
          <w:rFonts w:ascii="Times New Roman" w:hAnsi="Times New Roman"/>
          <w:sz w:val="24"/>
          <w:szCs w:val="24"/>
        </w:rPr>
        <w:t>masih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ingin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A15E2A">
        <w:rPr>
          <w:rFonts w:ascii="Times New Roman" w:hAnsi="Times New Roman"/>
          <w:sz w:val="24"/>
          <w:szCs w:val="24"/>
        </w:rPr>
        <w:t>beli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(on going) , home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Kembali </w:t>
      </w:r>
      <w:proofErr w:type="spellStart"/>
      <w:r w:rsidR="00A15E2A">
        <w:rPr>
          <w:rFonts w:ascii="Times New Roman" w:hAnsi="Times New Roman"/>
          <w:sz w:val="24"/>
          <w:szCs w:val="24"/>
        </w:rPr>
        <w:t>ke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halaman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home </w:t>
      </w:r>
      <w:proofErr w:type="spellStart"/>
      <w:r w:rsidR="00A15E2A">
        <w:rPr>
          <w:rFonts w:ascii="Times New Roman" w:hAnsi="Times New Roman"/>
          <w:sz w:val="24"/>
          <w:szCs w:val="24"/>
        </w:rPr>
        <w:t>usr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, </w:t>
      </w:r>
      <w:proofErr w:type="spellStart"/>
      <w:r w:rsidR="00A15E2A">
        <w:rPr>
          <w:rFonts w:ascii="Times New Roman" w:hAnsi="Times New Roman"/>
          <w:sz w:val="24"/>
          <w:szCs w:val="24"/>
        </w:rPr>
        <w:t>tokoku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halaman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A15E2A">
        <w:rPr>
          <w:rFonts w:ascii="Times New Roman" w:hAnsi="Times New Roman"/>
          <w:sz w:val="24"/>
          <w:szCs w:val="24"/>
        </w:rPr>
        <w:t>bagian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penjualan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barang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A15E2A">
        <w:rPr>
          <w:rFonts w:ascii="Times New Roman" w:hAnsi="Times New Roman"/>
          <w:sz w:val="24"/>
          <w:szCs w:val="24"/>
        </w:rPr>
        <w:t>itu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sendiri</w:t>
      </w:r>
      <w:proofErr w:type="spellEnd"/>
      <w:r w:rsidR="00A15E2A">
        <w:t>.</w:t>
      </w:r>
    </w:p>
    <w:p w14:paraId="013B6E6D" w14:textId="77777777" w:rsidR="00A15E2A" w:rsidRDefault="00A15E2A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sz w:val="24"/>
          <w:szCs w:val="24"/>
        </w:rPr>
      </w:pPr>
    </w:p>
    <w:p w14:paraId="33DD1DD1" w14:textId="77777777" w:rsidR="00AB3EF4" w:rsidRP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36E2F97C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EA547E9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C4C2D11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6E85F37B" w14:textId="75C471BC" w:rsid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t>Segment program 4.</w:t>
      </w:r>
      <w:r>
        <w:rPr>
          <w:rFonts w:ascii="Times New Roman" w:hAnsi="Times New Roman"/>
          <w:b/>
          <w:bCs/>
          <w:sz w:val="24"/>
          <w:szCs w:val="24"/>
        </w:rPr>
        <w:t>5</w:t>
      </w:r>
      <w:r w:rsidRPr="00423B36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load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23DAA8B3" w14:textId="77777777" w:rsid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686ADFA" w14:textId="77777777" w:rsidR="00AB3EF4" w:rsidRPr="00A15E2A" w:rsidRDefault="00AB3EF4" w:rsidP="00FB2524">
      <w:pPr>
        <w:pStyle w:val="STTSSegmenProgramContent"/>
        <w:numPr>
          <w:ilvl w:val="0"/>
          <w:numId w:val="42"/>
        </w:numPr>
        <w:ind w:hanging="720"/>
        <w:rPr>
          <w:rFonts w:cs="Courier New"/>
          <w:szCs w:val="20"/>
        </w:rPr>
      </w:pPr>
      <w:proofErr w:type="spellStart"/>
      <w:r w:rsidRPr="00A15E2A">
        <w:rPr>
          <w:rFonts w:cs="Courier New"/>
          <w:szCs w:val="20"/>
        </w:rPr>
        <w:t>barangList.Clear</w:t>
      </w:r>
      <w:proofErr w:type="spellEnd"/>
      <w:r w:rsidRPr="00A15E2A">
        <w:rPr>
          <w:rFonts w:cs="Courier New"/>
          <w:szCs w:val="20"/>
        </w:rPr>
        <w:t>();</w:t>
      </w:r>
    </w:p>
    <w:p w14:paraId="47CD063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indexingItem</w:t>
      </w:r>
      <w:proofErr w:type="spellEnd"/>
      <w:r w:rsidRPr="00AB7CCA">
        <w:rPr>
          <w:rFonts w:cs="Courier New"/>
          <w:szCs w:val="20"/>
        </w:rPr>
        <w:t xml:space="preserve"> = 0;</w:t>
      </w:r>
    </w:p>
    <w:p w14:paraId="1F74673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if (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 == "All")</w:t>
      </w:r>
    </w:p>
    <w:p w14:paraId="4FA9614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{</w:t>
      </w:r>
    </w:p>
    <w:p w14:paraId="3005E3F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6D08632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</w:t>
      </w:r>
      <w:proofErr w:type="gramStart"/>
      <w:r w:rsidRPr="00AB7CCA">
        <w:rPr>
          <w:rFonts w:cs="Courier New"/>
          <w:szCs w:val="20"/>
        </w:rPr>
        <w:t>if(</w:t>
      </w:r>
      <w:proofErr w:type="spellStart"/>
      <w:proofErr w:type="gramEnd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75D003B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{</w:t>
      </w:r>
    </w:p>
    <w:p w14:paraId="482B60C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432C1E9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{</w:t>
      </w:r>
    </w:p>
    <w:p w14:paraId="0E9E431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880F16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35BA7FD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4EC66EFC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{</w:t>
      </w:r>
    </w:p>
    <w:p w14:paraId="2D9C8F4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6A30F5B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</w:t>
      </w:r>
      <w:r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3509C9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695396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}</w:t>
      </w:r>
    </w:p>
    <w:p w14:paraId="55E19BB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else</w:t>
      </w:r>
    </w:p>
    <w:p w14:paraId="4B20DE2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{</w:t>
      </w:r>
    </w:p>
    <w:p w14:paraId="46F864D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"SELECT * FROM BARANG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4241C66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7064402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int ctr = 1;</w:t>
      </w:r>
    </w:p>
    <w:p w14:paraId="50FD9B2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C367E4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{</w:t>
      </w:r>
    </w:p>
    <w:p w14:paraId="4197A32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ctr++;</w:t>
      </w:r>
    </w:p>
    <w:p w14:paraId="715B6AA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5B16A3A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0159576E" w14:textId="281828D3" w:rsidR="00AB3EF4" w:rsidRPr="00F251D4" w:rsidRDefault="00AB3EF4" w:rsidP="00F251D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  <w:r w:rsidRPr="00F251D4">
        <w:rPr>
          <w:rFonts w:cs="Courier New"/>
          <w:szCs w:val="20"/>
        </w:rPr>
        <w:t>}</w:t>
      </w:r>
    </w:p>
    <w:p w14:paraId="17B4B6BA" w14:textId="77777777" w:rsidR="00A15E2A" w:rsidRPr="00C5761B" w:rsidRDefault="00A15E2A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>Segment pr</w:t>
      </w:r>
      <w:r>
        <w:rPr>
          <w:rFonts w:ascii="Times New Roman" w:hAnsi="Times New Roman"/>
          <w:b/>
          <w:bCs/>
          <w:sz w:val="24"/>
          <w:szCs w:val="24"/>
        </w:rPr>
        <w:t xml:space="preserve">ogram 4.5 load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7966B349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360F48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034A001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48F349C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3861363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1)</w:t>
      </w:r>
    </w:p>
    <w:p w14:paraId="04691F2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4FDC6F0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569C86A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4DE5D0F0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UPPER(NAMA_BARANG)</w:t>
      </w:r>
    </w:p>
    <w:p w14:paraId="048D6A1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</w:p>
    <w:p w14:paraId="402BEB9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like '%{</w:t>
      </w:r>
      <w:proofErr w:type="spellStart"/>
      <w:proofErr w:type="gramStart"/>
      <w:r w:rsidRPr="00AB7CCA">
        <w:rPr>
          <w:rFonts w:cs="Courier New"/>
          <w:szCs w:val="20"/>
        </w:rPr>
        <w:t>tbsearch.Text.ToUpper</w:t>
      </w:r>
      <w:proofErr w:type="spellEnd"/>
      <w:proofErr w:type="gram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FF8F32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3C94814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830222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599A6C0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142F6E8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AAF57E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33CB26B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1399C59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0D3E6D7B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EFAB49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"SELECT * FROM BARANG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2EDF0F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5D415EA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6C5FBD89" w14:textId="43B1789F" w:rsidR="00AB3EF4" w:rsidRPr="00A15E2A" w:rsidRDefault="00AB3EF4" w:rsidP="00A15E2A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2FF713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34A0C5E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16D640F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3487D14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5973459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3641745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081825B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2)</w:t>
      </w:r>
    </w:p>
    <w:p w14:paraId="216A97BF" w14:textId="0A6D32B9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5F80AFB8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rPr>
          <w:rFonts w:cs="Courier New"/>
          <w:szCs w:val="20"/>
        </w:rPr>
      </w:pPr>
      <w:r w:rsidRPr="004F7F7A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4F7F7A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4F7F7A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4F7F7A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1A3F9736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114C46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36457DE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2FB75F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3EA1C7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6751D0F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48CBBE7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4B56064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3E3B12E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B51FF1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13B3EBE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86DA89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21E9F1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6EE98B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"SELECT * FROM BARANG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A64C03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762F498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0F25E0A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3B27F0C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064D168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56651147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7E54B66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12E6263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225510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3479307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}</w:t>
      </w:r>
    </w:p>
    <w:p w14:paraId="284549C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052C3D8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else</w:t>
      </w:r>
    </w:p>
    <w:p w14:paraId="6B8D7A87" w14:textId="0D7404B2" w:rsidR="00AB3EF4" w:rsidRPr="00A15E2A" w:rsidRDefault="00AB3EF4" w:rsidP="00A15E2A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</w:p>
    <w:p w14:paraId="2DA272B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if(</w:t>
      </w:r>
      <w:proofErr w:type="spellStart"/>
      <w:proofErr w:type="gramEnd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4C17E96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4C6268EA" w14:textId="36E4D976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6378A567" w14:textId="77777777" w:rsidR="000023E3" w:rsidRDefault="000023E3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6C44B49E" w14:textId="7CB26925" w:rsidR="00A15E2A" w:rsidRPr="000023E3" w:rsidRDefault="00A15E2A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765FB7F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12077B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659D4EF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[kat]}' AND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5EEB4F5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0450A9B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58C49F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11FD88A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467144C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0268E17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C9E2AC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2ADD10D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7DDC813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0F56A3A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09D1904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4799576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60BBC3B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1E4F48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6289F4A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617B7D8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598BECE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680D191C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r>
        <w:rPr>
          <w:rFonts w:cs="Courier New"/>
          <w:szCs w:val="20"/>
        </w:rPr>
        <w:t xml:space="preserve"> </w:t>
      </w:r>
    </w:p>
    <w:p w14:paraId="59893F4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014D8D85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173ACB0F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458CCA9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454463B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6BB28B2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3B91DE1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</w:p>
    <w:p w14:paraId="660200B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75E2E0B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1BD4DEE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5078CDF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1)</w:t>
      </w:r>
    </w:p>
    <w:p w14:paraId="45833CF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56C7030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2BCC3D4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5585BF5" w14:textId="050AB3C0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70DCE3B1" w14:textId="77777777" w:rsidR="000023E3" w:rsidRDefault="000023E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069E8C25" w14:textId="6518024C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39CCAD8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</w:p>
    <w:p w14:paraId="7C2AFB7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$"SELECT * FROM BARANG WHERE </w:t>
      </w:r>
    </w:p>
    <w:p w14:paraId="17FE377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AND UPPER(NAMA_BARANG) like </w:t>
      </w:r>
    </w:p>
    <w:p w14:paraId="0EA26FE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'%{</w:t>
      </w:r>
      <w:proofErr w:type="spellStart"/>
      <w:proofErr w:type="gramStart"/>
      <w:r w:rsidRPr="00AB7CCA">
        <w:rPr>
          <w:rFonts w:cs="Courier New"/>
          <w:szCs w:val="20"/>
        </w:rPr>
        <w:t>tbsearch.Text.ToUpper</w:t>
      </w:r>
      <w:proofErr w:type="spellEnd"/>
      <w:proofErr w:type="gram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</w:p>
    <w:p w14:paraId="08ACAA9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spellEnd"/>
      <w:proofErr w:type="gramEnd"/>
      <w:r w:rsidRPr="00AB7CCA">
        <w:rPr>
          <w:rFonts w:cs="Courier New"/>
          <w:szCs w:val="20"/>
        </w:rPr>
        <w:t>);</w:t>
      </w:r>
    </w:p>
    <w:p w14:paraId="631863D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</w:p>
    <w:p w14:paraId="39BB809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69418F0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6057CC2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233F828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568056A1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14883E8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49D45574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1DF1FC0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17D1F613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6CD9EAF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7F185BD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64897F4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9E5D8F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51C01D7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52384E5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522BBE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308F1AE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</w:p>
    <w:p w14:paraId="7D08F50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 xml:space="preserve">$"SELECT * FROM BARANG WHERE </w:t>
      </w:r>
    </w:p>
    <w:p w14:paraId="5BACDBD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spellEnd"/>
      <w:proofErr w:type="gramEnd"/>
      <w:r w:rsidRPr="00AB7CCA">
        <w:rPr>
          <w:rFonts w:cs="Courier New"/>
          <w:szCs w:val="20"/>
        </w:rPr>
        <w:t>);</w:t>
      </w:r>
    </w:p>
    <w:p w14:paraId="117AC045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</w:p>
    <w:p w14:paraId="2D2EBF8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75767B2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5D60651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5612BAA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278FABA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4DB9F43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71DB0984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B0912D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2624FF73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7468B8E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708AD68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1955CEA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BE5475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5EDAA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39BEFD3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6F046F4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182F051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gramStart"/>
      <w:r w:rsidRPr="00AB7CCA">
        <w:rPr>
          <w:rFonts w:cs="Courier New"/>
          <w:szCs w:val="20"/>
        </w:rPr>
        <w:t>}else</w:t>
      </w:r>
      <w:proofErr w:type="gramEnd"/>
      <w:r w:rsidRPr="00AB7CCA">
        <w:rPr>
          <w:rFonts w:cs="Courier New"/>
          <w:szCs w:val="20"/>
        </w:rPr>
        <w:t xml:space="preserve">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2)</w:t>
      </w:r>
    </w:p>
    <w:p w14:paraId="5EE3F416" w14:textId="77777777" w:rsidR="00AB3EF4" w:rsidRPr="008D1611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6A17E5E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proofErr w:type="gramStart"/>
      <w:r w:rsidRPr="00AB7CCA">
        <w:rPr>
          <w:rFonts w:cs="Courier New"/>
          <w:szCs w:val="20"/>
        </w:rPr>
        <w:t>tbsearch.Text.Length</w:t>
      </w:r>
      <w:proofErr w:type="spellEnd"/>
      <w:proofErr w:type="gramEnd"/>
      <w:r w:rsidRPr="00AB7CCA">
        <w:rPr>
          <w:rFonts w:cs="Courier New"/>
          <w:szCs w:val="20"/>
        </w:rPr>
        <w:t xml:space="preserve"> &gt; 0)</w:t>
      </w:r>
    </w:p>
    <w:p w14:paraId="31DCB18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7A94631C" w14:textId="7227A5DF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76134C7A" w14:textId="5D69D6E2" w:rsidR="00F76B59" w:rsidRDefault="00F76B59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406591F7" w14:textId="139D7FDC" w:rsidR="00F76B59" w:rsidRDefault="00F76B59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419BF2D0" w14:textId="77777777" w:rsidR="000023E3" w:rsidRDefault="000023E3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1C3EC735" w14:textId="040B53D6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4D7FACF7" w14:textId="5E25FB54" w:rsidR="00F76B59" w:rsidRPr="00F76B59" w:rsidRDefault="00AB3EF4" w:rsidP="00F76B59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[kat]}' AND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2B0440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5F2F1C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2D77B1D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63EF153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 xml:space="preserve">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660EE0EF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</w:t>
      </w:r>
      <w:proofErr w:type="gramStart"/>
      <w:r w:rsidRPr="00AB7CCA">
        <w:rPr>
          <w:rFonts w:cs="Courier New"/>
          <w:szCs w:val="20"/>
        </w:rPr>
        <w:t>String(</w:t>
      </w:r>
      <w:proofErr w:type="gramEnd"/>
      <w:r w:rsidRPr="00AB7CCA">
        <w:rPr>
          <w:rFonts w:cs="Courier New"/>
          <w:szCs w:val="20"/>
        </w:rPr>
        <w:t>Encoding.UTF8.GetString((byte[])(re</w:t>
      </w:r>
    </w:p>
    <w:p w14:paraId="63D822D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</w:t>
      </w:r>
      <w:proofErr w:type="gramEnd"/>
      <w:r w:rsidRPr="00AB7CCA">
        <w:rPr>
          <w:rFonts w:cs="Courier New"/>
          <w:szCs w:val="20"/>
        </w:rPr>
        <w:t>6])));</w:t>
      </w:r>
    </w:p>
    <w:p w14:paraId="75BE63A8" w14:textId="77777777" w:rsidR="00AB3EF4" w:rsidRDefault="00AB3EF4" w:rsidP="00AB3EF4">
      <w:pPr>
        <w:pStyle w:val="STTSSegmenProgramContent"/>
        <w:numPr>
          <w:ilvl w:val="0"/>
          <w:numId w:val="0"/>
        </w:numPr>
        <w:ind w:left="624"/>
        <w:rPr>
          <w:rFonts w:cs="Courier New"/>
          <w:szCs w:val="20"/>
        </w:rPr>
      </w:pPr>
    </w:p>
    <w:p w14:paraId="24020909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D217269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072F25AD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36C51752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421C647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</w:t>
      </w:r>
      <w:proofErr w:type="gramStart"/>
      <w:r w:rsidRPr="00AB7CCA">
        <w:rPr>
          <w:rFonts w:cs="Courier New"/>
          <w:szCs w:val="20"/>
        </w:rPr>
        <w:t>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proofErr w:type="gram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5647854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10D17A7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4F5325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43E4DB5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11D9401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.Open</w:t>
      </w:r>
      <w:proofErr w:type="spellEnd"/>
      <w:r w:rsidRPr="00AB7CCA">
        <w:rPr>
          <w:rFonts w:cs="Courier New"/>
          <w:szCs w:val="20"/>
        </w:rPr>
        <w:t>();</w:t>
      </w:r>
    </w:p>
    <w:p w14:paraId="567B817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proofErr w:type="gram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5B21F83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proofErr w:type="gramStart"/>
      <w:r w:rsidRPr="00AB7CCA">
        <w:rPr>
          <w:rFonts w:cs="Courier New"/>
          <w:szCs w:val="20"/>
        </w:rPr>
        <w:t>cmd.ExecuteReader</w:t>
      </w:r>
      <w:proofErr w:type="spellEnd"/>
      <w:proofErr w:type="gramEnd"/>
      <w:r w:rsidRPr="00AB7CCA">
        <w:rPr>
          <w:rFonts w:cs="Courier New"/>
          <w:szCs w:val="20"/>
        </w:rPr>
        <w:t>();</w:t>
      </w:r>
    </w:p>
    <w:p w14:paraId="413CFF5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while (</w:t>
      </w:r>
      <w:proofErr w:type="spellStart"/>
      <w:proofErr w:type="gramStart"/>
      <w:r w:rsidRPr="00AB7CCA">
        <w:rPr>
          <w:rFonts w:cs="Courier New"/>
          <w:szCs w:val="20"/>
        </w:rPr>
        <w:t>reader.Read</w:t>
      </w:r>
      <w:proofErr w:type="spellEnd"/>
      <w:proofErr w:type="gramEnd"/>
      <w:r w:rsidRPr="00AB7CCA">
        <w:rPr>
          <w:rFonts w:cs="Courier New"/>
          <w:szCs w:val="20"/>
        </w:rPr>
        <w:t>())</w:t>
      </w:r>
    </w:p>
    <w:p w14:paraId="5C1DB6B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{</w:t>
      </w:r>
    </w:p>
    <w:p w14:paraId="7AF7E7E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>
        <w:rPr>
          <w:rFonts w:cs="Courier New"/>
          <w:szCs w:val="20"/>
        </w:rPr>
        <w:t xml:space="preserve">      </w:t>
      </w:r>
      <w:proofErr w:type="gramStart"/>
      <w:r w:rsidRPr="00AB7CCA">
        <w:rPr>
          <w:rFonts w:cs="Courier New"/>
          <w:szCs w:val="20"/>
        </w:rPr>
        <w:t>byte[</w:t>
      </w:r>
      <w:proofErr w:type="gramEnd"/>
      <w:r w:rsidRPr="00AB7CCA">
        <w:rPr>
          <w:rFonts w:cs="Courier New"/>
          <w:szCs w:val="20"/>
        </w:rPr>
        <w:t>]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13880C5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gramStart"/>
      <w:r w:rsidRPr="00AB7CCA">
        <w:rPr>
          <w:rFonts w:cs="Courier New"/>
          <w:szCs w:val="20"/>
        </w:rPr>
        <w:t>Barang(</w:t>
      </w:r>
      <w:proofErr w:type="gramEnd"/>
      <w:r w:rsidRPr="00AB7CCA">
        <w:rPr>
          <w:rFonts w:cs="Courier New"/>
          <w:szCs w:val="20"/>
        </w:rPr>
        <w:t>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654F336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2A74250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44BC536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proofErr w:type="gramStart"/>
      <w:r w:rsidRPr="00AB7CCA">
        <w:rPr>
          <w:rFonts w:cs="Courier New"/>
          <w:szCs w:val="20"/>
        </w:rPr>
        <w:t>conn.conn</w:t>
      </w:r>
      <w:proofErr w:type="gramEnd"/>
      <w:r w:rsidRPr="00AB7CCA">
        <w:rPr>
          <w:rFonts w:cs="Courier New"/>
          <w:szCs w:val="20"/>
        </w:rPr>
        <w:t>.Close</w:t>
      </w:r>
      <w:proofErr w:type="spellEnd"/>
      <w:r w:rsidRPr="00AB7CCA">
        <w:rPr>
          <w:rFonts w:cs="Courier New"/>
          <w:szCs w:val="20"/>
        </w:rPr>
        <w:t>();</w:t>
      </w:r>
    </w:p>
    <w:p w14:paraId="07D79D0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}</w:t>
      </w:r>
    </w:p>
    <w:p w14:paraId="75B0323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038360E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</w:t>
      </w:r>
      <w:proofErr w:type="spellStart"/>
      <w:proofErr w:type="gramStart"/>
      <w:r w:rsidRPr="00AB7CCA">
        <w:rPr>
          <w:rFonts w:cs="Courier New"/>
          <w:szCs w:val="20"/>
        </w:rPr>
        <w:t>loadBarangScreen</w:t>
      </w:r>
      <w:proofErr w:type="spellEnd"/>
      <w:r w:rsidRPr="00AB7CCA">
        <w:rPr>
          <w:rFonts w:cs="Courier New"/>
          <w:szCs w:val="20"/>
        </w:rPr>
        <w:t>(</w:t>
      </w:r>
      <w:proofErr w:type="gramEnd"/>
      <w:r w:rsidRPr="00AB7CCA">
        <w:rPr>
          <w:rFonts w:cs="Courier New"/>
          <w:szCs w:val="20"/>
        </w:rPr>
        <w:t>);</w:t>
      </w:r>
    </w:p>
    <w:p w14:paraId="6229D170" w14:textId="77777777" w:rsidR="00AB3EF4" w:rsidRPr="00AD383F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</w:t>
      </w:r>
      <w:proofErr w:type="spellStart"/>
      <w:proofErr w:type="gramStart"/>
      <w:r w:rsidRPr="00AB7CCA">
        <w:rPr>
          <w:rFonts w:cs="Courier New"/>
          <w:szCs w:val="20"/>
        </w:rPr>
        <w:t>nextbtn.IsEnabled</w:t>
      </w:r>
      <w:proofErr w:type="spellEnd"/>
      <w:proofErr w:type="gramEnd"/>
      <w:r w:rsidRPr="00AB7CCA">
        <w:rPr>
          <w:rFonts w:cs="Courier New"/>
          <w:szCs w:val="20"/>
        </w:rPr>
        <w:t xml:space="preserve"> = true;</w:t>
      </w:r>
    </w:p>
    <w:p w14:paraId="7954AD1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>
        <w:rPr>
          <w:rFonts w:cs="Courier New"/>
          <w:szCs w:val="20"/>
        </w:rPr>
        <w:t xml:space="preserve">            </w:t>
      </w:r>
      <w:proofErr w:type="gramStart"/>
      <w:r>
        <w:rPr>
          <w:rFonts w:cs="Courier New"/>
          <w:szCs w:val="20"/>
        </w:rPr>
        <w:t>if(</w:t>
      </w:r>
      <w:proofErr w:type="spellStart"/>
      <w:proofErr w:type="gramEnd"/>
      <w:r>
        <w:rPr>
          <w:rFonts w:cs="Courier New"/>
          <w:szCs w:val="20"/>
        </w:rPr>
        <w:t>indexingItem</w:t>
      </w:r>
      <w:proofErr w:type="spellEnd"/>
      <w:r>
        <w:rPr>
          <w:rFonts w:cs="Courier New"/>
          <w:szCs w:val="20"/>
        </w:rPr>
        <w:t xml:space="preserve"> </w:t>
      </w:r>
      <w:r w:rsidRPr="00AB7CCA">
        <w:rPr>
          <w:rFonts w:cs="Courier New"/>
          <w:szCs w:val="20"/>
        </w:rPr>
        <w:t xml:space="preserve">== </w:t>
      </w:r>
      <w:proofErr w:type="spellStart"/>
      <w:r w:rsidRPr="00AB7CCA">
        <w:rPr>
          <w:rFonts w:cs="Courier New"/>
          <w:szCs w:val="20"/>
        </w:rPr>
        <w:t>Math.Ceiling</w:t>
      </w:r>
      <w:proofErr w:type="spellEnd"/>
      <w:r w:rsidRPr="00AB7CCA">
        <w:rPr>
          <w:rFonts w:cs="Courier New"/>
          <w:szCs w:val="20"/>
        </w:rPr>
        <w:t>(</w:t>
      </w:r>
      <w:proofErr w:type="spellStart"/>
      <w:r w:rsidRPr="00AB7CCA">
        <w:rPr>
          <w:rFonts w:cs="Courier New"/>
          <w:szCs w:val="20"/>
        </w:rPr>
        <w:t>Convert.ToDouble</w:t>
      </w:r>
      <w:proofErr w:type="spellEnd"/>
      <w:r w:rsidRPr="00AB7CCA">
        <w:rPr>
          <w:rFonts w:cs="Courier New"/>
          <w:szCs w:val="20"/>
        </w:rPr>
        <w:t>(</w:t>
      </w:r>
      <w:proofErr w:type="spellStart"/>
      <w:r w:rsidRPr="00AB7CCA">
        <w:rPr>
          <w:rFonts w:cs="Courier New"/>
          <w:szCs w:val="20"/>
        </w:rPr>
        <w:t>barangList.Count</w:t>
      </w:r>
      <w:proofErr w:type="spellEnd"/>
      <w:r w:rsidRPr="00AB7CCA">
        <w:rPr>
          <w:rFonts w:cs="Courier New"/>
          <w:szCs w:val="20"/>
        </w:rPr>
        <w:t>() / 8)))</w:t>
      </w:r>
    </w:p>
    <w:p w14:paraId="40826CA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</w:p>
    <w:p w14:paraId="668E4BC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AB7CCA">
        <w:rPr>
          <w:rFonts w:cs="Courier New"/>
          <w:szCs w:val="20"/>
        </w:rPr>
        <w:t>nextbtn.IsEnabled</w:t>
      </w:r>
      <w:proofErr w:type="spellEnd"/>
      <w:proofErr w:type="gramEnd"/>
      <w:r w:rsidRPr="00AB7CCA">
        <w:rPr>
          <w:rFonts w:cs="Courier New"/>
          <w:szCs w:val="20"/>
        </w:rPr>
        <w:t xml:space="preserve"> = false;</w:t>
      </w:r>
    </w:p>
    <w:p w14:paraId="7BFD213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38EF858F" w14:textId="089153DC" w:rsidR="00AB3EF4" w:rsidRPr="00AB7CCA" w:rsidRDefault="00AB3EF4" w:rsidP="00F76B59">
      <w:pPr>
        <w:pStyle w:val="STTSSegmenProgramContent"/>
        <w:numPr>
          <w:ilvl w:val="0"/>
          <w:numId w:val="0"/>
        </w:numPr>
        <w:ind w:left="624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</w:t>
      </w:r>
    </w:p>
    <w:p w14:paraId="57E3854E" w14:textId="777A724C" w:rsidR="00AB3EF4" w:rsidRDefault="00AB3EF4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34A2C339" w14:textId="77777777" w:rsidR="000023E3" w:rsidRDefault="000023E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2F7FCDF6" w14:textId="63282A89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4E7DF0A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if (</w:t>
      </w:r>
      <w:proofErr w:type="spellStart"/>
      <w:r w:rsidRPr="00AB7CCA">
        <w:rPr>
          <w:rFonts w:cs="Courier New"/>
          <w:szCs w:val="20"/>
        </w:rPr>
        <w:t>indexingItem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508719E7" w14:textId="77777777" w:rsidR="00AB3EF4" w:rsidRPr="008D1611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  <w:r w:rsidRPr="008D1611">
        <w:rPr>
          <w:rFonts w:cs="Courier New"/>
          <w:szCs w:val="20"/>
        </w:rPr>
        <w:t xml:space="preserve">             </w:t>
      </w:r>
    </w:p>
    <w:p w14:paraId="69F992D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</w:t>
      </w:r>
      <w:proofErr w:type="spellStart"/>
      <w:r w:rsidRPr="00AB7CCA">
        <w:rPr>
          <w:rFonts w:cs="Courier New"/>
          <w:szCs w:val="20"/>
        </w:rPr>
        <w:t>prevButton.IsEnabled</w:t>
      </w:r>
      <w:proofErr w:type="spellEnd"/>
      <w:r w:rsidRPr="00AB7CCA">
        <w:rPr>
          <w:rFonts w:cs="Courier New"/>
          <w:szCs w:val="20"/>
        </w:rPr>
        <w:t xml:space="preserve"> = false;</w:t>
      </w:r>
    </w:p>
    <w:p w14:paraId="268295A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}</w:t>
      </w:r>
    </w:p>
    <w:p w14:paraId="3B5FD297" w14:textId="51CB3B0E" w:rsidR="00AB3EF4" w:rsidRDefault="00AB3EF4" w:rsidP="00BF050D">
      <w:pPr>
        <w:ind w:firstLine="0"/>
        <w:rPr>
          <w:b/>
          <w:bCs/>
          <w:szCs w:val="24"/>
        </w:rPr>
      </w:pPr>
    </w:p>
    <w:p w14:paraId="7CA55688" w14:textId="7B5EAEE8" w:rsidR="00F76B59" w:rsidRDefault="00F76B59" w:rsidP="00F251D4">
      <w:pPr>
        <w:ind w:firstLine="709"/>
        <w:rPr>
          <w:szCs w:val="24"/>
        </w:rPr>
      </w:pPr>
      <w:r>
        <w:rPr>
          <w:szCs w:val="24"/>
        </w:rPr>
        <w:t xml:space="preserve">Page home user pada </w:t>
      </w:r>
      <w:proofErr w:type="spellStart"/>
      <w:r>
        <w:rPr>
          <w:szCs w:val="24"/>
        </w:rPr>
        <w:t>bagian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Ketika di </w:t>
      </w:r>
      <w:proofErr w:type="spellStart"/>
      <w:r>
        <w:rPr>
          <w:szCs w:val="24"/>
        </w:rPr>
        <w:t>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dialihkan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add to cart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menambahkan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cart</w:t>
      </w:r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serta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tombol</w:t>
      </w:r>
      <w:proofErr w:type="spellEnd"/>
      <w:r w:rsidR="006A39A9">
        <w:rPr>
          <w:szCs w:val="24"/>
        </w:rPr>
        <w:t xml:space="preserve"> back to home </w:t>
      </w:r>
      <w:proofErr w:type="spellStart"/>
      <w:r w:rsidR="006A39A9">
        <w:rPr>
          <w:szCs w:val="24"/>
        </w:rPr>
        <w:t>untuk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kembali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ke</w:t>
      </w:r>
      <w:proofErr w:type="spellEnd"/>
      <w:r w:rsidR="006A39A9">
        <w:rPr>
          <w:szCs w:val="24"/>
        </w:rPr>
        <w:t xml:space="preserve"> home user. Di page </w:t>
      </w:r>
      <w:proofErr w:type="spellStart"/>
      <w:r w:rsidR="006A39A9">
        <w:rPr>
          <w:szCs w:val="24"/>
        </w:rPr>
        <w:t>ini</w:t>
      </w:r>
      <w:proofErr w:type="spellEnd"/>
      <w:r w:rsidR="006A39A9">
        <w:rPr>
          <w:szCs w:val="24"/>
        </w:rPr>
        <w:t xml:space="preserve"> user </w:t>
      </w:r>
      <w:proofErr w:type="spellStart"/>
      <w:r w:rsidR="006A39A9">
        <w:rPr>
          <w:szCs w:val="24"/>
        </w:rPr>
        <w:t>dapat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mengetahui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informasi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barang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seperti</w:t>
      </w:r>
      <w:proofErr w:type="spellEnd"/>
      <w:r w:rsidR="006A39A9">
        <w:rPr>
          <w:szCs w:val="24"/>
        </w:rPr>
        <w:t xml:space="preserve"> stock </w:t>
      </w:r>
      <w:proofErr w:type="spellStart"/>
      <w:r w:rsidR="006A39A9">
        <w:rPr>
          <w:szCs w:val="24"/>
        </w:rPr>
        <w:t>barang</w:t>
      </w:r>
      <w:proofErr w:type="spellEnd"/>
      <w:r w:rsidR="006A39A9">
        <w:rPr>
          <w:szCs w:val="24"/>
        </w:rPr>
        <w:t>.</w:t>
      </w:r>
    </w:p>
    <w:p w14:paraId="4ED81873" w14:textId="77777777" w:rsidR="006A39A9" w:rsidRPr="00F76B59" w:rsidRDefault="006A39A9" w:rsidP="00BF050D">
      <w:pPr>
        <w:ind w:firstLine="0"/>
        <w:rPr>
          <w:szCs w:val="24"/>
        </w:rPr>
      </w:pPr>
    </w:p>
    <w:p w14:paraId="48CC4950" w14:textId="77777777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60254C04" w14:textId="77777777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1E21A03" w14:textId="77777777" w:rsidR="00F76B59" w:rsidRPr="00B02084" w:rsidRDefault="00F76B59" w:rsidP="00FB2524">
      <w:pPr>
        <w:pStyle w:val="STTSSegmenProgramContent"/>
        <w:numPr>
          <w:ilvl w:val="0"/>
          <w:numId w:val="32"/>
        </w:numPr>
        <w:ind w:left="616" w:hanging="616"/>
      </w:pPr>
      <w:r w:rsidRPr="00B02084">
        <w:t xml:space="preserve">string temp = </w:t>
      </w:r>
      <w:proofErr w:type="spellStart"/>
      <w:proofErr w:type="gramStart"/>
      <w:r w:rsidRPr="00B02084">
        <w:t>lbldetail.Content.ToString</w:t>
      </w:r>
      <w:proofErr w:type="spellEnd"/>
      <w:proofErr w:type="gramEnd"/>
      <w:r w:rsidRPr="00B02084">
        <w:t>();</w:t>
      </w:r>
    </w:p>
    <w:p w14:paraId="2A0C8F6D" w14:textId="77777777" w:rsidR="00F76B59" w:rsidRPr="00B02084" w:rsidRDefault="00F76B59" w:rsidP="00F76B59">
      <w:pPr>
        <w:pStyle w:val="STTSSegmenProgramContent"/>
      </w:pPr>
      <w:proofErr w:type="spellStart"/>
      <w:proofErr w:type="gramStart"/>
      <w:r w:rsidRPr="00B02084">
        <w:t>conn.conn</w:t>
      </w:r>
      <w:proofErr w:type="gramEnd"/>
      <w:r w:rsidRPr="00B02084">
        <w:t>.Open</w:t>
      </w:r>
      <w:proofErr w:type="spellEnd"/>
      <w:r w:rsidRPr="00B02084">
        <w:t>();</w:t>
      </w:r>
    </w:p>
    <w:p w14:paraId="3EE71420" w14:textId="77777777" w:rsidR="00F76B59" w:rsidRPr="00B02084" w:rsidRDefault="00F76B59" w:rsidP="00F76B59">
      <w:pPr>
        <w:pStyle w:val="STTSSegmenProgramContent"/>
      </w:pPr>
      <w:r w:rsidRPr="00B02084">
        <w:t xml:space="preserve">int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41FBED10" w14:textId="77777777" w:rsidR="00F76B59" w:rsidRPr="00B02084" w:rsidRDefault="00F76B59" w:rsidP="00F76B59">
      <w:pPr>
        <w:pStyle w:val="STTSSegmenProgramContent"/>
      </w:pPr>
      <w:proofErr w:type="spellStart"/>
      <w:r w:rsidRPr="00B02084">
        <w:t>MySqlCommand</w:t>
      </w:r>
      <w:proofErr w:type="spellEnd"/>
      <w:r w:rsidRPr="00B02084">
        <w:t xml:space="preserve">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proofErr w:type="gramStart"/>
      <w:r w:rsidRPr="00B02084">
        <w:t>MySqlCommand</w:t>
      </w:r>
      <w:proofErr w:type="spellEnd"/>
      <w:r w:rsidRPr="00B02084">
        <w:t>(</w:t>
      </w:r>
      <w:proofErr w:type="gramEnd"/>
      <w:r w:rsidRPr="00B02084">
        <w:t xml:space="preserve">$"SELECT ID FROM BARANG WHERE NAMA_BARANG = '{temp}'", </w:t>
      </w:r>
      <w:proofErr w:type="spellStart"/>
      <w:r w:rsidRPr="00B02084">
        <w:t>conn.conn</w:t>
      </w:r>
      <w:proofErr w:type="spellEnd"/>
      <w:r w:rsidRPr="00B02084">
        <w:t>);</w:t>
      </w:r>
    </w:p>
    <w:p w14:paraId="78C245B1" w14:textId="77777777" w:rsidR="00F76B59" w:rsidRPr="00B02084" w:rsidRDefault="00F76B59" w:rsidP="00F76B59">
      <w:pPr>
        <w:pStyle w:val="STTSSegmenProgramContent"/>
      </w:pPr>
    </w:p>
    <w:p w14:paraId="4FF8910F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r w:rsidRPr="00B02084">
        <w:t>MySqlDataReader</w:t>
      </w:r>
      <w:proofErr w:type="spellEnd"/>
      <w:r w:rsidRPr="00B02084">
        <w:t xml:space="preserve"> reader = </w:t>
      </w:r>
      <w:proofErr w:type="spellStart"/>
      <w:proofErr w:type="gramStart"/>
      <w:r w:rsidRPr="00B02084">
        <w:t>cmd.ExecuteReader</w:t>
      </w:r>
      <w:proofErr w:type="spellEnd"/>
      <w:proofErr w:type="gramEnd"/>
      <w:r w:rsidRPr="00B02084">
        <w:t>();</w:t>
      </w:r>
    </w:p>
    <w:p w14:paraId="0DE1CCBC" w14:textId="77777777" w:rsidR="00F76B59" w:rsidRPr="00B02084" w:rsidRDefault="00F76B59" w:rsidP="00F76B59">
      <w:pPr>
        <w:pStyle w:val="STTSSegmenProgramContent"/>
      </w:pPr>
      <w:r w:rsidRPr="00B02084">
        <w:t xml:space="preserve">            while(</w:t>
      </w:r>
      <w:proofErr w:type="spellStart"/>
      <w:proofErr w:type="gramStart"/>
      <w:r w:rsidRPr="00B02084">
        <w:t>reader.Read</w:t>
      </w:r>
      <w:proofErr w:type="spellEnd"/>
      <w:proofErr w:type="gramEnd"/>
      <w:r w:rsidRPr="00B02084">
        <w:t>())</w:t>
      </w:r>
    </w:p>
    <w:p w14:paraId="2A780B6F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5A5B7192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Convert.ToInt32(reader[0</w:t>
      </w:r>
      <w:proofErr w:type="gramStart"/>
      <w:r w:rsidRPr="00B02084">
        <w:t>].</w:t>
      </w:r>
      <w:proofErr w:type="spellStart"/>
      <w:r w:rsidRPr="00B02084">
        <w:t>ToString</w:t>
      </w:r>
      <w:proofErr w:type="spellEnd"/>
      <w:proofErr w:type="gramEnd"/>
      <w:r w:rsidRPr="00B02084">
        <w:t>());</w:t>
      </w:r>
    </w:p>
    <w:p w14:paraId="0120DC7D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64B750D8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proofErr w:type="gramStart"/>
      <w:r w:rsidRPr="00B02084">
        <w:t>conn.conn</w:t>
      </w:r>
      <w:proofErr w:type="gramEnd"/>
      <w:r w:rsidRPr="00B02084">
        <w:t>.Close</w:t>
      </w:r>
      <w:proofErr w:type="spellEnd"/>
      <w:r w:rsidRPr="00B02084">
        <w:t>();</w:t>
      </w:r>
    </w:p>
    <w:p w14:paraId="67A55977" w14:textId="77777777" w:rsidR="00F76B59" w:rsidRPr="00B02084" w:rsidRDefault="00F76B59" w:rsidP="00F76B59">
      <w:pPr>
        <w:pStyle w:val="STTSSegmenProgramContent"/>
      </w:pPr>
    </w:p>
    <w:p w14:paraId="4D661E38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proofErr w:type="gramStart"/>
      <w:r w:rsidRPr="00B02084">
        <w:t>conn.conn</w:t>
      </w:r>
      <w:proofErr w:type="gramEnd"/>
      <w:r w:rsidRPr="00B02084">
        <w:t>.Open</w:t>
      </w:r>
      <w:proofErr w:type="spellEnd"/>
      <w:r w:rsidRPr="00B02084">
        <w:t>();</w:t>
      </w:r>
    </w:p>
    <w:p w14:paraId="61A22B13" w14:textId="77777777" w:rsidR="00F76B59" w:rsidRPr="00B02084" w:rsidRDefault="00F76B59" w:rsidP="00F76B59">
      <w:pPr>
        <w:pStyle w:val="STTSSegmenProgramContent"/>
      </w:pPr>
    </w:p>
    <w:p w14:paraId="255B64DA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proofErr w:type="gramStart"/>
      <w:r w:rsidRPr="00B02084">
        <w:t>MySqlCommand</w:t>
      </w:r>
      <w:proofErr w:type="spellEnd"/>
      <w:r w:rsidRPr="00B02084">
        <w:t>(</w:t>
      </w:r>
      <w:proofErr w:type="gramEnd"/>
      <w:r w:rsidRPr="00B02084">
        <w:t>$"SELECT ID_BARANG FROM CART WHERE USERNAME='{</w:t>
      </w:r>
      <w:proofErr w:type="spellStart"/>
      <w:r w:rsidRPr="00B02084">
        <w:t>user.username</w:t>
      </w:r>
      <w:proofErr w:type="spellEnd"/>
      <w:r w:rsidRPr="00B02084">
        <w:t xml:space="preserve">}'", </w:t>
      </w:r>
      <w:proofErr w:type="spellStart"/>
      <w:r w:rsidRPr="00B02084">
        <w:t>conn.conn</w:t>
      </w:r>
      <w:proofErr w:type="spellEnd"/>
      <w:r w:rsidRPr="00B02084">
        <w:t>);</w:t>
      </w:r>
    </w:p>
    <w:p w14:paraId="5EBC03E8" w14:textId="77781252" w:rsidR="00F76B59" w:rsidRPr="006A39A9" w:rsidRDefault="00F76B59" w:rsidP="006A39A9">
      <w:pPr>
        <w:pStyle w:val="STTSSegmenProgramContent"/>
      </w:pPr>
      <w:r w:rsidRPr="00B02084">
        <w:t xml:space="preserve">            reader = </w:t>
      </w:r>
      <w:proofErr w:type="spellStart"/>
      <w:proofErr w:type="gramStart"/>
      <w:r w:rsidRPr="00B02084">
        <w:t>cmd.ExecuteReader</w:t>
      </w:r>
      <w:proofErr w:type="spellEnd"/>
      <w:proofErr w:type="gramEnd"/>
      <w:r w:rsidRPr="00B02084">
        <w:t>();</w:t>
      </w:r>
    </w:p>
    <w:p w14:paraId="6DEECF31" w14:textId="77777777" w:rsidR="00F76B59" w:rsidRPr="00B02084" w:rsidRDefault="00F76B59" w:rsidP="00F76B59">
      <w:pPr>
        <w:pStyle w:val="STTSSegmenProgramContent"/>
      </w:pPr>
      <w:r w:rsidRPr="00B02084">
        <w:t xml:space="preserve">            bool </w:t>
      </w:r>
      <w:proofErr w:type="spellStart"/>
      <w:r w:rsidRPr="00B02084">
        <w:t>isFound</w:t>
      </w:r>
      <w:proofErr w:type="spellEnd"/>
      <w:r w:rsidRPr="00B02084">
        <w:t xml:space="preserve"> = false;</w:t>
      </w:r>
    </w:p>
    <w:p w14:paraId="7D8F8AED" w14:textId="77777777" w:rsidR="00F76B59" w:rsidRPr="00B02084" w:rsidRDefault="00F76B59" w:rsidP="00F76B59">
      <w:pPr>
        <w:pStyle w:val="STTSSegmenProgramContent"/>
      </w:pPr>
      <w:r w:rsidRPr="00B02084">
        <w:t xml:space="preserve">            while(</w:t>
      </w:r>
      <w:proofErr w:type="spellStart"/>
      <w:proofErr w:type="gramStart"/>
      <w:r w:rsidRPr="00B02084">
        <w:t>reader.Read</w:t>
      </w:r>
      <w:proofErr w:type="spellEnd"/>
      <w:proofErr w:type="gramEnd"/>
      <w:r w:rsidRPr="00B02084">
        <w:t>())</w:t>
      </w:r>
    </w:p>
    <w:p w14:paraId="06D19751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31A6C396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gramStart"/>
      <w:r w:rsidRPr="00B02084">
        <w:t>if(</w:t>
      </w:r>
      <w:proofErr w:type="spellStart"/>
      <w:proofErr w:type="gramEnd"/>
      <w:r w:rsidRPr="00B02084">
        <w:t>idbrg</w:t>
      </w:r>
      <w:proofErr w:type="spellEnd"/>
      <w:r w:rsidRPr="00B02084">
        <w:t xml:space="preserve"> == Convert.ToInt32(reader[0].</w:t>
      </w:r>
      <w:proofErr w:type="spellStart"/>
      <w:r w:rsidRPr="00B02084">
        <w:t>ToString</w:t>
      </w:r>
      <w:proofErr w:type="spellEnd"/>
      <w:r w:rsidRPr="00B02084">
        <w:t>()))</w:t>
      </w:r>
    </w:p>
    <w:p w14:paraId="65AA1E11" w14:textId="77777777" w:rsidR="00F76B59" w:rsidRPr="00B02084" w:rsidRDefault="00F76B59" w:rsidP="00F76B59">
      <w:pPr>
        <w:pStyle w:val="STTSSegmenProgramContent"/>
      </w:pPr>
      <w:r w:rsidRPr="00B02084">
        <w:t xml:space="preserve">                {</w:t>
      </w:r>
    </w:p>
    <w:p w14:paraId="4A506471" w14:textId="77777777" w:rsidR="00F76B59" w:rsidRPr="00B02084" w:rsidRDefault="00F76B59" w:rsidP="00F76B59">
      <w:pPr>
        <w:pStyle w:val="STTSSegmenProgramContent"/>
      </w:pPr>
      <w:r w:rsidRPr="00B02084">
        <w:t xml:space="preserve">                    </w:t>
      </w:r>
      <w:proofErr w:type="spellStart"/>
      <w:r w:rsidRPr="00B02084">
        <w:t>isFound</w:t>
      </w:r>
      <w:proofErr w:type="spellEnd"/>
      <w:r w:rsidRPr="00B02084">
        <w:t xml:space="preserve"> = true;</w:t>
      </w:r>
    </w:p>
    <w:p w14:paraId="092A1CF8" w14:textId="77777777" w:rsidR="00F76B59" w:rsidRPr="00B02084" w:rsidRDefault="00F76B59" w:rsidP="00F76B59">
      <w:pPr>
        <w:pStyle w:val="STTSSegmenProgramContent"/>
      </w:pPr>
      <w:r w:rsidRPr="00B02084">
        <w:t xml:space="preserve">                }</w:t>
      </w:r>
    </w:p>
    <w:p w14:paraId="2FA6085F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0F9BF9C9" w14:textId="77777777" w:rsidR="00F76B59" w:rsidRPr="00B02084" w:rsidRDefault="00F76B59" w:rsidP="00F76B59">
      <w:pPr>
        <w:pStyle w:val="STTSSegmenProgramContent"/>
      </w:pPr>
    </w:p>
    <w:p w14:paraId="6DCA3C41" w14:textId="5463BBDD" w:rsidR="00F76B59" w:rsidRDefault="00F76B59" w:rsidP="00F76B59">
      <w:pPr>
        <w:pStyle w:val="STTSSegmenProgramContent"/>
      </w:pPr>
      <w:r w:rsidRPr="00B02084">
        <w:t xml:space="preserve">            </w:t>
      </w:r>
      <w:proofErr w:type="spellStart"/>
      <w:proofErr w:type="gramStart"/>
      <w:r w:rsidRPr="00B02084">
        <w:t>conn.conn</w:t>
      </w:r>
      <w:proofErr w:type="gramEnd"/>
      <w:r w:rsidRPr="00B02084">
        <w:t>.Close</w:t>
      </w:r>
      <w:proofErr w:type="spellEnd"/>
      <w:r w:rsidRPr="00B02084">
        <w:t>();</w:t>
      </w:r>
    </w:p>
    <w:p w14:paraId="4A934806" w14:textId="77777777" w:rsidR="006A39A9" w:rsidRPr="00B02084" w:rsidRDefault="006A39A9" w:rsidP="006A39A9">
      <w:pPr>
        <w:pStyle w:val="STTSSegmenProgramContent"/>
        <w:numPr>
          <w:ilvl w:val="0"/>
          <w:numId w:val="0"/>
        </w:numPr>
        <w:ind w:left="624"/>
      </w:pPr>
    </w:p>
    <w:p w14:paraId="0F3EDAAF" w14:textId="77777777" w:rsidR="006A39A9" w:rsidRDefault="006A39A9" w:rsidP="006A39A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112AF2AB" w14:textId="77777777" w:rsidR="006A39A9" w:rsidRPr="00B02084" w:rsidRDefault="006A39A9" w:rsidP="006A39A9">
      <w:pPr>
        <w:pStyle w:val="STTSSegmenProgramContent"/>
        <w:numPr>
          <w:ilvl w:val="0"/>
          <w:numId w:val="0"/>
        </w:numPr>
        <w:ind w:left="624" w:hanging="624"/>
      </w:pPr>
    </w:p>
    <w:p w14:paraId="02767836" w14:textId="77777777" w:rsidR="00F76B59" w:rsidRPr="00B02084" w:rsidRDefault="00F76B59" w:rsidP="00F76B59">
      <w:pPr>
        <w:pStyle w:val="STTSSegmenProgramContent"/>
      </w:pPr>
    </w:p>
    <w:p w14:paraId="15EE66FE" w14:textId="77777777" w:rsidR="00F76B59" w:rsidRPr="00B02084" w:rsidRDefault="00F76B59" w:rsidP="00F76B59">
      <w:pPr>
        <w:pStyle w:val="STTSSegmenProgramContent"/>
      </w:pPr>
      <w:r w:rsidRPr="00B02084">
        <w:t xml:space="preserve">            if</w:t>
      </w:r>
      <w:proofErr w:type="gramStart"/>
      <w:r w:rsidRPr="00B02084">
        <w:t>(!</w:t>
      </w:r>
      <w:proofErr w:type="spellStart"/>
      <w:r w:rsidRPr="00B02084">
        <w:t>isFound</w:t>
      </w:r>
      <w:proofErr w:type="spellEnd"/>
      <w:proofErr w:type="gramEnd"/>
      <w:r w:rsidRPr="00B02084">
        <w:t>)</w:t>
      </w:r>
    </w:p>
    <w:p w14:paraId="75F1DAAA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5A5EAC09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proofErr w:type="gramStart"/>
      <w:r w:rsidRPr="00B02084">
        <w:t>conn.conn</w:t>
      </w:r>
      <w:proofErr w:type="gramEnd"/>
      <w:r w:rsidRPr="00B02084">
        <w:t>.Open</w:t>
      </w:r>
      <w:proofErr w:type="spellEnd"/>
      <w:r w:rsidRPr="00B02084">
        <w:t>();</w:t>
      </w:r>
    </w:p>
    <w:p w14:paraId="7CFAADE8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proofErr w:type="gramStart"/>
      <w:r w:rsidRPr="00B02084">
        <w:t>MySqlCommand</w:t>
      </w:r>
      <w:proofErr w:type="spellEnd"/>
      <w:r w:rsidRPr="00B02084">
        <w:t>(</w:t>
      </w:r>
      <w:proofErr w:type="gramEnd"/>
      <w:r w:rsidRPr="00B02084">
        <w:t>$"INSERT INTO CART VALUES('{</w:t>
      </w:r>
      <w:proofErr w:type="spellStart"/>
      <w:r w:rsidRPr="00B02084">
        <w:t>user.username</w:t>
      </w:r>
      <w:proofErr w:type="spellEnd"/>
      <w:r w:rsidRPr="00B02084">
        <w:t>}', {</w:t>
      </w:r>
      <w:proofErr w:type="spellStart"/>
      <w:r w:rsidRPr="00B02084">
        <w:t>idbrg</w:t>
      </w:r>
      <w:proofErr w:type="spellEnd"/>
      <w:r w:rsidRPr="00B02084">
        <w:t xml:space="preserve">})", </w:t>
      </w:r>
      <w:proofErr w:type="spellStart"/>
      <w:r w:rsidRPr="00B02084">
        <w:t>conn.conn</w:t>
      </w:r>
      <w:proofErr w:type="spellEnd"/>
      <w:r w:rsidRPr="00B02084">
        <w:t>);</w:t>
      </w:r>
    </w:p>
    <w:p w14:paraId="37EE98EA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proofErr w:type="gramStart"/>
      <w:r w:rsidRPr="00B02084">
        <w:t>cmd.ExecuteNonQuery</w:t>
      </w:r>
      <w:proofErr w:type="spellEnd"/>
      <w:proofErr w:type="gramEnd"/>
      <w:r w:rsidRPr="00B02084">
        <w:t>();</w:t>
      </w:r>
    </w:p>
    <w:p w14:paraId="576D17C2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proofErr w:type="gramStart"/>
      <w:r w:rsidRPr="00B02084">
        <w:t>conn.conn</w:t>
      </w:r>
      <w:proofErr w:type="gramEnd"/>
      <w:r w:rsidRPr="00B02084">
        <w:t>.Close</w:t>
      </w:r>
      <w:proofErr w:type="spellEnd"/>
      <w:r w:rsidRPr="00B02084">
        <w:t>();</w:t>
      </w:r>
    </w:p>
    <w:p w14:paraId="0F3543A6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0970E670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</w:p>
    <w:p w14:paraId="4B4513D4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34168E3F" w14:textId="77777777" w:rsidR="00F76B59" w:rsidRPr="00B02084" w:rsidRDefault="00F76B59" w:rsidP="00F76B59">
      <w:pPr>
        <w:pStyle w:val="STTSSegmenProgramContent"/>
      </w:pPr>
      <w:r w:rsidRPr="00B02084">
        <w:t xml:space="preserve">            else</w:t>
      </w:r>
    </w:p>
    <w:p w14:paraId="605BE5BF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4089A894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MessageBox.Show</w:t>
      </w:r>
      <w:proofErr w:type="spellEnd"/>
      <w:r w:rsidRPr="00B02084">
        <w:t xml:space="preserve">("Barang </w:t>
      </w:r>
      <w:proofErr w:type="spellStart"/>
      <w:r w:rsidRPr="00B02084">
        <w:t>sudah</w:t>
      </w:r>
      <w:proofErr w:type="spellEnd"/>
      <w:r w:rsidRPr="00B02084">
        <w:t xml:space="preserve"> </w:t>
      </w:r>
      <w:proofErr w:type="spellStart"/>
      <w:r w:rsidRPr="00B02084">
        <w:t>ada</w:t>
      </w:r>
      <w:proofErr w:type="spellEnd"/>
      <w:r w:rsidRPr="00B02084">
        <w:t xml:space="preserve"> di </w:t>
      </w:r>
      <w:proofErr w:type="spellStart"/>
      <w:r w:rsidRPr="00B02084">
        <w:t>dalam</w:t>
      </w:r>
      <w:proofErr w:type="spellEnd"/>
      <w:r w:rsidRPr="00B02084">
        <w:t xml:space="preserve"> cart");</w:t>
      </w:r>
    </w:p>
    <w:p w14:paraId="7C150795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4DD0ECD1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isFound</w:t>
      </w:r>
      <w:proofErr w:type="spellEnd"/>
      <w:r w:rsidRPr="00B02084">
        <w:t xml:space="preserve"> = false;</w:t>
      </w:r>
    </w:p>
    <w:p w14:paraId="6319FA58" w14:textId="77777777" w:rsidR="00F76B59" w:rsidRPr="00454B56" w:rsidRDefault="00F76B59" w:rsidP="00F76B59">
      <w:pPr>
        <w:pStyle w:val="STTSSegmenProgramContent"/>
        <w:rPr>
          <w:rFonts w:ascii="Times New Roman" w:hAnsi="Times New Roman"/>
          <w:b/>
          <w:bCs/>
          <w:sz w:val="24"/>
          <w:szCs w:val="24"/>
        </w:rPr>
      </w:pPr>
      <w:r w:rsidRPr="00B02084">
        <w:t xml:space="preserve">            }</w:t>
      </w:r>
    </w:p>
    <w:p w14:paraId="76A5FBCD" w14:textId="057A2FA8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B8302DE" w14:textId="24ED9B23" w:rsidR="006A39A9" w:rsidRPr="006A39A9" w:rsidRDefault="006A39A9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sz w:val="24"/>
          <w:szCs w:val="24"/>
        </w:rPr>
      </w:pPr>
      <w:r w:rsidRPr="006A39A9">
        <w:rPr>
          <w:rFonts w:ascii="Times New Roman" w:hAnsi="Times New Roman"/>
          <w:sz w:val="24"/>
          <w:szCs w:val="24"/>
        </w:rPr>
        <w:t>Saa</w:t>
      </w:r>
      <w:r>
        <w:rPr>
          <w:rFonts w:ascii="Times New Roman" w:hAnsi="Times New Roman"/>
          <w:sz w:val="24"/>
          <w:szCs w:val="24"/>
        </w:rPr>
        <w:t xml:space="preserve">t user </w:t>
      </w:r>
      <w:proofErr w:type="spellStart"/>
      <w:r>
        <w:rPr>
          <w:rFonts w:ascii="Times New Roman" w:hAnsi="Times New Roman"/>
          <w:sz w:val="24"/>
          <w:szCs w:val="24"/>
        </w:rPr>
        <w:t>ingin</w:t>
      </w:r>
      <w:proofErr w:type="spellEnd"/>
      <w:r>
        <w:rPr>
          <w:rFonts w:ascii="Times New Roman" w:hAnsi="Times New Roman"/>
          <w:sz w:val="24"/>
          <w:szCs w:val="24"/>
        </w:rPr>
        <w:t xml:space="preserve"> checkout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cart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. Lalu di page cart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detail </w:t>
      </w:r>
      <w:proofErr w:type="spellStart"/>
      <w:r w:rsidR="007E5EF3">
        <w:rPr>
          <w:rFonts w:ascii="Times New Roman" w:hAnsi="Times New Roman"/>
          <w:sz w:val="24"/>
          <w:szCs w:val="24"/>
        </w:rPr>
        <w:t>barang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7E5EF3">
        <w:rPr>
          <w:rFonts w:ascii="Times New Roman" w:hAnsi="Times New Roman"/>
          <w:sz w:val="24"/>
          <w:szCs w:val="24"/>
        </w:rPr>
        <w:t>ingin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di checkout dan </w:t>
      </w:r>
      <w:proofErr w:type="spellStart"/>
      <w:r w:rsidR="007E5EF3">
        <w:rPr>
          <w:rFonts w:ascii="Times New Roman" w:hAnsi="Times New Roman"/>
          <w:sz w:val="24"/>
          <w:szCs w:val="24"/>
        </w:rPr>
        <w:t>jumlah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harga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semua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barang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7E5EF3">
        <w:rPr>
          <w:rFonts w:ascii="Times New Roman" w:hAnsi="Times New Roman"/>
          <w:sz w:val="24"/>
          <w:szCs w:val="24"/>
        </w:rPr>
        <w:t>Untuk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melakukan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pembayaran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maka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7E5EF3">
        <w:rPr>
          <w:rFonts w:ascii="Times New Roman" w:hAnsi="Times New Roman"/>
          <w:sz w:val="24"/>
          <w:szCs w:val="24"/>
        </w:rPr>
        <w:t>harus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menekan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tombol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7E5EF3">
        <w:rPr>
          <w:rFonts w:ascii="Times New Roman" w:hAnsi="Times New Roman"/>
          <w:sz w:val="24"/>
          <w:szCs w:val="24"/>
        </w:rPr>
        <w:t>checkout</w:t>
      </w:r>
      <w:r w:rsidR="00201C01">
        <w:rPr>
          <w:rFonts w:ascii="Times New Roman" w:hAnsi="Times New Roman"/>
          <w:sz w:val="24"/>
          <w:szCs w:val="24"/>
        </w:rPr>
        <w:t>,lalu</w:t>
      </w:r>
      <w:proofErr w:type="spellEnd"/>
      <w:proofErr w:type="gramEnd"/>
      <w:r w:rsidR="00201C01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="00201C01">
        <w:rPr>
          <w:rFonts w:ascii="Times New Roman" w:hAnsi="Times New Roman"/>
          <w:sz w:val="24"/>
          <w:szCs w:val="24"/>
        </w:rPr>
        <w:t>akan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melakukan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pengecekan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apakah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saldo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201C01">
        <w:rPr>
          <w:rFonts w:ascii="Times New Roman" w:hAnsi="Times New Roman"/>
          <w:sz w:val="24"/>
          <w:szCs w:val="24"/>
        </w:rPr>
        <w:t>mencukupi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atau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tidak</w:t>
      </w:r>
      <w:proofErr w:type="spellEnd"/>
      <w:r w:rsidR="00201C01">
        <w:rPr>
          <w:rFonts w:ascii="Times New Roman" w:hAnsi="Times New Roman"/>
          <w:sz w:val="24"/>
          <w:szCs w:val="24"/>
        </w:rPr>
        <w:t>.</w:t>
      </w:r>
    </w:p>
    <w:p w14:paraId="3AF9352F" w14:textId="77777777" w:rsidR="006A39A9" w:rsidRDefault="006A39A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8B9CEA6" w14:textId="403D1A4A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r>
        <w:rPr>
          <w:rFonts w:ascii="Times New Roman" w:hAnsi="Times New Roman"/>
          <w:b/>
          <w:bCs/>
          <w:sz w:val="24"/>
          <w:szCs w:val="24"/>
        </w:rPr>
        <w:t>checkout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03264D85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6B3994C9" w14:textId="77777777" w:rsidR="00F76B59" w:rsidRPr="00454B56" w:rsidRDefault="00F76B59" w:rsidP="00FB2524">
      <w:pPr>
        <w:pStyle w:val="STTSSegmenProgramContent"/>
        <w:numPr>
          <w:ilvl w:val="0"/>
          <w:numId w:val="33"/>
        </w:numPr>
        <w:ind w:left="616" w:hanging="616"/>
      </w:pP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1B0DE519" w14:textId="77777777" w:rsidR="00F76B59" w:rsidRPr="00454B56" w:rsidRDefault="00F76B59" w:rsidP="00F76B59">
      <w:pPr>
        <w:pStyle w:val="STTSSegmenProgramContent"/>
      </w:pPr>
      <w:r w:rsidRPr="00454B56">
        <w:t xml:space="preserve">            </w:t>
      </w:r>
      <w:proofErr w:type="spellStart"/>
      <w:r w:rsidRPr="00454B56">
        <w:t>MySqlCommand</w:t>
      </w:r>
      <w:proofErr w:type="spellEnd"/>
      <w:r w:rsidRPr="00454B56">
        <w:t xml:space="preserve">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$"SELECT BARANG.ID, BARANG.NAMA_BARANG, BARANG.HARGA FROM BARANG, CART WHERE CART.ID_BARANG = BARANG.ID AND CART.USERNAME = '{</w:t>
      </w:r>
      <w:proofErr w:type="spellStart"/>
      <w:r w:rsidRPr="00454B56">
        <w:t>user.username</w:t>
      </w:r>
      <w:proofErr w:type="spellEnd"/>
      <w:r w:rsidRPr="00454B56">
        <w:t xml:space="preserve">}'", </w:t>
      </w:r>
      <w:proofErr w:type="spellStart"/>
      <w:r w:rsidRPr="00454B56">
        <w:t>conn.conn</w:t>
      </w:r>
      <w:proofErr w:type="spellEnd"/>
      <w:r w:rsidRPr="00454B56">
        <w:t>);</w:t>
      </w:r>
    </w:p>
    <w:p w14:paraId="7F1AB024" w14:textId="77777777" w:rsidR="00F76B59" w:rsidRPr="00454B56" w:rsidRDefault="00F76B59" w:rsidP="00F76B59">
      <w:pPr>
        <w:pStyle w:val="STTSSegmenProgramContent"/>
      </w:pPr>
      <w:r w:rsidRPr="00454B56">
        <w:t xml:space="preserve">            int total = 0;</w:t>
      </w:r>
    </w:p>
    <w:p w14:paraId="3DE460E5" w14:textId="77777777" w:rsidR="00F76B59" w:rsidRPr="00454B56" w:rsidRDefault="00F76B59" w:rsidP="00F76B59">
      <w:pPr>
        <w:pStyle w:val="STTSSegmenProgramContent"/>
      </w:pPr>
    </w:p>
    <w:p w14:paraId="7D6608EE" w14:textId="77777777" w:rsidR="00F76B59" w:rsidRPr="00454B56" w:rsidRDefault="00F76B59" w:rsidP="00F76B59">
      <w:pPr>
        <w:pStyle w:val="STTSSegmenProgramContent"/>
      </w:pPr>
      <w:r w:rsidRPr="00454B56">
        <w:t xml:space="preserve">            </w:t>
      </w:r>
      <w:proofErr w:type="spellStart"/>
      <w:r w:rsidRPr="00454B56">
        <w:t>MySqlDataReader</w:t>
      </w:r>
      <w:proofErr w:type="spellEnd"/>
      <w:r w:rsidRPr="00454B56">
        <w:t xml:space="preserve"> reader = </w:t>
      </w:r>
      <w:proofErr w:type="spellStart"/>
      <w:proofErr w:type="gramStart"/>
      <w:r w:rsidRPr="00454B56">
        <w:t>cmd.ExecuteReader</w:t>
      </w:r>
      <w:proofErr w:type="spellEnd"/>
      <w:proofErr w:type="gramEnd"/>
      <w:r w:rsidRPr="00454B56">
        <w:t>();</w:t>
      </w:r>
    </w:p>
    <w:p w14:paraId="4E718733" w14:textId="77777777" w:rsidR="00F76B59" w:rsidRPr="00454B56" w:rsidRDefault="00F76B59" w:rsidP="00F76B59">
      <w:pPr>
        <w:pStyle w:val="STTSSegmenProgramContent"/>
      </w:pPr>
    </w:p>
    <w:p w14:paraId="745C895D" w14:textId="77777777" w:rsidR="00F76B59" w:rsidRPr="00454B56" w:rsidRDefault="00F76B59" w:rsidP="00F76B59">
      <w:pPr>
        <w:pStyle w:val="STTSSegmenProgramContent"/>
      </w:pPr>
      <w:r w:rsidRPr="00454B56">
        <w:t xml:space="preserve">            while (</w:t>
      </w:r>
      <w:proofErr w:type="spellStart"/>
      <w:proofErr w:type="gramStart"/>
      <w:r w:rsidRPr="00454B56">
        <w:t>reader.Read</w:t>
      </w:r>
      <w:proofErr w:type="spellEnd"/>
      <w:proofErr w:type="gramEnd"/>
      <w:r w:rsidRPr="00454B56">
        <w:t>())</w:t>
      </w:r>
    </w:p>
    <w:p w14:paraId="1D0EACD3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5708CDD4" w14:textId="77777777" w:rsidR="00F76B59" w:rsidRPr="00454B56" w:rsidRDefault="00F76B59" w:rsidP="00F76B59">
      <w:pPr>
        <w:pStyle w:val="STTSSegmenProgramContent"/>
      </w:pPr>
      <w:r w:rsidRPr="00454B56">
        <w:t xml:space="preserve">                total += Convert.ToInt32(reader[2</w:t>
      </w:r>
      <w:proofErr w:type="gramStart"/>
      <w:r w:rsidRPr="00454B56">
        <w:t>].</w:t>
      </w:r>
      <w:proofErr w:type="spellStart"/>
      <w:r w:rsidRPr="00454B56">
        <w:t>ToString</w:t>
      </w:r>
      <w:proofErr w:type="spellEnd"/>
      <w:proofErr w:type="gramEnd"/>
      <w:r w:rsidRPr="00454B56">
        <w:t>());</w:t>
      </w:r>
    </w:p>
    <w:p w14:paraId="07CD1A2E" w14:textId="77777777" w:rsidR="00F76B59" w:rsidRPr="00454B56" w:rsidRDefault="00F76B59" w:rsidP="00F76B59">
      <w:pPr>
        <w:pStyle w:val="STTSSegmenProgramContent"/>
      </w:pPr>
      <w:r w:rsidRPr="00454B56">
        <w:t xml:space="preserve">            }</w:t>
      </w:r>
    </w:p>
    <w:p w14:paraId="62721A38" w14:textId="77777777" w:rsidR="00F76B59" w:rsidRPr="00454B56" w:rsidRDefault="00F76B59" w:rsidP="00F76B59">
      <w:pPr>
        <w:pStyle w:val="STTSSegmenProgramContent"/>
      </w:pPr>
    </w:p>
    <w:p w14:paraId="49FBF8DA" w14:textId="41D36612" w:rsidR="00F76B59" w:rsidRPr="00454B56" w:rsidRDefault="00F76B59" w:rsidP="007E5EF3">
      <w:pPr>
        <w:pStyle w:val="STTSSegmenProgramContent"/>
      </w:pPr>
      <w:r w:rsidRPr="00454B56">
        <w:t xml:space="preserve">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6286916B" w14:textId="77777777" w:rsidR="00F76B59" w:rsidRPr="00454B56" w:rsidRDefault="00F76B59" w:rsidP="00F76B59">
      <w:pPr>
        <w:pStyle w:val="STTSSegmenProgramContent"/>
      </w:pPr>
      <w:r w:rsidRPr="00454B56">
        <w:t xml:space="preserve">            if (total &lt;= </w:t>
      </w:r>
      <w:proofErr w:type="spellStart"/>
      <w:proofErr w:type="gramStart"/>
      <w:r w:rsidRPr="00454B56">
        <w:t>user.saldo</w:t>
      </w:r>
      <w:proofErr w:type="spellEnd"/>
      <w:proofErr w:type="gramEnd"/>
      <w:r w:rsidRPr="00454B56">
        <w:t>)</w:t>
      </w:r>
    </w:p>
    <w:p w14:paraId="5F85A7FC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258A60E4" w14:textId="77777777" w:rsidR="00F76B59" w:rsidRPr="00454B56" w:rsidRDefault="00F76B59" w:rsidP="00F76B59">
      <w:pPr>
        <w:pStyle w:val="STTSSegmenProgramContent"/>
      </w:pPr>
      <w:r w:rsidRPr="00454B56">
        <w:t xml:space="preserve">                List&lt;</w:t>
      </w:r>
      <w:proofErr w:type="spellStart"/>
      <w:r w:rsidRPr="00454B56">
        <w:t>dBeli</w:t>
      </w:r>
      <w:proofErr w:type="spellEnd"/>
      <w:r w:rsidRPr="00454B56">
        <w:t xml:space="preserve">&gt; </w:t>
      </w:r>
      <w:proofErr w:type="spellStart"/>
      <w:r w:rsidRPr="00454B56">
        <w:t>dbeli</w:t>
      </w:r>
      <w:proofErr w:type="spellEnd"/>
      <w:r w:rsidRPr="00454B56">
        <w:t xml:space="preserve"> = new List&lt;</w:t>
      </w:r>
      <w:proofErr w:type="spellStart"/>
      <w:r w:rsidRPr="00454B56">
        <w:t>dBeli</w:t>
      </w:r>
      <w:proofErr w:type="spellEnd"/>
      <w:proofErr w:type="gramStart"/>
      <w:r w:rsidRPr="00454B56">
        <w:t>&gt;(</w:t>
      </w:r>
      <w:proofErr w:type="gramEnd"/>
      <w:r w:rsidRPr="00454B56">
        <w:t>);</w:t>
      </w:r>
    </w:p>
    <w:p w14:paraId="48B3C559" w14:textId="65FF8792" w:rsidR="00F76B59" w:rsidRDefault="00F76B59" w:rsidP="00F76B59">
      <w:pPr>
        <w:pStyle w:val="STTSSegmenProgramContent"/>
      </w:pPr>
      <w:r w:rsidRPr="00454B56">
        <w:t xml:space="preserve">                string nota = </w:t>
      </w:r>
      <w:proofErr w:type="spellStart"/>
      <w:proofErr w:type="gramStart"/>
      <w:r w:rsidRPr="00454B56">
        <w:t>generateNota</w:t>
      </w:r>
      <w:proofErr w:type="spellEnd"/>
      <w:r w:rsidRPr="00454B56">
        <w:t>(</w:t>
      </w:r>
      <w:proofErr w:type="gramEnd"/>
      <w:r w:rsidRPr="00454B56">
        <w:t>);</w:t>
      </w:r>
    </w:p>
    <w:p w14:paraId="320E36E1" w14:textId="3EC5D3FC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466232A1" w14:textId="77777777" w:rsidR="007E5EF3" w:rsidRPr="00B02084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665C332C" w14:textId="77777777" w:rsidR="007E5EF3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1700CD60" w14:textId="12E7649A" w:rsidR="007E5EF3" w:rsidRPr="00454B56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33A6BBD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1E816FD7" w14:textId="77777777" w:rsidR="00F76B59" w:rsidRPr="008D1611" w:rsidRDefault="00F76B59" w:rsidP="00F76B59">
      <w:pPr>
        <w:pStyle w:val="STTSSegmenProgramContent"/>
        <w:rPr>
          <w:rFonts w:ascii="Times New Roman" w:hAnsi="Times New Roman"/>
          <w:sz w:val="24"/>
          <w:szCs w:val="24"/>
        </w:rPr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$"INSERT INTO H_BELI VALUES(\"{nota}\", {user.id}, {total}, \"{</w:t>
      </w:r>
      <w:proofErr w:type="spellStart"/>
      <w:r w:rsidRPr="00454B56">
        <w:t>DateTime.Now.ToString</w:t>
      </w:r>
      <w:proofErr w:type="spellEnd"/>
      <w:r w:rsidRPr="00454B56">
        <w:t>("</w:t>
      </w:r>
      <w:proofErr w:type="spellStart"/>
      <w:r w:rsidRPr="00454B56">
        <w:t>yyyy</w:t>
      </w:r>
      <w:proofErr w:type="spellEnd"/>
      <w:r w:rsidRPr="00454B56">
        <w:t>-MM-dd")}\")",</w:t>
      </w:r>
      <w:proofErr w:type="spellStart"/>
      <w:r w:rsidRPr="00454B56">
        <w:t>conn.conn</w:t>
      </w:r>
      <w:proofErr w:type="spellEnd"/>
      <w:r w:rsidRPr="00454B56">
        <w:t>);</w:t>
      </w:r>
    </w:p>
    <w:p w14:paraId="66AC562E" w14:textId="77777777" w:rsidR="00F76B59" w:rsidRPr="00454B56" w:rsidRDefault="00F76B59" w:rsidP="00F76B59">
      <w:pPr>
        <w:pStyle w:val="STTSSegmenProgramContent"/>
      </w:pPr>
      <w:r w:rsidRPr="00454B56">
        <w:t xml:space="preserve">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7C73230F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$"UPDATE CUSTOMER SET SALDO = {</w:t>
      </w:r>
      <w:proofErr w:type="spellStart"/>
      <w:r w:rsidRPr="00454B56">
        <w:t>user.saldo</w:t>
      </w:r>
      <w:proofErr w:type="spellEnd"/>
      <w:r w:rsidRPr="00454B56">
        <w:t xml:space="preserve"> - total} WHERE ID = {user.id}", </w:t>
      </w:r>
      <w:proofErr w:type="spellStart"/>
      <w:r w:rsidRPr="00454B56">
        <w:t>conn.conn</w:t>
      </w:r>
      <w:proofErr w:type="spellEnd"/>
      <w:r w:rsidRPr="00454B56">
        <w:t>);</w:t>
      </w:r>
    </w:p>
    <w:p w14:paraId="6814FC6B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08248C63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7D2A5A93" w14:textId="77777777" w:rsidR="00F76B59" w:rsidRPr="00454B56" w:rsidRDefault="00F76B59" w:rsidP="00F76B59">
      <w:pPr>
        <w:pStyle w:val="STTSSegmenProgramContent"/>
      </w:pPr>
    </w:p>
    <w:p w14:paraId="5CE1A479" w14:textId="77777777" w:rsidR="00F76B59" w:rsidRPr="00454B56" w:rsidRDefault="00F76B59" w:rsidP="00F76B59">
      <w:pPr>
        <w:pStyle w:val="STTSSegmenProgramContent"/>
      </w:pPr>
      <w:r w:rsidRPr="00454B56">
        <w:t xml:space="preserve">                List&lt;int&gt; </w:t>
      </w:r>
      <w:proofErr w:type="spellStart"/>
      <w:r w:rsidRPr="00454B56">
        <w:t>listidbarang</w:t>
      </w:r>
      <w:proofErr w:type="spellEnd"/>
      <w:r w:rsidRPr="00454B56">
        <w:t xml:space="preserve"> = new List&lt;int</w:t>
      </w:r>
      <w:proofErr w:type="gramStart"/>
      <w:r w:rsidRPr="00454B56">
        <w:t>&gt;(</w:t>
      </w:r>
      <w:proofErr w:type="gramEnd"/>
      <w:r w:rsidRPr="00454B56">
        <w:t>);</w:t>
      </w:r>
    </w:p>
    <w:p w14:paraId="576FA586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712DF146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$"SELECT BARANG.ID, BARANG.NAMA_BARANG, BARANG.HARGA FROM BARANG, CART WHERE CART.ID_BARANG = BARANG.ID AND CART.USERNAME = '{</w:t>
      </w:r>
      <w:proofErr w:type="spellStart"/>
      <w:r w:rsidRPr="00454B56">
        <w:t>user.username</w:t>
      </w:r>
      <w:proofErr w:type="spellEnd"/>
      <w:r w:rsidRPr="00454B56">
        <w:t xml:space="preserve">}'", </w:t>
      </w:r>
      <w:proofErr w:type="spellStart"/>
      <w:r w:rsidRPr="00454B56">
        <w:t>conn.conn</w:t>
      </w:r>
      <w:proofErr w:type="spellEnd"/>
      <w:r w:rsidRPr="00454B56">
        <w:t>);</w:t>
      </w:r>
    </w:p>
    <w:p w14:paraId="0A8E0457" w14:textId="77777777" w:rsidR="00F76B59" w:rsidRPr="00454B56" w:rsidRDefault="00F76B59" w:rsidP="00F76B59">
      <w:pPr>
        <w:pStyle w:val="STTSSegmenProgramContent"/>
      </w:pPr>
      <w:r w:rsidRPr="00454B56">
        <w:t xml:space="preserve">                reader = </w:t>
      </w:r>
      <w:proofErr w:type="spellStart"/>
      <w:proofErr w:type="gramStart"/>
      <w:r w:rsidRPr="00454B56">
        <w:t>cmd.ExecuteReader</w:t>
      </w:r>
      <w:proofErr w:type="spellEnd"/>
      <w:proofErr w:type="gramEnd"/>
      <w:r w:rsidRPr="00454B56">
        <w:t>();</w:t>
      </w:r>
    </w:p>
    <w:p w14:paraId="05494577" w14:textId="77777777" w:rsidR="00F76B59" w:rsidRPr="00454B56" w:rsidRDefault="00F76B59" w:rsidP="00F76B59">
      <w:pPr>
        <w:pStyle w:val="STTSSegmenProgramContent"/>
      </w:pPr>
      <w:r w:rsidRPr="00454B56">
        <w:t xml:space="preserve">                while(</w:t>
      </w:r>
      <w:proofErr w:type="spellStart"/>
      <w:proofErr w:type="gramStart"/>
      <w:r w:rsidRPr="00454B56">
        <w:t>reader.Read</w:t>
      </w:r>
      <w:proofErr w:type="spellEnd"/>
      <w:proofErr w:type="gramEnd"/>
      <w:r w:rsidRPr="00454B56">
        <w:t>())</w:t>
      </w:r>
    </w:p>
    <w:p w14:paraId="66FAA11F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380419A0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dbeli.Add</w:t>
      </w:r>
      <w:proofErr w:type="spellEnd"/>
      <w:proofErr w:type="gramEnd"/>
      <w:r w:rsidRPr="00454B56">
        <w:t>(new dBeli(Convert.ToInt32(reader[0].ToString()),reader[1].ToString(), Convert.ToInt32(reader[2].</w:t>
      </w:r>
      <w:proofErr w:type="spellStart"/>
      <w:r w:rsidRPr="00454B56">
        <w:t>ToString</w:t>
      </w:r>
      <w:proofErr w:type="spellEnd"/>
      <w:r w:rsidRPr="00454B56">
        <w:t>())));</w:t>
      </w:r>
    </w:p>
    <w:p w14:paraId="1057D02A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listidbarang.Add</w:t>
      </w:r>
      <w:proofErr w:type="spellEnd"/>
      <w:proofErr w:type="gramEnd"/>
      <w:r w:rsidRPr="00454B56">
        <w:t>(Convert.ToInt32(reader[0].</w:t>
      </w:r>
      <w:proofErr w:type="spellStart"/>
      <w:r w:rsidRPr="00454B56">
        <w:t>ToString</w:t>
      </w:r>
      <w:proofErr w:type="spellEnd"/>
      <w:r w:rsidRPr="00454B56">
        <w:t>()));</w:t>
      </w:r>
    </w:p>
    <w:p w14:paraId="13D9A836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2016E80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29CF0D4F" w14:textId="77777777" w:rsidR="00F76B59" w:rsidRPr="00454B56" w:rsidRDefault="00F76B59" w:rsidP="00F76B59">
      <w:pPr>
        <w:pStyle w:val="STTSSegmenProgramContent"/>
      </w:pPr>
    </w:p>
    <w:p w14:paraId="073E6A37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007D83A5" w14:textId="77777777" w:rsidR="00F76B59" w:rsidRPr="00454B56" w:rsidRDefault="00F76B59" w:rsidP="00F76B59">
      <w:pPr>
        <w:pStyle w:val="STTSSegmenProgramContent"/>
      </w:pPr>
      <w:r w:rsidRPr="00454B56">
        <w:t xml:space="preserve">                for (int </w:t>
      </w:r>
      <w:proofErr w:type="spellStart"/>
      <w:r w:rsidRPr="00454B56">
        <w:t>i</w:t>
      </w:r>
      <w:proofErr w:type="spellEnd"/>
      <w:r w:rsidRPr="00454B56">
        <w:t xml:space="preserve"> = 0; </w:t>
      </w:r>
      <w:proofErr w:type="spellStart"/>
      <w:r w:rsidRPr="00454B56">
        <w:t>i</w:t>
      </w:r>
      <w:proofErr w:type="spellEnd"/>
      <w:r w:rsidRPr="00454B56">
        <w:t xml:space="preserve"> &lt; </w:t>
      </w:r>
      <w:proofErr w:type="spellStart"/>
      <w:proofErr w:type="gramStart"/>
      <w:r w:rsidRPr="00454B56">
        <w:t>dbeli.Count</w:t>
      </w:r>
      <w:proofErr w:type="spellEnd"/>
      <w:proofErr w:type="gramEnd"/>
      <w:r w:rsidRPr="00454B56">
        <w:t xml:space="preserve">; </w:t>
      </w:r>
      <w:proofErr w:type="spellStart"/>
      <w:r w:rsidRPr="00454B56">
        <w:t>i</w:t>
      </w:r>
      <w:proofErr w:type="spellEnd"/>
      <w:r w:rsidRPr="00454B56">
        <w:t>++)</w:t>
      </w:r>
    </w:p>
    <w:p w14:paraId="6A30053D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4F45ED1F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$"UPDATE BARANG SET STOK = STOK-1 WHERE BARANG.ID = {</w:t>
      </w:r>
      <w:proofErr w:type="spellStart"/>
      <w:r w:rsidRPr="00454B56">
        <w:t>listidbarang</w:t>
      </w:r>
      <w:proofErr w:type="spellEnd"/>
      <w:r w:rsidRPr="00454B56">
        <w:t>[</w:t>
      </w:r>
      <w:proofErr w:type="spellStart"/>
      <w:r w:rsidRPr="00454B56">
        <w:t>i</w:t>
      </w:r>
      <w:proofErr w:type="spellEnd"/>
      <w:r w:rsidRPr="00454B56">
        <w:t xml:space="preserve">]}", </w:t>
      </w:r>
      <w:proofErr w:type="spellStart"/>
      <w:r w:rsidRPr="00454B56">
        <w:t>conn.conn</w:t>
      </w:r>
      <w:proofErr w:type="spellEnd"/>
      <w:r w:rsidRPr="00454B56">
        <w:t>);</w:t>
      </w:r>
    </w:p>
    <w:p w14:paraId="48A69C26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3AC12822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1F2D8163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2FC96F0F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listidbarang.Clear</w:t>
      </w:r>
      <w:proofErr w:type="spellEnd"/>
      <w:proofErr w:type="gramEnd"/>
      <w:r w:rsidRPr="00454B56">
        <w:t>();</w:t>
      </w:r>
    </w:p>
    <w:p w14:paraId="5DB65FD9" w14:textId="77777777" w:rsidR="00F76B59" w:rsidRPr="00454B56" w:rsidRDefault="00F76B59" w:rsidP="00F76B59">
      <w:pPr>
        <w:pStyle w:val="STTSSegmenProgramContent"/>
      </w:pPr>
    </w:p>
    <w:p w14:paraId="3887FA06" w14:textId="77777777" w:rsidR="00F76B59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538F8B2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gramStart"/>
      <w:r w:rsidRPr="00454B56">
        <w:t>foreach(</w:t>
      </w:r>
      <w:proofErr w:type="spellStart"/>
      <w:proofErr w:type="gramEnd"/>
      <w:r w:rsidRPr="00454B56">
        <w:t>dBeli</w:t>
      </w:r>
      <w:proofErr w:type="spellEnd"/>
      <w:r w:rsidRPr="00454B56">
        <w:t xml:space="preserve"> data in </w:t>
      </w:r>
      <w:proofErr w:type="spellStart"/>
      <w:r w:rsidRPr="00454B56">
        <w:t>dbeli</w:t>
      </w:r>
      <w:proofErr w:type="spellEnd"/>
      <w:r w:rsidRPr="00454B56">
        <w:t>)</w:t>
      </w:r>
    </w:p>
    <w:p w14:paraId="44D92763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59C8D5DB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$"INSERT INTO D_BELI VALUES(\"{nota}\", {Convert.ToInt32(</w:t>
      </w:r>
      <w:proofErr w:type="spellStart"/>
      <w:r w:rsidRPr="00454B56">
        <w:t>data.idBarang</w:t>
      </w:r>
      <w:proofErr w:type="spellEnd"/>
      <w:r w:rsidRPr="00454B56">
        <w:t>)}, 1, {Convert.ToInt32(</w:t>
      </w:r>
      <w:proofErr w:type="spellStart"/>
      <w:r w:rsidRPr="00454B56">
        <w:t>data.hargaBarang</w:t>
      </w:r>
      <w:proofErr w:type="spellEnd"/>
      <w:r w:rsidRPr="00454B56">
        <w:t xml:space="preserve">)})", </w:t>
      </w:r>
      <w:proofErr w:type="spellStart"/>
      <w:r w:rsidRPr="00454B56">
        <w:t>conn.conn</w:t>
      </w:r>
      <w:proofErr w:type="spellEnd"/>
      <w:r w:rsidRPr="00454B56">
        <w:t>);</w:t>
      </w:r>
    </w:p>
    <w:p w14:paraId="2827C43E" w14:textId="49C00439" w:rsidR="00F76B59" w:rsidRPr="00454B56" w:rsidRDefault="00F76B59" w:rsidP="007E5EF3">
      <w:pPr>
        <w:pStyle w:val="STTSSegmenProgramContent"/>
      </w:pPr>
      <w:r w:rsidRPr="00454B56">
        <w:t xml:space="preserve">    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18A04CAD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58AA4DA1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18710FF4" w14:textId="6EA11305" w:rsidR="00F76B59" w:rsidRDefault="00F76B59" w:rsidP="007E5EF3">
      <w:pPr>
        <w:pStyle w:val="STTSSegmenProgramContent"/>
        <w:numPr>
          <w:ilvl w:val="0"/>
          <w:numId w:val="0"/>
        </w:numPr>
        <w:ind w:left="624"/>
      </w:pPr>
    </w:p>
    <w:p w14:paraId="3463A838" w14:textId="6E393A7E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2485DEEC" w14:textId="77777777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0A2CA7C3" w14:textId="77777777" w:rsidR="007E5EF3" w:rsidRPr="008D1611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segment program 4.5 checkout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  </w:t>
      </w:r>
    </w:p>
    <w:p w14:paraId="480886EA" w14:textId="77777777" w:rsidR="007E5EF3" w:rsidRPr="00454B56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447DBDC9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26E6A01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>$"DELETE FROM CART WHERE USERNAME = \"{</w:t>
      </w:r>
      <w:proofErr w:type="spellStart"/>
      <w:r w:rsidRPr="00454B56">
        <w:t>user.username</w:t>
      </w:r>
      <w:proofErr w:type="spellEnd"/>
      <w:r w:rsidRPr="00454B56">
        <w:t xml:space="preserve">}\"", </w:t>
      </w:r>
      <w:proofErr w:type="spellStart"/>
      <w:r w:rsidRPr="00454B56">
        <w:t>conn.conn</w:t>
      </w:r>
      <w:proofErr w:type="spellEnd"/>
      <w:r w:rsidRPr="00454B56">
        <w:t>);</w:t>
      </w:r>
    </w:p>
    <w:p w14:paraId="789749B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5EF3213B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304EC01B" w14:textId="77777777" w:rsidR="00F76B59" w:rsidRPr="00454B56" w:rsidRDefault="00F76B59" w:rsidP="00F76B59">
      <w:pPr>
        <w:pStyle w:val="STTSSegmenProgramContent"/>
      </w:pPr>
    </w:p>
    <w:p w14:paraId="582CA65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.Open</w:t>
      </w:r>
      <w:proofErr w:type="spellEnd"/>
      <w:r w:rsidRPr="00454B56">
        <w:t>();</w:t>
      </w:r>
    </w:p>
    <w:p w14:paraId="43F581D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proofErr w:type="gramStart"/>
      <w:r w:rsidRPr="00454B56">
        <w:t>MySqlCommand</w:t>
      </w:r>
      <w:proofErr w:type="spellEnd"/>
      <w:r w:rsidRPr="00454B56">
        <w:t>(</w:t>
      </w:r>
      <w:proofErr w:type="gramEnd"/>
      <w:r w:rsidRPr="00454B56">
        <w:t xml:space="preserve">$"DELETE FROM BARANG WHERE STOK = 0", </w:t>
      </w:r>
      <w:proofErr w:type="spellStart"/>
      <w:r w:rsidRPr="00454B56">
        <w:t>conn.conn</w:t>
      </w:r>
      <w:proofErr w:type="spellEnd"/>
      <w:r w:rsidRPr="00454B56">
        <w:t>);</w:t>
      </w:r>
    </w:p>
    <w:p w14:paraId="3C81E33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cmd.ExecuteNonQuery</w:t>
      </w:r>
      <w:proofErr w:type="spellEnd"/>
      <w:proofErr w:type="gramEnd"/>
      <w:r w:rsidRPr="00454B56">
        <w:t>();</w:t>
      </w:r>
    </w:p>
    <w:p w14:paraId="5DF6F9A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conn.conn</w:t>
      </w:r>
      <w:proofErr w:type="gramEnd"/>
      <w:r w:rsidRPr="00454B56">
        <w:t>.Close</w:t>
      </w:r>
      <w:proofErr w:type="spellEnd"/>
      <w:r w:rsidRPr="00454B56">
        <w:t>();</w:t>
      </w:r>
    </w:p>
    <w:p w14:paraId="66D4E78A" w14:textId="77777777" w:rsidR="00F76B59" w:rsidRPr="00454B56" w:rsidRDefault="00F76B59" w:rsidP="00F76B59">
      <w:pPr>
        <w:pStyle w:val="STTSSegmenProgramContent"/>
      </w:pPr>
    </w:p>
    <w:p w14:paraId="10C391D8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MessageBox.Show</w:t>
      </w:r>
      <w:proofErr w:type="spellEnd"/>
      <w:r w:rsidRPr="00454B56">
        <w:t>("</w:t>
      </w:r>
      <w:proofErr w:type="spellStart"/>
      <w:r w:rsidRPr="00454B56">
        <w:t>Terima</w:t>
      </w:r>
      <w:proofErr w:type="spellEnd"/>
      <w:r w:rsidRPr="00454B56">
        <w:t xml:space="preserve"> </w:t>
      </w:r>
      <w:proofErr w:type="spellStart"/>
      <w:r w:rsidRPr="00454B56">
        <w:t>kasih</w:t>
      </w:r>
      <w:proofErr w:type="spellEnd"/>
      <w:r w:rsidRPr="00454B56">
        <w:t xml:space="preserve"> </w:t>
      </w:r>
      <w:proofErr w:type="spellStart"/>
      <w:r w:rsidRPr="00454B56">
        <w:t>sudah</w:t>
      </w:r>
      <w:proofErr w:type="spellEnd"/>
      <w:r w:rsidRPr="00454B56">
        <w:t xml:space="preserve"> </w:t>
      </w:r>
      <w:proofErr w:type="spellStart"/>
      <w:r w:rsidRPr="00454B56">
        <w:t>berbelanja</w:t>
      </w:r>
      <w:proofErr w:type="spellEnd"/>
      <w:r w:rsidRPr="00454B56">
        <w:t>");</w:t>
      </w:r>
    </w:p>
    <w:p w14:paraId="39BED6D9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loadData</w:t>
      </w:r>
      <w:proofErr w:type="spellEnd"/>
      <w:r w:rsidRPr="00454B56">
        <w:t>(</w:t>
      </w:r>
      <w:proofErr w:type="gramEnd"/>
      <w:r w:rsidRPr="00454B56">
        <w:t>);</w:t>
      </w:r>
    </w:p>
    <w:p w14:paraId="69451254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loadCart</w:t>
      </w:r>
      <w:proofErr w:type="spellEnd"/>
      <w:r w:rsidRPr="00454B56">
        <w:t>(</w:t>
      </w:r>
      <w:proofErr w:type="gramEnd"/>
      <w:r w:rsidRPr="00454B56">
        <w:t>);</w:t>
      </w:r>
    </w:p>
    <w:p w14:paraId="19DD1601" w14:textId="77777777" w:rsidR="00F76B59" w:rsidRPr="00454B56" w:rsidRDefault="00F76B59" w:rsidP="00F76B59">
      <w:pPr>
        <w:pStyle w:val="STTSSegmenProgramContent"/>
      </w:pPr>
      <w:r w:rsidRPr="00454B56">
        <w:t xml:space="preserve">                var report = new </w:t>
      </w:r>
      <w:proofErr w:type="spellStart"/>
      <w:proofErr w:type="gramStart"/>
      <w:r w:rsidRPr="00454B56">
        <w:t>ReportPembelian</w:t>
      </w:r>
      <w:proofErr w:type="spellEnd"/>
      <w:r w:rsidRPr="00454B56">
        <w:t>(</w:t>
      </w:r>
      <w:proofErr w:type="gramEnd"/>
      <w:r w:rsidRPr="00454B56">
        <w:t xml:space="preserve">user.id, </w:t>
      </w:r>
      <w:proofErr w:type="spellStart"/>
      <w:r w:rsidRPr="00454B56">
        <w:t>dbeli</w:t>
      </w:r>
      <w:proofErr w:type="spellEnd"/>
      <w:r w:rsidRPr="00454B56">
        <w:t>);</w:t>
      </w:r>
    </w:p>
    <w:p w14:paraId="51A1F70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proofErr w:type="gramStart"/>
      <w:r w:rsidRPr="00454B56">
        <w:t>this.NavigationService.Navigate</w:t>
      </w:r>
      <w:proofErr w:type="spellEnd"/>
      <w:proofErr w:type="gramEnd"/>
      <w:r w:rsidRPr="00454B56">
        <w:t>(report);</w:t>
      </w:r>
    </w:p>
    <w:p w14:paraId="4D8DEEFA" w14:textId="77777777" w:rsidR="00F76B59" w:rsidRPr="00454B56" w:rsidRDefault="00F76B59" w:rsidP="00F76B59">
      <w:pPr>
        <w:pStyle w:val="STTSSegmenProgramContent"/>
      </w:pPr>
      <w:r w:rsidRPr="00454B56">
        <w:t xml:space="preserve">            }</w:t>
      </w:r>
    </w:p>
    <w:p w14:paraId="5915D232" w14:textId="77777777" w:rsidR="00F76B59" w:rsidRPr="00454B56" w:rsidRDefault="00F76B59" w:rsidP="00F76B59">
      <w:pPr>
        <w:pStyle w:val="STTSSegmenProgramContent"/>
      </w:pPr>
      <w:r w:rsidRPr="00454B56">
        <w:t xml:space="preserve">            else</w:t>
      </w:r>
    </w:p>
    <w:p w14:paraId="352DBF27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370AFFB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MessageBox.Show</w:t>
      </w:r>
      <w:proofErr w:type="spellEnd"/>
      <w:r w:rsidRPr="00454B56">
        <w:t xml:space="preserve">("Uang </w:t>
      </w:r>
      <w:proofErr w:type="spellStart"/>
      <w:r w:rsidRPr="00454B56">
        <w:t>tidak</w:t>
      </w:r>
      <w:proofErr w:type="spellEnd"/>
      <w:r w:rsidRPr="00454B56">
        <w:t xml:space="preserve"> </w:t>
      </w:r>
      <w:proofErr w:type="spellStart"/>
      <w:r w:rsidRPr="00454B56">
        <w:t>cukup</w:t>
      </w:r>
      <w:proofErr w:type="spellEnd"/>
      <w:r w:rsidRPr="00454B56">
        <w:t>");</w:t>
      </w:r>
    </w:p>
    <w:p w14:paraId="3C016421" w14:textId="77777777" w:rsidR="00F76B59" w:rsidRPr="00835B54" w:rsidRDefault="00F76B59" w:rsidP="00F76B59">
      <w:pPr>
        <w:pStyle w:val="STTSSegmenProgramContent"/>
        <w:rPr>
          <w:b/>
          <w:bCs/>
        </w:rPr>
      </w:pPr>
      <w:r w:rsidRPr="00454B56">
        <w:t xml:space="preserve">            }</w:t>
      </w:r>
    </w:p>
    <w:p w14:paraId="1C6B0C80" w14:textId="3BD9BCD6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2B2E229A" w14:textId="79D800BC" w:rsidR="007E5EF3" w:rsidRDefault="007E5EF3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ketika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invoice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bukti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04E607B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183DC9D" w14:textId="77777777" w:rsidR="007E5EF3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pembuatan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nota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4AB361A1" w14:textId="77777777" w:rsidR="007E5EF3" w:rsidRPr="00835B54" w:rsidRDefault="007E5EF3" w:rsidP="00FB2524">
      <w:pPr>
        <w:pStyle w:val="STTSSegmenProgramContent"/>
        <w:numPr>
          <w:ilvl w:val="0"/>
          <w:numId w:val="34"/>
        </w:numPr>
        <w:ind w:left="616" w:hanging="616"/>
        <w:rPr>
          <w:b/>
          <w:bCs/>
        </w:rPr>
      </w:pPr>
      <w:proofErr w:type="spellStart"/>
      <w:proofErr w:type="gramStart"/>
      <w:r w:rsidRPr="00835B54">
        <w:rPr>
          <w:rFonts w:cs="Courier New"/>
          <w:szCs w:val="20"/>
          <w:lang w:val="en-ID"/>
        </w:rPr>
        <w:t>conn.conn</w:t>
      </w:r>
      <w:proofErr w:type="gramEnd"/>
      <w:r w:rsidRPr="00835B54">
        <w:rPr>
          <w:rFonts w:cs="Courier New"/>
          <w:szCs w:val="20"/>
          <w:lang w:val="en-ID"/>
        </w:rPr>
        <w:t>.Open</w:t>
      </w:r>
      <w:proofErr w:type="spellEnd"/>
      <w:r w:rsidRPr="00835B54">
        <w:rPr>
          <w:rFonts w:cs="Courier New"/>
          <w:szCs w:val="20"/>
          <w:lang w:val="en-ID"/>
        </w:rPr>
        <w:t>();</w:t>
      </w:r>
      <w:r>
        <w:rPr>
          <w:rFonts w:cs="Courier New"/>
          <w:szCs w:val="20"/>
          <w:lang w:val="en-ID"/>
        </w:rPr>
        <w:tab/>
      </w:r>
    </w:p>
    <w:p w14:paraId="5EB53B39" w14:textId="77777777" w:rsidR="007E5EF3" w:rsidRDefault="007E5EF3" w:rsidP="007E5EF3">
      <w:pPr>
        <w:pStyle w:val="STTSSegmenProgramContent"/>
      </w:pPr>
      <w:r w:rsidRPr="00835B54">
        <w:t xml:space="preserve">            string temp = $"SELECT </w:t>
      </w:r>
      <w:proofErr w:type="gramStart"/>
      <w:r w:rsidRPr="00835B54">
        <w:t>CONCAT(</w:t>
      </w:r>
      <w:proofErr w:type="gramEnd"/>
      <w:r w:rsidRPr="00835B54">
        <w:t xml:space="preserve">\"{ </w:t>
      </w:r>
    </w:p>
    <w:p w14:paraId="69ADDC76" w14:textId="77777777" w:rsidR="007E5EF3" w:rsidRDefault="007E5EF3" w:rsidP="007E5EF3">
      <w:pPr>
        <w:pStyle w:val="STTSSegmenProgramContent"/>
      </w:pPr>
      <w:proofErr w:type="spellStart"/>
      <w:proofErr w:type="gramStart"/>
      <w:r w:rsidRPr="00835B54">
        <w:t>DateTime.Now.ToString</w:t>
      </w:r>
      <w:proofErr w:type="spellEnd"/>
      <w:proofErr w:type="gramEnd"/>
      <w:r w:rsidRPr="00835B54">
        <w:t>("</w:t>
      </w:r>
      <w:proofErr w:type="spellStart"/>
      <w:r w:rsidRPr="00835B54">
        <w:t>yyyyMMdd</w:t>
      </w:r>
      <w:proofErr w:type="spellEnd"/>
      <w:r w:rsidRPr="00835B54">
        <w:t xml:space="preserve">")}\" , </w:t>
      </w:r>
    </w:p>
    <w:p w14:paraId="4DEF8424" w14:textId="77777777" w:rsidR="007E5EF3" w:rsidRDefault="007E5EF3" w:rsidP="007E5EF3">
      <w:pPr>
        <w:pStyle w:val="STTSSegmenProgramContent"/>
      </w:pPr>
      <w:r w:rsidRPr="00835B54">
        <w:t xml:space="preserve">LPAD((COUNT(NOMOR_NOTA) + 1), 3, '0')) FROM H_BELI WHERE </w:t>
      </w:r>
    </w:p>
    <w:p w14:paraId="78AD3AC8" w14:textId="77777777" w:rsidR="007E5EF3" w:rsidRPr="00835B54" w:rsidRDefault="007E5EF3" w:rsidP="007E5EF3">
      <w:pPr>
        <w:pStyle w:val="STTSSegmenProgramContent"/>
      </w:pPr>
      <w:r w:rsidRPr="00835B54">
        <w:t>NOMOR_NOTA LIKE '%{</w:t>
      </w:r>
      <w:proofErr w:type="spellStart"/>
      <w:proofErr w:type="gramStart"/>
      <w:r w:rsidRPr="00835B54">
        <w:t>DateTime.Now.ToString</w:t>
      </w:r>
      <w:proofErr w:type="spellEnd"/>
      <w:proofErr w:type="gramEnd"/>
      <w:r w:rsidRPr="00835B54">
        <w:t>("</w:t>
      </w:r>
      <w:proofErr w:type="spellStart"/>
      <w:r w:rsidRPr="00835B54">
        <w:t>yyyyMMdd</w:t>
      </w:r>
      <w:proofErr w:type="spellEnd"/>
      <w:r w:rsidRPr="00835B54">
        <w:t>")}%'";</w:t>
      </w:r>
    </w:p>
    <w:p w14:paraId="28B50577" w14:textId="77777777" w:rsidR="007E5EF3" w:rsidRDefault="007E5EF3" w:rsidP="007E5EF3">
      <w:pPr>
        <w:pStyle w:val="STTSSegmenProgramContent"/>
      </w:pPr>
      <w:r w:rsidRPr="00835B54">
        <w:t xml:space="preserve">            </w:t>
      </w:r>
      <w:proofErr w:type="spellStart"/>
      <w:r w:rsidRPr="00835B54">
        <w:t>MySqlCommand</w:t>
      </w:r>
      <w:proofErr w:type="spellEnd"/>
      <w:r w:rsidRPr="00835B54">
        <w:t xml:space="preserve"> </w:t>
      </w:r>
      <w:proofErr w:type="spellStart"/>
      <w:r w:rsidRPr="00835B54">
        <w:t>cmd</w:t>
      </w:r>
      <w:proofErr w:type="spellEnd"/>
      <w:r w:rsidRPr="00835B54">
        <w:t xml:space="preserve"> = new </w:t>
      </w:r>
      <w:proofErr w:type="spellStart"/>
      <w:proofErr w:type="gramStart"/>
      <w:r w:rsidRPr="00835B54">
        <w:t>MySqlCommand</w:t>
      </w:r>
      <w:proofErr w:type="spellEnd"/>
      <w:r w:rsidRPr="00835B54">
        <w:t>(</w:t>
      </w:r>
      <w:proofErr w:type="gramEnd"/>
      <w:r w:rsidRPr="00835B54">
        <w:t xml:space="preserve">temp, </w:t>
      </w:r>
    </w:p>
    <w:p w14:paraId="439F74FB" w14:textId="77777777" w:rsidR="007E5EF3" w:rsidRPr="00835B54" w:rsidRDefault="007E5EF3" w:rsidP="007E5EF3">
      <w:pPr>
        <w:pStyle w:val="STTSSegmenProgramContent"/>
      </w:pPr>
      <w:proofErr w:type="spellStart"/>
      <w:proofErr w:type="gramStart"/>
      <w:r w:rsidRPr="00835B54">
        <w:t>conn.conn</w:t>
      </w:r>
      <w:proofErr w:type="spellEnd"/>
      <w:proofErr w:type="gramEnd"/>
      <w:r w:rsidRPr="00835B54">
        <w:t>);</w:t>
      </w:r>
    </w:p>
    <w:p w14:paraId="5757975A" w14:textId="77777777" w:rsidR="007E5EF3" w:rsidRPr="00835B54" w:rsidRDefault="007E5EF3" w:rsidP="007E5EF3">
      <w:pPr>
        <w:pStyle w:val="STTSSegmenProgramContent"/>
      </w:pPr>
      <w:r w:rsidRPr="00835B54">
        <w:t xml:space="preserve">            </w:t>
      </w:r>
      <w:proofErr w:type="spellStart"/>
      <w:r w:rsidRPr="00835B54">
        <w:t>MySqlDataReader</w:t>
      </w:r>
      <w:proofErr w:type="spellEnd"/>
      <w:r w:rsidRPr="00835B54">
        <w:t xml:space="preserve"> reader = </w:t>
      </w:r>
      <w:proofErr w:type="spellStart"/>
      <w:proofErr w:type="gramStart"/>
      <w:r w:rsidRPr="00835B54">
        <w:t>cmd.ExecuteReader</w:t>
      </w:r>
      <w:proofErr w:type="spellEnd"/>
      <w:proofErr w:type="gramEnd"/>
      <w:r w:rsidRPr="00835B54">
        <w:t>();</w:t>
      </w:r>
    </w:p>
    <w:p w14:paraId="56562D30" w14:textId="77777777" w:rsidR="007E5EF3" w:rsidRPr="00835B54" w:rsidRDefault="007E5EF3" w:rsidP="007E5EF3">
      <w:pPr>
        <w:pStyle w:val="STTSSegmenProgramContent"/>
      </w:pPr>
      <w:r w:rsidRPr="00835B54">
        <w:t xml:space="preserve">            string nota = "";</w:t>
      </w:r>
    </w:p>
    <w:p w14:paraId="43106DF1" w14:textId="77777777" w:rsidR="007E5EF3" w:rsidRPr="00835B54" w:rsidRDefault="007E5EF3" w:rsidP="007E5EF3">
      <w:pPr>
        <w:pStyle w:val="STTSSegmenProgramContent"/>
      </w:pPr>
      <w:r w:rsidRPr="00835B54">
        <w:t xml:space="preserve">            while(</w:t>
      </w:r>
      <w:proofErr w:type="spellStart"/>
      <w:proofErr w:type="gramStart"/>
      <w:r w:rsidRPr="00835B54">
        <w:t>reader.Read</w:t>
      </w:r>
      <w:proofErr w:type="spellEnd"/>
      <w:proofErr w:type="gramEnd"/>
      <w:r w:rsidRPr="00835B54">
        <w:t>())</w:t>
      </w:r>
    </w:p>
    <w:p w14:paraId="685698C8" w14:textId="77777777" w:rsidR="007E5EF3" w:rsidRPr="00835B54" w:rsidRDefault="007E5EF3" w:rsidP="007E5EF3">
      <w:pPr>
        <w:pStyle w:val="STTSSegmenProgramContent"/>
      </w:pPr>
      <w:r w:rsidRPr="00835B54">
        <w:t xml:space="preserve">            {</w:t>
      </w:r>
    </w:p>
    <w:p w14:paraId="5D300F84" w14:textId="77777777" w:rsidR="007E5EF3" w:rsidRPr="00835B54" w:rsidRDefault="007E5EF3" w:rsidP="007E5EF3">
      <w:pPr>
        <w:pStyle w:val="STTSSegmenProgramContent"/>
      </w:pPr>
      <w:r w:rsidRPr="00835B54">
        <w:t xml:space="preserve">                nota = reader[0</w:t>
      </w:r>
      <w:proofErr w:type="gramStart"/>
      <w:r w:rsidRPr="00835B54">
        <w:t>].</w:t>
      </w:r>
      <w:proofErr w:type="spellStart"/>
      <w:r w:rsidRPr="00835B54">
        <w:t>ToString</w:t>
      </w:r>
      <w:proofErr w:type="spellEnd"/>
      <w:proofErr w:type="gramEnd"/>
      <w:r w:rsidRPr="00835B54">
        <w:t>();</w:t>
      </w:r>
    </w:p>
    <w:p w14:paraId="17D01326" w14:textId="77777777" w:rsidR="007E5EF3" w:rsidRPr="00835B54" w:rsidRDefault="007E5EF3" w:rsidP="007E5EF3">
      <w:pPr>
        <w:pStyle w:val="STTSSegmenProgramContent"/>
      </w:pPr>
      <w:r w:rsidRPr="00835B54">
        <w:t xml:space="preserve">            }</w:t>
      </w:r>
    </w:p>
    <w:p w14:paraId="247B4444" w14:textId="77777777" w:rsidR="007E5EF3" w:rsidRPr="00835B54" w:rsidRDefault="007E5EF3" w:rsidP="007E5EF3">
      <w:pPr>
        <w:pStyle w:val="STTSSegmenProgramContent"/>
      </w:pPr>
      <w:r w:rsidRPr="00835B54">
        <w:t xml:space="preserve">            </w:t>
      </w:r>
      <w:proofErr w:type="spellStart"/>
      <w:proofErr w:type="gramStart"/>
      <w:r w:rsidRPr="00835B54">
        <w:t>conn.conn</w:t>
      </w:r>
      <w:proofErr w:type="gramEnd"/>
      <w:r w:rsidRPr="00835B54">
        <w:t>.Close</w:t>
      </w:r>
      <w:proofErr w:type="spellEnd"/>
      <w:r w:rsidRPr="00835B54">
        <w:t>();</w:t>
      </w:r>
    </w:p>
    <w:p w14:paraId="27F6A5AB" w14:textId="77777777" w:rsidR="007E5EF3" w:rsidRPr="00FE7494" w:rsidRDefault="007E5EF3" w:rsidP="007E5EF3">
      <w:pPr>
        <w:pStyle w:val="STTSSegmenProgramContent"/>
        <w:rPr>
          <w:rFonts w:cs="Courier New"/>
          <w:b/>
          <w:bCs/>
          <w:szCs w:val="20"/>
        </w:rPr>
      </w:pPr>
      <w:r w:rsidRPr="00835B54">
        <w:rPr>
          <w:rFonts w:cs="Courier New"/>
          <w:szCs w:val="20"/>
          <w:lang w:val="en-ID"/>
        </w:rPr>
        <w:t xml:space="preserve">            return nota;</w:t>
      </w:r>
    </w:p>
    <w:p w14:paraId="048DDDD5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6C042B6" w14:textId="77777777" w:rsidR="00F76B59" w:rsidRDefault="00F76B59" w:rsidP="00BF050D">
      <w:pPr>
        <w:ind w:firstLine="0"/>
        <w:rPr>
          <w:b/>
          <w:bCs/>
          <w:szCs w:val="24"/>
        </w:rPr>
      </w:pPr>
    </w:p>
    <w:p w14:paraId="4313ED5D" w14:textId="4A7546E1" w:rsidR="00AB3EF4" w:rsidRPr="00024523" w:rsidRDefault="000023E3" w:rsidP="00024523">
      <w:pPr>
        <w:ind w:firstLine="624"/>
        <w:rPr>
          <w:szCs w:val="24"/>
        </w:rPr>
      </w:pPr>
      <w:proofErr w:type="spellStart"/>
      <w:r w:rsidRPr="00024523">
        <w:rPr>
          <w:szCs w:val="24"/>
        </w:rPr>
        <w:t>saat</w:t>
      </w:r>
      <w:proofErr w:type="spellEnd"/>
      <w:r w:rsidRPr="00024523">
        <w:rPr>
          <w:szCs w:val="24"/>
        </w:rPr>
        <w:t xml:space="preserve"> user </w:t>
      </w:r>
      <w:proofErr w:type="spellStart"/>
      <w:r w:rsidRPr="00024523">
        <w:rPr>
          <w:szCs w:val="24"/>
        </w:rPr>
        <w:t>menekan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tombol</w:t>
      </w:r>
      <w:proofErr w:type="spellEnd"/>
      <w:r w:rsidRPr="00024523">
        <w:rPr>
          <w:szCs w:val="24"/>
        </w:rPr>
        <w:t xml:space="preserve"> my profile pada menu </w:t>
      </w:r>
      <w:proofErr w:type="spellStart"/>
      <w:r w:rsidRPr="00024523">
        <w:rPr>
          <w:szCs w:val="24"/>
        </w:rPr>
        <w:t>disamping</w:t>
      </w:r>
      <w:proofErr w:type="spellEnd"/>
      <w:r w:rsidRPr="00024523">
        <w:rPr>
          <w:szCs w:val="24"/>
        </w:rPr>
        <w:t xml:space="preserve"> </w:t>
      </w:r>
      <w:proofErr w:type="spellStart"/>
      <w:r w:rsidR="00024523">
        <w:rPr>
          <w:szCs w:val="24"/>
        </w:rPr>
        <w:t>kanan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maka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akan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mengarahkan</w:t>
      </w:r>
      <w:proofErr w:type="spellEnd"/>
      <w:r w:rsidRPr="00024523">
        <w:rPr>
          <w:szCs w:val="24"/>
        </w:rPr>
        <w:t xml:space="preserve"> user pada </w:t>
      </w:r>
      <w:proofErr w:type="spellStart"/>
      <w:r w:rsidRPr="00024523">
        <w:rPr>
          <w:szCs w:val="24"/>
        </w:rPr>
        <w:t>halaman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profil</w:t>
      </w:r>
      <w:proofErr w:type="spellEnd"/>
      <w:r w:rsidRPr="00024523">
        <w:rPr>
          <w:szCs w:val="24"/>
        </w:rPr>
        <w:t xml:space="preserve"> yang </w:t>
      </w:r>
      <w:proofErr w:type="spellStart"/>
      <w:r w:rsidRPr="00024523">
        <w:rPr>
          <w:szCs w:val="24"/>
        </w:rPr>
        <w:t>berisi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informasi</w:t>
      </w:r>
      <w:proofErr w:type="spellEnd"/>
      <w:r w:rsidRPr="00024523">
        <w:rPr>
          <w:szCs w:val="24"/>
        </w:rPr>
        <w:t xml:space="preserve"> user</w:t>
      </w:r>
      <w:r w:rsidR="00024523" w:rsidRPr="00024523">
        <w:rPr>
          <w:szCs w:val="24"/>
        </w:rPr>
        <w:t xml:space="preserve">, segment </w:t>
      </w:r>
      <w:proofErr w:type="spellStart"/>
      <w:r w:rsidR="00024523" w:rsidRPr="00024523">
        <w:rPr>
          <w:szCs w:val="24"/>
        </w:rPr>
        <w:t>berikut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merupakan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bagian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untuk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melakukan</w:t>
      </w:r>
      <w:proofErr w:type="spellEnd"/>
      <w:r w:rsidR="00024523" w:rsidRPr="00024523">
        <w:rPr>
          <w:szCs w:val="24"/>
        </w:rPr>
        <w:t xml:space="preserve"> update </w:t>
      </w:r>
      <w:proofErr w:type="spellStart"/>
      <w:r w:rsidR="00024523" w:rsidRPr="00024523">
        <w:rPr>
          <w:szCs w:val="24"/>
        </w:rPr>
        <w:t>profil</w:t>
      </w:r>
      <w:proofErr w:type="spellEnd"/>
      <w:r w:rsidR="00024523" w:rsidRPr="00024523">
        <w:rPr>
          <w:szCs w:val="24"/>
        </w:rPr>
        <w:t xml:space="preserve"> </w:t>
      </w:r>
    </w:p>
    <w:p w14:paraId="02572028" w14:textId="661EB508" w:rsidR="00BF050D" w:rsidRDefault="00BF050D" w:rsidP="00BF050D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</w:t>
      </w:r>
      <w:r>
        <w:rPr>
          <w:b/>
          <w:bCs/>
          <w:szCs w:val="24"/>
        </w:rPr>
        <w:t>5</w:t>
      </w:r>
      <w:r w:rsidRPr="00423B36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t xml:space="preserve">update </w:t>
      </w:r>
      <w:proofErr w:type="spellStart"/>
      <w:r>
        <w:rPr>
          <w:b/>
          <w:bCs/>
          <w:szCs w:val="24"/>
        </w:rPr>
        <w:t>profil</w:t>
      </w:r>
      <w:proofErr w:type="spellEnd"/>
      <w:r>
        <w:rPr>
          <w:b/>
          <w:bCs/>
          <w:szCs w:val="24"/>
        </w:rPr>
        <w:t xml:space="preserve"> pada user</w:t>
      </w:r>
    </w:p>
    <w:p w14:paraId="6379469E" w14:textId="77777777" w:rsidR="00BF050D" w:rsidRPr="00882215" w:rsidRDefault="00BF050D" w:rsidP="00FB2524">
      <w:pPr>
        <w:pStyle w:val="STTSSegmenProgramContent"/>
        <w:numPr>
          <w:ilvl w:val="0"/>
          <w:numId w:val="35"/>
        </w:numPr>
        <w:ind w:left="616" w:hanging="616"/>
        <w:rPr>
          <w:rFonts w:cs="Courier New"/>
          <w:szCs w:val="20"/>
        </w:rPr>
      </w:pPr>
      <w:proofErr w:type="spellStart"/>
      <w:proofErr w:type="gramStart"/>
      <w:r w:rsidRPr="00882215">
        <w:rPr>
          <w:rFonts w:cs="Courier New"/>
          <w:szCs w:val="20"/>
          <w:lang w:val="en-ID"/>
        </w:rPr>
        <w:t>conn.conn</w:t>
      </w:r>
      <w:proofErr w:type="gramEnd"/>
      <w:r w:rsidRPr="00882215">
        <w:rPr>
          <w:rFonts w:cs="Courier New"/>
          <w:szCs w:val="20"/>
          <w:lang w:val="en-ID"/>
        </w:rPr>
        <w:t>.Open</w:t>
      </w:r>
      <w:proofErr w:type="spellEnd"/>
      <w:r w:rsidRPr="00882215">
        <w:rPr>
          <w:rFonts w:cs="Courier New"/>
          <w:szCs w:val="20"/>
          <w:lang w:val="en-ID"/>
        </w:rPr>
        <w:t>();</w:t>
      </w:r>
    </w:p>
    <w:p w14:paraId="3E96FC0F" w14:textId="77777777" w:rsidR="00BF050D" w:rsidRPr="00882215" w:rsidRDefault="00BF050D" w:rsidP="00BF050D">
      <w:pPr>
        <w:pStyle w:val="STTSSegmenProgramContent"/>
      </w:pPr>
      <w:proofErr w:type="spellStart"/>
      <w:r w:rsidRPr="00882215">
        <w:t>MySqlCommand</w:t>
      </w:r>
      <w:proofErr w:type="spellEnd"/>
      <w:r w:rsidRPr="00882215">
        <w:t xml:space="preserve"> </w:t>
      </w:r>
      <w:proofErr w:type="spellStart"/>
      <w:r w:rsidRPr="00882215">
        <w:t>cmd</w:t>
      </w:r>
      <w:proofErr w:type="spellEnd"/>
      <w:r w:rsidRPr="00882215">
        <w:t xml:space="preserve"> = new </w:t>
      </w:r>
      <w:proofErr w:type="spellStart"/>
      <w:proofErr w:type="gramStart"/>
      <w:r w:rsidRPr="00882215">
        <w:t>MySqlCommand</w:t>
      </w:r>
      <w:proofErr w:type="spellEnd"/>
      <w:r w:rsidRPr="00882215">
        <w:t>(</w:t>
      </w:r>
      <w:proofErr w:type="gramEnd"/>
      <w:r w:rsidRPr="00882215">
        <w:t>$"UPDATE customer SET NAMA_CUST=@name,EMAIL=@email, NO_TELP=@notelp WHERE ID={</w:t>
      </w:r>
      <w:proofErr w:type="spellStart"/>
      <w:r w:rsidRPr="00882215">
        <w:t>iduser</w:t>
      </w:r>
      <w:proofErr w:type="spellEnd"/>
      <w:r w:rsidRPr="00882215">
        <w:t xml:space="preserve">}", </w:t>
      </w:r>
      <w:proofErr w:type="spellStart"/>
      <w:r w:rsidRPr="00882215">
        <w:t>conn.conn</w:t>
      </w:r>
      <w:proofErr w:type="spellEnd"/>
      <w:r w:rsidRPr="00882215">
        <w:t>);</w:t>
      </w:r>
    </w:p>
    <w:p w14:paraId="4150A211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cmd.Parameters.AddWithValue</w:t>
      </w:r>
      <w:proofErr w:type="spellEnd"/>
      <w:proofErr w:type="gramEnd"/>
      <w:r w:rsidRPr="00882215">
        <w:t>("@name", name);</w:t>
      </w:r>
    </w:p>
    <w:p w14:paraId="4D663F1D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cmd.Parameters.AddWithValue</w:t>
      </w:r>
      <w:proofErr w:type="spellEnd"/>
      <w:proofErr w:type="gramEnd"/>
      <w:r w:rsidRPr="00882215">
        <w:t>("@email", email);</w:t>
      </w:r>
    </w:p>
    <w:p w14:paraId="66902CAD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cmd.Parameters.AddWithValue</w:t>
      </w:r>
      <w:proofErr w:type="spellEnd"/>
      <w:proofErr w:type="gramEnd"/>
      <w:r w:rsidRPr="00882215">
        <w:t>("@</w:t>
      </w:r>
      <w:proofErr w:type="spellStart"/>
      <w:r w:rsidRPr="00882215">
        <w:t>notelp</w:t>
      </w:r>
      <w:proofErr w:type="spellEnd"/>
      <w:r w:rsidRPr="00882215">
        <w:t xml:space="preserve">", </w:t>
      </w:r>
      <w:proofErr w:type="spellStart"/>
      <w:r w:rsidRPr="00882215">
        <w:t>notelp</w:t>
      </w:r>
      <w:proofErr w:type="spellEnd"/>
      <w:r w:rsidRPr="00882215">
        <w:t>);</w:t>
      </w:r>
    </w:p>
    <w:p w14:paraId="440ECD54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cmd.ExecuteNonQuery</w:t>
      </w:r>
      <w:proofErr w:type="spellEnd"/>
      <w:proofErr w:type="gramEnd"/>
      <w:r w:rsidRPr="00882215">
        <w:t>();</w:t>
      </w:r>
    </w:p>
    <w:p w14:paraId="06E7D940" w14:textId="77777777" w:rsidR="00BF050D" w:rsidRPr="00882215" w:rsidRDefault="00BF050D" w:rsidP="00BF050D">
      <w:pPr>
        <w:pStyle w:val="STTSSegmenProgramContent"/>
      </w:pPr>
      <w:proofErr w:type="spellStart"/>
      <w:proofErr w:type="gramStart"/>
      <w:r w:rsidRPr="00882215">
        <w:t>conn.conn</w:t>
      </w:r>
      <w:proofErr w:type="gramEnd"/>
      <w:r w:rsidRPr="00882215">
        <w:t>.Close</w:t>
      </w:r>
      <w:proofErr w:type="spellEnd"/>
      <w:r w:rsidRPr="00882215">
        <w:t>();</w:t>
      </w:r>
    </w:p>
    <w:p w14:paraId="0786158A" w14:textId="77777777" w:rsidR="00BF050D" w:rsidRPr="00C5761B" w:rsidRDefault="00BF050D" w:rsidP="00BF050D">
      <w:pPr>
        <w:pStyle w:val="STTSSegmenProgramContent"/>
      </w:pPr>
      <w:proofErr w:type="spellStart"/>
      <w:r>
        <w:t>loaduser</w:t>
      </w:r>
      <w:proofErr w:type="spellEnd"/>
      <w:r>
        <w:t>(user.id);</w:t>
      </w:r>
    </w:p>
    <w:p w14:paraId="3DF505D5" w14:textId="77777777" w:rsidR="00BF050D" w:rsidRPr="008D161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882215">
        <w:rPr>
          <w:rFonts w:cs="Courier New"/>
          <w:szCs w:val="20"/>
          <w:lang w:val="en-ID"/>
        </w:rPr>
        <w:t>MessageBox.Show</w:t>
      </w:r>
      <w:proofErr w:type="spellEnd"/>
      <w:r w:rsidRPr="00882215">
        <w:rPr>
          <w:rFonts w:cs="Courier New"/>
          <w:szCs w:val="20"/>
          <w:lang w:val="en-ID"/>
        </w:rPr>
        <w:t xml:space="preserve">("Update </w:t>
      </w:r>
      <w:proofErr w:type="spellStart"/>
      <w:r w:rsidRPr="00882215">
        <w:rPr>
          <w:rFonts w:cs="Courier New"/>
          <w:szCs w:val="20"/>
          <w:lang w:val="en-ID"/>
        </w:rPr>
        <w:t>berhasil</w:t>
      </w:r>
      <w:proofErr w:type="spellEnd"/>
      <w:r w:rsidRPr="00882215">
        <w:rPr>
          <w:rFonts w:cs="Courier New"/>
          <w:szCs w:val="20"/>
          <w:lang w:val="en-ID"/>
        </w:rPr>
        <w:t>");</w:t>
      </w:r>
    </w:p>
    <w:p w14:paraId="324F2C8E" w14:textId="37A1E2A1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8801A8C" w14:textId="1654796E" w:rsidR="00BF050D" w:rsidRPr="00024523" w:rsidRDefault="00024523" w:rsidP="00024523">
      <w:r w:rsidRPr="00024523">
        <w:t xml:space="preserve">Pada </w:t>
      </w:r>
      <w:proofErr w:type="spellStart"/>
      <w:r w:rsidRPr="00024523">
        <w:t>saat</w:t>
      </w:r>
      <w:proofErr w:type="spellEnd"/>
      <w:r w:rsidRPr="00024523">
        <w:t xml:space="preserve"> user </w:t>
      </w:r>
      <w:proofErr w:type="spellStart"/>
      <w:r w:rsidRPr="00024523">
        <w:t>memilih</w:t>
      </w:r>
      <w:proofErr w:type="spellEnd"/>
      <w:r w:rsidRPr="00024523">
        <w:t xml:space="preserve"> </w:t>
      </w:r>
      <w:proofErr w:type="spellStart"/>
      <w:r w:rsidRPr="00024523">
        <w:t>opsi</w:t>
      </w:r>
      <w:proofErr w:type="spellEnd"/>
      <w:r w:rsidRPr="00024523">
        <w:t xml:space="preserve"> </w:t>
      </w:r>
      <w:proofErr w:type="spellStart"/>
      <w:r w:rsidRPr="00024523">
        <w:t>ganti</w:t>
      </w:r>
      <w:proofErr w:type="spellEnd"/>
      <w:r w:rsidRPr="00024523">
        <w:t xml:space="preserve"> password </w:t>
      </w:r>
      <w:proofErr w:type="spellStart"/>
      <w:r w:rsidRPr="00024523">
        <w:t>maka</w:t>
      </w:r>
      <w:proofErr w:type="spellEnd"/>
      <w:r w:rsidRPr="00024523">
        <w:t xml:space="preserve"> user </w:t>
      </w:r>
      <w:proofErr w:type="spellStart"/>
      <w:r w:rsidRPr="00024523">
        <w:t>akan</w:t>
      </w:r>
      <w:proofErr w:type="spellEnd"/>
      <w:r w:rsidRPr="00024523">
        <w:t xml:space="preserve"> </w:t>
      </w:r>
      <w:proofErr w:type="spellStart"/>
      <w:r w:rsidRPr="00024523">
        <w:t>dibawa</w:t>
      </w:r>
      <w:proofErr w:type="spellEnd"/>
      <w:r w:rsidRPr="00024523">
        <w:t xml:space="preserve"> </w:t>
      </w:r>
      <w:proofErr w:type="spellStart"/>
      <w:r w:rsidRPr="00024523">
        <w:t>menuju</w:t>
      </w:r>
      <w:proofErr w:type="spellEnd"/>
      <w:r w:rsidRPr="00024523">
        <w:t xml:space="preserve"> </w:t>
      </w:r>
      <w:proofErr w:type="spellStart"/>
      <w:r w:rsidRPr="00024523">
        <w:t>halaman</w:t>
      </w:r>
      <w:proofErr w:type="spellEnd"/>
      <w:r w:rsidRPr="00024523">
        <w:t xml:space="preserve"> </w:t>
      </w:r>
      <w:proofErr w:type="spellStart"/>
      <w:r w:rsidRPr="00024523">
        <w:t>ganti</w:t>
      </w:r>
      <w:proofErr w:type="spellEnd"/>
      <w:r w:rsidRPr="00024523">
        <w:t xml:space="preserve"> password dan </w:t>
      </w:r>
      <w:proofErr w:type="spellStart"/>
      <w:r w:rsidRPr="00024523">
        <w:t>konfirmasi</w:t>
      </w:r>
      <w:proofErr w:type="spellEnd"/>
      <w:r w:rsidRPr="00024523">
        <w:t xml:space="preserve"> password</w:t>
      </w:r>
    </w:p>
    <w:p w14:paraId="226D0FDD" w14:textId="77777777" w:rsidR="00BF050D" w:rsidRDefault="00BF050D" w:rsidP="00BF050D">
      <w:pPr>
        <w:ind w:firstLine="0"/>
        <w:rPr>
          <w:b/>
          <w:bCs/>
          <w:szCs w:val="24"/>
        </w:rPr>
      </w:pPr>
      <w:bookmarkStart w:id="66" w:name="_Hlk92463777"/>
      <w:r w:rsidRPr="00423B36">
        <w:rPr>
          <w:b/>
          <w:bCs/>
          <w:szCs w:val="24"/>
        </w:rPr>
        <w:t>Segment program 4.</w:t>
      </w:r>
      <w:r>
        <w:rPr>
          <w:b/>
          <w:bCs/>
          <w:szCs w:val="24"/>
        </w:rPr>
        <w:t>5</w:t>
      </w:r>
      <w:r w:rsidRPr="00423B36"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ganti</w:t>
      </w:r>
      <w:proofErr w:type="spellEnd"/>
      <w:r>
        <w:rPr>
          <w:b/>
          <w:bCs/>
          <w:szCs w:val="24"/>
        </w:rPr>
        <w:t xml:space="preserve"> password pada user</w:t>
      </w:r>
    </w:p>
    <w:bookmarkEnd w:id="66"/>
    <w:p w14:paraId="4D0667AD" w14:textId="77777777" w:rsidR="00BF050D" w:rsidRPr="008D1611" w:rsidRDefault="00BF050D" w:rsidP="00FB2524">
      <w:pPr>
        <w:pStyle w:val="STTSSegmenProgramContent"/>
        <w:numPr>
          <w:ilvl w:val="0"/>
          <w:numId w:val="36"/>
        </w:numPr>
        <w:ind w:left="616" w:hanging="616"/>
      </w:pPr>
      <w:proofErr w:type="gramStart"/>
      <w:r w:rsidRPr="008D1611">
        <w:t>if(</w:t>
      </w:r>
      <w:proofErr w:type="spellStart"/>
      <w:proofErr w:type="gramEnd"/>
      <w:r w:rsidRPr="008D1611">
        <w:t>tbupdate_oldpass.Password</w:t>
      </w:r>
      <w:proofErr w:type="spellEnd"/>
      <w:r w:rsidRPr="008D1611">
        <w:t xml:space="preserve"> == </w:t>
      </w:r>
      <w:proofErr w:type="spellStart"/>
      <w:r w:rsidRPr="008D1611">
        <w:t>user.password</w:t>
      </w:r>
      <w:proofErr w:type="spellEnd"/>
      <w:r w:rsidRPr="008D1611">
        <w:t>)</w:t>
      </w:r>
    </w:p>
    <w:p w14:paraId="09C44240" w14:textId="77777777" w:rsidR="00BF050D" w:rsidRPr="008D1611" w:rsidRDefault="00BF050D" w:rsidP="00BF050D">
      <w:pPr>
        <w:pStyle w:val="STTSSegmenProgramContent"/>
      </w:pPr>
      <w:r w:rsidRPr="008D1611">
        <w:t>{</w:t>
      </w:r>
    </w:p>
    <w:p w14:paraId="492E4207" w14:textId="77777777" w:rsidR="00BF050D" w:rsidRPr="008D1611" w:rsidRDefault="00BF050D" w:rsidP="00BF050D">
      <w:pPr>
        <w:pStyle w:val="STTSSegmenProgramContent"/>
      </w:pPr>
      <w:r w:rsidRPr="008D1611">
        <w:t xml:space="preserve">      </w:t>
      </w:r>
      <w:proofErr w:type="gramStart"/>
      <w:r>
        <w:t>if</w:t>
      </w:r>
      <w:r w:rsidRPr="008D1611">
        <w:t>(</w:t>
      </w:r>
      <w:proofErr w:type="spellStart"/>
      <w:proofErr w:type="gramEnd"/>
      <w:r w:rsidRPr="008D1611">
        <w:t>tbupdate_newpass.Password</w:t>
      </w:r>
      <w:proofErr w:type="spellEnd"/>
      <w:r w:rsidRPr="008D1611">
        <w:t xml:space="preserve"> == </w:t>
      </w:r>
      <w:proofErr w:type="spellStart"/>
      <w:r w:rsidRPr="008D1611">
        <w:t>tbupdate_confirm.Password</w:t>
      </w:r>
      <w:proofErr w:type="spellEnd"/>
      <w:r w:rsidRPr="008D1611">
        <w:t>)</w:t>
      </w:r>
    </w:p>
    <w:p w14:paraId="0EA7E9E7" w14:textId="77777777" w:rsidR="00BF050D" w:rsidRPr="008D1611" w:rsidRDefault="00BF050D" w:rsidP="00BF050D">
      <w:pPr>
        <w:pStyle w:val="STTSSegmenProgramContent"/>
      </w:pPr>
      <w:r w:rsidRPr="008D1611">
        <w:t xml:space="preserve">      {</w:t>
      </w:r>
    </w:p>
    <w:p w14:paraId="5AC4F0D9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conn.conn</w:t>
      </w:r>
      <w:proofErr w:type="gramEnd"/>
      <w:r w:rsidRPr="008D1611">
        <w:t>.Open</w:t>
      </w:r>
      <w:proofErr w:type="spellEnd"/>
      <w:r w:rsidRPr="008D1611">
        <w:t>();</w:t>
      </w:r>
    </w:p>
    <w:p w14:paraId="50589BEF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MySqlCommand</w:t>
      </w:r>
      <w:proofErr w:type="spellEnd"/>
      <w:r w:rsidRPr="008D1611">
        <w:t xml:space="preserve"> </w:t>
      </w:r>
      <w:proofErr w:type="spellStart"/>
      <w:r w:rsidRPr="008D1611">
        <w:t>cmd</w:t>
      </w:r>
      <w:proofErr w:type="spellEnd"/>
      <w:r w:rsidRPr="008D1611">
        <w:t xml:space="preserve"> = new </w:t>
      </w:r>
      <w:proofErr w:type="spellStart"/>
      <w:proofErr w:type="gramStart"/>
      <w:r w:rsidRPr="008D1611">
        <w:t>MySqlCommand</w:t>
      </w:r>
      <w:proofErr w:type="spellEnd"/>
      <w:r w:rsidRPr="008D1611">
        <w:t>(</w:t>
      </w:r>
      <w:proofErr w:type="gramEnd"/>
      <w:r w:rsidRPr="008D1611">
        <w:t>$"UPDATE customer SET Password=@password WHERE ID={</w:t>
      </w:r>
      <w:proofErr w:type="spellStart"/>
      <w:r w:rsidRPr="008D1611">
        <w:t>iduser</w:t>
      </w:r>
      <w:proofErr w:type="spellEnd"/>
      <w:r w:rsidRPr="008D1611">
        <w:t xml:space="preserve">}", </w:t>
      </w:r>
      <w:proofErr w:type="spellStart"/>
      <w:r w:rsidRPr="008D1611">
        <w:t>conn.conn</w:t>
      </w:r>
      <w:proofErr w:type="spellEnd"/>
      <w:r w:rsidRPr="008D1611">
        <w:t>);</w:t>
      </w:r>
    </w:p>
    <w:p w14:paraId="7262F743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cmd.Parameters.AddWithValue</w:t>
      </w:r>
      <w:proofErr w:type="spellEnd"/>
      <w:proofErr w:type="gramEnd"/>
      <w:r w:rsidRPr="008D1611">
        <w:t>("@password", password);</w:t>
      </w:r>
    </w:p>
    <w:p w14:paraId="59B4C491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cmd.ExecuteNonQuery</w:t>
      </w:r>
      <w:proofErr w:type="spellEnd"/>
      <w:proofErr w:type="gramEnd"/>
      <w:r w:rsidRPr="008D1611">
        <w:t>();</w:t>
      </w:r>
    </w:p>
    <w:p w14:paraId="06E5D901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proofErr w:type="gramStart"/>
      <w:r w:rsidRPr="008D1611">
        <w:t>conn.conn</w:t>
      </w:r>
      <w:proofErr w:type="gramEnd"/>
      <w:r w:rsidRPr="008D1611">
        <w:t>.Close</w:t>
      </w:r>
      <w:proofErr w:type="spellEnd"/>
      <w:r w:rsidRPr="008D1611">
        <w:t>();</w:t>
      </w:r>
    </w:p>
    <w:p w14:paraId="3AC2A52D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loaduser</w:t>
      </w:r>
      <w:proofErr w:type="spellEnd"/>
      <w:r w:rsidRPr="008D1611">
        <w:t>(user.id);</w:t>
      </w:r>
    </w:p>
    <w:p w14:paraId="58477076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MessageBox.Show</w:t>
      </w:r>
      <w:proofErr w:type="spellEnd"/>
      <w:r w:rsidRPr="008D1611">
        <w:t>("Change Password Success");</w:t>
      </w:r>
    </w:p>
    <w:p w14:paraId="47B232C9" w14:textId="77777777" w:rsidR="00BF050D" w:rsidRPr="008D1611" w:rsidRDefault="00BF050D" w:rsidP="00BF050D">
      <w:pPr>
        <w:pStyle w:val="STTSSegmenProgramContent"/>
      </w:pPr>
      <w:r w:rsidRPr="008D1611">
        <w:t xml:space="preserve">        }</w:t>
      </w:r>
    </w:p>
    <w:p w14:paraId="1A5333A5" w14:textId="77777777" w:rsidR="00BF050D" w:rsidRPr="008D1611" w:rsidRDefault="00BF050D" w:rsidP="00BF050D">
      <w:pPr>
        <w:pStyle w:val="STTSSegmenProgramContent"/>
      </w:pPr>
      <w:r w:rsidRPr="008D1611">
        <w:t xml:space="preserve">        else</w:t>
      </w:r>
    </w:p>
    <w:p w14:paraId="04F106A1" w14:textId="77777777" w:rsidR="00BF050D" w:rsidRPr="008D1611" w:rsidRDefault="00BF050D" w:rsidP="00BF050D">
      <w:pPr>
        <w:pStyle w:val="STTSSegmenProgramContent"/>
      </w:pPr>
      <w:r w:rsidRPr="008D1611">
        <w:t xml:space="preserve">        {</w:t>
      </w:r>
    </w:p>
    <w:p w14:paraId="2D97FF1E" w14:textId="77777777" w:rsidR="00BF050D" w:rsidRPr="008D1611" w:rsidRDefault="00BF050D" w:rsidP="00BF050D">
      <w:pPr>
        <w:pStyle w:val="STTSSegmenProgramContent"/>
      </w:pPr>
      <w:r w:rsidRPr="008D1611">
        <w:t xml:space="preserve">              </w:t>
      </w:r>
      <w:proofErr w:type="spellStart"/>
      <w:r w:rsidRPr="008D1611">
        <w:t>MessageBox.Show</w:t>
      </w:r>
      <w:proofErr w:type="spellEnd"/>
      <w:r w:rsidRPr="008D1611">
        <w:t xml:space="preserve">("Password </w:t>
      </w:r>
      <w:proofErr w:type="spellStart"/>
      <w:r w:rsidRPr="008D1611">
        <w:t>baru</w:t>
      </w:r>
      <w:proofErr w:type="spellEnd"/>
      <w:r w:rsidRPr="008D1611">
        <w:t xml:space="preserve"> dan password confirmation </w:t>
      </w:r>
      <w:proofErr w:type="spellStart"/>
      <w:r w:rsidRPr="008D1611">
        <w:t>tidak</w:t>
      </w:r>
      <w:proofErr w:type="spellEnd"/>
      <w:r w:rsidRPr="008D1611">
        <w:t xml:space="preserve"> </w:t>
      </w:r>
      <w:proofErr w:type="spellStart"/>
      <w:r w:rsidRPr="008D1611">
        <w:t>sama</w:t>
      </w:r>
      <w:proofErr w:type="spellEnd"/>
      <w:r w:rsidRPr="008D1611">
        <w:t>");</w:t>
      </w:r>
    </w:p>
    <w:p w14:paraId="3B22F751" w14:textId="77777777" w:rsidR="00BF050D" w:rsidRPr="008D1611" w:rsidRDefault="00BF050D" w:rsidP="00BF050D">
      <w:pPr>
        <w:pStyle w:val="STTSSegmenProgramContent"/>
      </w:pPr>
      <w:r w:rsidRPr="008D1611">
        <w:t xml:space="preserve">        }</w:t>
      </w:r>
    </w:p>
    <w:p w14:paraId="4776BAF6" w14:textId="77777777" w:rsidR="00BF050D" w:rsidRPr="008D1611" w:rsidRDefault="00BF050D" w:rsidP="00BF050D">
      <w:pPr>
        <w:pStyle w:val="STTSSegmenProgramContent"/>
      </w:pPr>
    </w:p>
    <w:p w14:paraId="30EF55B8" w14:textId="77777777" w:rsidR="00BF050D" w:rsidRPr="008D1611" w:rsidRDefault="00BF050D" w:rsidP="00BF050D">
      <w:pPr>
        <w:pStyle w:val="STTSSegmenProgramContent"/>
      </w:pPr>
      <w:r w:rsidRPr="008D1611">
        <w:t>}</w:t>
      </w:r>
    </w:p>
    <w:p w14:paraId="7D3B5A39" w14:textId="0FFB1562" w:rsidR="00F251D4" w:rsidRPr="00F251D4" w:rsidRDefault="00F251D4" w:rsidP="00F251D4">
      <w:pPr>
        <w:ind w:firstLine="0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Lanjutan</w:t>
      </w:r>
      <w:proofErr w:type="spellEnd"/>
      <w:r>
        <w:rPr>
          <w:b/>
          <w:bCs/>
          <w:szCs w:val="24"/>
        </w:rPr>
        <w:t xml:space="preserve"> </w:t>
      </w:r>
      <w:r w:rsidRPr="00423B36">
        <w:rPr>
          <w:b/>
          <w:bCs/>
          <w:szCs w:val="24"/>
        </w:rPr>
        <w:t>Segment program 4.</w:t>
      </w:r>
      <w:r>
        <w:rPr>
          <w:b/>
          <w:bCs/>
          <w:szCs w:val="24"/>
        </w:rPr>
        <w:t>5</w:t>
      </w:r>
      <w:r w:rsidRPr="00423B36"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ganti</w:t>
      </w:r>
      <w:proofErr w:type="spellEnd"/>
      <w:r>
        <w:rPr>
          <w:b/>
          <w:bCs/>
          <w:szCs w:val="24"/>
        </w:rPr>
        <w:t xml:space="preserve"> password pada user</w:t>
      </w:r>
    </w:p>
    <w:p w14:paraId="68B85253" w14:textId="275EDC6F" w:rsidR="00BF050D" w:rsidRPr="008D1611" w:rsidRDefault="00BF050D" w:rsidP="00BF050D">
      <w:pPr>
        <w:pStyle w:val="STTSSegmenProgramContent"/>
      </w:pPr>
      <w:r w:rsidRPr="008D1611">
        <w:t>else</w:t>
      </w:r>
    </w:p>
    <w:p w14:paraId="023B3C3B" w14:textId="77777777" w:rsidR="00BF050D" w:rsidRPr="008D1611" w:rsidRDefault="00BF050D" w:rsidP="00BF050D">
      <w:pPr>
        <w:pStyle w:val="STTSSegmenProgramContent"/>
      </w:pPr>
      <w:r w:rsidRPr="008D1611">
        <w:t>{</w:t>
      </w:r>
    </w:p>
    <w:p w14:paraId="5CB82157" w14:textId="6AB03C1B" w:rsidR="00BF050D" w:rsidRPr="00024523" w:rsidRDefault="00BF050D" w:rsidP="00024523">
      <w:pPr>
        <w:pStyle w:val="STTSSegmenProgramContent"/>
      </w:pPr>
      <w:r>
        <w:t xml:space="preserve">       </w:t>
      </w:r>
      <w:proofErr w:type="spellStart"/>
      <w:r w:rsidRPr="008D1611">
        <w:t>MessageBox.Show</w:t>
      </w:r>
      <w:proofErr w:type="spellEnd"/>
      <w:r w:rsidRPr="008D1611">
        <w:t>("Password salah");}</w:t>
      </w:r>
    </w:p>
    <w:p w14:paraId="5E5E4C34" w14:textId="5E0C5951" w:rsidR="00024523" w:rsidRDefault="00024523" w:rsidP="00B06AE6">
      <w:pPr>
        <w:pStyle w:val="STTSSegmenProgramContent"/>
        <w:numPr>
          <w:ilvl w:val="0"/>
          <w:numId w:val="0"/>
        </w:numPr>
        <w:ind w:firstLine="624"/>
        <w:rPr>
          <w:rFonts w:ascii="Times New Roman" w:hAnsi="Times New Roman"/>
          <w:sz w:val="24"/>
          <w:szCs w:val="24"/>
        </w:rPr>
      </w:pPr>
      <w:r w:rsidRPr="00B06AE6">
        <w:rPr>
          <w:rFonts w:ascii="Times New Roman" w:hAnsi="Times New Roman"/>
          <w:sz w:val="24"/>
          <w:szCs w:val="24"/>
        </w:rPr>
        <w:t xml:space="preserve">Saat user </w:t>
      </w:r>
      <w:proofErr w:type="spellStart"/>
      <w:r w:rsidRPr="00B06AE6">
        <w:rPr>
          <w:rFonts w:ascii="Times New Roman" w:hAnsi="Times New Roman"/>
          <w:sz w:val="24"/>
          <w:szCs w:val="24"/>
        </w:rPr>
        <w:t>memilih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opsi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tokoku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pada menu di </w:t>
      </w:r>
      <w:proofErr w:type="spellStart"/>
      <w:r w:rsidRPr="00B06AE6">
        <w:rPr>
          <w:rFonts w:ascii="Times New Roman" w:hAnsi="Times New Roman"/>
          <w:sz w:val="24"/>
          <w:szCs w:val="24"/>
        </w:rPr>
        <w:t>samping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kanan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maka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Pr="00B06AE6">
        <w:rPr>
          <w:rFonts w:ascii="Times New Roman" w:hAnsi="Times New Roman"/>
          <w:sz w:val="24"/>
          <w:szCs w:val="24"/>
        </w:rPr>
        <w:t>akan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diarahkan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ke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halaman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yang </w:t>
      </w:r>
      <w:proofErr w:type="spellStart"/>
      <w:r w:rsidRPr="00B06AE6">
        <w:rPr>
          <w:rFonts w:ascii="Times New Roman" w:hAnsi="Times New Roman"/>
          <w:sz w:val="24"/>
          <w:szCs w:val="24"/>
        </w:rPr>
        <w:t>berisi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barang-barang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B06AE6">
        <w:rPr>
          <w:rFonts w:ascii="Times New Roman" w:hAnsi="Times New Roman"/>
          <w:sz w:val="24"/>
          <w:szCs w:val="24"/>
        </w:rPr>
        <w:t>ingin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dijual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oleh </w:t>
      </w:r>
      <w:proofErr w:type="spellStart"/>
      <w:proofErr w:type="gramStart"/>
      <w:r w:rsidRPr="00B06AE6">
        <w:rPr>
          <w:rFonts w:ascii="Times New Roman" w:hAnsi="Times New Roman"/>
          <w:sz w:val="24"/>
          <w:szCs w:val="24"/>
        </w:rPr>
        <w:t>user,salah</w:t>
      </w:r>
      <w:proofErr w:type="spellEnd"/>
      <w:proofErr w:type="gram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fiturnya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yaitu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menambahkan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atau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mendaftarkan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item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baru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untuk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dijual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oleh user yang login</w:t>
      </w:r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dengan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menekan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tombol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add new </w:t>
      </w:r>
      <w:proofErr w:type="spellStart"/>
      <w:r w:rsidR="00B06AE6">
        <w:rPr>
          <w:rFonts w:ascii="Times New Roman" w:hAnsi="Times New Roman"/>
          <w:sz w:val="24"/>
          <w:szCs w:val="24"/>
        </w:rPr>
        <w:t>maka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akan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terarah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ke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halaman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add </w:t>
      </w:r>
      <w:proofErr w:type="spellStart"/>
      <w:r w:rsidR="00B06AE6">
        <w:rPr>
          <w:rFonts w:ascii="Times New Roman" w:hAnsi="Times New Roman"/>
          <w:sz w:val="24"/>
          <w:szCs w:val="24"/>
        </w:rPr>
        <w:t>barang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seller</w:t>
      </w:r>
    </w:p>
    <w:p w14:paraId="1ACB4E5F" w14:textId="77777777" w:rsidR="00FB78F7" w:rsidRPr="00B06AE6" w:rsidRDefault="00FB78F7" w:rsidP="00B06AE6">
      <w:pPr>
        <w:pStyle w:val="STTSSegmenProgramContent"/>
        <w:numPr>
          <w:ilvl w:val="0"/>
          <w:numId w:val="0"/>
        </w:numPr>
        <w:ind w:firstLine="624"/>
        <w:rPr>
          <w:rFonts w:ascii="Times New Roman" w:hAnsi="Times New Roman"/>
          <w:sz w:val="24"/>
          <w:szCs w:val="24"/>
        </w:rPr>
      </w:pPr>
    </w:p>
    <w:p w14:paraId="7FCE5C5F" w14:textId="7555244B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tambah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2ABAA485" w14:textId="77777777" w:rsidR="00BF050D" w:rsidRPr="00C85701" w:rsidRDefault="00BF050D" w:rsidP="00FB2524">
      <w:pPr>
        <w:pStyle w:val="STTSSegmenProgramContent"/>
        <w:numPr>
          <w:ilvl w:val="0"/>
          <w:numId w:val="37"/>
        </w:numPr>
        <w:ind w:left="616" w:hanging="616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string </w:t>
      </w:r>
      <w:proofErr w:type="spellStart"/>
      <w:r w:rsidRPr="00C85701">
        <w:rPr>
          <w:rFonts w:cs="Courier New"/>
          <w:szCs w:val="20"/>
          <w:lang w:val="en-ID"/>
        </w:rPr>
        <w:t>namabarang</w:t>
      </w:r>
      <w:proofErr w:type="spellEnd"/>
      <w:r w:rsidRPr="00C85701">
        <w:rPr>
          <w:rFonts w:cs="Courier New"/>
          <w:szCs w:val="20"/>
          <w:lang w:val="en-ID"/>
        </w:rPr>
        <w:t xml:space="preserve"> = </w:t>
      </w:r>
      <w:proofErr w:type="spellStart"/>
      <w:r w:rsidRPr="00C85701">
        <w:rPr>
          <w:rFonts w:cs="Courier New"/>
          <w:szCs w:val="20"/>
          <w:lang w:val="en-ID"/>
        </w:rPr>
        <w:t>tb_seller_</w:t>
      </w:r>
      <w:proofErr w:type="gramStart"/>
      <w:r w:rsidRPr="00C85701">
        <w:rPr>
          <w:rFonts w:cs="Courier New"/>
          <w:szCs w:val="20"/>
          <w:lang w:val="en-ID"/>
        </w:rPr>
        <w:t>nama.Text.ToString</w:t>
      </w:r>
      <w:proofErr w:type="spellEnd"/>
      <w:proofErr w:type="gramEnd"/>
      <w:r w:rsidRPr="00C85701">
        <w:rPr>
          <w:rFonts w:cs="Courier New"/>
          <w:szCs w:val="20"/>
          <w:lang w:val="en-ID"/>
        </w:rPr>
        <w:t>();</w:t>
      </w:r>
    </w:p>
    <w:p w14:paraId="55464D7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int </w:t>
      </w:r>
      <w:proofErr w:type="spellStart"/>
      <w:r w:rsidRPr="00C85701">
        <w:rPr>
          <w:rFonts w:cs="Courier New"/>
          <w:szCs w:val="20"/>
        </w:rPr>
        <w:t>stok</w:t>
      </w:r>
      <w:proofErr w:type="spellEnd"/>
      <w:r w:rsidRPr="00C85701">
        <w:rPr>
          <w:rFonts w:cs="Courier New"/>
          <w:szCs w:val="20"/>
        </w:rPr>
        <w:t xml:space="preserve"> = </w:t>
      </w:r>
      <w:proofErr w:type="spellStart"/>
      <w:proofErr w:type="gramStart"/>
      <w:r w:rsidRPr="00C85701">
        <w:rPr>
          <w:rFonts w:cs="Courier New"/>
          <w:szCs w:val="20"/>
        </w:rPr>
        <w:t>int.Parse</w:t>
      </w:r>
      <w:proofErr w:type="spellEnd"/>
      <w:proofErr w:type="gram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tb_seller_stok.Text.ToString</w:t>
      </w:r>
      <w:proofErr w:type="spellEnd"/>
      <w:r w:rsidRPr="00C85701">
        <w:rPr>
          <w:rFonts w:cs="Courier New"/>
          <w:szCs w:val="20"/>
        </w:rPr>
        <w:t>());</w:t>
      </w:r>
    </w:p>
    <w:p w14:paraId="0516D58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int </w:t>
      </w:r>
      <w:proofErr w:type="spellStart"/>
      <w:r w:rsidRPr="00C85701">
        <w:rPr>
          <w:rFonts w:cs="Courier New"/>
          <w:szCs w:val="20"/>
        </w:rPr>
        <w:t>harga</w:t>
      </w:r>
      <w:proofErr w:type="spellEnd"/>
      <w:r w:rsidRPr="00C85701">
        <w:rPr>
          <w:rFonts w:cs="Courier New"/>
          <w:szCs w:val="20"/>
        </w:rPr>
        <w:t xml:space="preserve"> = </w:t>
      </w:r>
    </w:p>
    <w:p w14:paraId="580B5DB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C85701">
        <w:rPr>
          <w:rFonts w:cs="Courier New"/>
          <w:szCs w:val="20"/>
        </w:rPr>
        <w:t>int.Parse</w:t>
      </w:r>
      <w:proofErr w:type="spellEnd"/>
      <w:proofErr w:type="gram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tb_seller_harga.Text.ToString</w:t>
      </w:r>
      <w:proofErr w:type="spellEnd"/>
      <w:r w:rsidRPr="00C85701">
        <w:rPr>
          <w:rFonts w:cs="Courier New"/>
          <w:szCs w:val="20"/>
        </w:rPr>
        <w:t>());</w:t>
      </w:r>
    </w:p>
    <w:p w14:paraId="4716E0A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53B4BF0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</w:rPr>
        <w:t>getid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>);</w:t>
      </w:r>
    </w:p>
    <w:p w14:paraId="58116C5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</w:p>
    <w:p w14:paraId="2F7769E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1325AFC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27D4893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1FA0870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$"INSERT </w:t>
      </w:r>
    </w:p>
    <w:p w14:paraId="6C68EA09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INTO BARANG(NAMA_</w:t>
      </w:r>
      <w:proofErr w:type="gramStart"/>
      <w:r w:rsidRPr="00C85701">
        <w:rPr>
          <w:rFonts w:cs="Courier New"/>
          <w:szCs w:val="20"/>
        </w:rPr>
        <w:t>BARANG,MERK</w:t>
      </w:r>
      <w:proofErr w:type="gramEnd"/>
      <w:r w:rsidRPr="00C85701">
        <w:rPr>
          <w:rFonts w:cs="Courier New"/>
          <w:szCs w:val="20"/>
        </w:rPr>
        <w:t xml:space="preserve">,KATEGORI,STOK,HARGA,IMG) </w:t>
      </w:r>
    </w:p>
    <w:p w14:paraId="0FE75AF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VALUES('{</w:t>
      </w:r>
      <w:proofErr w:type="spellStart"/>
      <w:r w:rsidRPr="00C85701">
        <w:rPr>
          <w:rFonts w:cs="Courier New"/>
          <w:szCs w:val="20"/>
        </w:rPr>
        <w:t>namabarang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kodemerk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kodekat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stok</w:t>
      </w:r>
      <w:proofErr w:type="spellEnd"/>
      <w:r w:rsidRPr="00C85701">
        <w:rPr>
          <w:rFonts w:cs="Courier New"/>
          <w:szCs w:val="20"/>
        </w:rPr>
        <w:t>}','{ha</w:t>
      </w:r>
    </w:p>
    <w:p w14:paraId="3998E389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C85701">
        <w:rPr>
          <w:rFonts w:cs="Courier New"/>
          <w:szCs w:val="20"/>
        </w:rPr>
        <w:t>rga</w:t>
      </w:r>
      <w:proofErr w:type="spellEnd"/>
      <w:r w:rsidRPr="00C85701">
        <w:rPr>
          <w:rFonts w:cs="Courier New"/>
          <w:szCs w:val="20"/>
        </w:rPr>
        <w:t>}','iVBORw0KGgoAAAANSUhEUgAAAPoAAAD6BAMAAAB6wkcOAAAAG1BMV</w:t>
      </w:r>
    </w:p>
    <w:p w14:paraId="395DCEA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C85701">
        <w:rPr>
          <w:rFonts w:cs="Courier New"/>
          <w:szCs w:val="20"/>
        </w:rPr>
        <w:t>EXMzMwAAAB</w:t>
      </w:r>
      <w:proofErr w:type="spellEnd"/>
      <w:r w:rsidRPr="00C85701">
        <w:rPr>
          <w:rFonts w:cs="Courier New"/>
          <w:szCs w:val="20"/>
        </w:rPr>
        <w:t>/f39MTEwZGRmysrKZmZlmZmYzMzNjTEbvAAAACXBIWXMAAA7EA</w:t>
      </w:r>
    </w:p>
    <w:p w14:paraId="5ECD5B8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AAOxAGVKw4bAAACeklEQVR4nO3WMU/bQBTA8cPh7IwYHKdjIoGUkaq0YmxIp</w:t>
      </w:r>
    </w:p>
    <w:p w14:paraId="073DC7E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WR0WkpXpxJRR6gQzUigLXzsvnc+F0ckqK09dPj/pDiPy9M9v8udgzEAAAAAA</w:t>
      </w:r>
    </w:p>
    <w:p w14:paraId="682AABA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AAAAAAAAAAAAAAAAAAAAADNCI7iUSbvgwfRkyD6nrx5Ji/QvFsdWQxHec3iY</w:t>
      </w:r>
    </w:p>
    <w:p w14:paraId="480905F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fJ1PtiV4PibkNnsu+vPy4vNea17ybuW4HQ8H3TrVu/J5VKq3vmB7R/S3+7mv</w:t>
      </w:r>
    </w:p>
    <w:p w14:paraId="1D374AD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PahH5nISvR7Ncu7ijLjvY8vdXmPNue1/bpEHbm03jZQPZJJxj5279PexrxtX</w:t>
      </w:r>
    </w:p>
    <w:p w14:paraId="6D401AE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92926eL9G/VT4owTPVaLK/N3Ui2Wt3f2Mx9eGfq01l9F8FOOSCxu5PZxUrel</w:t>
      </w:r>
    </w:p>
    <w:p w14:paraId="4F563F6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q/ed9erBqprq6mda5PRzeM9uF0WdlfztvKzc40XlXuoR1bRdpdxIl22XPWw4</w:t>
      </w:r>
    </w:p>
    <w:p w14:paraId="3ACC3B7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8ajdKV1t9rTRRzr3jguRjJT24N8x8mBeT+R6oeV6tJ8tXXNM9OTzO7LLb5qq</w:t>
      </w:r>
    </w:p>
    <w:p w14:paraId="48135D7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nqgtXJ5nV74/VZWj9Jq6y4vlJcdl/utgeqzng9kV62svDTfXZenm62plbejM</w:t>
      </w:r>
    </w:p>
    <w:p w14:paraId="29F662E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pKivvpOWTBdl6dFffW6xc1p+ew0NvVnrbjqhtdt/</w:t>
      </w:r>
      <w:proofErr w:type="spellStart"/>
      <w:r w:rsidRPr="00C85701">
        <w:rPr>
          <w:rFonts w:cs="Courier New"/>
          <w:szCs w:val="20"/>
        </w:rPr>
        <w:t>yTPTHN</w:t>
      </w:r>
      <w:proofErr w:type="spellEnd"/>
      <w:r w:rsidRPr="00C85701">
        <w:rPr>
          <w:rFonts w:cs="Courier New"/>
          <w:szCs w:val="20"/>
        </w:rPr>
        <w:t>/1mqfODt5DDt+z</w:t>
      </w:r>
    </w:p>
    <w:p w14:paraId="6C3CC6E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YsV0A0fpWvyzDTza35ct3qlJT3m7qnjH6e64X83X8nTY77V02Bs6gkfv03Xs</w:t>
      </w:r>
    </w:p>
    <w:p w14:paraId="72A7725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vuB6RebSTd82Xw1T1t2PzBBx9RTPVL9XBZV/</w:t>
      </w:r>
      <w:proofErr w:type="spellStart"/>
      <w:r w:rsidRPr="00C85701">
        <w:rPr>
          <w:rFonts w:cs="Courier New"/>
          <w:szCs w:val="20"/>
        </w:rPr>
        <w:t>rbFTi</w:t>
      </w:r>
      <w:proofErr w:type="spellEnd"/>
      <w:r w:rsidRPr="00C85701">
        <w:rPr>
          <w:rFonts w:cs="Courier New"/>
          <w:szCs w:val="20"/>
        </w:rPr>
        <w:t>/Oum9+5eilPmf69B+Bv</w:t>
      </w:r>
    </w:p>
    <w:p w14:paraId="1CDA7F8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xLsfRSZCW4z80EnDPcys39TVHdzR3k1zwwOjH2pH8xem2CyftI/1o5Vx9ire</w:t>
      </w:r>
    </w:p>
    <w:p w14:paraId="055A09C6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PjC1fkSD9d8m2We+TRM4p/u3pZJUrP1irN5GZw/m2fneRk08JAHAAAAAAAAA</w:t>
      </w:r>
    </w:p>
    <w:p w14:paraId="6A35B43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AAAAAAAAAAAAAAAAAD/mV+CPmI6PVs6jQAAAABJRU5ErkJggg==')", </w:t>
      </w:r>
    </w:p>
    <w:p w14:paraId="294F802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62D6E276" w14:textId="172AF44E" w:rsidR="00BF050D" w:rsidRPr="00B06AE6" w:rsidRDefault="00BF050D" w:rsidP="00B06AE6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68BAAEB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5CCCB6B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348B1C7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57D0F19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05D0928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2D91539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06F6AC63" w14:textId="2B547031" w:rsidR="00FB78F7" w:rsidRPr="00FB78F7" w:rsidRDefault="00FB78F7" w:rsidP="00FB78F7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Segment program 4.5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tambah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  <w:r w:rsidR="00BF050D" w:rsidRPr="00C85701">
        <w:rPr>
          <w:rFonts w:cs="Courier New"/>
          <w:szCs w:val="20"/>
        </w:rPr>
        <w:t xml:space="preserve">            </w:t>
      </w:r>
    </w:p>
    <w:p w14:paraId="3B4114A3" w14:textId="49A2D5F3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}</w:t>
      </w:r>
    </w:p>
    <w:p w14:paraId="4AC174F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7AB06FE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5DC20B1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"SELECT MAX(ID) FROM </w:t>
      </w:r>
    </w:p>
    <w:p w14:paraId="7831773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BARANG",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1CB70905" w14:textId="45CAF25E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reader = </w:t>
      </w:r>
      <w:proofErr w:type="spellStart"/>
      <w:proofErr w:type="gramStart"/>
      <w:r w:rsidRPr="00C85701">
        <w:rPr>
          <w:rFonts w:cs="Courier New"/>
          <w:szCs w:val="20"/>
        </w:rPr>
        <w:t>cmd.ExecuteReader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34E1B37F" w14:textId="65EB185E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while (</w:t>
      </w:r>
      <w:proofErr w:type="spellStart"/>
      <w:proofErr w:type="gramStart"/>
      <w:r w:rsidRPr="00C85701">
        <w:rPr>
          <w:rFonts w:cs="Courier New"/>
          <w:szCs w:val="20"/>
        </w:rPr>
        <w:t>reader.Read</w:t>
      </w:r>
      <w:proofErr w:type="spellEnd"/>
      <w:proofErr w:type="gramEnd"/>
      <w:r w:rsidRPr="00C85701">
        <w:rPr>
          <w:rFonts w:cs="Courier New"/>
          <w:szCs w:val="20"/>
        </w:rPr>
        <w:t>())</w:t>
      </w:r>
    </w:p>
    <w:p w14:paraId="0712CBA8" w14:textId="77777777" w:rsidR="00B06AE6" w:rsidRPr="00C85701" w:rsidRDefault="00B06AE6" w:rsidP="00BF050D">
      <w:pPr>
        <w:pStyle w:val="STTSSegmenProgramContent"/>
        <w:rPr>
          <w:rFonts w:cs="Courier New"/>
          <w:szCs w:val="20"/>
        </w:rPr>
      </w:pPr>
    </w:p>
    <w:p w14:paraId="51AFEF3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657825C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 = </w:t>
      </w:r>
      <w:proofErr w:type="spellStart"/>
      <w:proofErr w:type="gramStart"/>
      <w:r w:rsidRPr="00C85701">
        <w:rPr>
          <w:rFonts w:cs="Courier New"/>
          <w:szCs w:val="20"/>
        </w:rPr>
        <w:t>int.Parse</w:t>
      </w:r>
      <w:proofErr w:type="spellEnd"/>
      <w:proofErr w:type="gramEnd"/>
      <w:r w:rsidRPr="00C85701">
        <w:rPr>
          <w:rFonts w:cs="Courier New"/>
          <w:szCs w:val="20"/>
        </w:rPr>
        <w:t>(reader[0].</w:t>
      </w:r>
      <w:proofErr w:type="spellStart"/>
      <w:r w:rsidRPr="00C85701">
        <w:rPr>
          <w:rFonts w:cs="Courier New"/>
          <w:szCs w:val="20"/>
        </w:rPr>
        <w:t>ToString</w:t>
      </w:r>
      <w:proofErr w:type="spellEnd"/>
      <w:r w:rsidRPr="00C85701">
        <w:rPr>
          <w:rFonts w:cs="Courier New"/>
          <w:szCs w:val="20"/>
        </w:rPr>
        <w:t>());</w:t>
      </w:r>
    </w:p>
    <w:p w14:paraId="4D4D6016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2C6C195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4A13EC6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7961EDA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3CE8357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3358808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6547BAD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$"INSERT  </w:t>
      </w:r>
    </w:p>
    <w:p w14:paraId="0BD8D23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INTO DIGITAL_</w:t>
      </w:r>
      <w:proofErr w:type="gramStart"/>
      <w:r w:rsidRPr="00C85701">
        <w:rPr>
          <w:rFonts w:cs="Courier New"/>
          <w:szCs w:val="20"/>
        </w:rPr>
        <w:t>SELLER(</w:t>
      </w:r>
      <w:proofErr w:type="gramEnd"/>
      <w:r w:rsidRPr="00C85701">
        <w:rPr>
          <w:rFonts w:cs="Courier New"/>
          <w:szCs w:val="20"/>
        </w:rPr>
        <w:t xml:space="preserve">ID_USER, ID_BARANG) </w:t>
      </w:r>
    </w:p>
    <w:p w14:paraId="180502E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VALUES('{</w:t>
      </w:r>
      <w:proofErr w:type="spellStart"/>
      <w:r w:rsidRPr="00C85701">
        <w:rPr>
          <w:rFonts w:cs="Courier New"/>
          <w:szCs w:val="20"/>
        </w:rPr>
        <w:t>userID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}')",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134C8AD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7A76514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281943CC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6C4AC0B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0ACF79D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54819BF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0B487C4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76D3FF0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3DEB0CC7" w14:textId="77777777" w:rsidR="00BF050D" w:rsidRPr="00C85701" w:rsidRDefault="00BF050D" w:rsidP="00BF050D">
      <w:pPr>
        <w:pStyle w:val="STTSSegmenProgramContent"/>
        <w:rPr>
          <w:rFonts w:cs="Courier New"/>
          <w:b/>
          <w:bCs/>
          <w:szCs w:val="20"/>
        </w:rPr>
      </w:pPr>
    </w:p>
    <w:p w14:paraId="7D55FD57" w14:textId="33BC11F4" w:rsidR="00BF050D" w:rsidRPr="00B06AE6" w:rsidRDefault="00BF050D" w:rsidP="00BF050D">
      <w:pPr>
        <w:pStyle w:val="STTSSegmenProgramContent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            </w:t>
      </w:r>
      <w:proofErr w:type="spellStart"/>
      <w:r w:rsidRPr="00C85701">
        <w:rPr>
          <w:rFonts w:cs="Courier New"/>
          <w:szCs w:val="20"/>
          <w:lang w:val="en-ID"/>
        </w:rPr>
        <w:t>MessageBox.Show</w:t>
      </w:r>
      <w:proofErr w:type="spellEnd"/>
      <w:r w:rsidRPr="00C85701">
        <w:rPr>
          <w:rFonts w:cs="Courier New"/>
          <w:szCs w:val="20"/>
          <w:lang w:val="en-ID"/>
        </w:rPr>
        <w:t>("</w:t>
      </w:r>
      <w:proofErr w:type="spellStart"/>
      <w:r w:rsidRPr="00C85701">
        <w:rPr>
          <w:rFonts w:cs="Courier New"/>
          <w:szCs w:val="20"/>
          <w:lang w:val="en-ID"/>
        </w:rPr>
        <w:t>Berhasil</w:t>
      </w:r>
      <w:proofErr w:type="spellEnd"/>
      <w:r w:rsidRPr="00C85701">
        <w:rPr>
          <w:rFonts w:cs="Courier New"/>
          <w:szCs w:val="20"/>
          <w:lang w:val="en-ID"/>
        </w:rPr>
        <w:t xml:space="preserve"> insert");</w:t>
      </w:r>
    </w:p>
    <w:p w14:paraId="51099E4C" w14:textId="77777777" w:rsidR="00B06AE6" w:rsidRPr="00C85701" w:rsidRDefault="00B06AE6" w:rsidP="00B06AE6">
      <w:pPr>
        <w:pStyle w:val="STTSSegmenProgramContent"/>
        <w:numPr>
          <w:ilvl w:val="0"/>
          <w:numId w:val="0"/>
        </w:numPr>
        <w:ind w:left="624"/>
        <w:rPr>
          <w:rFonts w:cs="Courier New"/>
          <w:b/>
          <w:bCs/>
          <w:szCs w:val="20"/>
        </w:rPr>
      </w:pPr>
    </w:p>
    <w:p w14:paraId="66E4E4A5" w14:textId="0AEF1145" w:rsidR="00BF050D" w:rsidRPr="00B06AE6" w:rsidRDefault="00B06AE6" w:rsidP="00B06AE6">
      <w:pPr>
        <w:pStyle w:val="STTSSegmenProgramContent"/>
        <w:numPr>
          <w:ilvl w:val="0"/>
          <w:numId w:val="0"/>
        </w:numPr>
        <w:ind w:firstLine="624"/>
        <w:jc w:val="left"/>
        <w:rPr>
          <w:rFonts w:ascii="Times New Roman" w:hAnsi="Times New Roman"/>
          <w:sz w:val="24"/>
          <w:szCs w:val="24"/>
        </w:rPr>
      </w:pPr>
      <w:r w:rsidRPr="00B06AE6">
        <w:rPr>
          <w:rFonts w:ascii="Times New Roman" w:hAnsi="Times New Roman"/>
          <w:sz w:val="24"/>
          <w:szCs w:val="24"/>
        </w:rPr>
        <w:t xml:space="preserve">Saat user </w:t>
      </w:r>
      <w:proofErr w:type="spellStart"/>
      <w:r w:rsidRPr="00B06AE6">
        <w:rPr>
          <w:rFonts w:ascii="Times New Roman" w:hAnsi="Times New Roman"/>
          <w:sz w:val="24"/>
          <w:szCs w:val="24"/>
        </w:rPr>
        <w:t>menekan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tombol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delete pada </w:t>
      </w:r>
      <w:proofErr w:type="spellStart"/>
      <w:r w:rsidRPr="00B06AE6">
        <w:rPr>
          <w:rFonts w:ascii="Times New Roman" w:hAnsi="Times New Roman"/>
          <w:sz w:val="24"/>
          <w:szCs w:val="24"/>
        </w:rPr>
        <w:t>tampilan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tokoku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dalam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keadaan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barang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B06AE6">
        <w:rPr>
          <w:rFonts w:ascii="Times New Roman" w:hAnsi="Times New Roman"/>
          <w:sz w:val="24"/>
          <w:szCs w:val="24"/>
        </w:rPr>
        <w:t>datagrid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terpilih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</w:p>
    <w:p w14:paraId="76247976" w14:textId="097F36EF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C85701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r>
        <w:rPr>
          <w:rFonts w:ascii="Times New Roman" w:hAnsi="Times New Roman"/>
          <w:b/>
          <w:bCs/>
          <w:sz w:val="24"/>
          <w:szCs w:val="24"/>
        </w:rPr>
        <w:t>delete</w:t>
      </w:r>
      <w:r w:rsidRPr="00C8570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706B1470" w14:textId="77777777" w:rsidR="007100B4" w:rsidRDefault="007100B4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05496CE" w14:textId="77777777" w:rsidR="00BF050D" w:rsidRPr="00C85701" w:rsidRDefault="00BF050D" w:rsidP="00FB2524">
      <w:pPr>
        <w:pStyle w:val="STTSSegmenProgramContent"/>
        <w:numPr>
          <w:ilvl w:val="0"/>
          <w:numId w:val="38"/>
        </w:numPr>
        <w:ind w:left="567" w:hanging="567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>Try</w:t>
      </w:r>
    </w:p>
    <w:p w14:paraId="782A4F4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0A2F322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4FA4BFC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$"DELETE </w:t>
      </w:r>
    </w:p>
    <w:p w14:paraId="7E5E813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FROM BARANG WHERE id = 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}",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0A91381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0020802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79E01BF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259D085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145558A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2936EC3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3B10C2E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0D114E3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6BF16B7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27B4A0E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70D1A273" w14:textId="282ADB0E" w:rsidR="00FB78F7" w:rsidRPr="00FB78F7" w:rsidRDefault="00FB78F7" w:rsidP="00FB78F7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85701">
        <w:rPr>
          <w:rFonts w:ascii="Times New Roman" w:hAnsi="Times New Roman"/>
          <w:b/>
          <w:bCs/>
          <w:sz w:val="24"/>
          <w:szCs w:val="24"/>
        </w:rPr>
        <w:t xml:space="preserve">Segment program 4.5 delete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578C99E6" w14:textId="58452CB9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47F8F54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.Open</w:t>
      </w:r>
      <w:proofErr w:type="spellEnd"/>
      <w:r w:rsidRPr="00C85701">
        <w:rPr>
          <w:rFonts w:cs="Courier New"/>
          <w:szCs w:val="20"/>
        </w:rPr>
        <w:t>();</w:t>
      </w:r>
    </w:p>
    <w:p w14:paraId="34E788A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proofErr w:type="gram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>(</w:t>
      </w:r>
      <w:proofErr w:type="gramEnd"/>
      <w:r w:rsidRPr="00C85701">
        <w:rPr>
          <w:rFonts w:cs="Courier New"/>
          <w:szCs w:val="20"/>
        </w:rPr>
        <w:t xml:space="preserve">$"DELETE FROM DIGITAL_SELLER WHERE </w:t>
      </w:r>
      <w:proofErr w:type="spellStart"/>
      <w:r w:rsidRPr="00C85701">
        <w:rPr>
          <w:rFonts w:cs="Courier New"/>
          <w:szCs w:val="20"/>
        </w:rPr>
        <w:t>id_user</w:t>
      </w:r>
      <w:proofErr w:type="spellEnd"/>
      <w:r w:rsidRPr="00C85701">
        <w:rPr>
          <w:rFonts w:cs="Courier New"/>
          <w:szCs w:val="20"/>
        </w:rPr>
        <w:t xml:space="preserve"> = {</w:t>
      </w:r>
      <w:proofErr w:type="spellStart"/>
      <w:r w:rsidRPr="00C85701">
        <w:rPr>
          <w:rFonts w:cs="Courier New"/>
          <w:szCs w:val="20"/>
        </w:rPr>
        <w:t>userID</w:t>
      </w:r>
      <w:proofErr w:type="spellEnd"/>
      <w:r w:rsidRPr="00C85701">
        <w:rPr>
          <w:rFonts w:cs="Courier New"/>
          <w:szCs w:val="20"/>
        </w:rPr>
        <w:t xml:space="preserve">} and </w:t>
      </w:r>
      <w:proofErr w:type="spellStart"/>
      <w:r w:rsidRPr="00C85701">
        <w:rPr>
          <w:rFonts w:cs="Courier New"/>
          <w:szCs w:val="20"/>
        </w:rPr>
        <w:t>id_barang</w:t>
      </w:r>
      <w:proofErr w:type="spellEnd"/>
      <w:r w:rsidRPr="00C85701">
        <w:rPr>
          <w:rFonts w:cs="Courier New"/>
          <w:szCs w:val="20"/>
        </w:rPr>
        <w:t xml:space="preserve"> = 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}", </w:t>
      </w:r>
      <w:proofErr w:type="spellStart"/>
      <w:r w:rsidRPr="00C85701">
        <w:rPr>
          <w:rFonts w:cs="Courier New"/>
          <w:szCs w:val="20"/>
        </w:rPr>
        <w:t>conn.conn</w:t>
      </w:r>
      <w:proofErr w:type="spellEnd"/>
      <w:r w:rsidRPr="00C85701">
        <w:rPr>
          <w:rFonts w:cs="Courier New"/>
          <w:szCs w:val="20"/>
        </w:rPr>
        <w:t>);</w:t>
      </w:r>
    </w:p>
    <w:p w14:paraId="3171536B" w14:textId="531438A4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cmd.ExecuteNonQuery</w:t>
      </w:r>
      <w:proofErr w:type="spellEnd"/>
      <w:proofErr w:type="gramEnd"/>
      <w:r w:rsidRPr="00C85701">
        <w:rPr>
          <w:rFonts w:cs="Courier New"/>
          <w:szCs w:val="20"/>
        </w:rPr>
        <w:t>();</w:t>
      </w:r>
    </w:p>
    <w:p w14:paraId="6399FBEC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26277730" w14:textId="77777777" w:rsidR="00B06AE6" w:rsidRDefault="00BF050D" w:rsidP="00B06AE6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  <w:r w:rsidRPr="00B06AE6">
        <w:rPr>
          <w:rFonts w:cs="Courier New"/>
          <w:szCs w:val="20"/>
        </w:rPr>
        <w:t xml:space="preserve">            </w:t>
      </w:r>
    </w:p>
    <w:p w14:paraId="49EDF6D8" w14:textId="3991B708" w:rsidR="00BF050D" w:rsidRPr="00B06AE6" w:rsidRDefault="00BF050D" w:rsidP="00B06AE6">
      <w:pPr>
        <w:pStyle w:val="STTSSegmenProgramContent"/>
        <w:rPr>
          <w:rFonts w:cs="Courier New"/>
          <w:szCs w:val="20"/>
        </w:rPr>
      </w:pPr>
      <w:proofErr w:type="gramStart"/>
      <w:r w:rsidRPr="00B06AE6">
        <w:rPr>
          <w:rFonts w:cs="Courier New"/>
          <w:szCs w:val="20"/>
        </w:rPr>
        <w:t>catch(</w:t>
      </w:r>
      <w:proofErr w:type="gramEnd"/>
      <w:r w:rsidRPr="00B06AE6">
        <w:rPr>
          <w:rFonts w:cs="Courier New"/>
          <w:szCs w:val="20"/>
        </w:rPr>
        <w:t>Exception ex)</w:t>
      </w:r>
    </w:p>
    <w:p w14:paraId="4923AA6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784C83B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proofErr w:type="gramStart"/>
      <w:r w:rsidRPr="00C85701">
        <w:rPr>
          <w:rFonts w:cs="Courier New"/>
          <w:szCs w:val="20"/>
        </w:rPr>
        <w:t>ex.Message</w:t>
      </w:r>
      <w:proofErr w:type="spellEnd"/>
      <w:proofErr w:type="gramEnd"/>
      <w:r w:rsidRPr="00C85701">
        <w:rPr>
          <w:rFonts w:cs="Courier New"/>
          <w:szCs w:val="20"/>
        </w:rPr>
        <w:t>);</w:t>
      </w:r>
    </w:p>
    <w:p w14:paraId="2A65BE9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proofErr w:type="gramStart"/>
      <w:r w:rsidRPr="00C85701">
        <w:rPr>
          <w:rFonts w:cs="Courier New"/>
          <w:szCs w:val="20"/>
        </w:rPr>
        <w:t>conn.conn</w:t>
      </w:r>
      <w:proofErr w:type="gramEnd"/>
      <w:r w:rsidRPr="00C85701">
        <w:rPr>
          <w:rFonts w:cs="Courier New"/>
          <w:szCs w:val="20"/>
        </w:rPr>
        <w:t>.Close</w:t>
      </w:r>
      <w:proofErr w:type="spellEnd"/>
      <w:r w:rsidRPr="00C85701">
        <w:rPr>
          <w:rFonts w:cs="Courier New"/>
          <w:szCs w:val="20"/>
        </w:rPr>
        <w:t>();</w:t>
      </w:r>
    </w:p>
    <w:p w14:paraId="1C4DD99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71A024F4" w14:textId="77777777" w:rsidR="00BF050D" w:rsidRPr="00C5761B" w:rsidRDefault="00BF050D" w:rsidP="00BF050D">
      <w:pPr>
        <w:pStyle w:val="STTSSegmenProgramContent"/>
        <w:rPr>
          <w:rFonts w:cs="Courier New"/>
          <w:b/>
          <w:bCs/>
          <w:szCs w:val="20"/>
        </w:rPr>
      </w:pPr>
    </w:p>
    <w:p w14:paraId="27B694F6" w14:textId="77777777" w:rsidR="00BF050D" w:rsidRPr="00C85701" w:rsidRDefault="00BF050D" w:rsidP="00BF050D">
      <w:pPr>
        <w:pStyle w:val="STTSSegmenProgramContent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            </w:t>
      </w:r>
      <w:proofErr w:type="spellStart"/>
      <w:proofErr w:type="gramStart"/>
      <w:r w:rsidRPr="00C85701">
        <w:rPr>
          <w:rFonts w:cs="Courier New"/>
          <w:szCs w:val="20"/>
          <w:lang w:val="en-ID"/>
        </w:rPr>
        <w:t>loaddatagrid</w:t>
      </w:r>
      <w:proofErr w:type="spellEnd"/>
      <w:r w:rsidRPr="00C85701">
        <w:rPr>
          <w:rFonts w:cs="Courier New"/>
          <w:szCs w:val="20"/>
          <w:lang w:val="en-ID"/>
        </w:rPr>
        <w:t>(</w:t>
      </w:r>
      <w:proofErr w:type="gramEnd"/>
      <w:r w:rsidRPr="00C85701">
        <w:rPr>
          <w:rFonts w:cs="Courier New"/>
          <w:szCs w:val="20"/>
          <w:lang w:val="en-ID"/>
        </w:rPr>
        <w:t>);</w:t>
      </w:r>
    </w:p>
    <w:p w14:paraId="227D5FA2" w14:textId="7A2F22A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D515780" w14:textId="3496CD00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434A73" w14:textId="688BE242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973FEED" w14:textId="5207BB17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DA137E7" w14:textId="7CEA4486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253BDF1" w14:textId="21AAAABB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2B649C28" w14:textId="4DC7644D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55FB988" w14:textId="745D9542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533F2BF" w14:textId="74F46745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F2AB2C2" w14:textId="04189D83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F5F66AF" w14:textId="49F314FA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D7886A7" w14:textId="63D26140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E9B104" w14:textId="583894FC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5077FDD" w14:textId="77777777" w:rsidR="00B06AE6" w:rsidRPr="00C85701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ECAA185" w14:textId="77777777" w:rsidR="00BF050D" w:rsidRPr="00C85701" w:rsidRDefault="00BF050D" w:rsidP="00BF050D">
      <w:pPr>
        <w:pStyle w:val="STTSSegmenProgramContent"/>
        <w:numPr>
          <w:ilvl w:val="0"/>
          <w:numId w:val="0"/>
        </w:numPr>
        <w:rPr>
          <w:rFonts w:cs="Courier New"/>
          <w:b/>
          <w:bCs/>
          <w:szCs w:val="20"/>
        </w:rPr>
      </w:pPr>
    </w:p>
    <w:p w14:paraId="7EA332B8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5DDC104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742A02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207C381" w14:textId="77777777" w:rsidR="00BF050D" w:rsidRPr="00835B54" w:rsidRDefault="00BF050D" w:rsidP="00BF050D">
      <w:pPr>
        <w:pStyle w:val="STTSSegmenProgramContent"/>
        <w:numPr>
          <w:ilvl w:val="0"/>
          <w:numId w:val="0"/>
        </w:numPr>
        <w:rPr>
          <w:rFonts w:cs="Courier New"/>
          <w:b/>
          <w:bCs/>
          <w:szCs w:val="20"/>
        </w:rPr>
      </w:pPr>
    </w:p>
    <w:p w14:paraId="4EE3E795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38100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9CCA328" w14:textId="77777777" w:rsidR="00BF050D" w:rsidRDefault="00BF050D" w:rsidP="00BF050D">
      <w:pPr>
        <w:pStyle w:val="STTSSegmenProgramContent"/>
        <w:numPr>
          <w:ilvl w:val="0"/>
          <w:numId w:val="0"/>
        </w:numPr>
      </w:pPr>
    </w:p>
    <w:p w14:paraId="7A9C069A" w14:textId="77777777" w:rsidR="00BF050D" w:rsidRPr="00B02084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EB63050" w14:textId="77777777" w:rsidR="00BF050D" w:rsidRPr="00115EC7" w:rsidRDefault="00BF050D" w:rsidP="00BF050D">
      <w:pPr>
        <w:rPr>
          <w:szCs w:val="24"/>
        </w:rPr>
      </w:pPr>
    </w:p>
    <w:p w14:paraId="56480D33" w14:textId="16AEBDAF" w:rsidR="00074DDD" w:rsidRDefault="00074DDD" w:rsidP="00AA782C">
      <w:pPr>
        <w:ind w:firstLine="0"/>
        <w:rPr>
          <w:szCs w:val="24"/>
        </w:rPr>
      </w:pPr>
    </w:p>
    <w:p w14:paraId="1144019D" w14:textId="247DE4E2" w:rsidR="00576F67" w:rsidRDefault="00576F67" w:rsidP="00576F67">
      <w:pPr>
        <w:rPr>
          <w:lang w:val="en-ID"/>
        </w:rPr>
      </w:pPr>
      <w:bookmarkStart w:id="67" w:name="_Toc92357864"/>
      <w:bookmarkStart w:id="68" w:name="_Toc92366717"/>
    </w:p>
    <w:p w14:paraId="0CC26834" w14:textId="77777777" w:rsidR="00576F67" w:rsidRDefault="00576F67" w:rsidP="00576F67">
      <w:pPr>
        <w:rPr>
          <w:lang w:val="en-ID"/>
        </w:rPr>
      </w:pPr>
    </w:p>
    <w:p w14:paraId="5918B8FF" w14:textId="77777777" w:rsidR="00576F67" w:rsidRPr="00576F67" w:rsidRDefault="00576F67" w:rsidP="00576F67">
      <w:pPr>
        <w:rPr>
          <w:lang w:val="en-ID"/>
        </w:rPr>
      </w:pPr>
    </w:p>
    <w:p w14:paraId="00F6121B" w14:textId="258598CF" w:rsidR="00BF050D" w:rsidRDefault="00BF050D" w:rsidP="00576F67">
      <w:pPr>
        <w:pStyle w:val="Heading1"/>
        <w:ind w:firstLine="0"/>
        <w:jc w:val="center"/>
        <w:rPr>
          <w:rFonts w:ascii="Times New Roman" w:hAnsi="Times New Roman"/>
          <w:b w:val="0"/>
          <w:lang w:val="en-ID"/>
        </w:rPr>
      </w:pPr>
      <w:r>
        <w:rPr>
          <w:rFonts w:ascii="Times New Roman" w:hAnsi="Times New Roman"/>
          <w:lang w:val="en-ID"/>
        </w:rPr>
        <w:t>BAB V</w:t>
      </w:r>
      <w:bookmarkEnd w:id="67"/>
      <w:bookmarkEnd w:id="68"/>
    </w:p>
    <w:p w14:paraId="7B213C52" w14:textId="77777777" w:rsidR="00BF050D" w:rsidRDefault="00BF050D" w:rsidP="00BF050D">
      <w:pPr>
        <w:ind w:firstLine="0"/>
        <w:jc w:val="center"/>
        <w:rPr>
          <w:b/>
          <w:sz w:val="32"/>
          <w:szCs w:val="32"/>
          <w:lang w:val="en-ID"/>
        </w:rPr>
      </w:pPr>
      <w:r>
        <w:rPr>
          <w:b/>
          <w:sz w:val="32"/>
          <w:szCs w:val="32"/>
          <w:lang w:val="en-ID"/>
        </w:rPr>
        <w:t>PENUTUP</w:t>
      </w:r>
    </w:p>
    <w:p w14:paraId="4513FD91" w14:textId="77777777" w:rsidR="00BF050D" w:rsidRDefault="00BF050D" w:rsidP="00BF050D">
      <w:pPr>
        <w:rPr>
          <w:szCs w:val="32"/>
          <w:lang w:val="en-ID"/>
        </w:rPr>
      </w:pPr>
    </w:p>
    <w:p w14:paraId="2AF378B9" w14:textId="77777777" w:rsidR="00BF050D" w:rsidRPr="00566FD7" w:rsidRDefault="00BF050D" w:rsidP="00BF050D">
      <w:pPr>
        <w:rPr>
          <w:szCs w:val="24"/>
        </w:rPr>
      </w:pPr>
      <w:r w:rsidRPr="00566FD7">
        <w:rPr>
          <w:szCs w:val="24"/>
          <w:lang w:val="en-ID"/>
        </w:rPr>
        <w:t xml:space="preserve">Pada </w:t>
      </w:r>
      <w:proofErr w:type="spellStart"/>
      <w:r w:rsidRPr="00566FD7">
        <w:rPr>
          <w:szCs w:val="24"/>
          <w:lang w:val="en-ID"/>
        </w:rPr>
        <w:t>bab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dijelaskan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kesimpulan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aplikasi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pembelian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peralatan</w:t>
      </w:r>
      <w:proofErr w:type="spellEnd"/>
      <w:r w:rsidRPr="00566FD7">
        <w:rPr>
          <w:szCs w:val="24"/>
        </w:rPr>
        <w:t xml:space="preserve"> gaming ALTERNATECH yang </w:t>
      </w:r>
      <w:proofErr w:type="spellStart"/>
      <w:r w:rsidRPr="00566FD7">
        <w:rPr>
          <w:szCs w:val="24"/>
        </w:rPr>
        <w:t>telah</w:t>
      </w:r>
      <w:proofErr w:type="spellEnd"/>
      <w:r w:rsidRPr="00566FD7">
        <w:rPr>
          <w:szCs w:val="24"/>
        </w:rPr>
        <w:t xml:space="preserve"> kami </w:t>
      </w:r>
      <w:proofErr w:type="spellStart"/>
      <w:r w:rsidRPr="00566FD7">
        <w:rPr>
          <w:szCs w:val="24"/>
        </w:rPr>
        <w:t>buat</w:t>
      </w:r>
      <w:proofErr w:type="spellEnd"/>
      <w:r w:rsidRPr="00566FD7">
        <w:rPr>
          <w:szCs w:val="24"/>
        </w:rPr>
        <w:t xml:space="preserve">. Pada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juga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saran – saran </w:t>
      </w:r>
      <w:proofErr w:type="spellStart"/>
      <w:r w:rsidRPr="00566FD7">
        <w:rPr>
          <w:szCs w:val="24"/>
        </w:rPr>
        <w:t>untuk</w:t>
      </w:r>
      <w:proofErr w:type="spellEnd"/>
      <w:r w:rsidRPr="00566FD7">
        <w:rPr>
          <w:szCs w:val="24"/>
        </w:rPr>
        <w:t xml:space="preserve"> software ALTERNATECH. Pada </w:t>
      </w:r>
      <w:proofErr w:type="spellStart"/>
      <w:r w:rsidRPr="00566FD7">
        <w:rPr>
          <w:szCs w:val="24"/>
        </w:rPr>
        <w:t>bagian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akhir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daftar </w:t>
      </w:r>
      <w:proofErr w:type="spellStart"/>
      <w:r w:rsidRPr="00566FD7">
        <w:rPr>
          <w:szCs w:val="24"/>
        </w:rPr>
        <w:t>pustaka</w:t>
      </w:r>
      <w:proofErr w:type="spellEnd"/>
      <w:r w:rsidRPr="00566FD7">
        <w:rPr>
          <w:szCs w:val="24"/>
        </w:rPr>
        <w:t xml:space="preserve"> dan </w:t>
      </w:r>
      <w:proofErr w:type="spellStart"/>
      <w:r w:rsidRPr="00566FD7">
        <w:rPr>
          <w:szCs w:val="24"/>
        </w:rPr>
        <w:t>sumber-sumber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teori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buku</w:t>
      </w:r>
      <w:proofErr w:type="spellEnd"/>
      <w:r w:rsidRPr="00566FD7">
        <w:rPr>
          <w:szCs w:val="24"/>
        </w:rPr>
        <w:t>.</w:t>
      </w:r>
    </w:p>
    <w:p w14:paraId="596B0AE7" w14:textId="77777777" w:rsidR="00BF050D" w:rsidRDefault="00BF050D" w:rsidP="00BF050D"/>
    <w:p w14:paraId="7A8E1482" w14:textId="77777777" w:rsidR="00BF050D" w:rsidRDefault="00BF050D" w:rsidP="00BF050D"/>
    <w:p w14:paraId="37B5C234" w14:textId="6B3C41BF" w:rsidR="00BF050D" w:rsidRPr="005C24DC" w:rsidRDefault="00BF050D" w:rsidP="00FB2524">
      <w:pPr>
        <w:pStyle w:val="ListParagraph"/>
        <w:numPr>
          <w:ilvl w:val="0"/>
          <w:numId w:val="39"/>
        </w:numPr>
        <w:ind w:left="709" w:hanging="709"/>
        <w:outlineLvl w:val="1"/>
        <w:rPr>
          <w:b/>
          <w:szCs w:val="24"/>
          <w:lang w:val="en-ID"/>
        </w:rPr>
      </w:pPr>
      <w:bookmarkStart w:id="69" w:name="_Toc92357865"/>
      <w:bookmarkStart w:id="70" w:name="_Toc92366718"/>
      <w:r>
        <w:rPr>
          <w:b/>
          <w:sz w:val="28"/>
          <w:szCs w:val="24"/>
          <w:lang w:val="en-ID"/>
        </w:rPr>
        <w:t>Kesimpulan</w:t>
      </w:r>
      <w:bookmarkEnd w:id="69"/>
      <w:bookmarkEnd w:id="70"/>
    </w:p>
    <w:p w14:paraId="52E80BD9" w14:textId="5E39C0DD" w:rsidR="00BF050D" w:rsidRPr="00566FD7" w:rsidRDefault="00BF050D" w:rsidP="00BF050D">
      <w:pPr>
        <w:pStyle w:val="ListParagraph"/>
        <w:ind w:left="0" w:firstLine="709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Pembuatan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Alternatech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bertujuan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membantu</w:t>
      </w:r>
      <w:proofErr w:type="spellEnd"/>
      <w:r w:rsidRPr="00566FD7">
        <w:rPr>
          <w:szCs w:val="24"/>
          <w:lang w:val="en-ID"/>
        </w:rPr>
        <w:t xml:space="preserve"> proses </w:t>
      </w:r>
      <w:proofErr w:type="spellStart"/>
      <w:r w:rsidRPr="00566FD7">
        <w:rPr>
          <w:szCs w:val="24"/>
          <w:lang w:val="en-ID"/>
        </w:rPr>
        <w:t>pembelian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peralatan</w:t>
      </w:r>
      <w:proofErr w:type="spellEnd"/>
      <w:r w:rsidRPr="00566FD7">
        <w:rPr>
          <w:szCs w:val="24"/>
          <w:lang w:val="en-ID"/>
        </w:rPr>
        <w:t xml:space="preserve"> gaming </w:t>
      </w:r>
      <w:proofErr w:type="spellStart"/>
      <w:r w:rsidRPr="00566FD7">
        <w:rPr>
          <w:szCs w:val="24"/>
          <w:lang w:val="en-ID"/>
        </w:rPr>
        <w:t>serta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penjualan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produk</w:t>
      </w:r>
      <w:proofErr w:type="spellEnd"/>
      <w:r w:rsidRPr="00566FD7">
        <w:rPr>
          <w:szCs w:val="24"/>
          <w:lang w:val="en-ID"/>
        </w:rPr>
        <w:t xml:space="preserve"> digital game.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dibuat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dalam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jangka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waktu</w:t>
      </w:r>
      <w:proofErr w:type="spellEnd"/>
      <w:r w:rsidRPr="00566FD7">
        <w:rPr>
          <w:szCs w:val="24"/>
          <w:lang w:val="en-ID"/>
        </w:rPr>
        <w:t xml:space="preserve"> 1 semester (5 – 6 </w:t>
      </w:r>
      <w:proofErr w:type="spellStart"/>
      <w:r w:rsidRPr="00566FD7">
        <w:rPr>
          <w:szCs w:val="24"/>
          <w:lang w:val="en-ID"/>
        </w:rPr>
        <w:t>bulan</w:t>
      </w:r>
      <w:proofErr w:type="spellEnd"/>
      <w:proofErr w:type="gramStart"/>
      <w:r w:rsidRPr="00566FD7">
        <w:rPr>
          <w:szCs w:val="24"/>
          <w:lang w:val="en-ID"/>
        </w:rPr>
        <w:t>)</w:t>
      </w:r>
      <w:r w:rsidR="00E430BE">
        <w:rPr>
          <w:szCs w:val="24"/>
          <w:lang w:val="en-ID"/>
        </w:rPr>
        <w:t>.</w:t>
      </w:r>
      <w:proofErr w:type="spellStart"/>
      <w:r w:rsidRPr="00566FD7">
        <w:rPr>
          <w:szCs w:val="24"/>
          <w:lang w:val="en-ID"/>
        </w:rPr>
        <w:t>Berdasarkan</w:t>
      </w:r>
      <w:proofErr w:type="spellEnd"/>
      <w:proofErr w:type="gram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hasil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perancangan</w:t>
      </w:r>
      <w:proofErr w:type="spellEnd"/>
      <w:r w:rsidRPr="00566FD7">
        <w:rPr>
          <w:szCs w:val="24"/>
          <w:lang w:val="en-ID"/>
        </w:rPr>
        <w:t xml:space="preserve"> dan </w:t>
      </w:r>
      <w:proofErr w:type="spellStart"/>
      <w:r w:rsidRPr="00566FD7">
        <w:rPr>
          <w:szCs w:val="24"/>
          <w:lang w:val="en-ID"/>
        </w:rPr>
        <w:t>pembuatan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, </w:t>
      </w:r>
      <w:proofErr w:type="spellStart"/>
      <w:r w:rsidRPr="00566FD7">
        <w:rPr>
          <w:szCs w:val="24"/>
          <w:lang w:val="en-ID"/>
        </w:rPr>
        <w:t>dapat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disimpulkan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hal-hal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sebagai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berikut</w:t>
      </w:r>
      <w:proofErr w:type="spellEnd"/>
      <w:r w:rsidRPr="00566FD7">
        <w:rPr>
          <w:szCs w:val="24"/>
          <w:lang w:val="en-ID"/>
        </w:rPr>
        <w:t>:</w:t>
      </w:r>
    </w:p>
    <w:p w14:paraId="2B1B5E32" w14:textId="77777777" w:rsidR="00BF050D" w:rsidRPr="00566FD7" w:rsidRDefault="00BF050D" w:rsidP="00FB2524">
      <w:pPr>
        <w:pStyle w:val="ListParagraph"/>
        <w:numPr>
          <w:ilvl w:val="0"/>
          <w:numId w:val="40"/>
        </w:numPr>
        <w:ind w:left="426" w:hanging="426"/>
        <w:rPr>
          <w:szCs w:val="24"/>
          <w:lang w:val="en-ID"/>
        </w:rPr>
      </w:pPr>
      <w:r w:rsidRPr="00566FD7">
        <w:rPr>
          <w:szCs w:val="24"/>
          <w:lang w:val="en-ID"/>
        </w:rPr>
        <w:t xml:space="preserve">Program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bertujuan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mempermudah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pembelian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produk</w:t>
      </w:r>
      <w:proofErr w:type="spellEnd"/>
      <w:r w:rsidRPr="00566FD7">
        <w:rPr>
          <w:szCs w:val="24"/>
          <w:lang w:val="en-ID"/>
        </w:rPr>
        <w:t xml:space="preserve"> di masa pandemic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>.</w:t>
      </w:r>
    </w:p>
    <w:p w14:paraId="53F98040" w14:textId="68A8BAD2" w:rsidR="00BF050D" w:rsidRDefault="00BF050D" w:rsidP="00FB2524">
      <w:pPr>
        <w:pStyle w:val="ListParagraph"/>
        <w:numPr>
          <w:ilvl w:val="0"/>
          <w:numId w:val="40"/>
        </w:numPr>
        <w:ind w:left="426" w:hanging="426"/>
        <w:rPr>
          <w:szCs w:val="24"/>
          <w:lang w:val="en-ID"/>
        </w:rPr>
      </w:pPr>
      <w:r w:rsidRPr="00566FD7">
        <w:rPr>
          <w:szCs w:val="24"/>
          <w:lang w:val="en-ID"/>
        </w:rPr>
        <w:t xml:space="preserve">Program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dikembangkan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dengan</w:t>
      </w:r>
      <w:proofErr w:type="spellEnd"/>
      <w:r w:rsidRPr="00566FD7">
        <w:rPr>
          <w:szCs w:val="24"/>
          <w:lang w:val="en-ID"/>
        </w:rPr>
        <w:t xml:space="preserve"> Bahasa C# </w:t>
      </w:r>
      <w:proofErr w:type="spellStart"/>
      <w:r w:rsidRPr="00566FD7">
        <w:rPr>
          <w:szCs w:val="24"/>
          <w:lang w:val="en-ID"/>
        </w:rPr>
        <w:t>berbentuk</w:t>
      </w:r>
      <w:proofErr w:type="spellEnd"/>
      <w:r w:rsidRPr="00566FD7">
        <w:rPr>
          <w:szCs w:val="24"/>
          <w:lang w:val="en-ID"/>
        </w:rPr>
        <w:t xml:space="preserve"> WPF Browser Application dan </w:t>
      </w:r>
      <w:proofErr w:type="spellStart"/>
      <w:r w:rsidRPr="00566FD7">
        <w:rPr>
          <w:szCs w:val="24"/>
          <w:lang w:val="en-ID"/>
        </w:rPr>
        <w:t>dibuat</w:t>
      </w:r>
      <w:proofErr w:type="spellEnd"/>
      <w:r w:rsidRPr="00566FD7">
        <w:rPr>
          <w:szCs w:val="24"/>
          <w:lang w:val="en-ID"/>
        </w:rPr>
        <w:t xml:space="preserve"> pada Visual Studio </w:t>
      </w:r>
      <w:proofErr w:type="spellStart"/>
      <w:r w:rsidRPr="00566FD7">
        <w:rPr>
          <w:szCs w:val="24"/>
          <w:lang w:val="en-ID"/>
        </w:rPr>
        <w:t>beserta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dengan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databasenya</w:t>
      </w:r>
      <w:proofErr w:type="spellEnd"/>
      <w:r w:rsidRPr="00566FD7">
        <w:rPr>
          <w:szCs w:val="24"/>
          <w:lang w:val="en-ID"/>
        </w:rPr>
        <w:t xml:space="preserve"> MySQL</w:t>
      </w:r>
    </w:p>
    <w:p w14:paraId="2C13F0A5" w14:textId="0B0D8A94" w:rsidR="00E430BE" w:rsidRDefault="00E430BE" w:rsidP="00FB2524">
      <w:pPr>
        <w:pStyle w:val="ListParagraph"/>
        <w:numPr>
          <w:ilvl w:val="0"/>
          <w:numId w:val="40"/>
        </w:numPr>
        <w:ind w:left="426" w:hanging="426"/>
        <w:rPr>
          <w:szCs w:val="24"/>
          <w:lang w:val="en-ID"/>
        </w:rPr>
      </w:pPr>
      <w:proofErr w:type="spellStart"/>
      <w:r>
        <w:rPr>
          <w:szCs w:val="24"/>
          <w:lang w:val="en-ID"/>
        </w:rPr>
        <w:t>Aplikasi</w:t>
      </w:r>
      <w:proofErr w:type="spellEnd"/>
      <w:r>
        <w:rPr>
          <w:szCs w:val="24"/>
          <w:lang w:val="en-ID"/>
        </w:rPr>
        <w:t xml:space="preserve"> kami </w:t>
      </w:r>
      <w:proofErr w:type="spellStart"/>
      <w:r>
        <w:rPr>
          <w:szCs w:val="24"/>
          <w:lang w:val="en-ID"/>
        </w:rPr>
        <w:t>masih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sulit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dalam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pengisian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saldo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karena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membutuhkan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konfirmasi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dari</w:t>
      </w:r>
      <w:proofErr w:type="spellEnd"/>
      <w:r w:rsidR="00BA12D7">
        <w:rPr>
          <w:szCs w:val="24"/>
          <w:lang w:val="en-ID"/>
        </w:rPr>
        <w:t xml:space="preserve"> admin </w:t>
      </w:r>
      <w:proofErr w:type="spellStart"/>
      <w:r w:rsidR="00BA12D7">
        <w:rPr>
          <w:szCs w:val="24"/>
          <w:lang w:val="en-ID"/>
        </w:rPr>
        <w:t>terlebih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dahulu</w:t>
      </w:r>
      <w:proofErr w:type="spellEnd"/>
    </w:p>
    <w:p w14:paraId="25B9FA28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6ABEA160" w14:textId="01A408ED" w:rsidR="00BF050D" w:rsidRDefault="00BF050D" w:rsidP="00FB2524">
      <w:pPr>
        <w:pStyle w:val="ListParagraph"/>
        <w:numPr>
          <w:ilvl w:val="0"/>
          <w:numId w:val="39"/>
        </w:numPr>
        <w:ind w:left="709" w:hanging="720"/>
        <w:outlineLvl w:val="1"/>
        <w:rPr>
          <w:b/>
          <w:sz w:val="28"/>
          <w:szCs w:val="24"/>
          <w:lang w:val="en-ID"/>
        </w:rPr>
      </w:pPr>
      <w:bookmarkStart w:id="71" w:name="_Toc92357866"/>
      <w:bookmarkStart w:id="72" w:name="_Toc92366719"/>
      <w:r>
        <w:rPr>
          <w:b/>
          <w:sz w:val="28"/>
          <w:szCs w:val="24"/>
          <w:lang w:val="en-ID"/>
        </w:rPr>
        <w:t>Saran</w:t>
      </w:r>
      <w:bookmarkEnd w:id="71"/>
      <w:bookmarkEnd w:id="72"/>
    </w:p>
    <w:p w14:paraId="2E41DFB4" w14:textId="77777777" w:rsidR="00BF050D" w:rsidRPr="00566FD7" w:rsidRDefault="00BF050D" w:rsidP="00BF050D">
      <w:pPr>
        <w:pStyle w:val="ListParagraph"/>
        <w:ind w:left="0" w:firstLine="709"/>
        <w:rPr>
          <w:szCs w:val="24"/>
        </w:rPr>
      </w:pP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dijelaskan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kesimpulan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aplikasi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pemesanan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peralatan</w:t>
      </w:r>
      <w:proofErr w:type="spellEnd"/>
      <w:r w:rsidRPr="00566FD7">
        <w:rPr>
          <w:szCs w:val="24"/>
        </w:rPr>
        <w:t xml:space="preserve"> gaming ALTERNATECH yang </w:t>
      </w:r>
      <w:proofErr w:type="spellStart"/>
      <w:r w:rsidRPr="00566FD7">
        <w:rPr>
          <w:szCs w:val="24"/>
        </w:rPr>
        <w:t>telah</w:t>
      </w:r>
      <w:proofErr w:type="spellEnd"/>
      <w:r w:rsidRPr="00566FD7">
        <w:rPr>
          <w:szCs w:val="24"/>
        </w:rPr>
        <w:t xml:space="preserve"> kami </w:t>
      </w:r>
      <w:proofErr w:type="spellStart"/>
      <w:r w:rsidRPr="00566FD7">
        <w:rPr>
          <w:szCs w:val="24"/>
        </w:rPr>
        <w:t>buat</w:t>
      </w:r>
      <w:proofErr w:type="spellEnd"/>
      <w:r w:rsidRPr="00566FD7">
        <w:rPr>
          <w:szCs w:val="24"/>
        </w:rPr>
        <w:t xml:space="preserve">. Pada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juga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saran – </w:t>
      </w:r>
      <w:r w:rsidRPr="00566FD7">
        <w:rPr>
          <w:szCs w:val="24"/>
        </w:rPr>
        <w:lastRenderedPageBreak/>
        <w:t xml:space="preserve">saran </w:t>
      </w:r>
      <w:proofErr w:type="spellStart"/>
      <w:r w:rsidRPr="00566FD7">
        <w:rPr>
          <w:szCs w:val="24"/>
        </w:rPr>
        <w:t>untuk</w:t>
      </w:r>
      <w:proofErr w:type="spellEnd"/>
      <w:r w:rsidRPr="00566FD7">
        <w:rPr>
          <w:szCs w:val="24"/>
        </w:rPr>
        <w:t xml:space="preserve"> software ALTERNATECH. Pada </w:t>
      </w:r>
      <w:proofErr w:type="spellStart"/>
      <w:r w:rsidRPr="00566FD7">
        <w:rPr>
          <w:szCs w:val="24"/>
        </w:rPr>
        <w:t>bagian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akhir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daftar </w:t>
      </w:r>
      <w:proofErr w:type="spellStart"/>
      <w:r w:rsidRPr="00566FD7">
        <w:rPr>
          <w:szCs w:val="24"/>
        </w:rPr>
        <w:t>pustaka</w:t>
      </w:r>
      <w:proofErr w:type="spellEnd"/>
      <w:r w:rsidRPr="00566FD7">
        <w:rPr>
          <w:szCs w:val="24"/>
        </w:rPr>
        <w:t xml:space="preserve"> dan </w:t>
      </w:r>
      <w:proofErr w:type="spellStart"/>
      <w:r w:rsidRPr="00566FD7">
        <w:rPr>
          <w:szCs w:val="24"/>
        </w:rPr>
        <w:t>sumber-sumber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teori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buku</w:t>
      </w:r>
      <w:proofErr w:type="spellEnd"/>
      <w:r w:rsidRPr="00566FD7">
        <w:rPr>
          <w:szCs w:val="24"/>
        </w:rPr>
        <w:t>.</w:t>
      </w:r>
    </w:p>
    <w:p w14:paraId="302FD196" w14:textId="77777777" w:rsidR="00BF050D" w:rsidRPr="00566FD7" w:rsidRDefault="00BF050D" w:rsidP="00FB2524">
      <w:pPr>
        <w:pStyle w:val="ListParagraph"/>
        <w:numPr>
          <w:ilvl w:val="0"/>
          <w:numId w:val="41"/>
        </w:numPr>
        <w:ind w:left="426" w:hanging="426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Memperindah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tampilan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supaya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enak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dilihat</w:t>
      </w:r>
      <w:proofErr w:type="spellEnd"/>
    </w:p>
    <w:p w14:paraId="35882F20" w14:textId="77777777" w:rsidR="00BF050D" w:rsidRDefault="00BF050D" w:rsidP="00FB2524">
      <w:pPr>
        <w:pStyle w:val="ListParagraph"/>
        <w:numPr>
          <w:ilvl w:val="0"/>
          <w:numId w:val="41"/>
        </w:numPr>
        <w:ind w:left="426" w:hanging="426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Optimisasi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fungsi</w:t>
      </w:r>
      <w:proofErr w:type="spellEnd"/>
      <w:r w:rsidRPr="00566FD7">
        <w:rPr>
          <w:szCs w:val="24"/>
          <w:lang w:val="en-ID"/>
        </w:rPr>
        <w:t xml:space="preserve"> yang </w:t>
      </w:r>
      <w:proofErr w:type="spellStart"/>
      <w:r w:rsidRPr="00566FD7">
        <w:rPr>
          <w:szCs w:val="24"/>
          <w:lang w:val="en-ID"/>
        </w:rPr>
        <w:t>terdapat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dalam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tiap</w:t>
      </w:r>
      <w:proofErr w:type="spellEnd"/>
      <w:r w:rsidRPr="00566FD7">
        <w:rPr>
          <w:szCs w:val="24"/>
          <w:lang w:val="en-ID"/>
        </w:rPr>
        <w:t xml:space="preserve"> event </w:t>
      </w:r>
      <w:proofErr w:type="spellStart"/>
      <w:r w:rsidRPr="00566FD7">
        <w:rPr>
          <w:szCs w:val="24"/>
          <w:lang w:val="en-ID"/>
        </w:rPr>
        <w:t>supaya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bisa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memaksimalkan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kinerja</w:t>
      </w:r>
      <w:proofErr w:type="spellEnd"/>
      <w:r w:rsidRPr="00566FD7">
        <w:rPr>
          <w:szCs w:val="24"/>
          <w:lang w:val="en-ID"/>
        </w:rPr>
        <w:t xml:space="preserve"> software pada system.</w:t>
      </w:r>
    </w:p>
    <w:p w14:paraId="4484AAFA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30A0162F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087FC8FE" w14:textId="77777777" w:rsidR="00BF050D" w:rsidRDefault="00BF050D" w:rsidP="00BF050D">
      <w:pPr>
        <w:pStyle w:val="STTSJudulBab"/>
        <w:outlineLvl w:val="0"/>
      </w:pPr>
      <w:bookmarkStart w:id="73" w:name="_Toc92357867"/>
      <w:bookmarkStart w:id="74" w:name="_Toc92366720"/>
      <w:r>
        <w:t>DAFTAR PUSTAKA</w:t>
      </w:r>
      <w:bookmarkEnd w:id="73"/>
      <w:bookmarkEnd w:id="74"/>
    </w:p>
    <w:p w14:paraId="294E696E" w14:textId="77777777" w:rsidR="00BF050D" w:rsidRPr="001749B9" w:rsidRDefault="00BF050D" w:rsidP="00FB78F7">
      <w:pPr>
        <w:pStyle w:val="STTSDarftarPustakaNormal"/>
        <w:jc w:val="both"/>
        <w:rPr>
          <w:noProof/>
          <w:szCs w:val="24"/>
        </w:rPr>
      </w:pPr>
      <w:r>
        <w:rPr>
          <w:noProof/>
          <w:szCs w:val="24"/>
        </w:rPr>
        <w:t>Wikipedia:</w:t>
      </w:r>
    </w:p>
    <w:p w14:paraId="402F5A6E" w14:textId="77777777" w:rsidR="00BF050D" w:rsidRDefault="00C82045" w:rsidP="00FB78F7">
      <w:pPr>
        <w:spacing w:line="240" w:lineRule="auto"/>
        <w:ind w:firstLine="0"/>
        <w:rPr>
          <w:szCs w:val="24"/>
          <w:lang w:val="en-ID"/>
        </w:rPr>
      </w:pPr>
      <w:hyperlink r:id="rId58" w:history="1">
        <w:r w:rsidR="00BF050D" w:rsidRPr="00E135C8">
          <w:rPr>
            <w:rStyle w:val="Hyperlink"/>
            <w:szCs w:val="24"/>
            <w:lang w:val="en-ID"/>
          </w:rPr>
          <w:t>https://en.m.wikipedia.org/wiki/Agile_software_development</w:t>
        </w:r>
      </w:hyperlink>
    </w:p>
    <w:p w14:paraId="73AD1403" w14:textId="77777777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</w:p>
    <w:p w14:paraId="51E5A010" w14:textId="77777777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  <w:proofErr w:type="spellStart"/>
      <w:r>
        <w:rPr>
          <w:szCs w:val="24"/>
          <w:lang w:val="en-ID"/>
        </w:rPr>
        <w:t>Github</w:t>
      </w:r>
      <w:proofErr w:type="spellEnd"/>
      <w:r>
        <w:rPr>
          <w:szCs w:val="24"/>
          <w:lang w:val="en-ID"/>
        </w:rPr>
        <w:t>:</w:t>
      </w:r>
    </w:p>
    <w:p w14:paraId="713A7215" w14:textId="77777777" w:rsidR="00BF050D" w:rsidRDefault="00C82045" w:rsidP="00FB78F7">
      <w:pPr>
        <w:spacing w:line="240" w:lineRule="auto"/>
        <w:ind w:firstLine="0"/>
        <w:rPr>
          <w:szCs w:val="24"/>
          <w:lang w:val="en-ID"/>
        </w:rPr>
      </w:pPr>
      <w:hyperlink r:id="rId59" w:history="1">
        <w:r w:rsidR="00BF050D" w:rsidRPr="00E135C8">
          <w:rPr>
            <w:rStyle w:val="Hyperlink"/>
            <w:szCs w:val="24"/>
            <w:lang w:val="en-ID"/>
          </w:rPr>
          <w:t>https://github.com/sshnet/SSH.NET</w:t>
        </w:r>
      </w:hyperlink>
    </w:p>
    <w:p w14:paraId="6A377B86" w14:textId="77777777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</w:p>
    <w:p w14:paraId="6D8AB318" w14:textId="77777777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  <w:proofErr w:type="gramStart"/>
      <w:r>
        <w:rPr>
          <w:szCs w:val="24"/>
          <w:lang w:val="en-ID"/>
        </w:rPr>
        <w:t>Net-information.com(</w:t>
      </w:r>
      <w:proofErr w:type="gramEnd"/>
      <w:r>
        <w:rPr>
          <w:szCs w:val="24"/>
          <w:lang w:val="en-ID"/>
        </w:rPr>
        <w:t>How To Connect to MySQL Database to C#):</w:t>
      </w:r>
    </w:p>
    <w:p w14:paraId="7D05A3BD" w14:textId="77777777" w:rsidR="00BF050D" w:rsidRDefault="00C82045" w:rsidP="00FB78F7">
      <w:pPr>
        <w:spacing w:line="240" w:lineRule="auto"/>
        <w:ind w:firstLine="0"/>
        <w:rPr>
          <w:szCs w:val="24"/>
          <w:lang w:val="en-ID"/>
        </w:rPr>
      </w:pPr>
      <w:hyperlink r:id="rId60" w:anchor=":~:text=Add%20Reference,Library%20in%20your%20C%23%20project" w:history="1">
        <w:r w:rsidR="00BF050D" w:rsidRPr="00E135C8">
          <w:rPr>
            <w:rStyle w:val="Hyperlink"/>
            <w:szCs w:val="24"/>
            <w:lang w:val="en-ID"/>
          </w:rPr>
          <w:t>http://net-informations.com/q/faq/mysql.html#:~:text=Add%20Reference,Library%20in%20your%20C%23%20project</w:t>
        </w:r>
      </w:hyperlink>
    </w:p>
    <w:p w14:paraId="5C678BF6" w14:textId="77777777" w:rsidR="00BF050D" w:rsidRDefault="00BF050D" w:rsidP="00FB78F7">
      <w:pPr>
        <w:spacing w:line="240" w:lineRule="auto"/>
        <w:ind w:firstLine="0"/>
        <w:rPr>
          <w:szCs w:val="24"/>
        </w:rPr>
      </w:pPr>
    </w:p>
    <w:p w14:paraId="0B71316A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D374C5">
        <w:rPr>
          <w:szCs w:val="24"/>
        </w:rPr>
        <w:t>Bina Nusantara University. (n.d.).</w:t>
      </w:r>
      <w:r w:rsidRPr="00D374C5">
        <w:rPr>
          <w:i/>
          <w:iCs/>
          <w:szCs w:val="24"/>
        </w:rPr>
        <w:t xml:space="preserve"> Teknik Dalam White-box dan Black-box Testing</w:t>
      </w:r>
      <w:r w:rsidRPr="00D374C5">
        <w:rPr>
          <w:szCs w:val="24"/>
        </w:rPr>
        <w:t xml:space="preserve">. </w:t>
      </w:r>
      <w:r>
        <w:rPr>
          <w:szCs w:val="24"/>
        </w:rPr>
        <w:t xml:space="preserve">               </w:t>
      </w:r>
    </w:p>
    <w:p w14:paraId="10816935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D374C5">
        <w:rPr>
          <w:szCs w:val="24"/>
        </w:rPr>
        <w:t xml:space="preserve">Retrieved from Bina Nusantara University: </w:t>
      </w:r>
    </w:p>
    <w:p w14:paraId="4FADC47C" w14:textId="77777777" w:rsidR="00BF050D" w:rsidRDefault="00C82045" w:rsidP="00FB78F7">
      <w:pPr>
        <w:spacing w:line="240" w:lineRule="auto"/>
        <w:ind w:firstLine="0"/>
        <w:rPr>
          <w:szCs w:val="24"/>
        </w:rPr>
      </w:pPr>
      <w:hyperlink r:id="rId61" w:history="1">
        <w:r w:rsidR="00BF050D" w:rsidRPr="00E135C8">
          <w:rPr>
            <w:rStyle w:val="Hyperlink"/>
            <w:szCs w:val="24"/>
          </w:rPr>
          <w:t>https://socs.binus.ac.id/2020/07/02/teknik-dalam-white-box-dan-black-boxtesting/</w:t>
        </w:r>
      </w:hyperlink>
      <w:r w:rsidR="00BF050D" w:rsidRPr="00D374C5">
        <w:rPr>
          <w:szCs w:val="24"/>
        </w:rPr>
        <w:t xml:space="preserve"> </w:t>
      </w:r>
    </w:p>
    <w:p w14:paraId="5857A5A8" w14:textId="77777777" w:rsidR="00BF050D" w:rsidRPr="00D374C5" w:rsidRDefault="00BF050D" w:rsidP="00FB78F7">
      <w:pPr>
        <w:spacing w:line="240" w:lineRule="auto"/>
        <w:ind w:firstLine="0"/>
        <w:rPr>
          <w:szCs w:val="24"/>
        </w:rPr>
      </w:pPr>
    </w:p>
    <w:p w14:paraId="357B0B5A" w14:textId="77777777" w:rsidR="00BF050D" w:rsidRDefault="00BF050D" w:rsidP="00FB78F7">
      <w:pPr>
        <w:spacing w:line="240" w:lineRule="auto"/>
        <w:ind w:firstLine="0"/>
        <w:rPr>
          <w:szCs w:val="24"/>
        </w:rPr>
      </w:pPr>
      <w:proofErr w:type="spellStart"/>
      <w:r w:rsidRPr="00D374C5">
        <w:rPr>
          <w:szCs w:val="24"/>
        </w:rPr>
        <w:t>Filipova</w:t>
      </w:r>
      <w:proofErr w:type="spellEnd"/>
      <w:r w:rsidRPr="00D374C5">
        <w:rPr>
          <w:szCs w:val="24"/>
        </w:rPr>
        <w:t xml:space="preserve">, O., &amp; </w:t>
      </w:r>
      <w:proofErr w:type="spellStart"/>
      <w:r w:rsidRPr="00D374C5">
        <w:rPr>
          <w:szCs w:val="24"/>
        </w:rPr>
        <w:t>Vilão</w:t>
      </w:r>
      <w:proofErr w:type="spellEnd"/>
      <w:r w:rsidRPr="00D374C5">
        <w:rPr>
          <w:szCs w:val="24"/>
        </w:rPr>
        <w:t>, R. (2018</w:t>
      </w:r>
      <w:r w:rsidRPr="009F60DC">
        <w:rPr>
          <w:i/>
          <w:iCs/>
          <w:szCs w:val="24"/>
        </w:rPr>
        <w:t xml:space="preserve">). Software Development </w:t>
      </w:r>
      <w:proofErr w:type="gramStart"/>
      <w:r w:rsidRPr="009F60DC">
        <w:rPr>
          <w:i/>
          <w:iCs/>
          <w:szCs w:val="24"/>
        </w:rPr>
        <w:t>From</w:t>
      </w:r>
      <w:proofErr w:type="gramEnd"/>
      <w:r w:rsidRPr="009F60DC">
        <w:rPr>
          <w:i/>
          <w:iCs/>
          <w:szCs w:val="24"/>
        </w:rPr>
        <w:t xml:space="preserve"> A to Z</w:t>
      </w:r>
      <w:r w:rsidRPr="00D374C5">
        <w:rPr>
          <w:szCs w:val="24"/>
        </w:rPr>
        <w:t xml:space="preserve">. </w:t>
      </w:r>
      <w:proofErr w:type="spellStart"/>
      <w:r w:rsidRPr="00D374C5">
        <w:rPr>
          <w:szCs w:val="24"/>
        </w:rPr>
        <w:t>Apress</w:t>
      </w:r>
      <w:proofErr w:type="spellEnd"/>
      <w:r w:rsidRPr="00D374C5">
        <w:rPr>
          <w:szCs w:val="24"/>
        </w:rPr>
        <w:t>.</w:t>
      </w:r>
    </w:p>
    <w:p w14:paraId="4C6F560F" w14:textId="77777777" w:rsidR="00BF050D" w:rsidRDefault="00BF050D" w:rsidP="00FB78F7">
      <w:pPr>
        <w:spacing w:line="240" w:lineRule="auto"/>
        <w:ind w:firstLine="0"/>
        <w:rPr>
          <w:szCs w:val="24"/>
        </w:rPr>
      </w:pPr>
    </w:p>
    <w:p w14:paraId="66455989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Requirement Analysis Technique</w:t>
      </w:r>
      <w:r w:rsidRPr="009F60DC">
        <w:rPr>
          <w:szCs w:val="24"/>
        </w:rPr>
        <w:t>. Retrieved from Visual Paradigm:</w:t>
      </w:r>
    </w:p>
    <w:p w14:paraId="0D88BFAE" w14:textId="77777777" w:rsidR="00BF050D" w:rsidRDefault="00C82045" w:rsidP="00FB78F7">
      <w:pPr>
        <w:spacing w:line="240" w:lineRule="auto"/>
        <w:ind w:firstLine="0"/>
        <w:rPr>
          <w:szCs w:val="24"/>
        </w:rPr>
      </w:pPr>
      <w:hyperlink r:id="rId62" w:history="1">
        <w:r w:rsidR="00BF050D" w:rsidRPr="00E135C8">
          <w:rPr>
            <w:rStyle w:val="Hyperlink"/>
            <w:szCs w:val="24"/>
          </w:rPr>
          <w:t>https://www.visual-paradigm.com/guide/requirementsgathering/requirement-analysis-techniques/</w:t>
        </w:r>
      </w:hyperlink>
    </w:p>
    <w:p w14:paraId="522E20B2" w14:textId="77777777" w:rsidR="00BF050D" w:rsidRPr="009F60DC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 </w:t>
      </w:r>
    </w:p>
    <w:p w14:paraId="4EA92621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What is Activity Diagram?</w:t>
      </w:r>
      <w:r w:rsidRPr="009F60DC">
        <w:rPr>
          <w:szCs w:val="24"/>
        </w:rPr>
        <w:t xml:space="preserve"> Retrieved from Visual Paradigm: </w:t>
      </w:r>
      <w:hyperlink r:id="rId63" w:history="1">
        <w:r w:rsidRPr="00E135C8">
          <w:rPr>
            <w:rStyle w:val="Hyperlink"/>
            <w:szCs w:val="24"/>
          </w:rPr>
          <w:t>https://www.visual-paradigm.com/guide/uml-unified-modeling-language/what-isactivity-diagram/</w:t>
        </w:r>
      </w:hyperlink>
    </w:p>
    <w:p w14:paraId="4A28952E" w14:textId="77777777" w:rsidR="00BF050D" w:rsidRPr="009F60DC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 </w:t>
      </w:r>
    </w:p>
    <w:p w14:paraId="11EFF3B5" w14:textId="77777777" w:rsidR="00BF050D" w:rsidRPr="009F60DC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What is Entity Relationship Diagram (ERD)?</w:t>
      </w:r>
      <w:r w:rsidRPr="009F60DC">
        <w:rPr>
          <w:szCs w:val="24"/>
        </w:rPr>
        <w:t xml:space="preserve"> Retrieved from </w:t>
      </w:r>
    </w:p>
    <w:p w14:paraId="27CC463F" w14:textId="6C17BEE7" w:rsidR="00903E79" w:rsidRPr="00576F67" w:rsidRDefault="00BF050D" w:rsidP="00FB78F7">
      <w:pPr>
        <w:spacing w:line="240" w:lineRule="auto"/>
        <w:ind w:firstLine="0"/>
        <w:rPr>
          <w:szCs w:val="24"/>
        </w:rPr>
        <w:sectPr w:rsidR="00903E79" w:rsidRPr="00576F67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  <w:r w:rsidRPr="009F60DC">
        <w:rPr>
          <w:szCs w:val="24"/>
        </w:rPr>
        <w:lastRenderedPageBreak/>
        <w:t>Visual Paradigm</w:t>
      </w:r>
      <w:hyperlink r:id="rId64" w:history="1">
        <w:r w:rsidRPr="006F5036">
          <w:rPr>
            <w:rStyle w:val="Hyperlink"/>
            <w:szCs w:val="24"/>
          </w:rPr>
          <w:t>: https://www.visual-paradigm.com/guide/data-modeling/whatis-entity-relationship-diagram/</w:t>
        </w:r>
      </w:hyperlink>
    </w:p>
    <w:p w14:paraId="088FCE6E" w14:textId="0C2CEB74" w:rsidR="007032AD" w:rsidRDefault="007032AD" w:rsidP="00E430BE">
      <w:pPr>
        <w:pStyle w:val="STTSJudulBab"/>
        <w:jc w:val="both"/>
      </w:pPr>
    </w:p>
    <w:sectPr w:rsidR="007032AD" w:rsidSect="00C22F25"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6D47C" w14:textId="77777777" w:rsidR="00C82045" w:rsidRDefault="00C82045" w:rsidP="00A1571D">
      <w:pPr>
        <w:spacing w:line="240" w:lineRule="auto"/>
      </w:pPr>
      <w:r>
        <w:separator/>
      </w:r>
    </w:p>
  </w:endnote>
  <w:endnote w:type="continuationSeparator" w:id="0">
    <w:p w14:paraId="429AB861" w14:textId="77777777" w:rsidR="00C82045" w:rsidRDefault="00C82045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AC240" w14:textId="4D5E9482" w:rsidR="00576F67" w:rsidRPr="00707BFB" w:rsidRDefault="00576F67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84F7" w14:textId="77777777" w:rsidR="00576F67" w:rsidRDefault="00576F67">
    <w:pPr>
      <w:pStyle w:val="Footer"/>
      <w:jc w:val="center"/>
    </w:pPr>
  </w:p>
  <w:p w14:paraId="212FE893" w14:textId="77777777" w:rsidR="00576F67" w:rsidRDefault="00576F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B0B95" w14:textId="77777777" w:rsidR="00576F67" w:rsidRDefault="00576F67">
    <w:pPr>
      <w:pStyle w:val="Footer"/>
      <w:jc w:val="center"/>
    </w:pPr>
  </w:p>
  <w:p w14:paraId="17A81C30" w14:textId="77777777" w:rsidR="00576F67" w:rsidRDefault="00576F67" w:rsidP="00AB2806">
    <w:pPr>
      <w:pStyle w:val="Footer"/>
      <w:tabs>
        <w:tab w:val="clear" w:pos="4680"/>
        <w:tab w:val="clear" w:pos="9360"/>
      </w:tabs>
      <w:ind w:firstLine="0"/>
    </w:pPr>
  </w:p>
  <w:p w14:paraId="53CEB6D3" w14:textId="77777777" w:rsidR="00576F67" w:rsidRDefault="00576F67"/>
  <w:p w14:paraId="23BC23EE" w14:textId="77777777" w:rsidR="00576F67" w:rsidRDefault="00576F6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E4C15" w14:textId="4D393DF7" w:rsidR="00576F67" w:rsidRDefault="00576F67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29</w:t>
    </w:r>
    <w:r>
      <w:rPr>
        <w:noProof/>
      </w:rPr>
      <w:fldChar w:fldCharType="end"/>
    </w:r>
  </w:p>
  <w:p w14:paraId="65C54254" w14:textId="77777777" w:rsidR="00576F67" w:rsidRDefault="00576F67"/>
  <w:p w14:paraId="6B680640" w14:textId="77777777" w:rsidR="00576F67" w:rsidRDefault="00576F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480C7" w14:textId="77777777" w:rsidR="00C82045" w:rsidRDefault="00C82045" w:rsidP="00A1571D">
      <w:pPr>
        <w:spacing w:line="240" w:lineRule="auto"/>
      </w:pPr>
      <w:r>
        <w:separator/>
      </w:r>
    </w:p>
  </w:footnote>
  <w:footnote w:type="continuationSeparator" w:id="0">
    <w:p w14:paraId="4C945C1C" w14:textId="77777777" w:rsidR="00C82045" w:rsidRDefault="00C82045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E23ED" w14:textId="77777777" w:rsidR="00576F67" w:rsidRDefault="00576F67">
    <w:pPr>
      <w:pStyle w:val="Header"/>
      <w:jc w:val="right"/>
    </w:pPr>
  </w:p>
  <w:p w14:paraId="65351708" w14:textId="77777777" w:rsidR="00576F67" w:rsidRDefault="00576F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D9EAF" w14:textId="524A7895" w:rsidR="00576F67" w:rsidRDefault="00576F67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28</w:t>
    </w:r>
    <w:r>
      <w:rPr>
        <w:noProof/>
      </w:rPr>
      <w:fldChar w:fldCharType="end"/>
    </w:r>
  </w:p>
  <w:p w14:paraId="2C450BE1" w14:textId="77777777" w:rsidR="00576F67" w:rsidRDefault="00576F67"/>
  <w:p w14:paraId="6FEB33F3" w14:textId="77777777" w:rsidR="00576F67" w:rsidRDefault="00576F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1CC7"/>
    <w:multiLevelType w:val="hybridMultilevel"/>
    <w:tmpl w:val="55807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7C63"/>
    <w:multiLevelType w:val="hybridMultilevel"/>
    <w:tmpl w:val="81229C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F636CB"/>
    <w:multiLevelType w:val="hybridMultilevel"/>
    <w:tmpl w:val="76D8E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E7D5C"/>
    <w:multiLevelType w:val="hybridMultilevel"/>
    <w:tmpl w:val="E550B996"/>
    <w:lvl w:ilvl="0" w:tplc="DF184F9E">
      <w:start w:val="2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92573"/>
    <w:multiLevelType w:val="hybridMultilevel"/>
    <w:tmpl w:val="B9FC8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81E0D"/>
    <w:multiLevelType w:val="hybridMultilevel"/>
    <w:tmpl w:val="97842C5E"/>
    <w:lvl w:ilvl="0" w:tplc="997A4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F66B71"/>
    <w:multiLevelType w:val="hybridMultilevel"/>
    <w:tmpl w:val="1BE6B58C"/>
    <w:lvl w:ilvl="0" w:tplc="4D761582">
      <w:start w:val="1"/>
      <w:numFmt w:val="decimalZero"/>
      <w:pStyle w:val="STTSAlgoritma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3A322E"/>
    <w:multiLevelType w:val="hybridMultilevel"/>
    <w:tmpl w:val="B768A9E8"/>
    <w:lvl w:ilvl="0" w:tplc="F8383DE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2C36C94"/>
    <w:multiLevelType w:val="hybridMultilevel"/>
    <w:tmpl w:val="1ED41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AE4AF4"/>
    <w:multiLevelType w:val="hybridMultilevel"/>
    <w:tmpl w:val="6AD0348C"/>
    <w:lvl w:ilvl="0" w:tplc="35D6C5A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04F01"/>
    <w:multiLevelType w:val="hybridMultilevel"/>
    <w:tmpl w:val="EC701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A41D0E"/>
    <w:multiLevelType w:val="hybridMultilevel"/>
    <w:tmpl w:val="D68A2BCA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57B63706"/>
    <w:multiLevelType w:val="hybridMultilevel"/>
    <w:tmpl w:val="48A2D94E"/>
    <w:lvl w:ilvl="0" w:tplc="F2F2E8A8">
      <w:start w:val="1"/>
      <w:numFmt w:val="decimal"/>
      <w:lvlText w:val="5.%1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C96067"/>
    <w:multiLevelType w:val="multilevel"/>
    <w:tmpl w:val="9EA252C0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17" w15:restartNumberingAfterBreak="0">
    <w:nsid w:val="6A087431"/>
    <w:multiLevelType w:val="hybridMultilevel"/>
    <w:tmpl w:val="ABFE9A40"/>
    <w:lvl w:ilvl="0" w:tplc="AE324E2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540BB6"/>
    <w:multiLevelType w:val="hybridMultilevel"/>
    <w:tmpl w:val="D8B0736E"/>
    <w:lvl w:ilvl="0" w:tplc="951A756A">
      <w:start w:val="1"/>
      <w:numFmt w:val="decimal"/>
      <w:lvlText w:val="1.%1"/>
      <w:lvlJc w:val="left"/>
      <w:pPr>
        <w:ind w:left="20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12167C"/>
    <w:multiLevelType w:val="hybridMultilevel"/>
    <w:tmpl w:val="C9740746"/>
    <w:lvl w:ilvl="0" w:tplc="234EAF8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D3C3BC7"/>
    <w:multiLevelType w:val="hybridMultilevel"/>
    <w:tmpl w:val="E306D8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1"/>
  </w:num>
  <w:num w:numId="3">
    <w:abstractNumId w:val="1"/>
  </w:num>
  <w:num w:numId="4">
    <w:abstractNumId w:val="17"/>
  </w:num>
  <w:num w:numId="5">
    <w:abstractNumId w:val="5"/>
  </w:num>
  <w:num w:numId="6">
    <w:abstractNumId w:val="8"/>
  </w:num>
  <w:num w:numId="7">
    <w:abstractNumId w:val="18"/>
  </w:num>
  <w:num w:numId="8">
    <w:abstractNumId w:val="12"/>
  </w:num>
  <w:num w:numId="9">
    <w:abstractNumId w:val="7"/>
  </w:num>
  <w:num w:numId="10">
    <w:abstractNumId w:val="2"/>
  </w:num>
  <w:num w:numId="11">
    <w:abstractNumId w:val="10"/>
  </w:num>
  <w:num w:numId="12">
    <w:abstractNumId w:val="14"/>
  </w:num>
  <w:num w:numId="13">
    <w:abstractNumId w:val="11"/>
  </w:num>
  <w:num w:numId="14">
    <w:abstractNumId w:val="4"/>
  </w:num>
  <w:num w:numId="15">
    <w:abstractNumId w:val="16"/>
  </w:num>
  <w:num w:numId="16">
    <w:abstractNumId w:val="9"/>
  </w:num>
  <w:num w:numId="17">
    <w:abstractNumId w:val="0"/>
  </w:num>
  <w:num w:numId="18">
    <w:abstractNumId w:val="20"/>
  </w:num>
  <w:num w:numId="19">
    <w:abstractNumId w:val="18"/>
    <w:lvlOverride w:ilvl="0">
      <w:startOverride w:val="1"/>
    </w:lvlOverride>
  </w:num>
  <w:num w:numId="20">
    <w:abstractNumId w:val="18"/>
    <w:lvlOverride w:ilvl="0">
      <w:startOverride w:val="1"/>
    </w:lvlOverride>
  </w:num>
  <w:num w:numId="21">
    <w:abstractNumId w:val="18"/>
    <w:lvlOverride w:ilvl="0">
      <w:startOverride w:val="1"/>
    </w:lvlOverride>
  </w:num>
  <w:num w:numId="22">
    <w:abstractNumId w:val="18"/>
    <w:lvlOverride w:ilvl="0">
      <w:startOverride w:val="1"/>
    </w:lvlOverride>
  </w:num>
  <w:num w:numId="23">
    <w:abstractNumId w:val="18"/>
    <w:lvlOverride w:ilvl="0">
      <w:startOverride w:val="1"/>
    </w:lvlOverride>
  </w:num>
  <w:num w:numId="24">
    <w:abstractNumId w:val="18"/>
    <w:lvlOverride w:ilvl="0">
      <w:startOverride w:val="1"/>
    </w:lvlOverride>
  </w:num>
  <w:num w:numId="25">
    <w:abstractNumId w:val="18"/>
    <w:lvlOverride w:ilvl="0">
      <w:startOverride w:val="1"/>
    </w:lvlOverride>
  </w:num>
  <w:num w:numId="26">
    <w:abstractNumId w:val="18"/>
    <w:lvlOverride w:ilvl="0">
      <w:startOverride w:val="1"/>
    </w:lvlOverride>
  </w:num>
  <w:num w:numId="27">
    <w:abstractNumId w:val="18"/>
    <w:lvlOverride w:ilvl="0">
      <w:startOverride w:val="1"/>
    </w:lvlOverride>
  </w:num>
  <w:num w:numId="28">
    <w:abstractNumId w:val="18"/>
    <w:lvlOverride w:ilvl="0">
      <w:startOverride w:val="1"/>
    </w:lvlOverride>
  </w:num>
  <w:num w:numId="29">
    <w:abstractNumId w:val="18"/>
    <w:lvlOverride w:ilvl="0">
      <w:startOverride w:val="1"/>
    </w:lvlOverride>
  </w:num>
  <w:num w:numId="30">
    <w:abstractNumId w:val="18"/>
    <w:lvlOverride w:ilvl="0">
      <w:startOverride w:val="1"/>
    </w:lvlOverride>
  </w:num>
  <w:num w:numId="31">
    <w:abstractNumId w:val="18"/>
    <w:lvlOverride w:ilvl="0">
      <w:startOverride w:val="1"/>
    </w:lvlOverride>
  </w:num>
  <w:num w:numId="32">
    <w:abstractNumId w:val="18"/>
    <w:lvlOverride w:ilvl="0">
      <w:startOverride w:val="1"/>
    </w:lvlOverride>
  </w:num>
  <w:num w:numId="33">
    <w:abstractNumId w:val="18"/>
    <w:lvlOverride w:ilvl="0">
      <w:startOverride w:val="1"/>
    </w:lvlOverride>
  </w:num>
  <w:num w:numId="34">
    <w:abstractNumId w:val="18"/>
    <w:lvlOverride w:ilvl="0">
      <w:startOverride w:val="1"/>
    </w:lvlOverride>
  </w:num>
  <w:num w:numId="35">
    <w:abstractNumId w:val="18"/>
    <w:lvlOverride w:ilvl="0">
      <w:startOverride w:val="1"/>
    </w:lvlOverride>
  </w:num>
  <w:num w:numId="36">
    <w:abstractNumId w:val="18"/>
    <w:lvlOverride w:ilvl="0">
      <w:startOverride w:val="1"/>
    </w:lvlOverride>
  </w:num>
  <w:num w:numId="37">
    <w:abstractNumId w:val="18"/>
    <w:lvlOverride w:ilvl="0">
      <w:startOverride w:val="1"/>
    </w:lvlOverride>
  </w:num>
  <w:num w:numId="38">
    <w:abstractNumId w:val="18"/>
    <w:lvlOverride w:ilvl="0">
      <w:startOverride w:val="1"/>
    </w:lvlOverride>
  </w:num>
  <w:num w:numId="39">
    <w:abstractNumId w:val="15"/>
  </w:num>
  <w:num w:numId="40">
    <w:abstractNumId w:val="6"/>
  </w:num>
  <w:num w:numId="41">
    <w:abstractNumId w:val="3"/>
  </w:num>
  <w:num w:numId="42">
    <w:abstractNumId w:val="18"/>
    <w:lvlOverride w:ilvl="0">
      <w:startOverride w:val="1"/>
    </w:lvlOverride>
  </w:num>
  <w:num w:numId="43">
    <w:abstractNumId w:val="13"/>
  </w:num>
  <w:num w:numId="44">
    <w:abstractNumId w:val="18"/>
    <w:lvlOverride w:ilvl="0">
      <w:startOverride w:val="1"/>
    </w:lvlOverride>
  </w:num>
  <w:num w:numId="45">
    <w:abstractNumId w:val="18"/>
    <w:lvlOverride w:ilvl="0">
      <w:startOverride w:val="1"/>
    </w:lvlOverride>
  </w:num>
  <w:num w:numId="46">
    <w:abstractNumId w:val="18"/>
    <w:lvlOverride w:ilvl="0">
      <w:startOverride w:val="1"/>
    </w:lvlOverride>
  </w:num>
  <w:num w:numId="47">
    <w:abstractNumId w:val="18"/>
    <w:lvlOverride w:ilvl="0">
      <w:startOverride w:val="1"/>
    </w:lvlOverride>
  </w:num>
  <w:num w:numId="48">
    <w:abstractNumId w:val="18"/>
    <w:lvlOverride w:ilvl="0">
      <w:startOverride w:val="1"/>
    </w:lvlOverride>
  </w:num>
  <w:num w:numId="49">
    <w:abstractNumId w:val="18"/>
    <w:lvlOverride w:ilvl="0">
      <w:startOverride w:val="1"/>
    </w:lvlOverride>
  </w:num>
  <w:num w:numId="50">
    <w:abstractNumId w:val="18"/>
    <w:lvlOverride w:ilvl="0">
      <w:startOverride w:val="1"/>
    </w:lvlOverride>
  </w:num>
  <w:num w:numId="51">
    <w:abstractNumId w:val="18"/>
    <w:lvlOverride w:ilvl="0">
      <w:startOverride w:val="1"/>
    </w:lvlOverride>
  </w:num>
  <w:num w:numId="52">
    <w:abstractNumId w:val="18"/>
    <w:lvlOverride w:ilvl="0">
      <w:startOverride w:val="1"/>
    </w:lvlOverride>
  </w:num>
  <w:num w:numId="53">
    <w:abstractNumId w:val="18"/>
    <w:lvlOverride w:ilvl="0">
      <w:startOverride w:val="1"/>
    </w:lvlOverride>
  </w:num>
  <w:num w:numId="54">
    <w:abstractNumId w:val="18"/>
    <w:lvlOverride w:ilvl="0">
      <w:startOverride w:val="1"/>
    </w:lvlOverride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9AD"/>
    <w:rsid w:val="00002156"/>
    <w:rsid w:val="000023E3"/>
    <w:rsid w:val="00010951"/>
    <w:rsid w:val="00010EDE"/>
    <w:rsid w:val="0001119C"/>
    <w:rsid w:val="00020474"/>
    <w:rsid w:val="00021DA6"/>
    <w:rsid w:val="00023C98"/>
    <w:rsid w:val="00024523"/>
    <w:rsid w:val="0002703F"/>
    <w:rsid w:val="000310D8"/>
    <w:rsid w:val="00031480"/>
    <w:rsid w:val="000366C5"/>
    <w:rsid w:val="000427E5"/>
    <w:rsid w:val="000460FE"/>
    <w:rsid w:val="00046384"/>
    <w:rsid w:val="000510D1"/>
    <w:rsid w:val="00052F78"/>
    <w:rsid w:val="0006024F"/>
    <w:rsid w:val="00063C01"/>
    <w:rsid w:val="00074DDD"/>
    <w:rsid w:val="00076CA0"/>
    <w:rsid w:val="00077B17"/>
    <w:rsid w:val="00080304"/>
    <w:rsid w:val="00081DBE"/>
    <w:rsid w:val="0009330C"/>
    <w:rsid w:val="00095EA4"/>
    <w:rsid w:val="000C1D8A"/>
    <w:rsid w:val="000C29A8"/>
    <w:rsid w:val="000C32B4"/>
    <w:rsid w:val="000C3AAF"/>
    <w:rsid w:val="000C68D5"/>
    <w:rsid w:val="000C6BAF"/>
    <w:rsid w:val="000E153F"/>
    <w:rsid w:val="000E7BFB"/>
    <w:rsid w:val="000F320F"/>
    <w:rsid w:val="000F3FDF"/>
    <w:rsid w:val="000F4ED2"/>
    <w:rsid w:val="000F533E"/>
    <w:rsid w:val="000F79DD"/>
    <w:rsid w:val="00100B0C"/>
    <w:rsid w:val="001032C4"/>
    <w:rsid w:val="00104245"/>
    <w:rsid w:val="001063D9"/>
    <w:rsid w:val="00107370"/>
    <w:rsid w:val="0011044E"/>
    <w:rsid w:val="0011360F"/>
    <w:rsid w:val="00142F15"/>
    <w:rsid w:val="00153037"/>
    <w:rsid w:val="0015417C"/>
    <w:rsid w:val="0016158E"/>
    <w:rsid w:val="00165D7D"/>
    <w:rsid w:val="00167D47"/>
    <w:rsid w:val="00170203"/>
    <w:rsid w:val="0017099A"/>
    <w:rsid w:val="00172DAE"/>
    <w:rsid w:val="00174B2B"/>
    <w:rsid w:val="00177FAC"/>
    <w:rsid w:val="00185020"/>
    <w:rsid w:val="001B1C36"/>
    <w:rsid w:val="001B572E"/>
    <w:rsid w:val="001B5DD2"/>
    <w:rsid w:val="001B651C"/>
    <w:rsid w:val="001C1855"/>
    <w:rsid w:val="001C6513"/>
    <w:rsid w:val="001C71FA"/>
    <w:rsid w:val="001D198B"/>
    <w:rsid w:val="001D4334"/>
    <w:rsid w:val="001F10EB"/>
    <w:rsid w:val="001F1CCD"/>
    <w:rsid w:val="001F48CA"/>
    <w:rsid w:val="00201C01"/>
    <w:rsid w:val="00204CC0"/>
    <w:rsid w:val="002135D7"/>
    <w:rsid w:val="00217FF3"/>
    <w:rsid w:val="0022286A"/>
    <w:rsid w:val="00223F84"/>
    <w:rsid w:val="00224C9A"/>
    <w:rsid w:val="002251E9"/>
    <w:rsid w:val="00230B40"/>
    <w:rsid w:val="002344E8"/>
    <w:rsid w:val="00235CD0"/>
    <w:rsid w:val="0023696E"/>
    <w:rsid w:val="00240E64"/>
    <w:rsid w:val="00240F76"/>
    <w:rsid w:val="0024172C"/>
    <w:rsid w:val="00242D06"/>
    <w:rsid w:val="00245A6D"/>
    <w:rsid w:val="00246AA1"/>
    <w:rsid w:val="00250810"/>
    <w:rsid w:val="00270EE7"/>
    <w:rsid w:val="00271A58"/>
    <w:rsid w:val="002864BB"/>
    <w:rsid w:val="00295055"/>
    <w:rsid w:val="00295AB6"/>
    <w:rsid w:val="002A295C"/>
    <w:rsid w:val="002A77C0"/>
    <w:rsid w:val="002A7979"/>
    <w:rsid w:val="002B43D7"/>
    <w:rsid w:val="002C14A2"/>
    <w:rsid w:val="002D1C50"/>
    <w:rsid w:val="002D266F"/>
    <w:rsid w:val="002D3AF7"/>
    <w:rsid w:val="002E37ED"/>
    <w:rsid w:val="002E4488"/>
    <w:rsid w:val="002F5A28"/>
    <w:rsid w:val="00301C54"/>
    <w:rsid w:val="00305110"/>
    <w:rsid w:val="003069D3"/>
    <w:rsid w:val="00307094"/>
    <w:rsid w:val="003146B7"/>
    <w:rsid w:val="00315264"/>
    <w:rsid w:val="00321188"/>
    <w:rsid w:val="00321705"/>
    <w:rsid w:val="00325257"/>
    <w:rsid w:val="00325F8B"/>
    <w:rsid w:val="00325FC7"/>
    <w:rsid w:val="00335DA3"/>
    <w:rsid w:val="00353887"/>
    <w:rsid w:val="00362805"/>
    <w:rsid w:val="00362FDC"/>
    <w:rsid w:val="003640ED"/>
    <w:rsid w:val="003672CD"/>
    <w:rsid w:val="0037489B"/>
    <w:rsid w:val="00377D63"/>
    <w:rsid w:val="0038704E"/>
    <w:rsid w:val="0039789E"/>
    <w:rsid w:val="003B0700"/>
    <w:rsid w:val="003C07DA"/>
    <w:rsid w:val="003C2DB6"/>
    <w:rsid w:val="003C76CE"/>
    <w:rsid w:val="003C7D3D"/>
    <w:rsid w:val="003E151F"/>
    <w:rsid w:val="003E3AD4"/>
    <w:rsid w:val="003E5004"/>
    <w:rsid w:val="003E662B"/>
    <w:rsid w:val="00406DD2"/>
    <w:rsid w:val="004078CA"/>
    <w:rsid w:val="00421F76"/>
    <w:rsid w:val="00423537"/>
    <w:rsid w:val="00430125"/>
    <w:rsid w:val="00430190"/>
    <w:rsid w:val="004349B0"/>
    <w:rsid w:val="0044021C"/>
    <w:rsid w:val="004405C8"/>
    <w:rsid w:val="00440D67"/>
    <w:rsid w:val="00462CE1"/>
    <w:rsid w:val="00477772"/>
    <w:rsid w:val="00494B20"/>
    <w:rsid w:val="004A0E55"/>
    <w:rsid w:val="004B41E2"/>
    <w:rsid w:val="004C2E1C"/>
    <w:rsid w:val="004C54C6"/>
    <w:rsid w:val="004D171A"/>
    <w:rsid w:val="004D40CF"/>
    <w:rsid w:val="004E3FC1"/>
    <w:rsid w:val="004F25B3"/>
    <w:rsid w:val="005003E4"/>
    <w:rsid w:val="00500C38"/>
    <w:rsid w:val="00501817"/>
    <w:rsid w:val="005113E6"/>
    <w:rsid w:val="00512FFF"/>
    <w:rsid w:val="00531526"/>
    <w:rsid w:val="00535191"/>
    <w:rsid w:val="00541331"/>
    <w:rsid w:val="00544A34"/>
    <w:rsid w:val="005464F0"/>
    <w:rsid w:val="005467C8"/>
    <w:rsid w:val="00551AAB"/>
    <w:rsid w:val="005624E6"/>
    <w:rsid w:val="0056614D"/>
    <w:rsid w:val="00576F67"/>
    <w:rsid w:val="0058385E"/>
    <w:rsid w:val="00587587"/>
    <w:rsid w:val="005A1D6A"/>
    <w:rsid w:val="005A76FC"/>
    <w:rsid w:val="005A771A"/>
    <w:rsid w:val="005B1D00"/>
    <w:rsid w:val="005C1B39"/>
    <w:rsid w:val="005C3E82"/>
    <w:rsid w:val="005C716D"/>
    <w:rsid w:val="005D60DF"/>
    <w:rsid w:val="005E42AD"/>
    <w:rsid w:val="005E631B"/>
    <w:rsid w:val="005E6C51"/>
    <w:rsid w:val="005F07E4"/>
    <w:rsid w:val="00600BB1"/>
    <w:rsid w:val="0061060F"/>
    <w:rsid w:val="006141F7"/>
    <w:rsid w:val="00615412"/>
    <w:rsid w:val="0062218C"/>
    <w:rsid w:val="006228AC"/>
    <w:rsid w:val="00624227"/>
    <w:rsid w:val="006425E7"/>
    <w:rsid w:val="006478B7"/>
    <w:rsid w:val="00656D79"/>
    <w:rsid w:val="006731ED"/>
    <w:rsid w:val="00676455"/>
    <w:rsid w:val="00676FA6"/>
    <w:rsid w:val="006A39A9"/>
    <w:rsid w:val="006A6852"/>
    <w:rsid w:val="006B1ABF"/>
    <w:rsid w:val="006B5CD7"/>
    <w:rsid w:val="006C439F"/>
    <w:rsid w:val="006C6996"/>
    <w:rsid w:val="006E2920"/>
    <w:rsid w:val="006F1E5D"/>
    <w:rsid w:val="006F355E"/>
    <w:rsid w:val="00701CE3"/>
    <w:rsid w:val="007032AD"/>
    <w:rsid w:val="00707BFB"/>
    <w:rsid w:val="007100B4"/>
    <w:rsid w:val="00721731"/>
    <w:rsid w:val="00724C34"/>
    <w:rsid w:val="00725F8B"/>
    <w:rsid w:val="00730A14"/>
    <w:rsid w:val="00735EC9"/>
    <w:rsid w:val="00740724"/>
    <w:rsid w:val="00744907"/>
    <w:rsid w:val="00752147"/>
    <w:rsid w:val="007616F8"/>
    <w:rsid w:val="00766AA8"/>
    <w:rsid w:val="00766B47"/>
    <w:rsid w:val="007718F9"/>
    <w:rsid w:val="00773C1C"/>
    <w:rsid w:val="00776081"/>
    <w:rsid w:val="00781934"/>
    <w:rsid w:val="00781D57"/>
    <w:rsid w:val="007834C5"/>
    <w:rsid w:val="00784C7B"/>
    <w:rsid w:val="007853BB"/>
    <w:rsid w:val="00785FBB"/>
    <w:rsid w:val="007A0E3F"/>
    <w:rsid w:val="007A772B"/>
    <w:rsid w:val="007B4309"/>
    <w:rsid w:val="007C78BD"/>
    <w:rsid w:val="007D2695"/>
    <w:rsid w:val="007D39FE"/>
    <w:rsid w:val="007E21A9"/>
    <w:rsid w:val="007E3C59"/>
    <w:rsid w:val="007E5EF3"/>
    <w:rsid w:val="007E67CD"/>
    <w:rsid w:val="007F2358"/>
    <w:rsid w:val="007F3A57"/>
    <w:rsid w:val="007F4879"/>
    <w:rsid w:val="007F4C74"/>
    <w:rsid w:val="00801110"/>
    <w:rsid w:val="0080683D"/>
    <w:rsid w:val="00811A34"/>
    <w:rsid w:val="00812139"/>
    <w:rsid w:val="00836AC3"/>
    <w:rsid w:val="0085299E"/>
    <w:rsid w:val="0086149A"/>
    <w:rsid w:val="008618E6"/>
    <w:rsid w:val="00862901"/>
    <w:rsid w:val="00862D17"/>
    <w:rsid w:val="00877FD4"/>
    <w:rsid w:val="00881A0A"/>
    <w:rsid w:val="008825CD"/>
    <w:rsid w:val="00882A86"/>
    <w:rsid w:val="00890424"/>
    <w:rsid w:val="00891FF8"/>
    <w:rsid w:val="00892261"/>
    <w:rsid w:val="008923E6"/>
    <w:rsid w:val="008A351B"/>
    <w:rsid w:val="008A4073"/>
    <w:rsid w:val="008B52BD"/>
    <w:rsid w:val="008B52F7"/>
    <w:rsid w:val="008B61ED"/>
    <w:rsid w:val="008C23C3"/>
    <w:rsid w:val="008D0D45"/>
    <w:rsid w:val="008D219A"/>
    <w:rsid w:val="008F5758"/>
    <w:rsid w:val="008F638F"/>
    <w:rsid w:val="00903E79"/>
    <w:rsid w:val="00906DCD"/>
    <w:rsid w:val="00907A67"/>
    <w:rsid w:val="009111CD"/>
    <w:rsid w:val="009143E4"/>
    <w:rsid w:val="00924D0E"/>
    <w:rsid w:val="00927AE3"/>
    <w:rsid w:val="009344B3"/>
    <w:rsid w:val="009448A1"/>
    <w:rsid w:val="009764A5"/>
    <w:rsid w:val="009822D6"/>
    <w:rsid w:val="00991AF4"/>
    <w:rsid w:val="00992769"/>
    <w:rsid w:val="009B6531"/>
    <w:rsid w:val="009C1E9F"/>
    <w:rsid w:val="009D0678"/>
    <w:rsid w:val="009D1535"/>
    <w:rsid w:val="009E2D46"/>
    <w:rsid w:val="009E4839"/>
    <w:rsid w:val="009F4D69"/>
    <w:rsid w:val="00A119CA"/>
    <w:rsid w:val="00A1571D"/>
    <w:rsid w:val="00A15E2A"/>
    <w:rsid w:val="00A203F3"/>
    <w:rsid w:val="00A21A5E"/>
    <w:rsid w:val="00A22328"/>
    <w:rsid w:val="00A22AD2"/>
    <w:rsid w:val="00A2333E"/>
    <w:rsid w:val="00A26DF2"/>
    <w:rsid w:val="00A33159"/>
    <w:rsid w:val="00A53C95"/>
    <w:rsid w:val="00A60F77"/>
    <w:rsid w:val="00A61F02"/>
    <w:rsid w:val="00A735AF"/>
    <w:rsid w:val="00A76F38"/>
    <w:rsid w:val="00A77987"/>
    <w:rsid w:val="00A81506"/>
    <w:rsid w:val="00A861A2"/>
    <w:rsid w:val="00A91841"/>
    <w:rsid w:val="00A9396C"/>
    <w:rsid w:val="00A96EAD"/>
    <w:rsid w:val="00AA233E"/>
    <w:rsid w:val="00AA782C"/>
    <w:rsid w:val="00AB03BE"/>
    <w:rsid w:val="00AB1526"/>
    <w:rsid w:val="00AB2806"/>
    <w:rsid w:val="00AB3EF4"/>
    <w:rsid w:val="00AB4626"/>
    <w:rsid w:val="00AB53DB"/>
    <w:rsid w:val="00AC03F8"/>
    <w:rsid w:val="00AC1E68"/>
    <w:rsid w:val="00AC46B4"/>
    <w:rsid w:val="00AC650D"/>
    <w:rsid w:val="00AC7FE1"/>
    <w:rsid w:val="00AD026C"/>
    <w:rsid w:val="00AD28AE"/>
    <w:rsid w:val="00AD7B68"/>
    <w:rsid w:val="00AE54C6"/>
    <w:rsid w:val="00AF7FEF"/>
    <w:rsid w:val="00B040C8"/>
    <w:rsid w:val="00B044B5"/>
    <w:rsid w:val="00B06AE6"/>
    <w:rsid w:val="00B06DB4"/>
    <w:rsid w:val="00B23C6D"/>
    <w:rsid w:val="00B24BCD"/>
    <w:rsid w:val="00B261B6"/>
    <w:rsid w:val="00B2716E"/>
    <w:rsid w:val="00B3756C"/>
    <w:rsid w:val="00B4107C"/>
    <w:rsid w:val="00B46211"/>
    <w:rsid w:val="00B4720F"/>
    <w:rsid w:val="00B56B52"/>
    <w:rsid w:val="00B56C86"/>
    <w:rsid w:val="00B624D0"/>
    <w:rsid w:val="00B657AA"/>
    <w:rsid w:val="00B66AE6"/>
    <w:rsid w:val="00B74243"/>
    <w:rsid w:val="00B83D06"/>
    <w:rsid w:val="00B86AF7"/>
    <w:rsid w:val="00B91D4B"/>
    <w:rsid w:val="00BA12D7"/>
    <w:rsid w:val="00BA31A4"/>
    <w:rsid w:val="00BA465A"/>
    <w:rsid w:val="00BC3B1B"/>
    <w:rsid w:val="00BC54DE"/>
    <w:rsid w:val="00BC69C2"/>
    <w:rsid w:val="00BD3385"/>
    <w:rsid w:val="00BE6D57"/>
    <w:rsid w:val="00BF050D"/>
    <w:rsid w:val="00BF4C7A"/>
    <w:rsid w:val="00C22F25"/>
    <w:rsid w:val="00C24884"/>
    <w:rsid w:val="00C27C4C"/>
    <w:rsid w:val="00C30B61"/>
    <w:rsid w:val="00C522C4"/>
    <w:rsid w:val="00C55026"/>
    <w:rsid w:val="00C623F5"/>
    <w:rsid w:val="00C657BF"/>
    <w:rsid w:val="00C66616"/>
    <w:rsid w:val="00C8091A"/>
    <w:rsid w:val="00C82045"/>
    <w:rsid w:val="00C836C8"/>
    <w:rsid w:val="00CA745D"/>
    <w:rsid w:val="00CC13EA"/>
    <w:rsid w:val="00CC71B8"/>
    <w:rsid w:val="00CD191D"/>
    <w:rsid w:val="00CD54B2"/>
    <w:rsid w:val="00CE0A3C"/>
    <w:rsid w:val="00CE4C37"/>
    <w:rsid w:val="00CE5B40"/>
    <w:rsid w:val="00CF71F2"/>
    <w:rsid w:val="00D0419B"/>
    <w:rsid w:val="00D05699"/>
    <w:rsid w:val="00D05AA0"/>
    <w:rsid w:val="00D06D8C"/>
    <w:rsid w:val="00D1316D"/>
    <w:rsid w:val="00D15AF4"/>
    <w:rsid w:val="00D209B1"/>
    <w:rsid w:val="00D27B1A"/>
    <w:rsid w:val="00D30D5E"/>
    <w:rsid w:val="00D32DE8"/>
    <w:rsid w:val="00D35659"/>
    <w:rsid w:val="00D362D6"/>
    <w:rsid w:val="00D36BDD"/>
    <w:rsid w:val="00D37127"/>
    <w:rsid w:val="00D42076"/>
    <w:rsid w:val="00D6326A"/>
    <w:rsid w:val="00D66083"/>
    <w:rsid w:val="00D75DC1"/>
    <w:rsid w:val="00D852A8"/>
    <w:rsid w:val="00D85DE3"/>
    <w:rsid w:val="00DB3EB2"/>
    <w:rsid w:val="00DC0265"/>
    <w:rsid w:val="00DC0854"/>
    <w:rsid w:val="00DC3FE8"/>
    <w:rsid w:val="00DC50D1"/>
    <w:rsid w:val="00DC7486"/>
    <w:rsid w:val="00DD096B"/>
    <w:rsid w:val="00DD38AD"/>
    <w:rsid w:val="00DD7283"/>
    <w:rsid w:val="00DE4B73"/>
    <w:rsid w:val="00E07DA3"/>
    <w:rsid w:val="00E11318"/>
    <w:rsid w:val="00E122F3"/>
    <w:rsid w:val="00E2207E"/>
    <w:rsid w:val="00E30BD7"/>
    <w:rsid w:val="00E31933"/>
    <w:rsid w:val="00E430BE"/>
    <w:rsid w:val="00E52B74"/>
    <w:rsid w:val="00E6374A"/>
    <w:rsid w:val="00E656C9"/>
    <w:rsid w:val="00E71B11"/>
    <w:rsid w:val="00E7244D"/>
    <w:rsid w:val="00E80C9F"/>
    <w:rsid w:val="00E878B7"/>
    <w:rsid w:val="00EA171A"/>
    <w:rsid w:val="00EA49AD"/>
    <w:rsid w:val="00EB2C13"/>
    <w:rsid w:val="00EC1FCF"/>
    <w:rsid w:val="00EC446D"/>
    <w:rsid w:val="00EC4FBF"/>
    <w:rsid w:val="00ED6ED5"/>
    <w:rsid w:val="00EF5AF2"/>
    <w:rsid w:val="00F02430"/>
    <w:rsid w:val="00F03753"/>
    <w:rsid w:val="00F14718"/>
    <w:rsid w:val="00F251D4"/>
    <w:rsid w:val="00F253F1"/>
    <w:rsid w:val="00F26145"/>
    <w:rsid w:val="00F344A3"/>
    <w:rsid w:val="00F3660E"/>
    <w:rsid w:val="00F4203B"/>
    <w:rsid w:val="00F46CAE"/>
    <w:rsid w:val="00F50F9A"/>
    <w:rsid w:val="00F5157E"/>
    <w:rsid w:val="00F5769F"/>
    <w:rsid w:val="00F57EE6"/>
    <w:rsid w:val="00F65280"/>
    <w:rsid w:val="00F708B5"/>
    <w:rsid w:val="00F71B7B"/>
    <w:rsid w:val="00F75372"/>
    <w:rsid w:val="00F76B59"/>
    <w:rsid w:val="00F948FA"/>
    <w:rsid w:val="00FA40EF"/>
    <w:rsid w:val="00FA747C"/>
    <w:rsid w:val="00FB2524"/>
    <w:rsid w:val="00FB4BE7"/>
    <w:rsid w:val="00FB78F7"/>
    <w:rsid w:val="00FC33B3"/>
    <w:rsid w:val="00FD2979"/>
    <w:rsid w:val="00FD40BB"/>
    <w:rsid w:val="00FD5F2B"/>
    <w:rsid w:val="00FE099F"/>
    <w:rsid w:val="00FE485A"/>
    <w:rsid w:val="00FE5998"/>
    <w:rsid w:val="00FE6096"/>
    <w:rsid w:val="00FF09BC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E74B10"/>
  <w15:docId w15:val="{7F478CEC-3961-4DFE-AA72-FC0FF708A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834C5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6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5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8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paragraph" w:styleId="ListParagraph">
    <w:name w:val="List Paragraph"/>
    <w:basedOn w:val="Normal"/>
    <w:uiPriority w:val="34"/>
    <w:qFormat/>
    <w:rsid w:val="000C29A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C29A8"/>
    <w:rPr>
      <w:i/>
      <w:iCs/>
    </w:rPr>
  </w:style>
  <w:style w:type="table" w:styleId="ListTable3-Accent6">
    <w:name w:val="List Table 3 Accent 6"/>
    <w:basedOn w:val="TableNormal"/>
    <w:uiPriority w:val="48"/>
    <w:rsid w:val="00074DDD"/>
    <w:rPr>
      <w:rFonts w:asciiTheme="minorHAnsi" w:eastAsiaTheme="minorEastAsia" w:hAnsiTheme="minorHAnsi" w:cstheme="minorBidi"/>
      <w:sz w:val="22"/>
      <w:szCs w:val="22"/>
      <w:lang w:val="en-GB" w:eastAsia="ja-JP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E0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Theme="minorEastAsia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099F"/>
    <w:rPr>
      <w:rFonts w:ascii="Courier New" w:eastAsiaTheme="minorEastAsia" w:hAnsi="Courier New" w:cs="Courier New"/>
      <w:lang w:val="en-GB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24172C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24172C"/>
    <w:pPr>
      <w:spacing w:after="100" w:line="259" w:lineRule="auto"/>
      <w:ind w:firstLine="0"/>
      <w:jc w:val="left"/>
    </w:pPr>
    <w:rPr>
      <w:rFonts w:asciiTheme="minorHAnsi" w:eastAsiaTheme="minorHAnsi" w:hAnsiTheme="minorHAnsi" w:cstheme="minorBidi"/>
      <w:sz w:val="22"/>
    </w:rPr>
  </w:style>
  <w:style w:type="character" w:styleId="Hyperlink">
    <w:name w:val="Hyperlink"/>
    <w:basedOn w:val="DefaultParagraphFont"/>
    <w:uiPriority w:val="99"/>
    <w:unhideWhenUsed/>
    <w:rsid w:val="0024172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22AD2"/>
    <w:pPr>
      <w:tabs>
        <w:tab w:val="left" w:pos="1760"/>
        <w:tab w:val="right" w:leader="dot" w:pos="7928"/>
      </w:tabs>
      <w:spacing w:after="100"/>
      <w:ind w:left="240"/>
    </w:pPr>
    <w:rPr>
      <w:noProof/>
      <w:szCs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A81506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BF050D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Cs w:val="24"/>
      <w:lang w:val="en-GB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d.wikipedia.org/w/index.php?title=Visual_SourceSafe&amp;action=edit&amp;redlink=1" TargetMode="External"/><Relationship Id="rId21" Type="http://schemas.openxmlformats.org/officeDocument/2006/relationships/hyperlink" Target="https://id.wikipedia.org/wiki/Visual_Basic_.NET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hyperlink" Target="https://www.visual-paradigm.com/guide/uml-unified-modeling-language/what-isactivity-diagra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iki/Integrated_Development_Environment" TargetMode="External"/><Relationship Id="rId29" Type="http://schemas.openxmlformats.org/officeDocument/2006/relationships/image" Target="media/image4.png"/><Relationship Id="rId11" Type="http://schemas.openxmlformats.org/officeDocument/2006/relationships/footer" Target="footer2.xml"/><Relationship Id="rId24" Type="http://schemas.openxmlformats.org/officeDocument/2006/relationships/hyperlink" Target="https://id.wikipedia.org/w/index.php?title=Visual_J&amp;action=edit&amp;redlink=1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hyperlink" Target="https://en.m.wikipedia.org/wiki/Agile_software_development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socs.binus.ac.id/2020/07/02/teknik-dalam-white-box-dan-black-boxtesting/" TargetMode="External"/><Relationship Id="rId19" Type="http://schemas.openxmlformats.org/officeDocument/2006/relationships/hyperlink" Target="https://id.wikipedia.org/w/index.php?title=Visual_C&amp;action=edit&amp;redlink=1" TargetMode="External"/><Relationship Id="rId14" Type="http://schemas.openxmlformats.org/officeDocument/2006/relationships/footer" Target="footer4.xml"/><Relationship Id="rId22" Type="http://schemas.openxmlformats.org/officeDocument/2006/relationships/hyperlink" Target="https://id.wikipedia.org/w/index.php?title=Visual_InterDev&amp;action=edit&amp;redlink=1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yperlink" Target="https://www.visual-paradigm.com/guide/data-modeling/whatis-entity-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id.wikipedia.org/w/index.php?title=MSDN_Library&amp;action=edit&amp;redlink=1" TargetMode="External"/><Relationship Id="rId25" Type="http://schemas.openxmlformats.org/officeDocument/2006/relationships/hyperlink" Target="https://id.wikipedia.org/wiki/Visual_FoxPro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hyperlink" Target="https://github.com/sshnet/SSH.NET" TargetMode="External"/><Relationship Id="rId20" Type="http://schemas.openxmlformats.org/officeDocument/2006/relationships/hyperlink" Target="https://id.wikipedia.org/wiki/Visual_Basic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hyperlink" Target="https://www.visual-paradigm.com/guide/requirementsgathering/requirement-analysis-techniqu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d.wikipedia.org/wiki/Software_Development_Kit" TargetMode="External"/><Relationship Id="rId23" Type="http://schemas.openxmlformats.org/officeDocument/2006/relationships/hyperlink" Target="https://id.wikipedia.org/w/index.php?title=Visual_J%2B%2B&amp;action=edit&amp;redlink=1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footer" Target="footer1.xm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hyperlink" Target="http://net-informations.com/q/faq/mysql.html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id.wikipedia.org/wiki/Visual_C%2B%2B" TargetMode="External"/><Relationship Id="rId39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CS\Downloads\Buku_TA-TESIS-DOCX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AF398F-0C69-40C2-8BB9-BDE019A60F79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9C14A7E-7EE0-4AF7-99C2-1192A9F59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Buku_TA-TESIS-DOCX.dotx</Template>
  <TotalTime>83</TotalTime>
  <Pages>77</Pages>
  <Words>11476</Words>
  <Characters>65415</Characters>
  <Application>Microsoft Office Word</Application>
  <DocSecurity>0</DocSecurity>
  <Lines>545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JohnCS</dc:creator>
  <cp:keywords/>
  <dc:description/>
  <cp:lastModifiedBy>russel chandra</cp:lastModifiedBy>
  <cp:revision>11</cp:revision>
  <dcterms:created xsi:type="dcterms:W3CDTF">2022-01-06T13:41:00Z</dcterms:created>
  <dcterms:modified xsi:type="dcterms:W3CDTF">2022-01-07T09:21:00Z</dcterms:modified>
</cp:coreProperties>
</file>