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C522C4">
            <w:pPr>
              <w:pStyle w:val="STTSNormalCover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4A0D32BA" w14:textId="77777777" w:rsidR="00C522C4" w:rsidRDefault="00EA49AD" w:rsidP="00C522C4">
            <w:pPr>
              <w:pStyle w:val="STTSNormalCover"/>
            </w:pPr>
            <w:r>
              <w:t>2021</w:t>
            </w: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C22F25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11290577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noProof/>
          <w:sz w:val="24"/>
        </w:rPr>
      </w:sdtEndPr>
      <w:sdtContent>
        <w:p w14:paraId="3109AF4F" w14:textId="206CB2D8" w:rsidR="0024172C" w:rsidRDefault="0024172C" w:rsidP="0024172C">
          <w:pPr>
            <w:pStyle w:val="TOCHeading"/>
            <w:rPr>
              <w:rFonts w:ascii="Times New Roman" w:hAnsi="Times New Roman" w:cs="Times New Roman"/>
            </w:rPr>
          </w:pPr>
          <w:r w:rsidRPr="0024172C">
            <w:rPr>
              <w:rFonts w:ascii="Times New Roman" w:hAnsi="Times New Roman" w:cs="Times New Roman"/>
            </w:rPr>
            <w:t xml:space="preserve">Daftar </w:t>
          </w:r>
          <w:proofErr w:type="spellStart"/>
          <w:r w:rsidRPr="0024172C">
            <w:rPr>
              <w:rFonts w:ascii="Times New Roman" w:hAnsi="Times New Roman" w:cs="Times New Roman"/>
            </w:rPr>
            <w:t>isi</w:t>
          </w:r>
          <w:proofErr w:type="spellEnd"/>
        </w:p>
        <w:p w14:paraId="0515DDBE" w14:textId="4968A0AC" w:rsidR="0024172C" w:rsidRPr="0024172C" w:rsidRDefault="0024172C" w:rsidP="0024172C">
          <w:pPr>
            <w:ind w:firstLine="0"/>
            <w:rPr>
              <w:b/>
              <w:bCs/>
            </w:rPr>
          </w:pPr>
        </w:p>
        <w:p w14:paraId="137038BC" w14:textId="71F43005" w:rsidR="00F57EE6" w:rsidRPr="00F57EE6" w:rsidRDefault="0024172C" w:rsidP="00F57EE6">
          <w:pPr>
            <w:pStyle w:val="TOC1"/>
            <w:tabs>
              <w:tab w:val="right" w:leader="dot" w:pos="7928"/>
            </w:tabs>
            <w:rPr>
              <w:noProof/>
              <w:color w:val="0000FF" w:themeColor="hyperlink"/>
              <w:u w:val="singl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19546" w:history="1">
            <w:r w:rsidR="00F57EE6" w:rsidRPr="00C56D4A">
              <w:rPr>
                <w:rStyle w:val="Hyperlink"/>
                <w:noProof/>
              </w:rPr>
              <w:t>BAB I:PENDAHULUAN</w:t>
            </w:r>
            <w:r w:rsidR="00F57EE6">
              <w:rPr>
                <w:noProof/>
                <w:webHidden/>
              </w:rPr>
              <w:tab/>
            </w:r>
            <w:r w:rsidR="00F57EE6">
              <w:rPr>
                <w:noProof/>
                <w:webHidden/>
              </w:rPr>
              <w:fldChar w:fldCharType="begin"/>
            </w:r>
            <w:r w:rsidR="00F57EE6">
              <w:rPr>
                <w:noProof/>
                <w:webHidden/>
              </w:rPr>
              <w:instrText xml:space="preserve"> PAGEREF _Toc92319546 \h </w:instrText>
            </w:r>
            <w:r w:rsidR="00F57EE6">
              <w:rPr>
                <w:noProof/>
                <w:webHidden/>
              </w:rPr>
            </w:r>
            <w:r w:rsidR="00F57EE6">
              <w:rPr>
                <w:noProof/>
                <w:webHidden/>
              </w:rPr>
              <w:fldChar w:fldCharType="separate"/>
            </w:r>
            <w:r w:rsidR="00FF09BC">
              <w:rPr>
                <w:noProof/>
                <w:webHidden/>
              </w:rPr>
              <w:t>2</w:t>
            </w:r>
            <w:r w:rsidR="00F57EE6">
              <w:rPr>
                <w:noProof/>
                <w:webHidden/>
              </w:rPr>
              <w:fldChar w:fldCharType="end"/>
            </w:r>
          </w:hyperlink>
        </w:p>
        <w:p w14:paraId="69048876" w14:textId="06EA41D8" w:rsidR="00F57EE6" w:rsidRDefault="00F57EE6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  <w:lang w:val="en-ID" w:eastAsia="en-ID"/>
            </w:rPr>
          </w:pPr>
          <w:hyperlink w:anchor="_Toc92319547" w:history="1">
            <w:r w:rsidRPr="00C56D4A">
              <w:rPr>
                <w:rStyle w:val="Hyperlink"/>
                <w:noProof/>
              </w:rPr>
              <w:t>BAB II:ANALISA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9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923C" w14:textId="0D1DB7CA" w:rsidR="0024172C" w:rsidRDefault="0024172C" w:rsidP="00F57EE6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6A85584" w14:textId="77777777" w:rsidR="0002703F" w:rsidRDefault="0002703F" w:rsidP="0002703F">
      <w:pPr>
        <w:pStyle w:val="STTSJudulBab"/>
        <w:jc w:val="left"/>
      </w:pPr>
    </w:p>
    <w:p w14:paraId="2E01E797" w14:textId="77777777" w:rsidR="0002703F" w:rsidRDefault="0002703F">
      <w:pPr>
        <w:spacing w:line="240" w:lineRule="auto"/>
        <w:ind w:firstLine="0"/>
        <w:jc w:val="left"/>
        <w:rPr>
          <w:b/>
          <w:sz w:val="32"/>
          <w:szCs w:val="28"/>
        </w:rPr>
      </w:pPr>
      <w:r>
        <w:br w:type="page"/>
      </w:r>
    </w:p>
    <w:p w14:paraId="2287A0B3" w14:textId="77777777" w:rsidR="00F57EE6" w:rsidRDefault="00165D7D" w:rsidP="00F57EE6">
      <w:pPr>
        <w:pStyle w:val="STTSJudulBab"/>
        <w:outlineLvl w:val="0"/>
      </w:pPr>
      <w:bookmarkStart w:id="0" w:name="_Toc92319546"/>
      <w:r>
        <w:lastRenderedPageBreak/>
        <w:t>BAB I</w:t>
      </w:r>
    </w:p>
    <w:p w14:paraId="633BAC80" w14:textId="2C786A02" w:rsidR="00165D7D" w:rsidRDefault="00165D7D" w:rsidP="00F57EE6">
      <w:pPr>
        <w:pStyle w:val="STTSJudulBab"/>
        <w:outlineLvl w:val="0"/>
      </w:pPr>
      <w:r>
        <w:t>PENDAHULUAN</w:t>
      </w:r>
      <w:bookmarkEnd w:id="0"/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tersebut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77777777" w:rsidR="00B86AF7" w:rsidRDefault="00B86AF7" w:rsidP="00F57EE6">
      <w:pPr>
        <w:pStyle w:val="STTSJudulSubBab"/>
        <w:numPr>
          <w:ilvl w:val="0"/>
          <w:numId w:val="11"/>
        </w:numPr>
        <w:ind w:left="709" w:hanging="709"/>
        <w:outlineLvl w:val="1"/>
      </w:pPr>
      <w:r>
        <w:t xml:space="preserve">Latar </w:t>
      </w:r>
      <w:proofErr w:type="spellStart"/>
      <w:r>
        <w:t>Belakang</w:t>
      </w:r>
      <w:proofErr w:type="spellEnd"/>
    </w:p>
    <w:p w14:paraId="57E0A57D" w14:textId="77777777" w:rsidR="00B86AF7" w:rsidRDefault="00B86AF7" w:rsidP="00B86AF7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sangat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03990D0" w14:textId="77777777" w:rsidR="00B86AF7" w:rsidRDefault="00B86AF7" w:rsidP="00B86AF7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rumah.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01A487B6" w14:textId="3FD28273" w:rsidR="00B86AF7" w:rsidRDefault="00B86AF7" w:rsidP="004D171A">
      <w:pPr>
        <w:ind w:firstLine="0"/>
      </w:pPr>
    </w:p>
    <w:p w14:paraId="09E35C23" w14:textId="1EFBB8BE" w:rsidR="004D171A" w:rsidRDefault="004D171A" w:rsidP="004D171A">
      <w:pPr>
        <w:ind w:firstLine="0"/>
      </w:pPr>
    </w:p>
    <w:p w14:paraId="39EB0DCA" w14:textId="77777777" w:rsidR="004D171A" w:rsidRDefault="004D171A" w:rsidP="004D171A">
      <w:pPr>
        <w:ind w:firstLine="0"/>
      </w:pPr>
    </w:p>
    <w:p w14:paraId="1FF70771" w14:textId="3707547B" w:rsidR="004B41E2" w:rsidRDefault="004B41E2" w:rsidP="004B41E2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>Tujuan</w:t>
      </w:r>
    </w:p>
    <w:p w14:paraId="2F40C448" w14:textId="16AD4403" w:rsidR="004C2E1C" w:rsidRPr="004C2E1C" w:rsidRDefault="004C2E1C" w:rsidP="004C2E1C">
      <w:pPr>
        <w:pStyle w:val="STTSJudulSubBab"/>
        <w:ind w:left="709"/>
        <w:rPr>
          <w:b w:val="0"/>
          <w:sz w:val="24"/>
        </w:rPr>
      </w:pPr>
      <w:r>
        <w:rPr>
          <w:b w:val="0"/>
          <w:sz w:val="24"/>
        </w:rPr>
        <w:t xml:space="preserve">Tujuan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E7244D">
      <w:pPr>
        <w:pStyle w:val="STTSJudulSubBab"/>
        <w:numPr>
          <w:ilvl w:val="0"/>
          <w:numId w:val="40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4D171A">
      <w:pPr>
        <w:pStyle w:val="STTSJudulSubBab"/>
        <w:numPr>
          <w:ilvl w:val="0"/>
          <w:numId w:val="40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77777777" w:rsidR="000C29A8" w:rsidRDefault="000C29A8" w:rsidP="000C29A8">
      <w:pPr>
        <w:pStyle w:val="STTSJudulSubBab"/>
        <w:numPr>
          <w:ilvl w:val="0"/>
          <w:numId w:val="11"/>
        </w:numPr>
        <w:ind w:left="709" w:hanging="709"/>
      </w:pPr>
      <w:r>
        <w:t xml:space="preserve">Teori </w:t>
      </w:r>
      <w:proofErr w:type="spellStart"/>
      <w:r>
        <w:t>Penunjang</w:t>
      </w:r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76B0EE4E" w:rsidR="000C29A8" w:rsidRPr="00332543" w:rsidRDefault="00E7244D" w:rsidP="000C29A8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My SQL</w:t>
      </w:r>
    </w:p>
    <w:p w14:paraId="01D1CC34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biasa</w:t>
      </w:r>
      <w:proofErr w:type="spellEnd"/>
      <w:r w:rsidRPr="00464D80">
        <w:t xml:space="preserve"> (DBMS). </w:t>
      </w:r>
    </w:p>
    <w:p w14:paraId="6893AAC6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Adanya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tersebut,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77777777" w:rsidR="000C29A8" w:rsidRPr="00464D80" w:rsidRDefault="000C29A8" w:rsidP="000C29A8">
      <w:pPr>
        <w:rPr>
          <w:b/>
          <w:bCs/>
        </w:rPr>
      </w:pPr>
      <w:r w:rsidRPr="00464D80">
        <w:rPr>
          <w:b/>
          <w:bCs/>
        </w:rPr>
        <w:t>2.</w:t>
      </w:r>
      <w:r>
        <w:rPr>
          <w:b/>
          <w:bCs/>
        </w:rPr>
        <w:t xml:space="preserve"> </w:t>
      </w:r>
      <w:r w:rsidRPr="00464D80">
        <w:rPr>
          <w:b/>
          <w:bCs/>
        </w:rPr>
        <w:t xml:space="preserve">E-commerce API </w:t>
      </w:r>
      <w:r w:rsidR="00B86AF7">
        <w:rPr>
          <w:b/>
          <w:bCs/>
        </w:rPr>
        <w:t>//payment gateway</w:t>
      </w:r>
    </w:p>
    <w:p w14:paraId="414250CA" w14:textId="77777777" w:rsidR="000C29A8" w:rsidRDefault="000C29A8" w:rsidP="000C29A8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28222389" w14:textId="77777777" w:rsidR="000C29A8" w:rsidRDefault="000C29A8" w:rsidP="000C29A8"/>
    <w:p w14:paraId="40BA038E" w14:textId="77777777" w:rsidR="000C29A8" w:rsidRPr="009351D0" w:rsidRDefault="000C29A8" w:rsidP="000C29A8">
      <w:pPr>
        <w:pStyle w:val="ListParagraph"/>
        <w:numPr>
          <w:ilvl w:val="0"/>
          <w:numId w:val="23"/>
        </w:numPr>
        <w:rPr>
          <w:b/>
          <w:bCs/>
        </w:rPr>
      </w:pPr>
      <w:r w:rsidRPr="00C924D9">
        <w:rPr>
          <w:b/>
          <w:bCs/>
        </w:rPr>
        <w:t>C#</w:t>
      </w:r>
    </w:p>
    <w:p w14:paraId="3B272EAF" w14:textId="77777777" w:rsidR="000C29A8" w:rsidRDefault="000C29A8" w:rsidP="000C29A8">
      <w:r w:rsidRPr="002008D3"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</w:t>
      </w:r>
      <w:r w:rsidRPr="002008D3">
        <w:lastRenderedPageBreak/>
        <w:t xml:space="preserve">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Selain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"https://id.wikipedia.org/wiki/Pemrograman_berorientasi_objek" </w:instrText>
      </w:r>
      <w:r w:rsidR="00F46CAE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F46CAE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77777777" w:rsidR="000C29A8" w:rsidRPr="00332543" w:rsidRDefault="000C29A8" w:rsidP="000C29A8">
      <w:pPr>
        <w:pStyle w:val="ListParagraph"/>
        <w:numPr>
          <w:ilvl w:val="0"/>
          <w:numId w:val="23"/>
        </w:numPr>
        <w:rPr>
          <w:b/>
          <w:bCs/>
        </w:rPr>
      </w:pPr>
      <w:r w:rsidRPr="00332543">
        <w:rPr>
          <w:b/>
          <w:bCs/>
        </w:rPr>
        <w:t>Visual studio</w:t>
      </w:r>
    </w:p>
    <w:p w14:paraId="517FDCDE" w14:textId="3BA88554" w:rsidR="008923E6" w:rsidRDefault="000C29A8" w:rsidP="004D171A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"https://id.wikipedia.org/wiki/Perangkat_lunak" \o "Perangkat lunak" </w:instrText>
      </w:r>
      <w:r w:rsidR="00F46CAE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F46CAE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hyperlink r:id="rId12" w:tooltip="Kompiler" w:history="1">
        <w:proofErr w:type="spellStart"/>
        <w:r w:rsidRPr="002008D3">
          <w:t>kompiler</w:t>
        </w:r>
        <w:proofErr w:type="spellEnd"/>
      </w:hyperlink>
      <w:r w:rsidRPr="002008D3">
        <w:t>, </w:t>
      </w:r>
      <w:hyperlink r:id="rId13" w:tooltip="Software Development Kit" w:history="1">
        <w:r w:rsidRPr="002008D3">
          <w:t>SDK</w:t>
        </w:r>
      </w:hyperlink>
      <w:r w:rsidRPr="002008D3">
        <w:t>, </w:t>
      </w:r>
      <w:hyperlink r:id="rId14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5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6" w:tooltip="Visual C++" w:history="1">
        <w:r w:rsidRPr="002008D3">
          <w:t>Visual C++</w:t>
        </w:r>
      </w:hyperlink>
      <w:r w:rsidRPr="002008D3">
        <w:t>, </w:t>
      </w:r>
      <w:hyperlink r:id="rId17" w:tooltip="Visual C (halaman belum tersedia)" w:history="1">
        <w:r w:rsidRPr="002008D3">
          <w:t>Visual C#</w:t>
        </w:r>
      </w:hyperlink>
      <w:r w:rsidRPr="002008D3">
        <w:t>, </w:t>
      </w:r>
      <w:hyperlink r:id="rId18" w:tooltip="Visual Basic" w:history="1">
        <w:r w:rsidRPr="002008D3">
          <w:t>Visual Basic</w:t>
        </w:r>
      </w:hyperlink>
      <w:r w:rsidRPr="002008D3">
        <w:t>, </w:t>
      </w:r>
      <w:hyperlink r:id="rId19" w:tooltip="Visual Basic .NET" w:history="1">
        <w:r w:rsidRPr="002008D3">
          <w:t>Visual Basic .NET</w:t>
        </w:r>
      </w:hyperlink>
      <w:r w:rsidRPr="002008D3">
        <w:t>, </w:t>
      </w:r>
      <w:hyperlink r:id="rId20" w:tooltip="Visual InterDev (halaman belum tersedia)" w:history="1">
        <w:r w:rsidRPr="002008D3">
          <w:t>Visual InterDev</w:t>
        </w:r>
      </w:hyperlink>
      <w:r w:rsidRPr="002008D3">
        <w:t>, </w:t>
      </w:r>
      <w:hyperlink r:id="rId21" w:tooltip="Visual J++ (halaman belum tersedia)" w:history="1">
        <w:r w:rsidRPr="002008D3">
          <w:t>Visual J++</w:t>
        </w:r>
      </w:hyperlink>
      <w:r w:rsidRPr="002008D3">
        <w:t>, </w:t>
      </w:r>
      <w:hyperlink r:id="rId22" w:tooltip="Visual J (halaman belum tersedia)" w:history="1">
        <w:r w:rsidRPr="002008D3">
          <w:t>Visual J#</w:t>
        </w:r>
      </w:hyperlink>
      <w:r w:rsidRPr="002008D3">
        <w:t>, </w:t>
      </w:r>
      <w:hyperlink r:id="rId23" w:tooltip="Visual FoxPro" w:history="1">
        <w:r w:rsidRPr="002008D3">
          <w:t>Visual FoxPro</w:t>
        </w:r>
      </w:hyperlink>
      <w:r w:rsidRPr="002008D3">
        <w:t>, dan </w:t>
      </w:r>
      <w:hyperlink r:id="rId24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2B441BF" w14:textId="77777777" w:rsidR="008923E6" w:rsidRDefault="008923E6" w:rsidP="00E7244D">
      <w:pPr>
        <w:ind w:firstLine="0"/>
      </w:pPr>
    </w:p>
    <w:p w14:paraId="384B35FF" w14:textId="394C4A84" w:rsidR="004B41E2" w:rsidRDefault="004C54C6" w:rsidP="004B41E2">
      <w:pPr>
        <w:pStyle w:val="STTSJudulSubBab"/>
        <w:numPr>
          <w:ilvl w:val="0"/>
          <w:numId w:val="11"/>
        </w:numPr>
        <w:ind w:left="709" w:hanging="709"/>
      </w:pPr>
      <w:r>
        <w:t xml:space="preserve">Ruang </w:t>
      </w:r>
      <w:proofErr w:type="spellStart"/>
      <w:r>
        <w:t>Lingkup</w:t>
      </w:r>
      <w:proofErr w:type="spellEnd"/>
    </w:p>
    <w:p w14:paraId="5417340E" w14:textId="74E28B50" w:rsidR="008923E6" w:rsidRDefault="00E7244D" w:rsidP="00E7244D"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1776A187" wp14:editId="7470AB29">
            <wp:simplePos x="0" y="0"/>
            <wp:positionH relativeFrom="column">
              <wp:posOffset>-87630</wp:posOffset>
            </wp:positionH>
            <wp:positionV relativeFrom="paragraph">
              <wp:posOffset>251460</wp:posOffset>
            </wp:positionV>
            <wp:extent cx="4762500" cy="3124003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784D8C53" w:rsidR="00E7244D" w:rsidRDefault="00E7244D" w:rsidP="00E7244D">
      <w:pPr>
        <w:ind w:firstLine="0"/>
      </w:pPr>
    </w:p>
    <w:p w14:paraId="520D460F" w14:textId="62459BAB" w:rsidR="00E7244D" w:rsidRDefault="00E7244D" w:rsidP="00E7244D">
      <w:pPr>
        <w:ind w:firstLine="0"/>
      </w:pPr>
    </w:p>
    <w:p w14:paraId="2371D061" w14:textId="6053EA3C" w:rsidR="00E7244D" w:rsidRDefault="00E7244D" w:rsidP="00E7244D">
      <w:pPr>
        <w:ind w:firstLine="0"/>
      </w:pPr>
    </w:p>
    <w:p w14:paraId="0E4DE734" w14:textId="5DAB5C7A" w:rsidR="00E7244D" w:rsidRDefault="00E7244D" w:rsidP="00E7244D">
      <w:pPr>
        <w:ind w:firstLine="0"/>
      </w:pPr>
    </w:p>
    <w:p w14:paraId="1207A311" w14:textId="4A07887C" w:rsidR="00E7244D" w:rsidRDefault="00E7244D" w:rsidP="00E7244D">
      <w:pPr>
        <w:ind w:firstLine="0"/>
      </w:pPr>
    </w:p>
    <w:p w14:paraId="1E0BD790" w14:textId="475972F9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lastRenderedPageBreak/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0C29A8">
      <w:pPr>
        <w:pStyle w:val="ListParagraph"/>
        <w:numPr>
          <w:ilvl w:val="0"/>
          <w:numId w:val="24"/>
        </w:numPr>
      </w:pPr>
      <w:r>
        <w:t>Master</w:t>
      </w:r>
    </w:p>
    <w:p w14:paraId="1A377E82" w14:textId="3F5E0256" w:rsidR="000C29A8" w:rsidRDefault="000C29A8" w:rsidP="000C29A8">
      <w:pPr>
        <w:pStyle w:val="ListParagraph"/>
        <w:numPr>
          <w:ilvl w:val="0"/>
          <w:numId w:val="24"/>
        </w:numPr>
        <w:ind w:left="1701" w:hanging="283"/>
      </w:pPr>
      <w:r>
        <w:t>Master Barang</w:t>
      </w:r>
    </w:p>
    <w:p w14:paraId="5DFCF108" w14:textId="77777777" w:rsidR="000C29A8" w:rsidRDefault="000C29A8" w:rsidP="000C29A8">
      <w:pPr>
        <w:pStyle w:val="ListParagraph"/>
        <w:ind w:left="1701"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0C29A8">
      <w:pPr>
        <w:pStyle w:val="ListParagraph"/>
        <w:ind w:left="1701" w:firstLine="0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</w:p>
    <w:p w14:paraId="5CEB4D8F" w14:textId="77777777" w:rsidR="000C29A8" w:rsidRPr="00D06D8C" w:rsidRDefault="000C29A8" w:rsidP="000C29A8">
      <w:pPr>
        <w:pStyle w:val="ListParagraph"/>
        <w:numPr>
          <w:ilvl w:val="0"/>
          <w:numId w:val="25"/>
        </w:numPr>
      </w:pPr>
      <w:r w:rsidRPr="00D06D8C">
        <w:rPr>
          <w:sz w:val="28"/>
          <w:szCs w:val="28"/>
        </w:rPr>
        <w:t xml:space="preserve">Fitur </w:t>
      </w:r>
    </w:p>
    <w:p w14:paraId="6F33B2F0" w14:textId="77777777" w:rsidR="000C29A8" w:rsidRPr="00D06D8C" w:rsidRDefault="000C29A8" w:rsidP="000C29A8">
      <w:pPr>
        <w:pStyle w:val="ListParagraph"/>
        <w:numPr>
          <w:ilvl w:val="0"/>
          <w:numId w:val="29"/>
        </w:numPr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0C29A8">
      <w:pPr>
        <w:pStyle w:val="ListParagraph"/>
        <w:numPr>
          <w:ilvl w:val="0"/>
          <w:numId w:val="32"/>
        </w:num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proofErr w:type="gram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</w:t>
      </w:r>
      <w:proofErr w:type="gramEnd"/>
      <w:r w:rsidRPr="00F918A2">
        <w:rPr>
          <w:szCs w:val="24"/>
        </w:rPr>
        <w:t>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0C29A8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0C29A8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0C29A8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tersebut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0C29A8">
      <w:pPr>
        <w:pStyle w:val="ListParagraph"/>
        <w:numPr>
          <w:ilvl w:val="0"/>
          <w:numId w:val="29"/>
        </w:numPr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proofErr w:type="gram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</w:t>
      </w:r>
      <w:proofErr w:type="gramEnd"/>
      <w:r w:rsidRPr="00CF0390">
        <w:rPr>
          <w:szCs w:val="24"/>
        </w:rPr>
        <w:t xml:space="preserve">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Dalam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Ini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0C29A8">
        <w:lastRenderedPageBreak/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Dalam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“Beli”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tersebut</w:t>
      </w:r>
      <w:r>
        <w:t>.</w:t>
      </w:r>
    </w:p>
    <w:p w14:paraId="0B818064" w14:textId="77777777" w:rsid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0C29A8">
      <w:pPr>
        <w:pStyle w:val="ListParagraph"/>
        <w:numPr>
          <w:ilvl w:val="0"/>
          <w:numId w:val="35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4D171A">
      <w:pPr>
        <w:pStyle w:val="ListParagraph"/>
        <w:numPr>
          <w:ilvl w:val="0"/>
          <w:numId w:val="35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77777777" w:rsidR="000C29A8" w:rsidRDefault="000C29A8" w:rsidP="000C29A8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Metodologi</w:t>
      </w:r>
      <w:proofErr w:type="spellEnd"/>
    </w:p>
    <w:p w14:paraId="22606E19" w14:textId="092FBE3E" w:rsidR="000C29A8" w:rsidRPr="00C924D9" w:rsidRDefault="000C29A8" w:rsidP="004D171A">
      <w:pPr>
        <w:pStyle w:val="STTSJudulSubBab"/>
        <w:numPr>
          <w:ilvl w:val="0"/>
          <w:numId w:val="28"/>
        </w:numPr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t>AGILE SOFTWARE DEVELOPMENT</w:t>
      </w:r>
    </w:p>
    <w:p w14:paraId="686C7B70" w14:textId="77777777" w:rsidR="000C29A8" w:rsidRPr="00C924D9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Metode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24C86708" w14:textId="77777777" w:rsidR="000C29A8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Ini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lastRenderedPageBreak/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  <w:r w:rsidR="00B91D4B" w:rsidRPr="00B91D4B">
        <w:rPr>
          <w:noProof/>
          <w:lang w:eastAsia="zh-CN"/>
        </w:rPr>
        <w:t xml:space="preserve"> </w:t>
      </w:r>
      <w:r w:rsidR="00B91D4B"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7499" w14:textId="77777777" w:rsidR="000C29A8" w:rsidRDefault="000C29A8" w:rsidP="000C29A8">
      <w:pPr>
        <w:ind w:firstLine="0"/>
      </w:pPr>
    </w:p>
    <w:p w14:paraId="32F6F17E" w14:textId="77777777" w:rsidR="008825CD" w:rsidRDefault="008825CD" w:rsidP="008825CD"/>
    <w:p w14:paraId="469B356E" w14:textId="77777777" w:rsidR="004C54C6" w:rsidRDefault="004C54C6" w:rsidP="004B41E2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4B5DA1D0" w14:textId="77777777" w:rsidR="00740724" w:rsidRDefault="00740724" w:rsidP="00B66AE6"/>
    <w:p w14:paraId="62159522" w14:textId="77777777" w:rsidR="00740724" w:rsidRDefault="00F03753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</w:t>
      </w:r>
      <w:r>
        <w:tab/>
        <w:t>:</w:t>
      </w:r>
      <w:r>
        <w:tab/>
        <w:t>PENDAHULUAN</w:t>
      </w:r>
    </w:p>
    <w:p w14:paraId="71071AC1" w14:textId="30E97643" w:rsidR="00F03753" w:rsidRDefault="00F03753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II</w:t>
      </w:r>
      <w:r>
        <w:tab/>
        <w:t>:</w:t>
      </w:r>
      <w:r>
        <w:tab/>
        <w:t>TEORI PENUNJANG</w:t>
      </w:r>
    </w:p>
    <w:p w14:paraId="0A6453E7" w14:textId="2FA0042B" w:rsidR="000427E5" w:rsidRDefault="000427E5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 xml:space="preserve">BAB III   </w:t>
      </w:r>
      <w:r>
        <w:tab/>
        <w:t>:      SYSTEM DESAIN</w:t>
      </w:r>
    </w:p>
    <w:p w14:paraId="0E18953B" w14:textId="77777777" w:rsidR="000427E5" w:rsidRDefault="000427E5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 xml:space="preserve">BAB IV   </w:t>
      </w:r>
      <w:r>
        <w:tab/>
        <w:t>:      IMPLEMENTASI</w:t>
      </w:r>
    </w:p>
    <w:p w14:paraId="076AC51B" w14:textId="222E926D" w:rsidR="000427E5" w:rsidRDefault="000427E5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V</w:t>
      </w:r>
      <w:r w:rsidR="00881A0A">
        <w:t xml:space="preserve"> </w:t>
      </w:r>
      <w:r w:rsidR="00881A0A">
        <w:tab/>
        <w:t>:</w:t>
      </w:r>
      <w:r w:rsidR="00881A0A">
        <w:tab/>
        <w:t>PENUTUP</w:t>
      </w:r>
      <w:r>
        <w:t xml:space="preserve"> </w:t>
      </w:r>
    </w:p>
    <w:p w14:paraId="389A6369" w14:textId="4C700D47" w:rsidR="000427E5" w:rsidRDefault="000427E5" w:rsidP="00204CC0">
      <w:pPr>
        <w:pStyle w:val="STTSJudulBab"/>
        <w:jc w:val="both"/>
        <w:sectPr w:rsidR="000427E5" w:rsidSect="00C22F25">
          <w:headerReference w:type="default" r:id="rId27"/>
          <w:footerReference w:type="default" r:id="rId28"/>
          <w:footerReference w:type="first" r:id="rId29"/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  <w:r>
        <w:t xml:space="preserve"> </w:t>
      </w:r>
    </w:p>
    <w:p w14:paraId="5FBAE924" w14:textId="77777777" w:rsidR="00F57EE6" w:rsidRDefault="0023696E" w:rsidP="00F57EE6">
      <w:pPr>
        <w:pStyle w:val="STTSJudulBab"/>
        <w:outlineLvl w:val="0"/>
      </w:pPr>
      <w:bookmarkStart w:id="1" w:name="_Toc92319547"/>
      <w:r>
        <w:lastRenderedPageBreak/>
        <w:t>BAB II</w:t>
      </w:r>
    </w:p>
    <w:p w14:paraId="7CD067E7" w14:textId="78188533" w:rsidR="0023696E" w:rsidRDefault="000C29A8" w:rsidP="00F57EE6">
      <w:pPr>
        <w:pStyle w:val="STTSJudulBab"/>
        <w:outlineLvl w:val="0"/>
      </w:pPr>
      <w:r>
        <w:t>ANALISA SISTEM</w:t>
      </w:r>
      <w:bookmarkEnd w:id="1"/>
    </w:p>
    <w:p w14:paraId="622F12DC" w14:textId="77777777" w:rsidR="0023696E" w:rsidRDefault="0023696E" w:rsidP="0023696E">
      <w:pPr>
        <w:pStyle w:val="STTSJudulBab"/>
      </w:pPr>
    </w:p>
    <w:p w14:paraId="42F36B32" w14:textId="77777777" w:rsidR="0023696E" w:rsidRDefault="00B91D4B" w:rsidP="0023696E">
      <w:r>
        <w:t xml:space="preserve">Dalam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system </w:t>
      </w:r>
      <w:proofErr w:type="spellStart"/>
      <w:r>
        <w:t>acuan</w:t>
      </w:r>
      <w:proofErr w:type="spellEnd"/>
      <w:r>
        <w:t xml:space="preserve"> kami…</w:t>
      </w:r>
    </w:p>
    <w:p w14:paraId="0F643EE0" w14:textId="77777777" w:rsidR="00B91D4B" w:rsidRDefault="00B91D4B" w:rsidP="0023696E">
      <w:r>
        <w:t xml:space="preserve">System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3CCC575" w14:textId="77777777" w:rsidR="000C1D8A" w:rsidRDefault="000C1D8A" w:rsidP="0023696E"/>
    <w:p w14:paraId="31BFE82E" w14:textId="77777777" w:rsidR="000C1D8A" w:rsidRDefault="000C29A8" w:rsidP="003C7D3D">
      <w:pPr>
        <w:pStyle w:val="STTSJudulSubBab"/>
        <w:numPr>
          <w:ilvl w:val="0"/>
          <w:numId w:val="13"/>
        </w:numPr>
        <w:ind w:left="709" w:hanging="709"/>
      </w:pPr>
      <w:r>
        <w:t>Fact Finding</w:t>
      </w:r>
    </w:p>
    <w:p w14:paraId="2A3AFBE9" w14:textId="77777777" w:rsidR="003C7D3D" w:rsidRDefault="000C29A8" w:rsidP="000C29A8">
      <w:pPr>
        <w:ind w:left="709" w:firstLine="0"/>
      </w:pPr>
      <w:r>
        <w:t xml:space="preserve">Dalam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77777777" w:rsidR="003C7D3D" w:rsidRDefault="000C29A8" w:rsidP="008923E6">
      <w:pPr>
        <w:pStyle w:val="STTSJudulSubBab"/>
        <w:numPr>
          <w:ilvl w:val="0"/>
          <w:numId w:val="14"/>
        </w:numPr>
        <w:ind w:firstLine="0"/>
      </w:pPr>
      <w:proofErr w:type="spellStart"/>
      <w:r>
        <w:t>Pembanding</w:t>
      </w:r>
      <w:proofErr w:type="spellEnd"/>
    </w:p>
    <w:p w14:paraId="7455078F" w14:textId="706E0FD7" w:rsidR="00077B17" w:rsidRPr="001C6513" w:rsidRDefault="000C29A8" w:rsidP="001C6513">
      <w:pPr>
        <w:pStyle w:val="STTSJudulSubBab"/>
        <w:ind w:left="1440" w:firstLine="720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proofErr w:type="gram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</w:t>
      </w:r>
      <w:proofErr w:type="gramEnd"/>
      <w:r w:rsidR="002B43D7">
        <w:rPr>
          <w:b w:val="0"/>
          <w:sz w:val="24"/>
        </w:rPr>
        <w:t xml:space="preserve">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kami.</w:t>
      </w:r>
    </w:p>
    <w:p w14:paraId="7D0FEC69" w14:textId="77777777" w:rsidR="00B040C8" w:rsidRDefault="00B040C8" w:rsidP="00F65280">
      <w:pPr>
        <w:pStyle w:val="STTSGambar"/>
      </w:pPr>
    </w:p>
    <w:p w14:paraId="66ED74E6" w14:textId="0FE78E71" w:rsidR="008923E6" w:rsidRDefault="008923E6" w:rsidP="008923E6">
      <w:pPr>
        <w:ind w:left="72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2.1.2 </w:t>
      </w:r>
      <w:proofErr w:type="spellStart"/>
      <w:r>
        <w:rPr>
          <w:b/>
          <w:sz w:val="32"/>
          <w:szCs w:val="32"/>
        </w:rPr>
        <w:t>Dokumentasi</w:t>
      </w:r>
      <w:proofErr w:type="spellEnd"/>
    </w:p>
    <w:p w14:paraId="746C1104" w14:textId="5BD2B69C" w:rsidR="001C6513" w:rsidRDefault="008923E6" w:rsidP="002B43D7">
      <w:pPr>
        <w:ind w:left="1440" w:hanging="447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Tokopedia</w:t>
      </w:r>
      <w:r w:rsidR="001C6513">
        <w:rPr>
          <w:szCs w:val="24"/>
        </w:rPr>
        <w:t xml:space="preserve"> ,</w:t>
      </w:r>
      <w:proofErr w:type="gramEnd"/>
      <w:r w:rsidR="001C6513">
        <w:rPr>
          <w:szCs w:val="24"/>
        </w:rPr>
        <w:t xml:space="preserve">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2B43D7">
      <w:pPr>
        <w:ind w:left="1440" w:hanging="447"/>
        <w:rPr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250F4F5" wp14:editId="53A0214C">
            <wp:simplePos x="0" y="0"/>
            <wp:positionH relativeFrom="margin">
              <wp:posOffset>1870941</wp:posOffset>
            </wp:positionH>
            <wp:positionV relativeFrom="paragraph">
              <wp:posOffset>328179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8923E6" w:rsidRDefault="008923E6" w:rsidP="008923E6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</w:t>
                            </w:r>
                            <w:r w:rsidR="004C2E1C">
                              <w:t>2.1</w:t>
                            </w:r>
                          </w:p>
                          <w:p w14:paraId="6A7BA9BC" w14:textId="77777777" w:rsidR="008923E6" w:rsidRPr="00354A8D" w:rsidRDefault="008923E6" w:rsidP="001C6513">
                            <w:pPr>
                              <w:ind w:left="720" w:firstLine="414"/>
                            </w:pPr>
                            <w:r>
                              <w:t>Tampilan awal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HJFgIAADgEAAAOAAAAZHJzL2Uyb0RvYy54bWysU8GO2jAQvVfqP1i+lwAVd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zO5nezT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" stroked="f">
                <v:textbox style="mso-fit-shape-to-text:t" inset="0,0,0,0">
                  <w:txbxContent>
                    <w:p w14:paraId="74292BA1" w14:textId="20EB8BC8" w:rsidR="008923E6" w:rsidRDefault="008923E6" w:rsidP="008923E6">
                      <w:pPr>
                        <w:pStyle w:val="Caption"/>
                        <w:jc w:val="center"/>
                      </w:pPr>
                      <w:r>
                        <w:t xml:space="preserve">Gambar </w:t>
                      </w:r>
                      <w:r w:rsidR="004C2E1C">
                        <w:t>2.1</w:t>
                      </w:r>
                    </w:p>
                    <w:p w14:paraId="6A7BA9BC" w14:textId="77777777" w:rsidR="008923E6" w:rsidRPr="00354A8D" w:rsidRDefault="008923E6" w:rsidP="001C6513">
                      <w:pPr>
                        <w:ind w:left="720" w:firstLine="414"/>
                      </w:pPr>
                      <w:r>
                        <w:t>Tampilan awal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2B43D7">
      <w:pPr>
        <w:ind w:left="1440" w:hanging="447"/>
        <w:rPr>
          <w:szCs w:val="24"/>
        </w:rPr>
      </w:pPr>
    </w:p>
    <w:p w14:paraId="7B80DCE0" w14:textId="77777777" w:rsidR="001C6513" w:rsidRDefault="001C6513" w:rsidP="002B43D7">
      <w:pPr>
        <w:ind w:left="1440" w:hanging="447"/>
        <w:rPr>
          <w:szCs w:val="24"/>
        </w:rPr>
      </w:pPr>
    </w:p>
    <w:p w14:paraId="12C11DE8" w14:textId="5B4DB9E6" w:rsidR="008923E6" w:rsidRDefault="008923E6" w:rsidP="002B43D7">
      <w:pPr>
        <w:ind w:left="1440" w:firstLine="0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cari</w:t>
      </w:r>
      <w:proofErr w:type="spellEnd"/>
      <w:r>
        <w:rPr>
          <w:szCs w:val="24"/>
        </w:rPr>
        <w:t>..</w:t>
      </w:r>
      <w:proofErr w:type="gramEnd"/>
    </w:p>
    <w:p w14:paraId="4FE19095" w14:textId="77777777" w:rsidR="001C6513" w:rsidRDefault="001C6513" w:rsidP="002B43D7">
      <w:pPr>
        <w:ind w:left="1440" w:firstLine="0"/>
        <w:rPr>
          <w:szCs w:val="24"/>
        </w:rPr>
      </w:pPr>
    </w:p>
    <w:p w14:paraId="15A4FB97" w14:textId="022AF873" w:rsidR="008923E6" w:rsidRDefault="001C6513" w:rsidP="001C6513">
      <w:pPr>
        <w:keepNext/>
        <w:tabs>
          <w:tab w:val="left" w:pos="1440"/>
        </w:tabs>
        <w:ind w:left="1440" w:firstLine="1254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8923E6" w:rsidRDefault="008923E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</w:t>
                            </w:r>
                            <w:r w:rsidR="004C2E1C">
                              <w:t>.2</w:t>
                            </w:r>
                          </w:p>
                          <w:p w14:paraId="79724A6D" w14:textId="77777777" w:rsidR="008923E6" w:rsidRPr="00354A8D" w:rsidRDefault="008923E6" w:rsidP="008923E6">
                            <w:pPr>
                              <w:ind w:firstLine="993"/>
                            </w:pPr>
                            <w:r>
                              <w:t>Tampilan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Y0FwIAAD8EAAAOAAAAZHJzL2Uyb0RvYy54bWysU8Fu2zAMvQ/YPwi6L05SL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" stroked="f">
                <v:textbox style="mso-fit-shape-to-text:t" inset="0,0,0,0">
                  <w:txbxContent>
                    <w:p w14:paraId="110149A0" w14:textId="7926E50B" w:rsidR="008923E6" w:rsidRDefault="008923E6" w:rsidP="008923E6">
                      <w:pPr>
                        <w:pStyle w:val="Caption"/>
                        <w:jc w:val="center"/>
                      </w:pPr>
                      <w:r>
                        <w:t>Gambar 2</w:t>
                      </w:r>
                      <w:r w:rsidR="004C2E1C">
                        <w:t>.2</w:t>
                      </w:r>
                    </w:p>
                    <w:p w14:paraId="79724A6D" w14:textId="77777777" w:rsidR="008923E6" w:rsidRPr="00354A8D" w:rsidRDefault="008923E6" w:rsidP="008923E6">
                      <w:pPr>
                        <w:ind w:firstLine="993"/>
                      </w:pPr>
                      <w:r>
                        <w:t>Tampilan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8923E6">
      <w:pPr>
        <w:rPr>
          <w:szCs w:val="24"/>
        </w:rPr>
      </w:pPr>
    </w:p>
    <w:p w14:paraId="63D2082E" w14:textId="62BAECE0" w:rsid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tersebut.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>.</w:t>
      </w:r>
    </w:p>
    <w:p w14:paraId="0F3DEEA0" w14:textId="11E29034" w:rsidR="008923E6" w:rsidRDefault="001C6513" w:rsidP="001C6513">
      <w:pPr>
        <w:keepNext/>
        <w:ind w:left="1440" w:hanging="1298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8923E6" w:rsidRDefault="004C2E1C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8923E6" w:rsidRPr="00354A8D" w:rsidRDefault="008923E6" w:rsidP="008923E6">
                            <w:pPr>
                              <w:ind w:firstLine="993"/>
                            </w:pPr>
                            <w:r>
                              <w:t>Tampilan detail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+t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c2m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" stroked="f">
                <v:textbox style="mso-fit-shape-to-text:t" inset="0,0,0,0">
                  <w:txbxContent>
                    <w:p w14:paraId="3E378305" w14:textId="2A914C96" w:rsidR="008923E6" w:rsidRDefault="004C2E1C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8923E6" w:rsidRPr="00354A8D" w:rsidRDefault="008923E6" w:rsidP="008923E6">
                      <w:pPr>
                        <w:ind w:firstLine="993"/>
                      </w:pPr>
                      <w:r>
                        <w:t>Tampilan detail pesanan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8923E6">
      <w:pPr>
        <w:keepNext/>
        <w:ind w:left="1440" w:firstLine="0"/>
        <w:jc w:val="center"/>
      </w:pPr>
    </w:p>
    <w:p w14:paraId="29C5B047" w14:textId="2D3D854A" w:rsidR="008923E6" w:rsidRDefault="008923E6" w:rsidP="008923E6">
      <w:pPr>
        <w:ind w:left="1440" w:firstLine="0"/>
        <w:rPr>
          <w:szCs w:val="24"/>
        </w:rPr>
      </w:pPr>
    </w:p>
    <w:p w14:paraId="7E2E48DE" w14:textId="4494D8BF" w:rsidR="008923E6" w:rsidRDefault="008923E6" w:rsidP="001C6513">
      <w:pPr>
        <w:ind w:left="1440" w:firstLine="0"/>
        <w:rPr>
          <w:szCs w:val="24"/>
        </w:rPr>
      </w:pPr>
      <w:r>
        <w:rPr>
          <w:szCs w:val="24"/>
        </w:rPr>
        <w:t xml:space="preserve">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Resi,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>.</w:t>
      </w:r>
    </w:p>
    <w:p w14:paraId="50AE6AAD" w14:textId="1D4BE577" w:rsidR="008923E6" w:rsidRDefault="001C6513" w:rsidP="001C6513">
      <w:pPr>
        <w:ind w:left="720" w:hanging="862"/>
        <w:jc w:val="center"/>
        <w:rPr>
          <w:b/>
          <w:sz w:val="32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8923E6" w:rsidRPr="00A311D4" w:rsidRDefault="004C2E1C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8923E6" w:rsidRDefault="008923E6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halaman </w:t>
                            </w:r>
                            <w:r w:rsidRPr="005C2E32">
                              <w:rPr>
                                <w:szCs w:val="24"/>
                              </w:rPr>
                              <w:t>daftar penjualan</w:t>
                            </w:r>
                            <w:r>
                              <w:rPr>
                                <w:szCs w:val="24"/>
                              </w:rPr>
                              <w:t xml:space="preserve"> barang oldshop</w:t>
                            </w:r>
                          </w:p>
                          <w:p w14:paraId="30AB117A" w14:textId="77777777" w:rsidR="008923E6" w:rsidRPr="00354A8D" w:rsidRDefault="008923E6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p+HgIAAEIEAAAOAAAAZHJzL2Uyb0RvYy54bWysU99v2jAQfp+0/8Hy+whQ1FURoWJUTJNQ&#10;W4lOfTaOQyw5Pu9sSNhfv7NDoOv2NO3FufjO9+P7vpv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" stroked="f">
                <v:textbox inset="0,0,0,0">
                  <w:txbxContent>
                    <w:p w14:paraId="16F101E7" w14:textId="29193B78" w:rsidR="008923E6" w:rsidRPr="00A311D4" w:rsidRDefault="004C2E1C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8923E6" w:rsidRDefault="008923E6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halaman </w:t>
                      </w:r>
                      <w:r w:rsidRPr="005C2E32">
                        <w:rPr>
                          <w:szCs w:val="24"/>
                        </w:rPr>
                        <w:t>daftar penjualan</w:t>
                      </w:r>
                      <w:r>
                        <w:rPr>
                          <w:szCs w:val="24"/>
                        </w:rPr>
                        <w:t xml:space="preserve"> barang oldshop</w:t>
                      </w:r>
                    </w:p>
                    <w:p w14:paraId="30AB117A" w14:textId="77777777" w:rsidR="008923E6" w:rsidRPr="00354A8D" w:rsidRDefault="008923E6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8923E6">
      <w:pPr>
        <w:ind w:left="720"/>
        <w:jc w:val="center"/>
        <w:rPr>
          <w:b/>
          <w:sz w:val="32"/>
          <w:szCs w:val="24"/>
        </w:rPr>
      </w:pPr>
    </w:p>
    <w:p w14:paraId="4E3F5CC4" w14:textId="4B60B77D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  <w:r>
        <w:rPr>
          <w:szCs w:val="24"/>
        </w:rPr>
        <w:t xml:space="preserve">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</w:p>
    <w:p w14:paraId="6FD6B6F3" w14:textId="77777777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</w:p>
    <w:p w14:paraId="1B3569C3" w14:textId="77777777" w:rsidR="008923E6" w:rsidRDefault="008923E6" w:rsidP="008923E6">
      <w:pPr>
        <w:tabs>
          <w:tab w:val="left" w:pos="709"/>
        </w:tabs>
        <w:ind w:left="709" w:firstLine="11"/>
        <w:jc w:val="center"/>
        <w:rPr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8923E6" w:rsidRPr="00A311D4" w:rsidRDefault="004C2E1C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8923E6" w:rsidRPr="00354A8D" w:rsidRDefault="008923E6" w:rsidP="008923E6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yg dijual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" stroked="f">
                <v:textbox inset="0,0,0,0">
                  <w:txbxContent>
                    <w:p w14:paraId="44B3506C" w14:textId="6F180456" w:rsidR="008923E6" w:rsidRPr="00A311D4" w:rsidRDefault="004C2E1C" w:rsidP="008923E6">
                      <w:pPr>
                        <w:pStyle w:val="Caption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8923E6" w:rsidRPr="00354A8D" w:rsidRDefault="008923E6" w:rsidP="008923E6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Pr="00402CC0">
                        <w:rPr>
                          <w:szCs w:val="24"/>
                        </w:rPr>
                        <w:t xml:space="preserve"> yg dijual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22AC5E3A" w:rsidR="001C6513" w:rsidRP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proofErr w:type="gramEnd"/>
      <w:r>
        <w:rPr>
          <w:szCs w:val="24"/>
        </w:rPr>
        <w:t xml:space="preserve"> tersebut </w:t>
      </w:r>
    </w:p>
    <w:p w14:paraId="5266DD16" w14:textId="699E65BA" w:rsidR="002B43D7" w:rsidRDefault="001C6513" w:rsidP="001C6513">
      <w:pPr>
        <w:ind w:firstLine="255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1C6513" w:rsidRPr="00A311D4" w:rsidRDefault="004C2E1C" w:rsidP="001C6513">
                            <w:pPr>
                              <w:pStyle w:val="Caption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1C6513" w:rsidRPr="00354A8D" w:rsidRDefault="001C6513" w:rsidP="001C6513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 w:rsidR="0016158E">
                              <w:rPr>
                                <w:szCs w:val="24"/>
                              </w:rPr>
                              <w:t>Status</w:t>
                            </w:r>
                            <w:r w:rsidR="00D85DE3">
                              <w:rPr>
                                <w:szCs w:val="24"/>
                              </w:rPr>
                              <w:t xml:space="preserve"> selesai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r w:rsidR="0016158E"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" stroked="f">
                <v:textbox inset="0,0,0,0">
                  <w:txbxContent>
                    <w:p w14:paraId="1E3EEDD5" w14:textId="363C6E13" w:rsidR="001C6513" w:rsidRPr="00A311D4" w:rsidRDefault="004C2E1C" w:rsidP="001C6513">
                      <w:pPr>
                        <w:pStyle w:val="Caption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1C6513" w:rsidRPr="00354A8D" w:rsidRDefault="001C6513" w:rsidP="001C6513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 w:rsidR="0016158E">
                        <w:rPr>
                          <w:szCs w:val="24"/>
                        </w:rPr>
                        <w:t>Status</w:t>
                      </w:r>
                      <w:r w:rsidR="00D85DE3">
                        <w:rPr>
                          <w:szCs w:val="24"/>
                        </w:rPr>
                        <w:t xml:space="preserve"> selesai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="0016158E"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A5658D1" w:rsidR="002B43D7" w:rsidRDefault="0016158E" w:rsidP="00D85DE3">
      <w:pPr>
        <w:ind w:left="1701" w:firstLine="0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seller.</w:t>
      </w:r>
    </w:p>
    <w:p w14:paraId="5D9A427C" w14:textId="0776ABD9" w:rsidR="00D85DE3" w:rsidRDefault="00D85DE3" w:rsidP="00D85DE3">
      <w:pPr>
        <w:ind w:left="1701" w:firstLine="0"/>
      </w:pPr>
    </w:p>
    <w:p w14:paraId="7F03C21B" w14:textId="3A991980" w:rsidR="00D85DE3" w:rsidRDefault="00D85DE3" w:rsidP="00541331">
      <w:pPr>
        <w:ind w:firstLine="0"/>
        <w:rPr>
          <w:noProof/>
        </w:rPr>
      </w:pPr>
    </w:p>
    <w:p w14:paraId="4046CCCF" w14:textId="07AB801D" w:rsidR="00D85DE3" w:rsidRDefault="003E3AD4" w:rsidP="00D85DE3">
      <w:pPr>
        <w:ind w:left="1701" w:firstLine="709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3E3AD4" w:rsidRPr="00A311D4" w:rsidRDefault="003E3AD4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</w:t>
                            </w:r>
                            <w:r w:rsidR="004C2E1C">
                              <w:t xml:space="preserve"> 2.7</w:t>
                            </w:r>
                          </w:p>
                          <w:p w14:paraId="4D51B0B8" w14:textId="126ACA5E" w:rsidR="003E3AD4" w:rsidRPr="00354A8D" w:rsidRDefault="003E3AD4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Menunggu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" stroked="f">
                <v:textbox inset="0,0,0,0">
                  <w:txbxContent>
                    <w:p w14:paraId="512D2E2F" w14:textId="1F64F0E0" w:rsidR="003E3AD4" w:rsidRPr="00A311D4" w:rsidRDefault="003E3AD4" w:rsidP="003E3AD4">
                      <w:pPr>
                        <w:pStyle w:val="Caption"/>
                        <w:jc w:val="center"/>
                      </w:pPr>
                      <w:r>
                        <w:t>Gambar</w:t>
                      </w:r>
                      <w:r w:rsidR="004C2E1C">
                        <w:t xml:space="preserve"> 2.7</w:t>
                      </w:r>
                    </w:p>
                    <w:p w14:paraId="4D51B0B8" w14:textId="126ACA5E" w:rsidR="003E3AD4" w:rsidRPr="00354A8D" w:rsidRDefault="003E3AD4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Menunggu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1005" w14:textId="4ECD95E9" w:rsidR="002B43D7" w:rsidRDefault="003E3AD4" w:rsidP="00B040C8">
      <w:r>
        <w:lastRenderedPageBreak/>
        <w:tab/>
      </w:r>
    </w:p>
    <w:p w14:paraId="3FFCED0D" w14:textId="03D56DC1" w:rsidR="003E3AD4" w:rsidRDefault="003E3AD4" w:rsidP="003E3AD4">
      <w:pPr>
        <w:ind w:left="1418" w:firstLine="0"/>
      </w:pPr>
      <w:r>
        <w:tab/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</w:p>
    <w:p w14:paraId="4748C89F" w14:textId="684DB1D1" w:rsidR="002B43D7" w:rsidRDefault="002B43D7" w:rsidP="00B040C8"/>
    <w:p w14:paraId="26F62A88" w14:textId="77777777" w:rsidR="003E3AD4" w:rsidRDefault="003E3AD4" w:rsidP="00B040C8">
      <w:pPr>
        <w:rPr>
          <w:noProof/>
        </w:rPr>
      </w:pPr>
    </w:p>
    <w:p w14:paraId="72C4ACD1" w14:textId="5C43539A" w:rsidR="003E3AD4" w:rsidRDefault="003E3AD4" w:rsidP="00B040C8">
      <w:pPr>
        <w:rPr>
          <w:noProof/>
        </w:rPr>
      </w:pPr>
    </w:p>
    <w:p w14:paraId="5FA22E73" w14:textId="372DE16D" w:rsidR="002B43D7" w:rsidRDefault="003E3AD4" w:rsidP="003E3AD4">
      <w:pPr>
        <w:ind w:firstLine="2552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3E3AD4" w:rsidRPr="00A311D4" w:rsidRDefault="004C2E1C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3E3AD4" w:rsidRPr="00354A8D" w:rsidRDefault="003E3AD4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Konfirmasi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" stroked="f">
                <v:textbox inset="0,0,0,0">
                  <w:txbxContent>
                    <w:p w14:paraId="27546B6E" w14:textId="62479B0D" w:rsidR="003E3AD4" w:rsidRPr="00A311D4" w:rsidRDefault="004C2E1C" w:rsidP="003E3AD4">
                      <w:pPr>
                        <w:pStyle w:val="Caption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3E3AD4" w:rsidRPr="00354A8D" w:rsidRDefault="003E3AD4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Konfirmasi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2856FAFC" w:rsidR="002B43D7" w:rsidRDefault="003E3AD4" w:rsidP="005113E6">
      <w:pPr>
        <w:tabs>
          <w:tab w:val="left" w:pos="1985"/>
        </w:tabs>
        <w:ind w:left="1701" w:firstLine="0"/>
      </w:pP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="005113E6">
        <w:t xml:space="preserve">item /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</w:p>
    <w:p w14:paraId="503E91A3" w14:textId="0644E9EC" w:rsidR="00541331" w:rsidRDefault="00541331" w:rsidP="00541331">
      <w:pPr>
        <w:ind w:left="72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2.1.3 Prototype</w:t>
      </w:r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lastRenderedPageBreak/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Selain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541331">
      <w:pPr>
        <w:keepNext/>
        <w:ind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541331">
      <w:pPr>
        <w:pStyle w:val="Caption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541331"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41619FE9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28F61649" w14:textId="452CA13A" w:rsidR="00541331" w:rsidRDefault="00541331" w:rsidP="00541331">
      <w:pPr>
        <w:keepNext/>
      </w:pPr>
      <w:r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r w:rsidR="00F46CAE">
        <w:fldChar w:fldCharType="begin"/>
      </w:r>
      <w:r w:rsidR="00F46CAE">
        <w:instrText xml:space="preserve"> SEQ Gambar \* ARABIC </w:instrText>
      </w:r>
      <w:r w:rsidR="00F46CAE">
        <w:fldChar w:fldCharType="separate"/>
      </w:r>
      <w:r>
        <w:rPr>
          <w:noProof/>
        </w:rPr>
        <w:t>2</w:t>
      </w:r>
      <w:r w:rsidR="00F46CAE">
        <w:rPr>
          <w:noProof/>
        </w:rPr>
        <w:fldChar w:fldCharType="end"/>
      </w:r>
    </w:p>
    <w:p w14:paraId="3D3A443D" w14:textId="1513B209" w:rsidR="00541331" w:rsidRPr="00541331" w:rsidRDefault="00541331" w:rsidP="00541331">
      <w:r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541331">
      <w:pPr>
        <w:ind w:firstLine="0"/>
      </w:pPr>
      <w:r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lastRenderedPageBreak/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r w:rsidR="00F46CAE">
        <w:fldChar w:fldCharType="begin"/>
      </w:r>
      <w:r w:rsidR="00F46CAE">
        <w:instrText xml:space="preserve"> SEQ Gambar \* ARABIC </w:instrText>
      </w:r>
      <w:r w:rsidR="00F46CAE">
        <w:fldChar w:fldCharType="separate"/>
      </w:r>
      <w:r>
        <w:rPr>
          <w:noProof/>
        </w:rPr>
        <w:t>3</w:t>
      </w:r>
      <w:r w:rsidR="00F46CAE">
        <w:rPr>
          <w:noProof/>
        </w:rPr>
        <w:fldChar w:fldCharType="end"/>
      </w:r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76FE31A6" w:rsidR="008923E6" w:rsidRDefault="00D15AF4" w:rsidP="00B91D4B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rPr>
          <w:sz w:val="32"/>
          <w:szCs w:val="32"/>
        </w:rPr>
      </w:pPr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6A6852">
      <w:pPr>
        <w:pStyle w:val="ListParagraph"/>
        <w:numPr>
          <w:ilvl w:val="0"/>
          <w:numId w:val="28"/>
        </w:numPr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10067935" w:rsidR="00AC03F8" w:rsidRDefault="00AC03F8" w:rsidP="00AC03F8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Maka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</w:p>
    <w:p w14:paraId="3FF2C06D" w14:textId="0084BE46" w:rsidR="005E42AD" w:rsidRDefault="005E42AD" w:rsidP="006A6852">
      <w:pPr>
        <w:pStyle w:val="ListParagraph"/>
        <w:numPr>
          <w:ilvl w:val="0"/>
          <w:numId w:val="28"/>
        </w:numPr>
        <w:rPr>
          <w:szCs w:val="24"/>
        </w:rPr>
      </w:pPr>
      <w:r>
        <w:rPr>
          <w:szCs w:val="24"/>
        </w:rPr>
        <w:t>Bahasa</w:t>
      </w:r>
    </w:p>
    <w:p w14:paraId="5D9F8A02" w14:textId="0685885A" w:rsidR="005E42AD" w:rsidRPr="00AC03F8" w:rsidRDefault="005E42AD" w:rsidP="00AC03F8">
      <w:pPr>
        <w:ind w:left="1418" w:firstLine="0"/>
        <w:rPr>
          <w:szCs w:val="24"/>
        </w:rPr>
      </w:pPr>
      <w:r w:rsidRPr="00AC03F8">
        <w:rPr>
          <w:szCs w:val="24"/>
        </w:rPr>
        <w:t xml:space="preserve">Bahasa yang </w:t>
      </w:r>
      <w:proofErr w:type="spellStart"/>
      <w:r w:rsidRPr="00AC03F8">
        <w:rPr>
          <w:szCs w:val="24"/>
        </w:rPr>
        <w:t>digunakan</w:t>
      </w:r>
      <w:proofErr w:type="spellEnd"/>
      <w:r w:rsidRPr="00AC03F8">
        <w:rPr>
          <w:szCs w:val="24"/>
        </w:rPr>
        <w:t xml:space="preserve"> pada </w:t>
      </w:r>
      <w:proofErr w:type="spellStart"/>
      <w:r w:rsidRPr="00AC03F8">
        <w:rPr>
          <w:szCs w:val="24"/>
        </w:rPr>
        <w:t>aplikasi</w:t>
      </w:r>
      <w:proofErr w:type="spellEnd"/>
      <w:r w:rsidRPr="00AC03F8">
        <w:rPr>
          <w:szCs w:val="24"/>
        </w:rPr>
        <w:t xml:space="preserve"> </w:t>
      </w:r>
      <w:proofErr w:type="spellStart"/>
      <w:r w:rsidRPr="00AC03F8">
        <w:rPr>
          <w:szCs w:val="24"/>
        </w:rPr>
        <w:t>adalah</w:t>
      </w:r>
      <w:proofErr w:type="spellEnd"/>
      <w:r w:rsidRPr="00AC03F8">
        <w:rPr>
          <w:szCs w:val="24"/>
        </w:rPr>
        <w:t xml:space="preserve"> Bahasa </w:t>
      </w:r>
      <w:proofErr w:type="spellStart"/>
      <w:r w:rsidRPr="00AC03F8">
        <w:rPr>
          <w:szCs w:val="24"/>
        </w:rPr>
        <w:t>inggris</w:t>
      </w:r>
      <w:proofErr w:type="spellEnd"/>
    </w:p>
    <w:p w14:paraId="08DE394D" w14:textId="4B787E66" w:rsidR="005E42AD" w:rsidRDefault="00AC03F8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lastRenderedPageBreak/>
        <w:t>Pembelian</w:t>
      </w:r>
      <w:proofErr w:type="spellEnd"/>
    </w:p>
    <w:p w14:paraId="1B646AEB" w14:textId="3750010C" w:rsidR="006A6852" w:rsidRPr="002E37ED" w:rsidRDefault="00AC03F8" w:rsidP="002E37ED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kami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jenis</w:t>
      </w:r>
      <w:proofErr w:type="spellEnd"/>
    </w:p>
    <w:p w14:paraId="7E4445DC" w14:textId="1557309A" w:rsidR="00AC03F8" w:rsidRDefault="004078CA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digital</w:t>
      </w:r>
    </w:p>
    <w:p w14:paraId="3B611C2C" w14:textId="11FA7D2F" w:rsidR="004078CA" w:rsidRPr="002E37ED" w:rsidRDefault="004078CA" w:rsidP="002E37ED">
      <w:pPr>
        <w:ind w:left="1440" w:firstLine="0"/>
        <w:rPr>
          <w:szCs w:val="24"/>
        </w:rPr>
      </w:pP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voucher,item</w:t>
      </w:r>
      <w:proofErr w:type="spellEnd"/>
      <w:proofErr w:type="gram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6DB0B876" w:rsidR="004078CA" w:rsidRDefault="004078CA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Peralatan</w:t>
      </w:r>
      <w:proofErr w:type="spellEnd"/>
      <w:r>
        <w:rPr>
          <w:szCs w:val="24"/>
        </w:rPr>
        <w:t xml:space="preserve"> Gaming</w:t>
      </w:r>
    </w:p>
    <w:p w14:paraId="4C549B43" w14:textId="02849BA3" w:rsidR="004078CA" w:rsidRPr="006A6852" w:rsidRDefault="004078CA" w:rsidP="006A6852">
      <w:pPr>
        <w:ind w:left="720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Mouse,Keyboard</w:t>
      </w:r>
      <w:proofErr w:type="gramEnd"/>
      <w:r w:rsidRPr="006A6852">
        <w:rPr>
          <w:szCs w:val="24"/>
        </w:rPr>
        <w:t>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41DE1D59" w:rsidR="00D15AF4" w:rsidRPr="00D15AF4" w:rsidRDefault="00D15AF4" w:rsidP="00D15AF4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rPr>
          <w:sz w:val="32"/>
          <w:szCs w:val="32"/>
        </w:rPr>
      </w:pPr>
      <w:r>
        <w:rPr>
          <w:b/>
          <w:sz w:val="32"/>
          <w:szCs w:val="32"/>
          <w:lang w:val="id-ID"/>
        </w:rPr>
        <w:t>Hardware Requirement</w:t>
      </w:r>
    </w:p>
    <w:p w14:paraId="6471811C" w14:textId="3EB5E70F" w:rsidR="005E42AD" w:rsidRPr="00D15AF4" w:rsidRDefault="00D15AF4" w:rsidP="00D15AF4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4A762045" w:rsid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&gt;=1gb</w:t>
      </w:r>
    </w:p>
    <w:p w14:paraId="1AA78BC3" w14:textId="5C4D2670" w:rsidR="00D15AF4" w:rsidRDefault="00D15AF4" w:rsidP="00D15AF4">
      <w:pPr>
        <w:pStyle w:val="ListParagraph"/>
        <w:numPr>
          <w:ilvl w:val="0"/>
          <w:numId w:val="28"/>
        </w:numPr>
        <w:rPr>
          <w:szCs w:val="32"/>
          <w:lang w:val="id-ID"/>
        </w:rPr>
      </w:pPr>
      <w:r>
        <w:rPr>
          <w:szCs w:val="32"/>
          <w:lang w:val="id-ID"/>
        </w:rPr>
        <w:tab/>
        <w:t>Koneksi  i</w:t>
      </w:r>
      <w:r w:rsidRPr="00D15AF4">
        <w:rPr>
          <w:szCs w:val="32"/>
          <w:lang w:val="id-ID"/>
        </w:rPr>
        <w:t>nternet memadai</w:t>
      </w:r>
    </w:p>
    <w:p w14:paraId="0C134F37" w14:textId="4F639F42" w:rsidR="00531526" w:rsidRDefault="00531526" w:rsidP="00531526">
      <w:pPr>
        <w:ind w:firstLine="0"/>
        <w:rPr>
          <w:szCs w:val="32"/>
          <w:lang w:val="id-ID"/>
        </w:rPr>
      </w:pP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38B62D16" w:rsidR="00531526" w:rsidRPr="00531526" w:rsidRDefault="00531526" w:rsidP="00531526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rPr>
          <w:sz w:val="32"/>
          <w:szCs w:val="32"/>
        </w:rPr>
      </w:pPr>
      <w:r>
        <w:rPr>
          <w:b/>
          <w:sz w:val="32"/>
          <w:szCs w:val="32"/>
          <w:lang w:val="id-ID"/>
        </w:rPr>
        <w:t>Batasan Aplikasi</w:t>
      </w:r>
    </w:p>
    <w:p w14:paraId="3FEC7624" w14:textId="34184841" w:rsidR="00531526" w:rsidRDefault="00531526" w:rsidP="00531526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ELREORS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tersebut</w:t>
      </w:r>
    </w:p>
    <w:p w14:paraId="2298B437" w14:textId="487C343B" w:rsidR="00531526" w:rsidRDefault="00531526" w:rsidP="00531526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531526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074DDD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Default="00074DDD" w:rsidP="00074DDD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  <w:sectPr w:rsidR="00074DDD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404A1C3B" w14:textId="77777777" w:rsidR="00074DDD" w:rsidRPr="00C330DD" w:rsidRDefault="00074DDD" w:rsidP="00AC3B9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BAB III</w:t>
      </w:r>
    </w:p>
    <w:p w14:paraId="7629CCA3" w14:textId="77777777" w:rsidR="00074DDD" w:rsidRPr="00C330DD" w:rsidRDefault="00074DDD" w:rsidP="003E69CB">
      <w:pPr>
        <w:jc w:val="center"/>
        <w:rPr>
          <w:b/>
          <w:sz w:val="32"/>
          <w:szCs w:val="32"/>
        </w:rPr>
      </w:pPr>
      <w:r w:rsidRPr="00C330DD">
        <w:rPr>
          <w:b/>
          <w:sz w:val="32"/>
          <w:szCs w:val="32"/>
        </w:rPr>
        <w:t>System Desain</w:t>
      </w:r>
    </w:p>
    <w:p w14:paraId="3C9C74D0" w14:textId="77777777" w:rsidR="00074DDD" w:rsidRPr="00C330DD" w:rsidRDefault="00074DDD" w:rsidP="00C330DD">
      <w:pPr>
        <w:rPr>
          <w:szCs w:val="24"/>
        </w:rPr>
      </w:pPr>
      <w:r w:rsidRPr="00C330DD">
        <w:rPr>
          <w:szCs w:val="24"/>
        </w:rPr>
        <w:t xml:space="preserve">Di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ketiga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, kami </w:t>
      </w:r>
      <w:proofErr w:type="spellStart"/>
      <w:r w:rsidRPr="00C330DD">
        <w:rPr>
          <w:szCs w:val="24"/>
        </w:rPr>
        <w:t>membuat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berbagai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desain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Berisi</w:t>
      </w:r>
      <w:proofErr w:type="spellEnd"/>
      <w:r w:rsidRPr="00C330DD">
        <w:rPr>
          <w:szCs w:val="24"/>
        </w:rPr>
        <w:t xml:space="preserve">; </w:t>
      </w:r>
      <w:r w:rsidRPr="00C330DD">
        <w:rPr>
          <w:szCs w:val="24"/>
          <w:lang w:val="id-ID"/>
        </w:rPr>
        <w:t>Sistem desain Database, Entity Relationship Diagram serta desain procedural</w:t>
      </w:r>
      <w:r w:rsidRPr="00C330DD">
        <w:rPr>
          <w:szCs w:val="24"/>
        </w:rPr>
        <w:t xml:space="preserve">. Proses </w:t>
      </w:r>
      <w:proofErr w:type="spellStart"/>
      <w:r w:rsidRPr="00C330DD">
        <w:rPr>
          <w:szCs w:val="24"/>
        </w:rPr>
        <w:t>mendefinisikan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elemen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dalam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Sistem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arsitektur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komponen</w:t>
      </w:r>
      <w:proofErr w:type="spellEnd"/>
      <w:r w:rsidRPr="00C330DD">
        <w:rPr>
          <w:szCs w:val="24"/>
        </w:rPr>
        <w:t xml:space="preserve">, dan </w:t>
      </w:r>
      <w:proofErr w:type="spellStart"/>
      <w:r w:rsidRPr="00C330DD">
        <w:rPr>
          <w:szCs w:val="24"/>
        </w:rPr>
        <w:t>datanya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berbasis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permintaan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Didefinisikan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dalam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sebelumnya</w:t>
      </w:r>
      <w:proofErr w:type="spellEnd"/>
      <w:r w:rsidRPr="00C330DD">
        <w:rPr>
          <w:szCs w:val="24"/>
        </w:rPr>
        <w:t xml:space="preserve">. Ini </w:t>
      </w:r>
      <w:proofErr w:type="spellStart"/>
      <w:r w:rsidRPr="00C330DD">
        <w:rPr>
          <w:szCs w:val="24"/>
        </w:rPr>
        <w:t>adalah</w:t>
      </w:r>
      <w:proofErr w:type="spellEnd"/>
      <w:r w:rsidRPr="00C330DD">
        <w:rPr>
          <w:szCs w:val="24"/>
        </w:rPr>
        <w:t xml:space="preserve"> proses </w:t>
      </w:r>
      <w:proofErr w:type="spellStart"/>
      <w:r w:rsidRPr="00C330DD">
        <w:rPr>
          <w:szCs w:val="24"/>
        </w:rPr>
        <w:t>definisi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Mengembangkan</w:t>
      </w:r>
      <w:proofErr w:type="spellEnd"/>
      <w:r w:rsidRPr="00C330DD">
        <w:rPr>
          <w:szCs w:val="24"/>
        </w:rPr>
        <w:t xml:space="preserve"> dan </w:t>
      </w:r>
      <w:proofErr w:type="spellStart"/>
      <w:r w:rsidRPr="00C330DD">
        <w:rPr>
          <w:szCs w:val="24"/>
        </w:rPr>
        <w:t>merancang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sistem</w:t>
      </w:r>
      <w:proofErr w:type="spellEnd"/>
      <w:r w:rsidRPr="00C330DD">
        <w:rPr>
          <w:szCs w:val="24"/>
        </w:rPr>
        <w:t xml:space="preserve"> yang </w:t>
      </w:r>
      <w:proofErr w:type="spellStart"/>
      <w:r w:rsidRPr="00C330DD">
        <w:rPr>
          <w:szCs w:val="24"/>
        </w:rPr>
        <w:t>memenuhi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kebutuhan</w:t>
      </w:r>
      <w:proofErr w:type="spellEnd"/>
    </w:p>
    <w:p w14:paraId="593A231B" w14:textId="77777777" w:rsidR="00074DDD" w:rsidRDefault="00074DDD" w:rsidP="00AC3B96">
      <w:pPr>
        <w:jc w:val="center"/>
        <w:rPr>
          <w:sz w:val="32"/>
          <w:szCs w:val="32"/>
        </w:rPr>
      </w:pPr>
    </w:p>
    <w:p w14:paraId="2661B0F4" w14:textId="77777777" w:rsidR="00074DDD" w:rsidRPr="00C330DD" w:rsidRDefault="00074DDD" w:rsidP="003B47FE">
      <w:pPr>
        <w:rPr>
          <w:b/>
          <w:sz w:val="32"/>
          <w:szCs w:val="32"/>
        </w:rPr>
      </w:pPr>
      <w:proofErr w:type="gramStart"/>
      <w:r w:rsidRPr="00C330DD">
        <w:rPr>
          <w:b/>
          <w:sz w:val="32"/>
          <w:szCs w:val="32"/>
        </w:rPr>
        <w:t xml:space="preserve">3.2 </w:t>
      </w:r>
      <w:r w:rsidRPr="00C330DD">
        <w:rPr>
          <w:b/>
          <w:sz w:val="32"/>
          <w:szCs w:val="32"/>
          <w:lang w:val="id-ID"/>
        </w:rPr>
        <w:t xml:space="preserve"> Desain</w:t>
      </w:r>
      <w:proofErr w:type="gramEnd"/>
      <w:r w:rsidRPr="00C330DD">
        <w:rPr>
          <w:b/>
          <w:sz w:val="32"/>
          <w:szCs w:val="32"/>
          <w:lang w:val="id-ID"/>
        </w:rPr>
        <w:t xml:space="preserve"> Data</w:t>
      </w:r>
      <w:r w:rsidRPr="00C330DD">
        <w:rPr>
          <w:b/>
          <w:sz w:val="32"/>
          <w:szCs w:val="32"/>
        </w:rPr>
        <w:t>b</w:t>
      </w:r>
      <w:r w:rsidRPr="00C330DD">
        <w:rPr>
          <w:b/>
          <w:sz w:val="32"/>
          <w:szCs w:val="32"/>
          <w:lang w:val="id-ID"/>
        </w:rPr>
        <w:t>ase</w:t>
      </w:r>
      <w:r w:rsidRPr="00C330DD">
        <w:rPr>
          <w:b/>
          <w:sz w:val="32"/>
          <w:szCs w:val="32"/>
        </w:rPr>
        <w:t xml:space="preserve"> </w:t>
      </w:r>
    </w:p>
    <w:p w14:paraId="0CCE5AEF" w14:textId="77777777" w:rsidR="00074DDD" w:rsidRPr="00C330DD" w:rsidRDefault="00074DDD" w:rsidP="00C330DD">
      <w:r w:rsidRPr="00C330DD">
        <w:t xml:space="preserve">Pada Software ELREORS, </w:t>
      </w:r>
      <w:proofErr w:type="spellStart"/>
      <w:r w:rsidRPr="00C330DD">
        <w:t>akan</w:t>
      </w:r>
      <w:proofErr w:type="spellEnd"/>
      <w:r w:rsidRPr="00C330DD">
        <w:t xml:space="preserve"> </w:t>
      </w:r>
      <w:proofErr w:type="spellStart"/>
      <w:r w:rsidRPr="00C330DD">
        <w:t>dilakukan</w:t>
      </w:r>
      <w:proofErr w:type="spellEnd"/>
      <w:r w:rsidRPr="00C330DD">
        <w:t xml:space="preserve"> </w:t>
      </w:r>
      <w:proofErr w:type="spellStart"/>
      <w:r w:rsidRPr="00C330DD">
        <w:t>pencatatan</w:t>
      </w:r>
      <w:proofErr w:type="spellEnd"/>
      <w:r w:rsidRPr="00C330DD">
        <w:t xml:space="preserve"> </w:t>
      </w:r>
      <w:proofErr w:type="spellStart"/>
      <w:r w:rsidRPr="00C330DD">
        <w:t>pemesanan</w:t>
      </w:r>
      <w:proofErr w:type="spellEnd"/>
      <w:r w:rsidRPr="00C330DD">
        <w:t xml:space="preserve"> dan </w:t>
      </w:r>
      <w:proofErr w:type="spellStart"/>
      <w:r w:rsidRPr="00C330DD">
        <w:t>pembayaran</w:t>
      </w:r>
      <w:proofErr w:type="spellEnd"/>
      <w:r w:rsidRPr="00C330DD">
        <w:t xml:space="preserve">, daftar menu, dan juga </w:t>
      </w:r>
      <w:proofErr w:type="spellStart"/>
      <w:r w:rsidRPr="00C330DD">
        <w:t>pegawai</w:t>
      </w:r>
      <w:proofErr w:type="spellEnd"/>
      <w:r w:rsidRPr="00C330DD">
        <w:t xml:space="preserve"> yang </w:t>
      </w:r>
      <w:proofErr w:type="spellStart"/>
      <w:r w:rsidRPr="00C330DD">
        <w:t>melayani</w:t>
      </w:r>
      <w:proofErr w:type="spellEnd"/>
      <w:r w:rsidRPr="00C330DD">
        <w:t xml:space="preserve"> </w:t>
      </w:r>
      <w:proofErr w:type="spellStart"/>
      <w:r w:rsidRPr="00C330DD">
        <w:t>setiap</w:t>
      </w:r>
      <w:proofErr w:type="spellEnd"/>
      <w:r w:rsidRPr="00C330DD">
        <w:t xml:space="preserve"> </w:t>
      </w:r>
      <w:proofErr w:type="spellStart"/>
      <w:r w:rsidRPr="00C330DD">
        <w:t>pemesanan</w:t>
      </w:r>
      <w:proofErr w:type="spellEnd"/>
      <w:r w:rsidRPr="00C330DD">
        <w:t xml:space="preserve"> customer. Entity pada ELREORS </w:t>
      </w:r>
      <w:proofErr w:type="spellStart"/>
      <w:r w:rsidRPr="00C330DD">
        <w:t>ada</w:t>
      </w:r>
      <w:proofErr w:type="spellEnd"/>
      <w:r w:rsidRPr="00C330DD">
        <w:t xml:space="preserve"> </w:t>
      </w:r>
      <w:proofErr w:type="spellStart"/>
      <w:r w:rsidRPr="00C330DD">
        <w:t>delapan</w:t>
      </w:r>
      <w:proofErr w:type="spellEnd"/>
      <w:r w:rsidRPr="00C330DD">
        <w:t xml:space="preserve"> </w:t>
      </w:r>
      <w:proofErr w:type="spellStart"/>
      <w:r w:rsidRPr="00C330DD">
        <w:t>buah</w:t>
      </w:r>
      <w:proofErr w:type="spellEnd"/>
      <w:r w:rsidRPr="00C330DD">
        <w:t xml:space="preserve">, </w:t>
      </w:r>
      <w:proofErr w:type="spellStart"/>
      <w:r w:rsidRPr="00C330DD">
        <w:t>yakni</w:t>
      </w:r>
      <w:proofErr w:type="spellEnd"/>
      <w:r w:rsidRPr="00C330DD">
        <w:t xml:space="preserve"> Customer, </w:t>
      </w:r>
      <w:proofErr w:type="spellStart"/>
      <w:r w:rsidRPr="00C330DD">
        <w:t>Hbeli</w:t>
      </w:r>
      <w:proofErr w:type="spellEnd"/>
      <w:r w:rsidRPr="00C330DD">
        <w:t xml:space="preserve">, </w:t>
      </w:r>
      <w:proofErr w:type="spellStart"/>
      <w:proofErr w:type="gramStart"/>
      <w:r w:rsidRPr="00C330DD">
        <w:t>Dbeli</w:t>
      </w:r>
      <w:proofErr w:type="spellEnd"/>
      <w:r w:rsidRPr="00C330DD">
        <w:t xml:space="preserve"> ,</w:t>
      </w:r>
      <w:proofErr w:type="gramEnd"/>
      <w:r w:rsidRPr="00C330DD">
        <w:t xml:space="preserve"> </w:t>
      </w:r>
      <w:proofErr w:type="spellStart"/>
      <w:r w:rsidRPr="00C330DD">
        <w:t>Kategori</w:t>
      </w:r>
      <w:proofErr w:type="spellEnd"/>
      <w:r w:rsidRPr="00C330DD">
        <w:t xml:space="preserve">, Merk, Barang, Saldo dan juga </w:t>
      </w:r>
      <w:proofErr w:type="spellStart"/>
      <w:r w:rsidRPr="00C330DD">
        <w:t>Garansi</w:t>
      </w:r>
      <w:proofErr w:type="spellEnd"/>
      <w:r w:rsidRPr="00C330DD">
        <w:t xml:space="preserve">. </w:t>
      </w:r>
      <w:proofErr w:type="spellStart"/>
      <w:r w:rsidRPr="00C330DD">
        <w:t>Berikut</w:t>
      </w:r>
      <w:proofErr w:type="spellEnd"/>
      <w:r w:rsidRPr="00C330DD">
        <w:t xml:space="preserve"> </w:t>
      </w:r>
      <w:proofErr w:type="spellStart"/>
      <w:r w:rsidRPr="00C330DD">
        <w:t>adalah</w:t>
      </w:r>
      <w:proofErr w:type="spellEnd"/>
      <w:r w:rsidRPr="00C330DD">
        <w:t xml:space="preserve"> Diagram ERD ELREORS</w:t>
      </w:r>
    </w:p>
    <w:p w14:paraId="63833194" w14:textId="77777777" w:rsidR="00074DDD" w:rsidRPr="003B47FE" w:rsidRDefault="00074DDD" w:rsidP="003B47FE">
      <w:pPr>
        <w:rPr>
          <w:szCs w:val="24"/>
        </w:rPr>
      </w:pPr>
      <w:r>
        <w:rPr>
          <w:noProof/>
          <w:lang w:eastAsia="zh-CN"/>
        </w:rPr>
        <w:drawing>
          <wp:inline distT="0" distB="0" distL="0" distR="0" wp14:anchorId="28EAC3C3" wp14:editId="1A024136">
            <wp:extent cx="4612005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56" cy="36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E1CB" w14:textId="77777777" w:rsidR="00074DDD" w:rsidRDefault="00074DDD" w:rsidP="003B47FE">
      <w:pPr>
        <w:pStyle w:val="ListParagraph"/>
        <w:ind w:firstLine="3249"/>
      </w:pPr>
      <w:r>
        <w:t xml:space="preserve">Gambar 3.3 </w:t>
      </w:r>
    </w:p>
    <w:p w14:paraId="380FF938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t>Entity Relationship Diagram</w:t>
      </w:r>
    </w:p>
    <w:p w14:paraId="57D8B654" w14:textId="77777777" w:rsidR="00074DDD" w:rsidRDefault="00074DDD" w:rsidP="003B47FE">
      <w:pPr>
        <w:pStyle w:val="ListParagraph"/>
        <w:ind w:firstLine="3249"/>
        <w:rPr>
          <w:szCs w:val="24"/>
        </w:rPr>
      </w:pPr>
    </w:p>
    <w:p w14:paraId="2FD79E51" w14:textId="77777777" w:rsidR="00074DDD" w:rsidRPr="00E71070" w:rsidRDefault="00074DDD" w:rsidP="00BC4361">
      <w:pPr>
        <w:pStyle w:val="ListParagraph"/>
        <w:rPr>
          <w:szCs w:val="24"/>
        </w:rPr>
      </w:pPr>
      <w:r w:rsidRPr="00E71070">
        <w:rPr>
          <w:szCs w:val="24"/>
        </w:rPr>
        <w:t xml:space="preserve">Ketika customer </w:t>
      </w:r>
      <w:proofErr w:type="spellStart"/>
      <w:r w:rsidRPr="00E71070">
        <w:rPr>
          <w:szCs w:val="24"/>
        </w:rPr>
        <w:t>melakukan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,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akan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dicatat</w:t>
      </w:r>
      <w:proofErr w:type="spellEnd"/>
      <w:r w:rsidRPr="00E71070">
        <w:rPr>
          <w:szCs w:val="24"/>
        </w:rPr>
        <w:t xml:space="preserve"> dan </w:t>
      </w:r>
      <w:proofErr w:type="spellStart"/>
      <w:r w:rsidRPr="00E71070">
        <w:rPr>
          <w:szCs w:val="24"/>
        </w:rPr>
        <w:t>ditampung</w:t>
      </w:r>
      <w:proofErr w:type="spellEnd"/>
      <w:r w:rsidRPr="00E71070">
        <w:rPr>
          <w:szCs w:val="24"/>
        </w:rPr>
        <w:t xml:space="preserve"> di detail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. Barang yang </w:t>
      </w:r>
      <w:proofErr w:type="spellStart"/>
      <w:r w:rsidRPr="00E71070">
        <w:rPr>
          <w:szCs w:val="24"/>
        </w:rPr>
        <w:t>sudah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dibeli</w:t>
      </w:r>
      <w:proofErr w:type="spellEnd"/>
      <w:r w:rsidRPr="00E71070">
        <w:rPr>
          <w:szCs w:val="24"/>
        </w:rPr>
        <w:t xml:space="preserve"> oleh customer </w:t>
      </w:r>
      <w:proofErr w:type="spellStart"/>
      <w:r w:rsidRPr="00E71070">
        <w:rPr>
          <w:szCs w:val="24"/>
        </w:rPr>
        <w:t>akan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mendapatkan</w:t>
      </w:r>
      <w:proofErr w:type="spellEnd"/>
      <w:r w:rsidRPr="00E71070">
        <w:rPr>
          <w:szCs w:val="24"/>
        </w:rPr>
        <w:t xml:space="preserve"> nota. Barang-</w:t>
      </w:r>
      <w:proofErr w:type="spellStart"/>
      <w:r w:rsidRPr="00E71070">
        <w:rPr>
          <w:szCs w:val="24"/>
        </w:rPr>
        <w:t>barang</w:t>
      </w:r>
      <w:proofErr w:type="spellEnd"/>
      <w:r w:rsidRPr="00E71070">
        <w:rPr>
          <w:szCs w:val="24"/>
        </w:rPr>
        <w:t xml:space="preserve"> tersebut </w:t>
      </w:r>
      <w:proofErr w:type="spellStart"/>
      <w:r w:rsidRPr="00E71070">
        <w:rPr>
          <w:szCs w:val="24"/>
        </w:rPr>
        <w:t>memiliki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banyak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kategori</w:t>
      </w:r>
      <w:proofErr w:type="spellEnd"/>
      <w:r w:rsidRPr="00E71070">
        <w:rPr>
          <w:szCs w:val="24"/>
        </w:rPr>
        <w:t xml:space="preserve"> dan </w:t>
      </w:r>
      <w:proofErr w:type="spellStart"/>
      <w:r w:rsidRPr="00E71070">
        <w:rPr>
          <w:szCs w:val="24"/>
        </w:rPr>
        <w:t>merek</w:t>
      </w:r>
      <w:proofErr w:type="spellEnd"/>
      <w:r w:rsidRPr="00E71070">
        <w:rPr>
          <w:szCs w:val="24"/>
        </w:rPr>
        <w:t xml:space="preserve">. </w:t>
      </w:r>
      <w:proofErr w:type="spellStart"/>
      <w:r w:rsidRPr="00E71070">
        <w:rPr>
          <w:szCs w:val="24"/>
        </w:rPr>
        <w:t>Berikut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adalah</w:t>
      </w:r>
      <w:proofErr w:type="spellEnd"/>
      <w:r w:rsidRPr="00E71070">
        <w:rPr>
          <w:szCs w:val="24"/>
        </w:rPr>
        <w:t xml:space="preserve"> detail </w:t>
      </w:r>
      <w:proofErr w:type="spellStart"/>
      <w:r w:rsidRPr="00E71070">
        <w:rPr>
          <w:szCs w:val="24"/>
        </w:rPr>
        <w:t>dari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tabel-tabel</w:t>
      </w:r>
      <w:proofErr w:type="spellEnd"/>
      <w:r w:rsidRPr="00E71070">
        <w:rPr>
          <w:szCs w:val="24"/>
        </w:rPr>
        <w:t xml:space="preserve"> yang </w:t>
      </w:r>
      <w:proofErr w:type="spellStart"/>
      <w:r w:rsidRPr="00E71070">
        <w:rPr>
          <w:szCs w:val="24"/>
        </w:rPr>
        <w:t>dihasilkan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dari</w:t>
      </w:r>
      <w:proofErr w:type="spellEnd"/>
      <w:r w:rsidRPr="00E71070">
        <w:rPr>
          <w:szCs w:val="24"/>
        </w:rPr>
        <w:t xml:space="preserve"> ERD tersebut</w:t>
      </w:r>
    </w:p>
    <w:p w14:paraId="7DE14F2E" w14:textId="4918B9E4" w:rsidR="00074DDD" w:rsidRDefault="00074DDD" w:rsidP="003B47FE">
      <w:pPr>
        <w:pStyle w:val="ListParagraph"/>
        <w:ind w:firstLine="3249"/>
        <w:rPr>
          <w:szCs w:val="24"/>
        </w:rPr>
      </w:pPr>
    </w:p>
    <w:p w14:paraId="47A79C09" w14:textId="77777777" w:rsidR="00074DDD" w:rsidRDefault="00074DDD" w:rsidP="003B47FE">
      <w:pPr>
        <w:pStyle w:val="ListParagraph"/>
        <w:ind w:firstLine="3249"/>
        <w:rPr>
          <w:szCs w:val="24"/>
        </w:rPr>
      </w:pPr>
    </w:p>
    <w:p w14:paraId="0419D6B8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Tabel 3.1</w:t>
      </w:r>
    </w:p>
    <w:p w14:paraId="6E4F1553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Customer</w:t>
      </w:r>
    </w:p>
    <w:p w14:paraId="6AF2121A" w14:textId="77777777" w:rsidR="00074DDD" w:rsidRPr="00A151DA" w:rsidRDefault="00074DDD" w:rsidP="00A151DA">
      <w:pPr>
        <w:pStyle w:val="ListParagraph"/>
        <w:rPr>
          <w:szCs w:val="24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6"/>
        <w:gridCol w:w="2701"/>
        <w:gridCol w:w="2671"/>
      </w:tblGrid>
      <w:tr w:rsidR="00074DDD" w14:paraId="69AB3AC6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63AD6083" w14:textId="77777777" w:rsidR="00074DDD" w:rsidRPr="00A151DA" w:rsidRDefault="00074DDD" w:rsidP="00A151DA">
            <w:pPr>
              <w:pStyle w:val="ListParagraph"/>
              <w:ind w:left="0"/>
              <w:jc w:val="center"/>
              <w:rPr>
                <w:rFonts w:cs="Times New Roman"/>
                <w:color w:val="auto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0D5C5F2E" w14:textId="77777777" w:rsidR="00074DDD" w:rsidRPr="00A151DA" w:rsidRDefault="00074DDD" w:rsidP="00A151D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BBC162B" w14:textId="77777777" w:rsidR="00074DDD" w:rsidRPr="00A151DA" w:rsidRDefault="00074DDD" w:rsidP="00A151D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14:paraId="3654DDB6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A9EE2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1AE45F3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5BE732A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</w:rPr>
              <w:t>Primary Key, Auto increment</w:t>
            </w:r>
          </w:p>
        </w:tc>
      </w:tr>
      <w:tr w:rsidR="00074DDD" w14:paraId="15A87722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CA6595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nm_cust</w:t>
            </w:r>
            <w:proofErr w:type="spellEnd"/>
          </w:p>
        </w:tc>
        <w:tc>
          <w:tcPr>
            <w:tcW w:w="3005" w:type="dxa"/>
          </w:tcPr>
          <w:p w14:paraId="1FA7F67F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9A8393C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5F19019C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EF2000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username</w:t>
            </w:r>
          </w:p>
        </w:tc>
        <w:tc>
          <w:tcPr>
            <w:tcW w:w="3005" w:type="dxa"/>
          </w:tcPr>
          <w:p w14:paraId="42AB993C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C2268BD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2606A4C6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5FAD8A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email</w:t>
            </w:r>
          </w:p>
        </w:tc>
        <w:tc>
          <w:tcPr>
            <w:tcW w:w="3005" w:type="dxa"/>
          </w:tcPr>
          <w:p w14:paraId="3A91683E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758D595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79A23FF2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EC0C48" w14:textId="77777777" w:rsidR="00074DDD" w:rsidRPr="00B912B0" w:rsidRDefault="00074DDD" w:rsidP="00854B6E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</w:tcPr>
          <w:p w14:paraId="65A00384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6B3C53B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5302E94C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7C2D1C" w14:textId="77777777" w:rsidR="00074DDD" w:rsidRPr="00B912B0" w:rsidRDefault="00074DDD" w:rsidP="00854B6E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</w:tcPr>
          <w:p w14:paraId="16DB714D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7B96608D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6478BF12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1BCEDFD" w14:textId="77777777" w:rsidR="00074DDD" w:rsidRPr="00B912B0" w:rsidRDefault="00074DDD" w:rsidP="00854B6E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proofErr w:type="spellStart"/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</w:tcPr>
          <w:p w14:paraId="3802D389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F79F354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747026A" w14:textId="77777777" w:rsidR="00074DDD" w:rsidRDefault="00074DDD" w:rsidP="003B47FE">
      <w:pPr>
        <w:pStyle w:val="ListParagraph"/>
        <w:rPr>
          <w:szCs w:val="24"/>
        </w:rPr>
      </w:pPr>
    </w:p>
    <w:p w14:paraId="4A344D10" w14:textId="77777777" w:rsidR="00074DDD" w:rsidRDefault="00074DDD" w:rsidP="003B47FE">
      <w:pPr>
        <w:pStyle w:val="ListParagraph"/>
        <w:rPr>
          <w:szCs w:val="24"/>
        </w:rPr>
      </w:pPr>
      <w:r>
        <w:rPr>
          <w:szCs w:val="24"/>
        </w:rPr>
        <w:t xml:space="preserve">Tabel 3.1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Tabel Customer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data customer. Tabel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Primary Key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auto increment, </w:t>
      </w:r>
      <w:proofErr w:type="spellStart"/>
      <w:proofErr w:type="gramStart"/>
      <w:r>
        <w:rPr>
          <w:szCs w:val="24"/>
        </w:rPr>
        <w:t>username,email</w:t>
      </w:r>
      <w:proofErr w:type="gramEnd"/>
      <w:r>
        <w:rPr>
          <w:szCs w:val="24"/>
        </w:rPr>
        <w:t>,password,notelp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</w:p>
    <w:p w14:paraId="537D2D43" w14:textId="3493B534" w:rsidR="00074DDD" w:rsidRDefault="00074DDD" w:rsidP="00A151DA">
      <w:pPr>
        <w:pStyle w:val="ListParagraph"/>
        <w:jc w:val="center"/>
        <w:rPr>
          <w:szCs w:val="24"/>
        </w:rPr>
      </w:pPr>
    </w:p>
    <w:p w14:paraId="219B5852" w14:textId="6210DD2D" w:rsidR="00063C01" w:rsidRDefault="00063C01" w:rsidP="00A151DA">
      <w:pPr>
        <w:pStyle w:val="ListParagraph"/>
        <w:jc w:val="center"/>
        <w:rPr>
          <w:szCs w:val="24"/>
        </w:rPr>
      </w:pPr>
    </w:p>
    <w:p w14:paraId="3C01F7E4" w14:textId="3C21DF18" w:rsidR="00063C01" w:rsidRDefault="00063C01" w:rsidP="00A151DA">
      <w:pPr>
        <w:pStyle w:val="ListParagraph"/>
        <w:jc w:val="center"/>
        <w:rPr>
          <w:szCs w:val="24"/>
        </w:rPr>
      </w:pPr>
    </w:p>
    <w:p w14:paraId="7A7874CE" w14:textId="4B67B6A5" w:rsidR="00063C01" w:rsidRDefault="00063C01" w:rsidP="00A151DA">
      <w:pPr>
        <w:pStyle w:val="ListParagraph"/>
        <w:jc w:val="center"/>
        <w:rPr>
          <w:szCs w:val="24"/>
        </w:rPr>
      </w:pPr>
    </w:p>
    <w:p w14:paraId="64D6AA83" w14:textId="11DE113D" w:rsidR="00063C01" w:rsidRDefault="00063C01" w:rsidP="00A151DA">
      <w:pPr>
        <w:pStyle w:val="ListParagraph"/>
        <w:jc w:val="center"/>
        <w:rPr>
          <w:szCs w:val="24"/>
        </w:rPr>
      </w:pPr>
    </w:p>
    <w:p w14:paraId="0F4815CC" w14:textId="57B6843A" w:rsidR="00063C01" w:rsidRDefault="00063C01" w:rsidP="00A151DA">
      <w:pPr>
        <w:pStyle w:val="ListParagraph"/>
        <w:jc w:val="center"/>
        <w:rPr>
          <w:szCs w:val="24"/>
        </w:rPr>
      </w:pPr>
    </w:p>
    <w:p w14:paraId="1908B917" w14:textId="77777777" w:rsidR="00063C01" w:rsidRDefault="00063C01" w:rsidP="003B47FE">
      <w:pPr>
        <w:pStyle w:val="ListParagraph"/>
        <w:ind w:firstLine="3249"/>
        <w:rPr>
          <w:szCs w:val="24"/>
        </w:rPr>
      </w:pPr>
    </w:p>
    <w:p w14:paraId="043E4400" w14:textId="30146238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lastRenderedPageBreak/>
        <w:t>Tabel 3.2</w:t>
      </w:r>
    </w:p>
    <w:p w14:paraId="63C3739D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Barang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3082"/>
        <w:gridCol w:w="2451"/>
        <w:gridCol w:w="2395"/>
      </w:tblGrid>
      <w:tr w:rsidR="00074DDD" w14:paraId="7F862913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C37300A" w14:textId="77777777" w:rsidR="00074DDD" w:rsidRPr="00B912B0" w:rsidRDefault="00074DDD" w:rsidP="00B912B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4C3ADFF3" w14:textId="77777777" w:rsidR="00074DDD" w:rsidRPr="00B912B0" w:rsidRDefault="00074DDD" w:rsidP="00B912B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09AE51D6" w14:textId="77777777" w:rsidR="00074DDD" w:rsidRPr="00B912B0" w:rsidRDefault="00074DDD" w:rsidP="00B912B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14:paraId="35713366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8E2AFCB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0B7EDC2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CD1BDF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Key, Auto increment</w:t>
            </w:r>
          </w:p>
        </w:tc>
      </w:tr>
      <w:tr w:rsidR="00074DDD" w14:paraId="7D02164E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CDB043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</w:tcPr>
          <w:p w14:paraId="37EFDCD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7F92B6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27F132A8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1EA805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</w:tcPr>
          <w:p w14:paraId="3720A10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9CF7CB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1849A09F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312255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</w:tcPr>
          <w:p w14:paraId="56FF05C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108D502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17ACF59F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BA3B82B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2DD439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D77600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Foreign Key (Merek)</w:t>
            </w:r>
          </w:p>
        </w:tc>
      </w:tr>
      <w:tr w:rsidR="00074DDD" w14:paraId="0CE80184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57840A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7571651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A3F63E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Foreign Key (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Kategori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3B8ED6B5" w14:textId="77777777" w:rsidR="00074DDD" w:rsidRDefault="00074DDD" w:rsidP="00B912B0">
      <w:pPr>
        <w:pStyle w:val="ListParagraph"/>
        <w:jc w:val="center"/>
        <w:rPr>
          <w:szCs w:val="24"/>
        </w:rPr>
      </w:pPr>
    </w:p>
    <w:p w14:paraId="71CFA89B" w14:textId="77777777" w:rsidR="00074DDD" w:rsidRPr="00374FED" w:rsidRDefault="00074DDD" w:rsidP="00374FED">
      <w:pPr>
        <w:pStyle w:val="ListParagraph"/>
        <w:rPr>
          <w:szCs w:val="24"/>
        </w:rPr>
      </w:pPr>
      <w:r>
        <w:rPr>
          <w:szCs w:val="24"/>
        </w:rPr>
        <w:t xml:space="preserve">Tabel 3.2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Tabel Barang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74FED">
        <w:rPr>
          <w:szCs w:val="24"/>
        </w:rPr>
        <w:t>sebagai</w:t>
      </w:r>
      <w:proofErr w:type="spellEnd"/>
      <w:r w:rsidRPr="00374FED">
        <w:rPr>
          <w:szCs w:val="24"/>
        </w:rPr>
        <w:t xml:space="preserve"> database </w:t>
      </w:r>
      <w:proofErr w:type="spellStart"/>
      <w:r w:rsidRPr="00374FED">
        <w:rPr>
          <w:szCs w:val="24"/>
        </w:rPr>
        <w:t>dari</w:t>
      </w:r>
      <w:proofErr w:type="spellEnd"/>
      <w:r w:rsidRPr="00374FED">
        <w:rPr>
          <w:szCs w:val="24"/>
        </w:rPr>
        <w:t xml:space="preserve"> data-data </w:t>
      </w:r>
    </w:p>
    <w:p w14:paraId="46842DC1" w14:textId="77777777" w:rsidR="00074DDD" w:rsidRDefault="00074DDD" w:rsidP="00374FED">
      <w:pPr>
        <w:pStyle w:val="ListParagraph"/>
        <w:rPr>
          <w:szCs w:val="24"/>
        </w:rPr>
      </w:pPr>
      <w:proofErr w:type="spellStart"/>
      <w:r w:rsidRPr="00374FED">
        <w:rPr>
          <w:szCs w:val="24"/>
        </w:rPr>
        <w:t>sebuah</w:t>
      </w:r>
      <w:proofErr w:type="spellEnd"/>
      <w:r w:rsidRPr="00374FED"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. Tabel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Primary Key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auto </w:t>
      </w:r>
      <w:proofErr w:type="gramStart"/>
      <w:r>
        <w:rPr>
          <w:szCs w:val="24"/>
        </w:rPr>
        <w:t>increment ,</w:t>
      </w:r>
      <w:proofErr w:type="gramEnd"/>
      <w:r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nm_barang</w:t>
      </w:r>
      <w:proofErr w:type="spellEnd"/>
      <w:r>
        <w:rPr>
          <w:szCs w:val="24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stock</w:t>
      </w:r>
      <w:r>
        <w:rPr>
          <w:szCs w:val="24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harga</w:t>
      </w:r>
      <w:r>
        <w:rPr>
          <w:szCs w:val="24"/>
        </w:rPr>
        <w:t>,merek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Tabel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Tabel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Tabel Barang </w:t>
      </w:r>
    </w:p>
    <w:p w14:paraId="57DC313C" w14:textId="77777777" w:rsidR="00074DDD" w:rsidRDefault="00074DDD" w:rsidP="001B7C2A">
      <w:pPr>
        <w:pStyle w:val="ListParagraph"/>
        <w:rPr>
          <w:szCs w:val="24"/>
        </w:rPr>
      </w:pPr>
    </w:p>
    <w:p w14:paraId="3559A8C2" w14:textId="77777777" w:rsidR="00074DDD" w:rsidRDefault="00074DDD" w:rsidP="00B912B0">
      <w:pPr>
        <w:pStyle w:val="ListParagraph"/>
        <w:jc w:val="center"/>
        <w:rPr>
          <w:szCs w:val="24"/>
        </w:rPr>
      </w:pPr>
    </w:p>
    <w:p w14:paraId="4BABEBC6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Tabel 3.3</w:t>
      </w:r>
    </w:p>
    <w:p w14:paraId="1D80E7D8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Merek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65"/>
        <w:gridCol w:w="2697"/>
        <w:gridCol w:w="2666"/>
      </w:tblGrid>
      <w:tr w:rsidR="00074DDD" w:rsidRPr="00B912B0" w14:paraId="15829467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54B05EF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5A2F921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E0373E9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EE3D040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83F67A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</w:tcPr>
          <w:p w14:paraId="5A9395F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5)</w:t>
            </w:r>
          </w:p>
        </w:tc>
        <w:tc>
          <w:tcPr>
            <w:tcW w:w="3006" w:type="dxa"/>
          </w:tcPr>
          <w:p w14:paraId="6AECF0E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063F493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B8EF68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</w:tcPr>
          <w:p w14:paraId="65C53F8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B23C4B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44E7E864" w14:textId="77777777" w:rsidR="00074DDD" w:rsidRPr="001550F2" w:rsidRDefault="00074DDD" w:rsidP="001550F2">
      <w:pPr>
        <w:pStyle w:val="ListParagraph"/>
        <w:rPr>
          <w:szCs w:val="24"/>
        </w:rPr>
      </w:pPr>
      <w:r>
        <w:rPr>
          <w:szCs w:val="24"/>
        </w:rPr>
        <w:t xml:space="preserve">Tabel 3.3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74FED">
        <w:rPr>
          <w:szCs w:val="24"/>
        </w:rPr>
        <w:t>sebagai</w:t>
      </w:r>
      <w:proofErr w:type="spellEnd"/>
      <w:r w:rsidRPr="00374FED">
        <w:rPr>
          <w:szCs w:val="24"/>
        </w:rPr>
        <w:t xml:space="preserve"> database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garansi</w:t>
      </w:r>
      <w:proofErr w:type="spellEnd"/>
      <w:r>
        <w:rPr>
          <w:szCs w:val="24"/>
        </w:rPr>
        <w:t xml:space="preserve">. </w:t>
      </w:r>
      <w:r w:rsidRPr="001550F2">
        <w:rPr>
          <w:szCs w:val="24"/>
        </w:rPr>
        <w:t xml:space="preserve">Tabel </w:t>
      </w:r>
      <w:proofErr w:type="spellStart"/>
      <w:r w:rsidRPr="001550F2">
        <w:rPr>
          <w:szCs w:val="24"/>
        </w:rPr>
        <w:t>ini</w:t>
      </w:r>
      <w:proofErr w:type="spellEnd"/>
      <w:r w:rsidRPr="001550F2">
        <w:rPr>
          <w:szCs w:val="24"/>
        </w:rPr>
        <w:t xml:space="preserve"> </w:t>
      </w:r>
      <w:proofErr w:type="spellStart"/>
      <w:r w:rsidRPr="001550F2">
        <w:rPr>
          <w:szCs w:val="24"/>
        </w:rPr>
        <w:t>berisikan</w:t>
      </w:r>
      <w:proofErr w:type="spellEnd"/>
      <w:r w:rsidRPr="001550F2"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kode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merek</w:t>
      </w:r>
      <w:proofErr w:type="spellEnd"/>
      <w:r w:rsidRPr="001550F2">
        <w:rPr>
          <w:szCs w:val="24"/>
        </w:rPr>
        <w:t xml:space="preserve"> yang </w:t>
      </w:r>
      <w:proofErr w:type="spellStart"/>
      <w:r w:rsidRPr="001550F2">
        <w:rPr>
          <w:szCs w:val="24"/>
        </w:rPr>
        <w:t>menjadi</w:t>
      </w:r>
      <w:proofErr w:type="spellEnd"/>
      <w:r w:rsidRPr="001550F2">
        <w:rPr>
          <w:szCs w:val="24"/>
        </w:rPr>
        <w:t xml:space="preserve"> Primary Key </w:t>
      </w:r>
      <w:proofErr w:type="spellStart"/>
      <w:r w:rsidRPr="001550F2">
        <w:rPr>
          <w:szCs w:val="24"/>
        </w:rPr>
        <w:t>serta</w:t>
      </w:r>
      <w:proofErr w:type="spellEnd"/>
      <w:r w:rsidRPr="001550F2"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nm_merk</w:t>
      </w:r>
      <w:proofErr w:type="spellEnd"/>
      <w:r>
        <w:rPr>
          <w:rFonts w:ascii="Calibri" w:hAnsi="Calibri" w:cs="Calibri"/>
          <w:color w:val="000000"/>
        </w:rPr>
        <w:t>.</w:t>
      </w:r>
    </w:p>
    <w:p w14:paraId="0098AF0B" w14:textId="5BA92C76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lastRenderedPageBreak/>
        <w:t>Tabel 3.4</w:t>
      </w:r>
    </w:p>
    <w:p w14:paraId="7C7FF370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8"/>
        <w:gridCol w:w="2657"/>
        <w:gridCol w:w="2623"/>
      </w:tblGrid>
      <w:tr w:rsidR="00074DDD" w:rsidRPr="00B912B0" w14:paraId="0D9966DB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3AB039A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2B6105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7D9D10C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69B1B7DD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0B9AD3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453F847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30CAA89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0621442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E7766B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</w:tcPr>
          <w:p w14:paraId="07B6DE9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D86C43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cs="Times New Roman"/>
                <w:szCs w:val="24"/>
                <w:lang w:val="en-US"/>
              </w:rPr>
              <w:t>Hbeli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074DDD" w:rsidRPr="00B912B0" w14:paraId="5FD4AAA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540300F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A808983" w14:textId="77777777" w:rsidR="00074DDD" w:rsidRPr="001C63CC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40284D2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52537A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Barang)</w:t>
            </w:r>
          </w:p>
        </w:tc>
      </w:tr>
      <w:tr w:rsidR="00074DDD" w:rsidRPr="00B912B0" w14:paraId="010B2D1F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A3B037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</w:tcPr>
          <w:p w14:paraId="2EAC2F3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E9CD103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17D6BC0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CEA740" w14:textId="77777777" w:rsidR="00074DDD" w:rsidRPr="001C63CC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</w:tcPr>
          <w:p w14:paraId="26F3037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3D7C613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23F92B85" w14:textId="77777777" w:rsidR="00074DDD" w:rsidRDefault="00074DDD" w:rsidP="00BE0914">
      <w:pPr>
        <w:pStyle w:val="ListParagraph"/>
        <w:rPr>
          <w:szCs w:val="24"/>
        </w:rPr>
      </w:pPr>
    </w:p>
    <w:p w14:paraId="29075D44" w14:textId="77777777" w:rsidR="00074DDD" w:rsidRDefault="00074DDD" w:rsidP="00BE0914">
      <w:pPr>
        <w:pStyle w:val="ListParagraph"/>
        <w:rPr>
          <w:szCs w:val="24"/>
        </w:rPr>
      </w:pPr>
      <w:r>
        <w:rPr>
          <w:szCs w:val="24"/>
        </w:rPr>
        <w:t xml:space="preserve">Tabel 3.4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82E09">
        <w:rPr>
          <w:szCs w:val="24"/>
        </w:rPr>
        <w:t>menampilkan</w:t>
      </w:r>
      <w:proofErr w:type="spellEnd"/>
      <w:r w:rsidRPr="00382E09">
        <w:rPr>
          <w:szCs w:val="24"/>
        </w:rPr>
        <w:t xml:space="preserve"> detail </w:t>
      </w:r>
      <w:proofErr w:type="spellStart"/>
      <w:r w:rsidRPr="00382E09">
        <w:rPr>
          <w:szCs w:val="24"/>
        </w:rPr>
        <w:t>seperti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barang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apa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saja</w:t>
      </w:r>
      <w:proofErr w:type="spellEnd"/>
      <w:r w:rsidRPr="00382E09">
        <w:rPr>
          <w:szCs w:val="24"/>
        </w:rPr>
        <w:t xml:space="preserve"> yang </w:t>
      </w:r>
      <w:proofErr w:type="spellStart"/>
      <w:r w:rsidRPr="00382E09">
        <w:rPr>
          <w:szCs w:val="24"/>
        </w:rPr>
        <w:t>dibeli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beserta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jumlah</w:t>
      </w:r>
      <w:proofErr w:type="spellEnd"/>
      <w:r w:rsidRPr="00382E09">
        <w:rPr>
          <w:szCs w:val="24"/>
        </w:rPr>
        <w:t xml:space="preserve"> dan </w:t>
      </w:r>
      <w:proofErr w:type="spellStart"/>
      <w:r w:rsidRPr="00382E09">
        <w:rPr>
          <w:szCs w:val="24"/>
        </w:rPr>
        <w:t>harganya</w:t>
      </w:r>
      <w:proofErr w:type="spellEnd"/>
      <w:r>
        <w:rPr>
          <w:szCs w:val="24"/>
        </w:rPr>
        <w:t xml:space="preserve">. Tabel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nota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id_barang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sub_total</w:t>
      </w:r>
      <w:proofErr w:type="spellEnd"/>
    </w:p>
    <w:p w14:paraId="1A91CC47" w14:textId="73296C50" w:rsidR="00074DDD" w:rsidRDefault="00074DDD" w:rsidP="00BE0914">
      <w:pPr>
        <w:pStyle w:val="ListParagraph"/>
        <w:rPr>
          <w:szCs w:val="24"/>
        </w:rPr>
      </w:pPr>
    </w:p>
    <w:p w14:paraId="172D1F7E" w14:textId="0B5D7F24" w:rsidR="00063C01" w:rsidRDefault="00063C01" w:rsidP="00BE0914">
      <w:pPr>
        <w:pStyle w:val="ListParagraph"/>
        <w:rPr>
          <w:szCs w:val="24"/>
        </w:rPr>
      </w:pPr>
    </w:p>
    <w:p w14:paraId="1CE33A0F" w14:textId="5BFD2556" w:rsidR="00063C01" w:rsidRDefault="00063C01" w:rsidP="00BE0914">
      <w:pPr>
        <w:pStyle w:val="ListParagraph"/>
        <w:rPr>
          <w:szCs w:val="24"/>
        </w:rPr>
      </w:pPr>
    </w:p>
    <w:p w14:paraId="198E3607" w14:textId="5046CCD0" w:rsidR="00063C01" w:rsidRDefault="00063C01" w:rsidP="00BE0914">
      <w:pPr>
        <w:pStyle w:val="ListParagraph"/>
        <w:rPr>
          <w:szCs w:val="24"/>
        </w:rPr>
      </w:pPr>
    </w:p>
    <w:p w14:paraId="472C3136" w14:textId="3109AA9F" w:rsidR="00063C01" w:rsidRDefault="00063C01" w:rsidP="00BE0914">
      <w:pPr>
        <w:pStyle w:val="ListParagraph"/>
        <w:rPr>
          <w:szCs w:val="24"/>
        </w:rPr>
      </w:pPr>
    </w:p>
    <w:p w14:paraId="5AE35BF8" w14:textId="63E2E516" w:rsidR="00063C01" w:rsidRDefault="00063C01" w:rsidP="00BE0914">
      <w:pPr>
        <w:pStyle w:val="ListParagraph"/>
        <w:rPr>
          <w:szCs w:val="24"/>
        </w:rPr>
      </w:pPr>
    </w:p>
    <w:p w14:paraId="127B65D2" w14:textId="61C97E47" w:rsidR="00063C01" w:rsidRDefault="00063C01" w:rsidP="00BE0914">
      <w:pPr>
        <w:pStyle w:val="ListParagraph"/>
        <w:rPr>
          <w:szCs w:val="24"/>
        </w:rPr>
      </w:pPr>
    </w:p>
    <w:p w14:paraId="09FE467C" w14:textId="1EFBE252" w:rsidR="00063C01" w:rsidRDefault="00063C01" w:rsidP="00BE0914">
      <w:pPr>
        <w:pStyle w:val="ListParagraph"/>
        <w:rPr>
          <w:szCs w:val="24"/>
        </w:rPr>
      </w:pPr>
    </w:p>
    <w:p w14:paraId="402624A4" w14:textId="565A9AD5" w:rsidR="00063C01" w:rsidRDefault="00063C01" w:rsidP="00BE0914">
      <w:pPr>
        <w:pStyle w:val="ListParagraph"/>
        <w:rPr>
          <w:szCs w:val="24"/>
        </w:rPr>
      </w:pPr>
    </w:p>
    <w:p w14:paraId="6CF2C5AD" w14:textId="3B9A009E" w:rsidR="00063C01" w:rsidRDefault="00063C01" w:rsidP="00BE0914">
      <w:pPr>
        <w:pStyle w:val="ListParagraph"/>
        <w:rPr>
          <w:szCs w:val="24"/>
        </w:rPr>
      </w:pPr>
    </w:p>
    <w:p w14:paraId="1E167EC6" w14:textId="77777777" w:rsidR="00063C01" w:rsidRDefault="00063C01" w:rsidP="00BE0914">
      <w:pPr>
        <w:pStyle w:val="ListParagraph"/>
        <w:rPr>
          <w:szCs w:val="24"/>
        </w:rPr>
      </w:pPr>
    </w:p>
    <w:p w14:paraId="665679B6" w14:textId="77777777" w:rsidR="00074DDD" w:rsidRDefault="00074DDD" w:rsidP="00BE0914">
      <w:pPr>
        <w:pStyle w:val="ListParagraph"/>
        <w:rPr>
          <w:szCs w:val="24"/>
        </w:rPr>
      </w:pPr>
    </w:p>
    <w:p w14:paraId="1E88249E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lastRenderedPageBreak/>
        <w:t>Tabel 3.5</w:t>
      </w:r>
    </w:p>
    <w:p w14:paraId="67F191A5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074DDD" w:rsidRPr="00B912B0" w14:paraId="1FBDE745" w14:textId="77777777" w:rsidTr="00063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</w:tcPr>
          <w:p w14:paraId="396D5563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2668" w:type="dxa"/>
          </w:tcPr>
          <w:p w14:paraId="327186C4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2637" w:type="dxa"/>
          </w:tcPr>
          <w:p w14:paraId="484BD1D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23BC1C9C" w14:textId="77777777" w:rsidTr="0006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35E0474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58DDAD6E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</w:p>
        </w:tc>
        <w:tc>
          <w:tcPr>
            <w:tcW w:w="2668" w:type="dxa"/>
          </w:tcPr>
          <w:p w14:paraId="4B53464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2637" w:type="dxa"/>
          </w:tcPr>
          <w:p w14:paraId="54BAF7AA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38512C74" w14:textId="77777777" w:rsidTr="00063C01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02A25D13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29D9518F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111AA283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637" w:type="dxa"/>
          </w:tcPr>
          <w:p w14:paraId="45D9319D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Customer)</w:t>
            </w:r>
          </w:p>
        </w:tc>
      </w:tr>
      <w:tr w:rsidR="00074DDD" w:rsidRPr="00B912B0" w14:paraId="4CDCF628" w14:textId="77777777" w:rsidTr="0006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1D231E82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675615D3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6C902D1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637" w:type="dxa"/>
          </w:tcPr>
          <w:p w14:paraId="721FE68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7F4BF7F6" w14:textId="77777777" w:rsidTr="00063C01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3DC4043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439A1B1D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0A0EFA09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Date</w:t>
            </w:r>
          </w:p>
        </w:tc>
        <w:tc>
          <w:tcPr>
            <w:tcW w:w="2637" w:type="dxa"/>
          </w:tcPr>
          <w:p w14:paraId="7B9ADE38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20748EAE" w14:textId="77777777" w:rsidR="00074DDD" w:rsidRDefault="00074DDD" w:rsidP="00BE0914">
      <w:pPr>
        <w:pStyle w:val="ListParagraph"/>
        <w:rPr>
          <w:szCs w:val="24"/>
        </w:rPr>
      </w:pPr>
    </w:p>
    <w:p w14:paraId="32927BDC" w14:textId="77777777" w:rsidR="00074DDD" w:rsidRDefault="00074DDD" w:rsidP="00BE0914">
      <w:pPr>
        <w:pStyle w:val="ListParagraph"/>
        <w:rPr>
          <w:szCs w:val="24"/>
        </w:rPr>
      </w:pPr>
      <w:r>
        <w:rPr>
          <w:szCs w:val="24"/>
        </w:rPr>
        <w:t xml:space="preserve">Tabel 3.5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Pr="00382E09">
        <w:rPr>
          <w:szCs w:val="24"/>
        </w:rPr>
        <w:t>menampilkan</w:t>
      </w:r>
      <w:proofErr w:type="spellEnd"/>
      <w:r w:rsidRPr="00382E09">
        <w:rPr>
          <w:szCs w:val="24"/>
        </w:rPr>
        <w:t xml:space="preserve"> detail </w:t>
      </w:r>
      <w:r>
        <w:rPr>
          <w:szCs w:val="24"/>
        </w:rPr>
        <w:t xml:space="preserve">total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tersebut. Tabel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nota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id_cust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Customer, </w:t>
      </w:r>
      <w:proofErr w:type="spellStart"/>
      <w:r>
        <w:rPr>
          <w:szCs w:val="24"/>
        </w:rPr>
        <w:t>total_pembelian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tanggal_pembelian</w:t>
      </w:r>
      <w:proofErr w:type="spellEnd"/>
    </w:p>
    <w:p w14:paraId="38A667D0" w14:textId="77777777" w:rsidR="00074DDD" w:rsidRDefault="00074DDD" w:rsidP="00BE0914">
      <w:pPr>
        <w:pStyle w:val="ListParagraph"/>
        <w:rPr>
          <w:szCs w:val="24"/>
        </w:rPr>
      </w:pPr>
    </w:p>
    <w:p w14:paraId="62E95593" w14:textId="77777777" w:rsidR="00074DDD" w:rsidRDefault="00074DDD" w:rsidP="00BE0914">
      <w:pPr>
        <w:pStyle w:val="ListParagraph"/>
        <w:rPr>
          <w:szCs w:val="24"/>
        </w:rPr>
      </w:pPr>
    </w:p>
    <w:p w14:paraId="2C84DF64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Tabel 3.6</w:t>
      </w:r>
    </w:p>
    <w:p w14:paraId="007AC3E4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Garansi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15"/>
        <w:gridCol w:w="2673"/>
        <w:gridCol w:w="2640"/>
      </w:tblGrid>
      <w:tr w:rsidR="00074DDD" w:rsidRPr="00B912B0" w14:paraId="5C2A2044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00B9BD07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709555B0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C05235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0CDCCC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24B21C" w14:textId="77777777" w:rsidR="00074DDD" w:rsidRPr="001910D8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merk)</w:t>
            </w:r>
          </w:p>
        </w:tc>
        <w:tc>
          <w:tcPr>
            <w:tcW w:w="3005" w:type="dxa"/>
          </w:tcPr>
          <w:p w14:paraId="35D1BB1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A03D9F8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Merek)</w:t>
            </w:r>
          </w:p>
        </w:tc>
      </w:tr>
      <w:tr w:rsidR="00074DDD" w:rsidRPr="00B912B0" w14:paraId="7642490A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366F72" w14:textId="77777777" w:rsidR="00074DDD" w:rsidRPr="001C63CC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hari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D5E513D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65F6F6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67F8F76C" w14:textId="77777777" w:rsidR="00074DDD" w:rsidRDefault="00074DDD" w:rsidP="001910D8">
      <w:pPr>
        <w:pStyle w:val="ListParagraph"/>
        <w:rPr>
          <w:szCs w:val="24"/>
        </w:rPr>
      </w:pPr>
    </w:p>
    <w:p w14:paraId="5538CE90" w14:textId="77777777" w:rsidR="00074DDD" w:rsidRPr="00C330DD" w:rsidRDefault="00074DDD" w:rsidP="00C330DD">
      <w:pPr>
        <w:pStyle w:val="ListParagraph"/>
        <w:rPr>
          <w:szCs w:val="24"/>
        </w:rPr>
      </w:pPr>
      <w:r>
        <w:rPr>
          <w:szCs w:val="24"/>
        </w:rPr>
        <w:t xml:space="preserve">Tabel 3.6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Garansi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</w:p>
    <w:p w14:paraId="7F594C77" w14:textId="77777777" w:rsidR="00074DDD" w:rsidRDefault="00074DDD" w:rsidP="001910D8">
      <w:pPr>
        <w:pStyle w:val="ListParagraph"/>
        <w:rPr>
          <w:szCs w:val="24"/>
        </w:rPr>
      </w:pPr>
    </w:p>
    <w:p w14:paraId="1FD76F7D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lastRenderedPageBreak/>
        <w:t>Tabel 3.7</w:t>
      </w:r>
    </w:p>
    <w:p w14:paraId="26DCC46F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074DDD" w:rsidRPr="00B912B0" w14:paraId="03D06871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E68AEBC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11046F64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72320400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2BE645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437504" w14:textId="77777777" w:rsidR="00074DDD" w:rsidRPr="001910D8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</w:tcPr>
          <w:p w14:paraId="4FECFC9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1A3C4B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1E36AA88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D1D335B" w14:textId="77777777" w:rsidR="00074DDD" w:rsidRPr="001C63CC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</w:tcPr>
          <w:p w14:paraId="5447EF4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6B3E3CA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3238D755" w14:textId="77777777" w:rsidR="00074DDD" w:rsidRDefault="00074DDD" w:rsidP="00145F83">
      <w:pPr>
        <w:pStyle w:val="ListParagraph"/>
        <w:rPr>
          <w:szCs w:val="24"/>
        </w:rPr>
      </w:pPr>
    </w:p>
    <w:p w14:paraId="49A9ACFF" w14:textId="77777777" w:rsidR="00074DDD" w:rsidRDefault="00074DDD" w:rsidP="00145F83">
      <w:pPr>
        <w:pStyle w:val="ListParagraph"/>
        <w:rPr>
          <w:szCs w:val="24"/>
        </w:rPr>
      </w:pPr>
    </w:p>
    <w:p w14:paraId="0D5E99AB" w14:textId="77777777" w:rsidR="00074DDD" w:rsidRDefault="00074DDD" w:rsidP="00145F83">
      <w:pPr>
        <w:pStyle w:val="ListParagraph"/>
        <w:rPr>
          <w:szCs w:val="24"/>
        </w:rPr>
      </w:pPr>
      <w:r>
        <w:rPr>
          <w:szCs w:val="24"/>
        </w:rPr>
        <w:t xml:space="preserve">Tabel 3.7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r w:rsidRPr="00374FED">
        <w:rPr>
          <w:szCs w:val="24"/>
        </w:rPr>
        <w:t xml:space="preserve">database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dan  </w:t>
      </w:r>
      <w:proofErr w:type="spellStart"/>
      <w:r>
        <w:rPr>
          <w:szCs w:val="24"/>
        </w:rPr>
        <w:t>tabel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mengkategorikan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. Tabel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kode_kat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nm_kat</w:t>
      </w:r>
      <w:proofErr w:type="spellEnd"/>
    </w:p>
    <w:p w14:paraId="0139DF3C" w14:textId="77777777" w:rsidR="00074DDD" w:rsidRDefault="00074DDD" w:rsidP="003B47FE">
      <w:pPr>
        <w:pStyle w:val="ListParagraph"/>
        <w:rPr>
          <w:szCs w:val="24"/>
        </w:rPr>
      </w:pPr>
    </w:p>
    <w:p w14:paraId="2435B76C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Tabel 3.8</w:t>
      </w:r>
    </w:p>
    <w:p w14:paraId="3BCA6DAC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Saldo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69"/>
        <w:gridCol w:w="2518"/>
        <w:gridCol w:w="2741"/>
      </w:tblGrid>
      <w:tr w:rsidR="00074DDD" w:rsidRPr="00B912B0" w14:paraId="733787F2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FDE30BE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A00D5A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3D11E97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3752F82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6754D0" w14:textId="77777777" w:rsidR="00074DDD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7B2D79D0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1AA720F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8A970A4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Customer)</w:t>
            </w:r>
          </w:p>
        </w:tc>
      </w:tr>
      <w:tr w:rsidR="00074DDD" w:rsidRPr="00B912B0" w14:paraId="3A1AE09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07C3D2" w14:textId="77777777" w:rsidR="00074DDD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  <w:p w14:paraId="15F0113B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35D1B1E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8A341AA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4C7F20A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25CAEE" w14:textId="77777777" w:rsidR="00074DDD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  <w:p w14:paraId="28E6E567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3CFB6B3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44C41A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44153622" w14:textId="77777777" w:rsidR="00074DDD" w:rsidRDefault="00074DDD" w:rsidP="001910D8">
      <w:pPr>
        <w:pStyle w:val="ListParagraph"/>
        <w:rPr>
          <w:szCs w:val="24"/>
        </w:rPr>
      </w:pPr>
    </w:p>
    <w:p w14:paraId="7CCA9369" w14:textId="77777777" w:rsidR="00074DDD" w:rsidRDefault="00074DDD" w:rsidP="00325FC7">
      <w:pPr>
        <w:pStyle w:val="ListParagraph"/>
        <w:ind w:left="0"/>
        <w:rPr>
          <w:szCs w:val="24"/>
        </w:rPr>
      </w:pPr>
      <w:r>
        <w:rPr>
          <w:szCs w:val="24"/>
        </w:rPr>
        <w:t xml:space="preserve">Tabel 3.8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id_cust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Saldo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Customer,saldoreq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yang </w:t>
      </w:r>
      <w:proofErr w:type="spellStart"/>
      <w:r>
        <w:rPr>
          <w:szCs w:val="24"/>
        </w:rPr>
        <w:t>dibagi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3 </w:t>
      </w:r>
      <w:proofErr w:type="spellStart"/>
      <w:r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1 = pending , 2 = accepted , 3 = rejected</w:t>
      </w:r>
    </w:p>
    <w:p w14:paraId="028613EA" w14:textId="6E93ED01" w:rsidR="00074DDD" w:rsidRDefault="00074DDD" w:rsidP="001910D8">
      <w:pPr>
        <w:pStyle w:val="ListParagraph"/>
        <w:rPr>
          <w:szCs w:val="24"/>
        </w:rPr>
      </w:pPr>
    </w:p>
    <w:p w14:paraId="3BF827F7" w14:textId="77777777" w:rsidR="00063C01" w:rsidRDefault="00063C01" w:rsidP="001910D8">
      <w:pPr>
        <w:pStyle w:val="ListParagraph"/>
        <w:rPr>
          <w:szCs w:val="24"/>
        </w:rPr>
      </w:pPr>
    </w:p>
    <w:p w14:paraId="6CB6B9B8" w14:textId="77777777" w:rsidR="00074DDD" w:rsidRPr="00C330DD" w:rsidRDefault="00074DDD" w:rsidP="00504BF5">
      <w:pPr>
        <w:rPr>
          <w:b/>
          <w:sz w:val="32"/>
          <w:szCs w:val="24"/>
          <w:lang w:val="id-ID"/>
        </w:rPr>
      </w:pPr>
      <w:r w:rsidRPr="00C330DD">
        <w:rPr>
          <w:b/>
          <w:sz w:val="32"/>
          <w:szCs w:val="24"/>
          <w:lang w:val="id-ID"/>
        </w:rPr>
        <w:lastRenderedPageBreak/>
        <w:t>3.3.</w:t>
      </w:r>
      <w:r w:rsidRPr="00C330DD">
        <w:rPr>
          <w:b/>
          <w:sz w:val="32"/>
          <w:szCs w:val="24"/>
          <w:lang w:val="id-ID"/>
        </w:rPr>
        <w:tab/>
        <w:t>Desain Procedural</w:t>
      </w:r>
    </w:p>
    <w:p w14:paraId="38FFAD26" w14:textId="003772CC" w:rsidR="00074DDD" w:rsidRDefault="00074DDD" w:rsidP="00C330DD">
      <w:pPr>
        <w:rPr>
          <w:szCs w:val="24"/>
          <w:lang w:val="id-ID"/>
        </w:rPr>
      </w:pPr>
      <w:r w:rsidRPr="00E71070">
        <w:rPr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6A3B9FB3" w14:textId="77777777" w:rsidR="00063C01" w:rsidRDefault="00063C01" w:rsidP="00C330DD">
      <w:pPr>
        <w:rPr>
          <w:szCs w:val="24"/>
          <w:lang w:val="id-ID"/>
        </w:rPr>
      </w:pPr>
    </w:p>
    <w:p w14:paraId="43A26B8A" w14:textId="4489625B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3.1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Filtering </w:t>
      </w:r>
      <w:proofErr w:type="spellStart"/>
      <w:r>
        <w:rPr>
          <w:szCs w:val="24"/>
        </w:rPr>
        <w:t>barang</w:t>
      </w:r>
      <w:proofErr w:type="spellEnd"/>
    </w:p>
    <w:p w14:paraId="5D432E46" w14:textId="40581C59" w:rsidR="00FE099F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color w:val="000000"/>
          <w:sz w:val="17"/>
          <w:szCs w:val="17"/>
        </w:rPr>
        <w:t xml:space="preserve">If </w:t>
      </w:r>
      <w:proofErr w:type="spellStart"/>
      <w:proofErr w:type="gramStart"/>
      <w:r w:rsidRPr="00FE099F">
        <w:rPr>
          <w:color w:val="000000"/>
          <w:sz w:val="17"/>
          <w:szCs w:val="17"/>
        </w:rPr>
        <w:t>kategori</w:t>
      </w:r>
      <w:proofErr w:type="spellEnd"/>
      <w:r w:rsidRPr="00FE099F">
        <w:rPr>
          <w:color w:val="000000"/>
          <w:sz w:val="17"/>
          <w:szCs w:val="17"/>
        </w:rPr>
        <w:t>[</w:t>
      </w:r>
      <w:proofErr w:type="gramEnd"/>
      <w:r w:rsidRPr="00FE099F">
        <w:rPr>
          <w:color w:val="000000"/>
          <w:sz w:val="17"/>
          <w:szCs w:val="17"/>
        </w:rPr>
        <w:t xml:space="preserve">] </w:t>
      </w:r>
      <w:r w:rsidR="005A771A">
        <w:rPr>
          <w:color w:val="000000"/>
          <w:sz w:val="17"/>
          <w:szCs w:val="17"/>
        </w:rPr>
        <w:t>is equal</w:t>
      </w:r>
      <w:r w:rsidRPr="00FE099F">
        <w:rPr>
          <w:color w:val="000000"/>
          <w:sz w:val="17"/>
          <w:szCs w:val="17"/>
        </w:rPr>
        <w:t xml:space="preserve"> “all” then</w:t>
      </w:r>
    </w:p>
    <w:p w14:paraId="3DBC790A" w14:textId="5630EACC" w:rsidR="00FE099F" w:rsidRPr="00FE099F" w:rsidRDefault="00501817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>
        <w:rPr>
          <w:sz w:val="17"/>
          <w:szCs w:val="17"/>
        </w:rPr>
        <w:t xml:space="preserve">   </w:t>
      </w:r>
      <w:r w:rsidR="00FE099F" w:rsidRPr="00FE099F">
        <w:rPr>
          <w:sz w:val="17"/>
          <w:szCs w:val="17"/>
        </w:rPr>
        <w:t xml:space="preserve">Print filter </w:t>
      </w:r>
      <w:proofErr w:type="spellStart"/>
      <w:r w:rsidR="00FE099F" w:rsidRPr="00FE099F">
        <w:rPr>
          <w:sz w:val="17"/>
          <w:szCs w:val="17"/>
        </w:rPr>
        <w:t>barang</w:t>
      </w:r>
      <w:proofErr w:type="spellEnd"/>
      <w:r w:rsidR="00FE099F" w:rsidRPr="00FE099F">
        <w:rPr>
          <w:sz w:val="17"/>
          <w:szCs w:val="17"/>
        </w:rPr>
        <w:t xml:space="preserve"> </w:t>
      </w:r>
      <w:proofErr w:type="spellStart"/>
      <w:r w:rsidR="00FE099F" w:rsidRPr="00FE099F">
        <w:rPr>
          <w:sz w:val="17"/>
          <w:szCs w:val="17"/>
        </w:rPr>
        <w:t>untuk</w:t>
      </w:r>
      <w:proofErr w:type="spellEnd"/>
      <w:r w:rsidR="00FE099F" w:rsidRPr="00FE099F">
        <w:rPr>
          <w:sz w:val="17"/>
          <w:szCs w:val="17"/>
        </w:rPr>
        <w:t xml:space="preserve"> all success</w:t>
      </w:r>
    </w:p>
    <w:p w14:paraId="19FD142D" w14:textId="69CD8714" w:rsidR="00FE099F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sz w:val="17"/>
          <w:szCs w:val="17"/>
        </w:rPr>
        <w:t xml:space="preserve">Elseif </w:t>
      </w:r>
      <w:proofErr w:type="spellStart"/>
      <w:proofErr w:type="gramStart"/>
      <w:r w:rsidRPr="00FE099F">
        <w:rPr>
          <w:sz w:val="17"/>
          <w:szCs w:val="17"/>
        </w:rPr>
        <w:t>kategori</w:t>
      </w:r>
      <w:proofErr w:type="spellEnd"/>
      <w:r w:rsidRPr="00FE099F">
        <w:rPr>
          <w:sz w:val="17"/>
          <w:szCs w:val="17"/>
        </w:rPr>
        <w:t>[</w:t>
      </w:r>
      <w:proofErr w:type="gramEnd"/>
      <w:r w:rsidRPr="00FE099F">
        <w:rPr>
          <w:sz w:val="17"/>
          <w:szCs w:val="17"/>
        </w:rPr>
        <w:t xml:space="preserve">] </w:t>
      </w:r>
      <w:r w:rsidR="005A771A">
        <w:rPr>
          <w:sz w:val="17"/>
          <w:szCs w:val="17"/>
        </w:rPr>
        <w:t>is not equal</w:t>
      </w:r>
      <w:r w:rsidRPr="00FE099F">
        <w:rPr>
          <w:sz w:val="17"/>
          <w:szCs w:val="17"/>
        </w:rPr>
        <w:t xml:space="preserve"> “all”</w:t>
      </w:r>
    </w:p>
    <w:p w14:paraId="6894A57F" w14:textId="1AE6DC8E" w:rsidR="00FE099F" w:rsidRPr="00FE099F" w:rsidRDefault="00501817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>
        <w:rPr>
          <w:sz w:val="17"/>
          <w:szCs w:val="17"/>
        </w:rPr>
        <w:t xml:space="preserve">   </w:t>
      </w:r>
      <w:r w:rsidR="00FE099F" w:rsidRPr="00FE099F">
        <w:rPr>
          <w:sz w:val="17"/>
          <w:szCs w:val="17"/>
        </w:rPr>
        <w:t xml:space="preserve">Print filter </w:t>
      </w:r>
      <w:proofErr w:type="spellStart"/>
      <w:r w:rsidR="00FE099F" w:rsidRPr="00FE099F">
        <w:rPr>
          <w:sz w:val="17"/>
          <w:szCs w:val="17"/>
        </w:rPr>
        <w:t>barang</w:t>
      </w:r>
      <w:proofErr w:type="spellEnd"/>
      <w:r w:rsidR="00FE099F" w:rsidRPr="00FE099F">
        <w:rPr>
          <w:sz w:val="17"/>
          <w:szCs w:val="17"/>
        </w:rPr>
        <w:t xml:space="preserve"> </w:t>
      </w:r>
      <w:proofErr w:type="spellStart"/>
      <w:proofErr w:type="gramStart"/>
      <w:r w:rsidR="00FE099F" w:rsidRPr="00FE099F">
        <w:rPr>
          <w:sz w:val="17"/>
          <w:szCs w:val="17"/>
        </w:rPr>
        <w:t>untuk</w:t>
      </w:r>
      <w:proofErr w:type="spellEnd"/>
      <w:r w:rsidR="00FE099F">
        <w:rPr>
          <w:sz w:val="17"/>
          <w:szCs w:val="17"/>
        </w:rPr>
        <w:t xml:space="preserve"> </w:t>
      </w:r>
      <w:r w:rsidR="00FE099F" w:rsidRPr="00FE099F">
        <w:rPr>
          <w:sz w:val="17"/>
          <w:szCs w:val="17"/>
        </w:rPr>
        <w:t xml:space="preserve"> </w:t>
      </w:r>
      <w:proofErr w:type="spellStart"/>
      <w:r w:rsidR="00FE099F" w:rsidRPr="00FE099F">
        <w:rPr>
          <w:sz w:val="17"/>
          <w:szCs w:val="17"/>
        </w:rPr>
        <w:t>kategori</w:t>
      </w:r>
      <w:proofErr w:type="spellEnd"/>
      <w:proofErr w:type="gramEnd"/>
      <w:r w:rsidR="00FE099F" w:rsidRPr="00FE099F">
        <w:rPr>
          <w:sz w:val="17"/>
          <w:szCs w:val="17"/>
        </w:rPr>
        <w:t>[] success</w:t>
      </w:r>
    </w:p>
    <w:p w14:paraId="30F739FF" w14:textId="151396FF" w:rsidR="00063C01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sz w:val="17"/>
          <w:szCs w:val="17"/>
        </w:rPr>
        <w:t>End if</w:t>
      </w:r>
    </w:p>
    <w:p w14:paraId="460C715E" w14:textId="6CE0066C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3,2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Login</w:t>
      </w:r>
    </w:p>
    <w:p w14:paraId="3B2D1184" w14:textId="2253330A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If email is not Null and password is not null then</w:t>
      </w:r>
    </w:p>
    <w:p w14:paraId="6685CE11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If email is equal admin and password is equal admin then</w:t>
      </w:r>
    </w:p>
    <w:p w14:paraId="4B8FC098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   Print login </w:t>
      </w:r>
      <w:proofErr w:type="spellStart"/>
      <w:r w:rsidRPr="00501817">
        <w:rPr>
          <w:color w:val="000000"/>
          <w:sz w:val="17"/>
          <w:szCs w:val="17"/>
        </w:rPr>
        <w:t>sebagai</w:t>
      </w:r>
      <w:proofErr w:type="spellEnd"/>
      <w:r w:rsidRPr="00501817">
        <w:rPr>
          <w:color w:val="000000"/>
          <w:sz w:val="17"/>
          <w:szCs w:val="17"/>
        </w:rPr>
        <w:t xml:space="preserve"> admin</w:t>
      </w:r>
    </w:p>
    <w:p w14:paraId="16695F31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Elseif email is equal user and password is </w:t>
      </w:r>
      <w:proofErr w:type="spellStart"/>
      <w:r w:rsidRPr="00501817">
        <w:rPr>
          <w:color w:val="000000"/>
          <w:sz w:val="17"/>
          <w:szCs w:val="17"/>
        </w:rPr>
        <w:t>equald</w:t>
      </w:r>
      <w:proofErr w:type="spellEnd"/>
      <w:r w:rsidRPr="00501817">
        <w:rPr>
          <w:color w:val="000000"/>
          <w:sz w:val="17"/>
          <w:szCs w:val="17"/>
        </w:rPr>
        <w:t xml:space="preserve"> user then</w:t>
      </w:r>
    </w:p>
    <w:p w14:paraId="05CDC2F0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   Print login </w:t>
      </w:r>
      <w:proofErr w:type="spellStart"/>
      <w:r w:rsidRPr="00501817">
        <w:rPr>
          <w:color w:val="000000"/>
          <w:sz w:val="17"/>
          <w:szCs w:val="17"/>
        </w:rPr>
        <w:t>sebagai</w:t>
      </w:r>
      <w:proofErr w:type="spellEnd"/>
      <w:r w:rsidRPr="00501817">
        <w:rPr>
          <w:color w:val="000000"/>
          <w:sz w:val="17"/>
          <w:szCs w:val="17"/>
        </w:rPr>
        <w:t xml:space="preserve"> User</w:t>
      </w:r>
    </w:p>
    <w:p w14:paraId="7C95A1FA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End if</w:t>
      </w:r>
    </w:p>
    <w:p w14:paraId="22193BD2" w14:textId="4DDE3617" w:rsidR="00501817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Else then</w:t>
      </w:r>
    </w:p>
    <w:p w14:paraId="4541525C" w14:textId="77777777" w:rsidR="00501817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Print “data fill blank”</w:t>
      </w:r>
    </w:p>
    <w:p w14:paraId="5DD175AA" w14:textId="2C05E648" w:rsidR="005A771A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End if</w:t>
      </w:r>
      <w:r w:rsidR="005A771A" w:rsidRPr="00501817">
        <w:rPr>
          <w:color w:val="000000"/>
          <w:sz w:val="17"/>
          <w:szCs w:val="17"/>
        </w:rPr>
        <w:t xml:space="preserve"> </w:t>
      </w:r>
    </w:p>
    <w:p w14:paraId="6963435C" w14:textId="77777777" w:rsidR="005A771A" w:rsidRDefault="005A771A" w:rsidP="00504BF5">
      <w:pPr>
        <w:rPr>
          <w:szCs w:val="24"/>
        </w:rPr>
      </w:pPr>
    </w:p>
    <w:p w14:paraId="6665ED7A" w14:textId="0D1393CB" w:rsidR="00074DDD" w:rsidRDefault="00074DDD" w:rsidP="00325FC7">
      <w:pPr>
        <w:ind w:firstLine="0"/>
        <w:rPr>
          <w:szCs w:val="24"/>
        </w:rPr>
      </w:pPr>
    </w:p>
    <w:p w14:paraId="6F54425A" w14:textId="5C15EF97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3.3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r w:rsidR="00501817">
        <w:rPr>
          <w:szCs w:val="24"/>
        </w:rPr>
        <w:t>Register</w:t>
      </w:r>
    </w:p>
    <w:p w14:paraId="0909E20E" w14:textId="060B8453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color w:val="000000"/>
          <w:sz w:val="17"/>
          <w:szCs w:val="17"/>
        </w:rPr>
        <w:t>If email is not null and username is not null and pass is not null then</w:t>
      </w:r>
    </w:p>
    <w:p w14:paraId="4E67FAC0" w14:textId="336B8CA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If pass is equal </w:t>
      </w:r>
      <w:proofErr w:type="spellStart"/>
      <w:r w:rsidRPr="00AA782C">
        <w:rPr>
          <w:sz w:val="17"/>
          <w:szCs w:val="17"/>
        </w:rPr>
        <w:t>passConfirm</w:t>
      </w:r>
      <w:proofErr w:type="spellEnd"/>
      <w:r w:rsidRPr="00AA782C">
        <w:rPr>
          <w:sz w:val="17"/>
          <w:szCs w:val="17"/>
        </w:rPr>
        <w:t xml:space="preserve"> then</w:t>
      </w:r>
    </w:p>
    <w:p w14:paraId="5306E658" w14:textId="75AAAED4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   Print Register </w:t>
      </w:r>
      <w:proofErr w:type="spellStart"/>
      <w:r w:rsidRPr="00AA782C">
        <w:rPr>
          <w:sz w:val="17"/>
          <w:szCs w:val="17"/>
        </w:rPr>
        <w:t>Berhasil</w:t>
      </w:r>
      <w:proofErr w:type="spellEnd"/>
    </w:p>
    <w:p w14:paraId="4011C3C9" w14:textId="26ECE72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Else then</w:t>
      </w:r>
    </w:p>
    <w:p w14:paraId="696C573F" w14:textId="3F560BE4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   Print Password not match with Confirm Password</w:t>
      </w:r>
    </w:p>
    <w:p w14:paraId="6313047D" w14:textId="5D92CD83" w:rsidR="00AA782C" w:rsidRPr="00AA782C" w:rsidRDefault="00AA782C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End if</w:t>
      </w:r>
    </w:p>
    <w:p w14:paraId="36233770" w14:textId="3521DA7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Else then</w:t>
      </w:r>
    </w:p>
    <w:p w14:paraId="6EC6BB01" w14:textId="1273C12E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Print data is fill blank</w:t>
      </w:r>
    </w:p>
    <w:p w14:paraId="0E825928" w14:textId="50D7303B" w:rsidR="00074DDD" w:rsidRPr="00AA782C" w:rsidRDefault="00AA782C" w:rsidP="00AA782C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End if</w:t>
      </w:r>
    </w:p>
    <w:p w14:paraId="50E594A3" w14:textId="77777777" w:rsidR="00AA782C" w:rsidRDefault="00AA782C" w:rsidP="00504BF5">
      <w:pPr>
        <w:rPr>
          <w:szCs w:val="24"/>
        </w:rPr>
      </w:pPr>
    </w:p>
    <w:p w14:paraId="6F1BE495" w14:textId="77777777" w:rsidR="00AA782C" w:rsidRDefault="00AA782C" w:rsidP="00504BF5">
      <w:pPr>
        <w:rPr>
          <w:szCs w:val="24"/>
        </w:rPr>
      </w:pPr>
    </w:p>
    <w:p w14:paraId="23DAEB10" w14:textId="77777777" w:rsidR="00AA782C" w:rsidRDefault="00AA782C" w:rsidP="00504BF5">
      <w:pPr>
        <w:rPr>
          <w:szCs w:val="24"/>
        </w:rPr>
      </w:pPr>
    </w:p>
    <w:p w14:paraId="497D571D" w14:textId="77777777" w:rsidR="00AA782C" w:rsidRDefault="00AA782C" w:rsidP="00504BF5">
      <w:pPr>
        <w:rPr>
          <w:szCs w:val="24"/>
        </w:rPr>
      </w:pPr>
    </w:p>
    <w:p w14:paraId="244243D9" w14:textId="77777777" w:rsidR="00AA782C" w:rsidRDefault="00AA782C" w:rsidP="00504BF5">
      <w:pPr>
        <w:rPr>
          <w:szCs w:val="24"/>
        </w:rPr>
      </w:pPr>
    </w:p>
    <w:p w14:paraId="39A2FAB8" w14:textId="4AF3E26C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lastRenderedPageBreak/>
        <w:t>Algoritma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CRUD</w:t>
      </w:r>
    </w:p>
    <w:p w14:paraId="09421FEE" w14:textId="6146BE62" w:rsidR="00924D0E" w:rsidRDefault="00924D0E" w:rsidP="00924D0E">
      <w:pPr>
        <w:jc w:val="center"/>
        <w:rPr>
          <w:szCs w:val="24"/>
        </w:rPr>
      </w:pPr>
      <w:r>
        <w:rPr>
          <w:szCs w:val="24"/>
        </w:rPr>
        <w:t>Insert</w:t>
      </w:r>
    </w:p>
    <w:p w14:paraId="2DF688F5" w14:textId="77777777" w:rsidR="00D66083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>
        <w:rPr>
          <w:sz w:val="17"/>
          <w:szCs w:val="17"/>
        </w:rPr>
        <w:t>query = “”;</w:t>
      </w:r>
    </w:p>
    <w:p w14:paraId="65F0F29F" w14:textId="77777777" w:rsidR="00D66083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6798B2DF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 w:rsidRPr="00924D0E">
        <w:rPr>
          <w:color w:val="000000"/>
          <w:sz w:val="17"/>
          <w:szCs w:val="17"/>
        </w:rPr>
        <w:t xml:space="preserve">     Call </w:t>
      </w:r>
      <w:proofErr w:type="spellStart"/>
      <w:proofErr w:type="gramStart"/>
      <w:r w:rsidRPr="00924D0E">
        <w:rPr>
          <w:color w:val="000000"/>
          <w:sz w:val="17"/>
          <w:szCs w:val="17"/>
        </w:rPr>
        <w:t>getKodekat</w:t>
      </w:r>
      <w:proofErr w:type="spellEnd"/>
      <w:r w:rsidRPr="00924D0E">
        <w:rPr>
          <w:color w:val="000000"/>
          <w:sz w:val="17"/>
          <w:szCs w:val="17"/>
        </w:rPr>
        <w:t>(</w:t>
      </w:r>
      <w:proofErr w:type="gramEnd"/>
      <w:r w:rsidRPr="00924D0E">
        <w:rPr>
          <w:color w:val="000000"/>
          <w:sz w:val="17"/>
          <w:szCs w:val="17"/>
        </w:rPr>
        <w:t>)</w:t>
      </w:r>
    </w:p>
    <w:p w14:paraId="6813118A" w14:textId="77777777" w:rsidR="00D66083" w:rsidRPr="007C78BD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 w:rsidRPr="00924D0E">
        <w:rPr>
          <w:color w:val="000000"/>
          <w:sz w:val="17"/>
          <w:szCs w:val="17"/>
        </w:rPr>
        <w:t xml:space="preserve">     Call </w:t>
      </w:r>
      <w:proofErr w:type="spellStart"/>
      <w:proofErr w:type="gramStart"/>
      <w:r w:rsidRPr="00924D0E">
        <w:rPr>
          <w:color w:val="000000"/>
          <w:sz w:val="17"/>
          <w:szCs w:val="17"/>
        </w:rPr>
        <w:t>getKodemerk</w:t>
      </w:r>
      <w:proofErr w:type="spellEnd"/>
      <w:r w:rsidRPr="00924D0E">
        <w:rPr>
          <w:color w:val="000000"/>
          <w:sz w:val="17"/>
          <w:szCs w:val="17"/>
        </w:rPr>
        <w:t>(</w:t>
      </w:r>
      <w:proofErr w:type="gramEnd"/>
      <w:r w:rsidRPr="00924D0E">
        <w:rPr>
          <w:color w:val="000000"/>
          <w:sz w:val="17"/>
          <w:szCs w:val="17"/>
        </w:rPr>
        <w:t>)</w:t>
      </w:r>
    </w:p>
    <w:p w14:paraId="3E94D6FD" w14:textId="27FF2BF9" w:rsidR="00D66083" w:rsidRPr="00AB53DB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>
        <w:rPr>
          <w:color w:val="000000"/>
          <w:sz w:val="17"/>
          <w:szCs w:val="17"/>
        </w:rPr>
        <w:t xml:space="preserve">     Query = “</w:t>
      </w:r>
      <w:r w:rsidRPr="00D66083">
        <w:rPr>
          <w:color w:val="000000"/>
          <w:sz w:val="17"/>
          <w:szCs w:val="17"/>
        </w:rPr>
        <w:t xml:space="preserve">insert into </w:t>
      </w:r>
      <w:proofErr w:type="gramStart"/>
      <w:r w:rsidRPr="00D66083">
        <w:rPr>
          <w:color w:val="000000"/>
          <w:sz w:val="17"/>
          <w:szCs w:val="17"/>
        </w:rPr>
        <w:t>BARANG(</w:t>
      </w:r>
      <w:proofErr w:type="gramEnd"/>
      <w:r w:rsidRPr="00D66083">
        <w:rPr>
          <w:color w:val="000000"/>
          <w:sz w:val="17"/>
          <w:szCs w:val="17"/>
        </w:rPr>
        <w:t>NAMA_BARANG, MERK, KATEGORI,STOK,HARGA)</w:t>
      </w:r>
      <w:r w:rsidR="00002156">
        <w:rPr>
          <w:color w:val="000000"/>
          <w:sz w:val="17"/>
          <w:szCs w:val="17"/>
        </w:rPr>
        <w:t>”+“</w:t>
      </w:r>
      <w:r w:rsidRPr="00D66083">
        <w:rPr>
          <w:color w:val="000000"/>
          <w:sz w:val="17"/>
          <w:szCs w:val="17"/>
        </w:rPr>
        <w:t>values('{</w:t>
      </w:r>
      <w:r>
        <w:rPr>
          <w:color w:val="000000"/>
          <w:sz w:val="17"/>
          <w:szCs w:val="17"/>
        </w:rPr>
        <w:t>nm_barang</w:t>
      </w:r>
      <w:r w:rsidRPr="00D66083">
        <w:rPr>
          <w:color w:val="000000"/>
          <w:sz w:val="17"/>
          <w:szCs w:val="17"/>
        </w:rPr>
        <w:t>}','{kodemerk}','{kodekat}',{</w:t>
      </w:r>
      <w:r>
        <w:rPr>
          <w:color w:val="000000"/>
          <w:sz w:val="17"/>
          <w:szCs w:val="17"/>
        </w:rPr>
        <w:t>stock</w:t>
      </w:r>
      <w:r w:rsidRPr="00D66083">
        <w:rPr>
          <w:color w:val="000000"/>
          <w:sz w:val="17"/>
          <w:szCs w:val="17"/>
        </w:rPr>
        <w:t>},{</w:t>
      </w:r>
      <w:r>
        <w:rPr>
          <w:color w:val="000000"/>
          <w:sz w:val="17"/>
          <w:szCs w:val="17"/>
        </w:rPr>
        <w:t>harga</w:t>
      </w:r>
      <w:r w:rsidRPr="00D66083">
        <w:rPr>
          <w:color w:val="000000"/>
          <w:sz w:val="17"/>
          <w:szCs w:val="17"/>
        </w:rPr>
        <w:t>})</w:t>
      </w:r>
      <w:r>
        <w:rPr>
          <w:color w:val="000000"/>
          <w:sz w:val="17"/>
          <w:szCs w:val="17"/>
        </w:rPr>
        <w:t>”</w:t>
      </w:r>
    </w:p>
    <w:p w14:paraId="6F088B6A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</w:t>
      </w:r>
      <w:r>
        <w:rPr>
          <w:sz w:val="17"/>
          <w:szCs w:val="17"/>
        </w:rPr>
        <w:t>Update</w:t>
      </w:r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35D943BD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6B088898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416D0E61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p w14:paraId="665944BA" w14:textId="77777777" w:rsidR="00AA233E" w:rsidRDefault="00AA233E" w:rsidP="00504BF5">
      <w:pPr>
        <w:rPr>
          <w:szCs w:val="24"/>
        </w:rPr>
      </w:pPr>
    </w:p>
    <w:p w14:paraId="10E47825" w14:textId="632FA7CA" w:rsidR="00924D0E" w:rsidRDefault="00924D0E" w:rsidP="00924D0E">
      <w:pPr>
        <w:jc w:val="center"/>
        <w:rPr>
          <w:szCs w:val="24"/>
        </w:rPr>
      </w:pPr>
      <w:r>
        <w:rPr>
          <w:szCs w:val="24"/>
        </w:rPr>
        <w:t>Delete</w:t>
      </w:r>
    </w:p>
    <w:p w14:paraId="35ADB55B" w14:textId="30CCED66" w:rsidR="00D66083" w:rsidRDefault="00D66083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bookmarkStart w:id="2" w:name="_Hlk91508437"/>
      <w:r>
        <w:rPr>
          <w:sz w:val="17"/>
          <w:szCs w:val="17"/>
        </w:rPr>
        <w:t>Query = “”</w:t>
      </w:r>
    </w:p>
    <w:p w14:paraId="21B7C7D9" w14:textId="18852359" w:rsid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662CE951" w14:textId="1C1CD0DB" w:rsidR="00D66083" w:rsidRPr="00924D0E" w:rsidRDefault="00D66083" w:rsidP="00D66083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53904376"/>
        <w:rPr>
          <w:sz w:val="17"/>
          <w:szCs w:val="17"/>
        </w:rPr>
      </w:pPr>
      <w:r>
        <w:rPr>
          <w:sz w:val="17"/>
          <w:szCs w:val="17"/>
        </w:rPr>
        <w:t xml:space="preserve">     Query = “</w:t>
      </w:r>
      <w:r w:rsidRPr="00D66083">
        <w:rPr>
          <w:sz w:val="17"/>
          <w:szCs w:val="17"/>
        </w:rPr>
        <w:t xml:space="preserve">delete from </w:t>
      </w:r>
      <w:proofErr w:type="spellStart"/>
      <w:r w:rsidRPr="00D66083">
        <w:rPr>
          <w:sz w:val="17"/>
          <w:szCs w:val="17"/>
        </w:rPr>
        <w:t>barang</w:t>
      </w:r>
      <w:proofErr w:type="spellEnd"/>
      <w:r w:rsidRPr="00D66083">
        <w:rPr>
          <w:sz w:val="17"/>
          <w:szCs w:val="17"/>
        </w:rPr>
        <w:t xml:space="preserve"> where ID = {index+1}</w:t>
      </w:r>
      <w:r>
        <w:rPr>
          <w:sz w:val="17"/>
          <w:szCs w:val="17"/>
        </w:rPr>
        <w:t>”</w:t>
      </w:r>
    </w:p>
    <w:p w14:paraId="227A8F39" w14:textId="07B3D270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Delete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52D54ACF" w14:textId="77777777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5BA3BD84" w14:textId="77777777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60F11D66" w14:textId="6FF3EEB4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bookmarkEnd w:id="2"/>
    <w:p w14:paraId="6AC0B3EB" w14:textId="10757819" w:rsidR="00AB53DB" w:rsidRPr="00AB53DB" w:rsidRDefault="00924D0E" w:rsidP="00AB53DB">
      <w:pPr>
        <w:jc w:val="center"/>
        <w:rPr>
          <w:szCs w:val="24"/>
        </w:rPr>
      </w:pPr>
      <w:r>
        <w:rPr>
          <w:szCs w:val="24"/>
        </w:rPr>
        <w:t>Update</w:t>
      </w:r>
      <w:r w:rsidR="00AB53DB">
        <w:rPr>
          <w:rFonts w:ascii="Consolas" w:hAnsi="Consolas"/>
          <w:color w:val="000000"/>
          <w:sz w:val="17"/>
          <w:szCs w:val="17"/>
        </w:rPr>
        <w:t> </w:t>
      </w:r>
    </w:p>
    <w:p w14:paraId="6CEFEC49" w14:textId="7ED3EBC3" w:rsidR="007C78BD" w:rsidRDefault="007C78BD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>
        <w:rPr>
          <w:sz w:val="17"/>
          <w:szCs w:val="17"/>
        </w:rPr>
        <w:t>query = “”;</w:t>
      </w:r>
    </w:p>
    <w:p w14:paraId="7FAF345C" w14:textId="09BE848E" w:rsidR="00AB53DB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18E6708A" w14:textId="605B3C84" w:rsidR="007C78BD" w:rsidRPr="00AB53DB" w:rsidRDefault="007C78BD" w:rsidP="007C78BD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>
        <w:rPr>
          <w:color w:val="000000"/>
          <w:sz w:val="17"/>
          <w:szCs w:val="17"/>
        </w:rPr>
        <w:t xml:space="preserve">     Query = </w:t>
      </w:r>
      <w:r w:rsidR="00D66083">
        <w:rPr>
          <w:color w:val="000000"/>
          <w:sz w:val="17"/>
          <w:szCs w:val="17"/>
        </w:rPr>
        <w:t>“</w:t>
      </w:r>
      <w:r w:rsidR="00D66083" w:rsidRPr="00D66083">
        <w:rPr>
          <w:color w:val="000000"/>
          <w:sz w:val="17"/>
          <w:szCs w:val="17"/>
        </w:rPr>
        <w:t xml:space="preserve">Update Barang SET NAMA_BARANG = </w:t>
      </w:r>
      <w:proofErr w:type="gramStart"/>
      <w:r w:rsidR="00D66083" w:rsidRPr="00D66083">
        <w:rPr>
          <w:color w:val="000000"/>
          <w:sz w:val="17"/>
          <w:szCs w:val="17"/>
        </w:rPr>
        <w:t xml:space="preserve">'{ </w:t>
      </w:r>
      <w:proofErr w:type="spellStart"/>
      <w:r w:rsidR="00D66083">
        <w:rPr>
          <w:color w:val="000000"/>
          <w:sz w:val="17"/>
          <w:szCs w:val="17"/>
        </w:rPr>
        <w:t>nm</w:t>
      </w:r>
      <w:proofErr w:type="gramEnd"/>
      <w:r w:rsidR="00D66083">
        <w:rPr>
          <w:color w:val="000000"/>
          <w:sz w:val="17"/>
          <w:szCs w:val="17"/>
        </w:rPr>
        <w:t>_barang</w:t>
      </w:r>
      <w:proofErr w:type="spellEnd"/>
      <w:r w:rsidR="00D66083" w:rsidRPr="00D66083">
        <w:rPr>
          <w:color w:val="000000"/>
          <w:sz w:val="17"/>
          <w:szCs w:val="17"/>
        </w:rPr>
        <w:t xml:space="preserve"> }',MERK = '{ </w:t>
      </w:r>
      <w:proofErr w:type="spellStart"/>
      <w:r w:rsidR="00D66083" w:rsidRPr="00D66083">
        <w:rPr>
          <w:color w:val="000000"/>
          <w:sz w:val="17"/>
          <w:szCs w:val="17"/>
        </w:rPr>
        <w:t>kodemerk</w:t>
      </w:r>
      <w:proofErr w:type="spellEnd"/>
      <w:r w:rsidR="00D66083" w:rsidRPr="00D66083">
        <w:rPr>
          <w:color w:val="000000"/>
          <w:sz w:val="17"/>
          <w:szCs w:val="17"/>
        </w:rPr>
        <w:t xml:space="preserve"> }',</w:t>
      </w:r>
      <w:proofErr w:type="spellStart"/>
      <w:r w:rsidR="00D66083" w:rsidRPr="00D66083">
        <w:rPr>
          <w:color w:val="000000"/>
          <w:sz w:val="17"/>
          <w:szCs w:val="17"/>
        </w:rPr>
        <w:t>kategori</w:t>
      </w:r>
      <w:proofErr w:type="spellEnd"/>
      <w:r w:rsidR="00D66083" w:rsidRPr="00D66083">
        <w:rPr>
          <w:color w:val="000000"/>
          <w:sz w:val="17"/>
          <w:szCs w:val="17"/>
        </w:rPr>
        <w:t xml:space="preserve"> = '{ </w:t>
      </w:r>
      <w:proofErr w:type="spellStart"/>
      <w:r w:rsidR="00D66083" w:rsidRPr="00D66083">
        <w:rPr>
          <w:color w:val="000000"/>
          <w:sz w:val="17"/>
          <w:szCs w:val="17"/>
        </w:rPr>
        <w:t>kodekat</w:t>
      </w:r>
      <w:proofErr w:type="spellEnd"/>
      <w:r w:rsidR="00D66083" w:rsidRPr="00D66083">
        <w:rPr>
          <w:color w:val="000000"/>
          <w:sz w:val="17"/>
          <w:szCs w:val="17"/>
        </w:rPr>
        <w:t xml:space="preserve"> }',STOK = {</w:t>
      </w:r>
      <w:r w:rsidR="00D66083">
        <w:rPr>
          <w:color w:val="000000"/>
          <w:sz w:val="17"/>
          <w:szCs w:val="17"/>
        </w:rPr>
        <w:t>stock</w:t>
      </w:r>
      <w:r w:rsidR="00D66083" w:rsidRPr="00D66083">
        <w:rPr>
          <w:color w:val="000000"/>
          <w:sz w:val="17"/>
          <w:szCs w:val="17"/>
        </w:rPr>
        <w:t>},HARGA = {</w:t>
      </w:r>
      <w:proofErr w:type="spellStart"/>
      <w:r w:rsidR="00D66083">
        <w:rPr>
          <w:color w:val="000000"/>
          <w:sz w:val="17"/>
          <w:szCs w:val="17"/>
        </w:rPr>
        <w:t>harga</w:t>
      </w:r>
      <w:proofErr w:type="spellEnd"/>
      <w:r w:rsidR="00D66083" w:rsidRPr="00D66083">
        <w:rPr>
          <w:color w:val="000000"/>
          <w:sz w:val="17"/>
          <w:szCs w:val="17"/>
        </w:rPr>
        <w:t>} Where id = " + (index+1)</w:t>
      </w:r>
      <w:r w:rsidR="00D66083">
        <w:rPr>
          <w:color w:val="000000"/>
          <w:sz w:val="17"/>
          <w:szCs w:val="17"/>
        </w:rPr>
        <w:t>”</w:t>
      </w:r>
    </w:p>
    <w:p w14:paraId="7F789E7C" w14:textId="258BA49D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</w:t>
      </w:r>
      <w:r>
        <w:rPr>
          <w:sz w:val="17"/>
          <w:szCs w:val="17"/>
        </w:rPr>
        <w:t>Update</w:t>
      </w:r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5164FEFF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2A975188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0A1FA088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p w14:paraId="34AD83B9" w14:textId="4D163F7B" w:rsidR="00AB53DB" w:rsidRPr="00924D0E" w:rsidRDefault="00AB53DB" w:rsidP="00924D0E">
      <w:pPr>
        <w:tabs>
          <w:tab w:val="left" w:pos="2563"/>
        </w:tabs>
        <w:rPr>
          <w:lang w:val="id-ID"/>
        </w:rPr>
        <w:sectPr w:rsidR="00AB53DB" w:rsidRPr="00924D0E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252F3E1D" w14:textId="77777777" w:rsidR="00074DDD" w:rsidRDefault="00074DDD" w:rsidP="00504BF5">
      <w:pPr>
        <w:rPr>
          <w:szCs w:val="24"/>
        </w:rPr>
      </w:pPr>
    </w:p>
    <w:p w14:paraId="4DAAA5D6" w14:textId="7F97F6E4" w:rsidR="00074DDD" w:rsidRDefault="00074DDD" w:rsidP="00325FC7">
      <w:pPr>
        <w:ind w:firstLine="0"/>
        <w:rPr>
          <w:szCs w:val="24"/>
        </w:rPr>
      </w:pPr>
    </w:p>
    <w:p w14:paraId="26A8F2B0" w14:textId="77777777" w:rsidR="00074DDD" w:rsidRDefault="00074DDD" w:rsidP="00504BF5">
      <w:pPr>
        <w:rPr>
          <w:szCs w:val="24"/>
        </w:rPr>
      </w:pPr>
    </w:p>
    <w:p w14:paraId="3A730BA6" w14:textId="77777777" w:rsidR="00074DDD" w:rsidRDefault="00074DDD" w:rsidP="00504BF5">
      <w:pPr>
        <w:rPr>
          <w:szCs w:val="24"/>
        </w:rPr>
      </w:pPr>
    </w:p>
    <w:p w14:paraId="6A92C49B" w14:textId="77777777" w:rsidR="00074DDD" w:rsidRDefault="00074DDD" w:rsidP="00504BF5">
      <w:pPr>
        <w:rPr>
          <w:szCs w:val="24"/>
        </w:rPr>
      </w:pPr>
    </w:p>
    <w:p w14:paraId="1B8D5E54" w14:textId="77777777" w:rsidR="00074DDD" w:rsidRDefault="00074DDD" w:rsidP="00504BF5">
      <w:pPr>
        <w:rPr>
          <w:szCs w:val="24"/>
        </w:rPr>
      </w:pPr>
    </w:p>
    <w:p w14:paraId="19688533" w14:textId="77777777" w:rsidR="00074DDD" w:rsidRDefault="00074DDD" w:rsidP="00504BF5">
      <w:pPr>
        <w:rPr>
          <w:szCs w:val="24"/>
        </w:rPr>
      </w:pPr>
    </w:p>
    <w:p w14:paraId="27CC463F" w14:textId="1356EBD9" w:rsidR="00903E79" w:rsidRDefault="00903E79" w:rsidP="00074DDD">
      <w:pPr>
        <w:ind w:firstLine="0"/>
        <w:sectPr w:rsidR="00903E79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088FCE6E" w14:textId="0C2CEB74" w:rsidR="007032AD" w:rsidRDefault="007032AD" w:rsidP="00074DDD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7E773" w14:textId="77777777" w:rsidR="003C76CE" w:rsidRDefault="003C76CE" w:rsidP="00A1571D">
      <w:pPr>
        <w:spacing w:line="240" w:lineRule="auto"/>
      </w:pPr>
      <w:r>
        <w:separator/>
      </w:r>
    </w:p>
  </w:endnote>
  <w:endnote w:type="continuationSeparator" w:id="0">
    <w:p w14:paraId="50B33257" w14:textId="77777777" w:rsidR="003C76CE" w:rsidRDefault="003C76CE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C240" w14:textId="4D5E9482" w:rsidR="00A1571D" w:rsidRPr="00707BFB" w:rsidRDefault="00EA49AD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5FC7"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84F7" w14:textId="77777777" w:rsidR="00204CC0" w:rsidRDefault="00204CC0">
    <w:pPr>
      <w:pStyle w:val="Footer"/>
      <w:jc w:val="center"/>
    </w:pPr>
  </w:p>
  <w:p w14:paraId="212FE893" w14:textId="77777777" w:rsidR="00204CC0" w:rsidRDefault="00204C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0B95" w14:textId="77777777" w:rsidR="00B2716E" w:rsidRDefault="00B2716E">
    <w:pPr>
      <w:pStyle w:val="Footer"/>
      <w:jc w:val="center"/>
    </w:pPr>
  </w:p>
  <w:p w14:paraId="17A81C30" w14:textId="77777777" w:rsidR="00B2716E" w:rsidRDefault="00B2716E" w:rsidP="00AB2806">
    <w:pPr>
      <w:pStyle w:val="Footer"/>
      <w:tabs>
        <w:tab w:val="clear" w:pos="4680"/>
        <w:tab w:val="clear" w:pos="9360"/>
      </w:tabs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4C15" w14:textId="4D393DF7" w:rsidR="00676FA6" w:rsidRDefault="00EA49AD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5FC7">
      <w:rPr>
        <w:noProof/>
      </w:rPr>
      <w:t>29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105C1" w14:textId="77777777" w:rsidR="003C76CE" w:rsidRDefault="003C76CE" w:rsidP="00A1571D">
      <w:pPr>
        <w:spacing w:line="240" w:lineRule="auto"/>
      </w:pPr>
      <w:r>
        <w:separator/>
      </w:r>
    </w:p>
  </w:footnote>
  <w:footnote w:type="continuationSeparator" w:id="0">
    <w:p w14:paraId="7424C262" w14:textId="77777777" w:rsidR="003C76CE" w:rsidRDefault="003C76CE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23ED" w14:textId="77777777" w:rsidR="00FF5592" w:rsidRDefault="00FF5592">
    <w:pPr>
      <w:pStyle w:val="Header"/>
      <w:jc w:val="right"/>
    </w:pPr>
  </w:p>
  <w:p w14:paraId="65351708" w14:textId="77777777" w:rsidR="00204CC0" w:rsidRDefault="00204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D9EAF" w14:textId="524A7895" w:rsidR="00FF5592" w:rsidRDefault="00EA49AD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5FC7">
      <w:rPr>
        <w:noProof/>
      </w:rPr>
      <w:t>28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881027"/>
    <w:multiLevelType w:val="multilevel"/>
    <w:tmpl w:val="C368F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50246E"/>
    <w:multiLevelType w:val="multilevel"/>
    <w:tmpl w:val="71DE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00653B"/>
    <w:multiLevelType w:val="multilevel"/>
    <w:tmpl w:val="97623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EA05198"/>
    <w:multiLevelType w:val="hybridMultilevel"/>
    <w:tmpl w:val="CA709EDA"/>
    <w:lvl w:ilvl="0" w:tplc="46AC8F8E">
      <w:start w:val="1"/>
      <w:numFmt w:val="decimal"/>
      <w:lvlText w:val="%1.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0F974103"/>
    <w:multiLevelType w:val="hybridMultilevel"/>
    <w:tmpl w:val="8A54356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5AE6664"/>
    <w:multiLevelType w:val="hybridMultilevel"/>
    <w:tmpl w:val="44A6E7CE"/>
    <w:lvl w:ilvl="0" w:tplc="BE2E5F80">
      <w:start w:val="1"/>
      <w:numFmt w:val="decimal"/>
      <w:lvlText w:val="%1.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201B6FAE"/>
    <w:multiLevelType w:val="multilevel"/>
    <w:tmpl w:val="77EC1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0D16B7"/>
    <w:multiLevelType w:val="hybridMultilevel"/>
    <w:tmpl w:val="5C34A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493C56"/>
    <w:multiLevelType w:val="hybridMultilevel"/>
    <w:tmpl w:val="1AA24126"/>
    <w:lvl w:ilvl="0" w:tplc="4D2E74C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288D620E"/>
    <w:multiLevelType w:val="hybridMultilevel"/>
    <w:tmpl w:val="D7D0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3ADC3D75"/>
    <w:multiLevelType w:val="multilevel"/>
    <w:tmpl w:val="E2B4C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B83A8A"/>
    <w:multiLevelType w:val="hybridMultilevel"/>
    <w:tmpl w:val="75105E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B77817"/>
    <w:multiLevelType w:val="hybridMultilevel"/>
    <w:tmpl w:val="CFEC32D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62EF23B8"/>
    <w:multiLevelType w:val="multilevel"/>
    <w:tmpl w:val="0734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39" w15:restartNumberingAfterBreak="0">
    <w:nsid w:val="696C15E7"/>
    <w:multiLevelType w:val="hybridMultilevel"/>
    <w:tmpl w:val="5226138A"/>
    <w:lvl w:ilvl="0" w:tplc="C5F8760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2"/>
  </w:num>
  <w:num w:numId="12">
    <w:abstractNumId w:val="43"/>
  </w:num>
  <w:num w:numId="13">
    <w:abstractNumId w:val="15"/>
  </w:num>
  <w:num w:numId="14">
    <w:abstractNumId w:val="40"/>
  </w:num>
  <w:num w:numId="15">
    <w:abstractNumId w:val="35"/>
  </w:num>
  <w:num w:numId="16">
    <w:abstractNumId w:val="23"/>
  </w:num>
  <w:num w:numId="17">
    <w:abstractNumId w:val="27"/>
  </w:num>
  <w:num w:numId="18">
    <w:abstractNumId w:val="27"/>
    <w:lvlOverride w:ilvl="0">
      <w:startOverride w:val="1"/>
    </w:lvlOverride>
  </w:num>
  <w:num w:numId="19">
    <w:abstractNumId w:val="41"/>
  </w:num>
  <w:num w:numId="20">
    <w:abstractNumId w:val="10"/>
  </w:num>
  <w:num w:numId="21">
    <w:abstractNumId w:val="33"/>
  </w:num>
  <w:num w:numId="22">
    <w:abstractNumId w:val="33"/>
    <w:lvlOverride w:ilvl="0">
      <w:startOverride w:val="1"/>
    </w:lvlOverride>
  </w:num>
  <w:num w:numId="23">
    <w:abstractNumId w:val="26"/>
  </w:num>
  <w:num w:numId="24">
    <w:abstractNumId w:val="16"/>
  </w:num>
  <w:num w:numId="25">
    <w:abstractNumId w:val="31"/>
  </w:num>
  <w:num w:numId="26">
    <w:abstractNumId w:val="30"/>
  </w:num>
  <w:num w:numId="27">
    <w:abstractNumId w:val="36"/>
  </w:num>
  <w:num w:numId="28">
    <w:abstractNumId w:val="32"/>
  </w:num>
  <w:num w:numId="29">
    <w:abstractNumId w:val="18"/>
  </w:num>
  <w:num w:numId="30">
    <w:abstractNumId w:val="17"/>
  </w:num>
  <w:num w:numId="31">
    <w:abstractNumId w:val="24"/>
  </w:num>
  <w:num w:numId="32">
    <w:abstractNumId w:val="38"/>
  </w:num>
  <w:num w:numId="33">
    <w:abstractNumId w:val="20"/>
  </w:num>
  <w:num w:numId="34">
    <w:abstractNumId w:val="39"/>
  </w:num>
  <w:num w:numId="35">
    <w:abstractNumId w:val="28"/>
  </w:num>
  <w:num w:numId="36">
    <w:abstractNumId w:val="19"/>
  </w:num>
  <w:num w:numId="37">
    <w:abstractNumId w:val="34"/>
  </w:num>
  <w:num w:numId="38">
    <w:abstractNumId w:val="25"/>
  </w:num>
  <w:num w:numId="39">
    <w:abstractNumId w:val="22"/>
  </w:num>
  <w:num w:numId="40">
    <w:abstractNumId w:val="12"/>
  </w:num>
  <w:num w:numId="41">
    <w:abstractNumId w:val="29"/>
  </w:num>
  <w:num w:numId="42">
    <w:abstractNumId w:val="21"/>
  </w:num>
  <w:num w:numId="43">
    <w:abstractNumId w:val="37"/>
  </w:num>
  <w:num w:numId="44">
    <w:abstractNumId w:val="11"/>
  </w:num>
  <w:num w:numId="45">
    <w:abstractNumId w:val="13"/>
  </w:num>
  <w:num w:numId="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attachedTemplate r:id="rId1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10951"/>
    <w:rsid w:val="00010EDE"/>
    <w:rsid w:val="0001119C"/>
    <w:rsid w:val="00020474"/>
    <w:rsid w:val="00023C98"/>
    <w:rsid w:val="0002703F"/>
    <w:rsid w:val="000310D8"/>
    <w:rsid w:val="000366C5"/>
    <w:rsid w:val="000427E5"/>
    <w:rsid w:val="000460FE"/>
    <w:rsid w:val="00046384"/>
    <w:rsid w:val="000510D1"/>
    <w:rsid w:val="0006024F"/>
    <w:rsid w:val="00063C01"/>
    <w:rsid w:val="00074DDD"/>
    <w:rsid w:val="00076CA0"/>
    <w:rsid w:val="00077B17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1044E"/>
    <w:rsid w:val="0011360F"/>
    <w:rsid w:val="00142F15"/>
    <w:rsid w:val="00153037"/>
    <w:rsid w:val="0015417C"/>
    <w:rsid w:val="0016158E"/>
    <w:rsid w:val="00165D7D"/>
    <w:rsid w:val="00167D47"/>
    <w:rsid w:val="00170203"/>
    <w:rsid w:val="00172DAE"/>
    <w:rsid w:val="00174B2B"/>
    <w:rsid w:val="00177FAC"/>
    <w:rsid w:val="00185020"/>
    <w:rsid w:val="001B1C36"/>
    <w:rsid w:val="001B572E"/>
    <w:rsid w:val="001B5DD2"/>
    <w:rsid w:val="001B651C"/>
    <w:rsid w:val="001C1855"/>
    <w:rsid w:val="001C6513"/>
    <w:rsid w:val="001C71FA"/>
    <w:rsid w:val="001F10EB"/>
    <w:rsid w:val="001F1CCD"/>
    <w:rsid w:val="001F48CA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172C"/>
    <w:rsid w:val="00242D06"/>
    <w:rsid w:val="00245A6D"/>
    <w:rsid w:val="00246AA1"/>
    <w:rsid w:val="00250810"/>
    <w:rsid w:val="00270EE7"/>
    <w:rsid w:val="00271A58"/>
    <w:rsid w:val="00295055"/>
    <w:rsid w:val="00295AB6"/>
    <w:rsid w:val="002A77C0"/>
    <w:rsid w:val="002A7979"/>
    <w:rsid w:val="002B43D7"/>
    <w:rsid w:val="002D1C50"/>
    <w:rsid w:val="002D266F"/>
    <w:rsid w:val="002D3AF7"/>
    <w:rsid w:val="002E37ED"/>
    <w:rsid w:val="002E4488"/>
    <w:rsid w:val="002F5A28"/>
    <w:rsid w:val="00305110"/>
    <w:rsid w:val="003069D3"/>
    <w:rsid w:val="003146B7"/>
    <w:rsid w:val="00315264"/>
    <w:rsid w:val="00321705"/>
    <w:rsid w:val="00325257"/>
    <w:rsid w:val="00325FC7"/>
    <w:rsid w:val="00335DA3"/>
    <w:rsid w:val="00362805"/>
    <w:rsid w:val="003640ED"/>
    <w:rsid w:val="0037489B"/>
    <w:rsid w:val="00377D63"/>
    <w:rsid w:val="0039789E"/>
    <w:rsid w:val="003B0700"/>
    <w:rsid w:val="003C07DA"/>
    <w:rsid w:val="003C2DB6"/>
    <w:rsid w:val="003C76CE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F25B3"/>
    <w:rsid w:val="00500C38"/>
    <w:rsid w:val="00501817"/>
    <w:rsid w:val="005113E6"/>
    <w:rsid w:val="00531526"/>
    <w:rsid w:val="00535191"/>
    <w:rsid w:val="00541331"/>
    <w:rsid w:val="00544A34"/>
    <w:rsid w:val="005464F0"/>
    <w:rsid w:val="00551AAB"/>
    <w:rsid w:val="005624E6"/>
    <w:rsid w:val="0056614D"/>
    <w:rsid w:val="0058385E"/>
    <w:rsid w:val="00587587"/>
    <w:rsid w:val="005A1D6A"/>
    <w:rsid w:val="005A771A"/>
    <w:rsid w:val="005B1D00"/>
    <w:rsid w:val="005C1B39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6852"/>
    <w:rsid w:val="006B1ABF"/>
    <w:rsid w:val="006B5CD7"/>
    <w:rsid w:val="006C439F"/>
    <w:rsid w:val="006C6996"/>
    <w:rsid w:val="006E2920"/>
    <w:rsid w:val="006F1E5D"/>
    <w:rsid w:val="006F355E"/>
    <w:rsid w:val="00701CE3"/>
    <w:rsid w:val="007032AD"/>
    <w:rsid w:val="00707BFB"/>
    <w:rsid w:val="00721731"/>
    <w:rsid w:val="00724C34"/>
    <w:rsid w:val="00740724"/>
    <w:rsid w:val="00752147"/>
    <w:rsid w:val="00766AA8"/>
    <w:rsid w:val="007718F9"/>
    <w:rsid w:val="00773C1C"/>
    <w:rsid w:val="00776081"/>
    <w:rsid w:val="00781D57"/>
    <w:rsid w:val="007834C5"/>
    <w:rsid w:val="00784C7B"/>
    <w:rsid w:val="007A0E3F"/>
    <w:rsid w:val="007A772B"/>
    <w:rsid w:val="007B4309"/>
    <w:rsid w:val="007C78BD"/>
    <w:rsid w:val="007D2695"/>
    <w:rsid w:val="007D39FE"/>
    <w:rsid w:val="007E3C59"/>
    <w:rsid w:val="007E67CD"/>
    <w:rsid w:val="007F3A57"/>
    <w:rsid w:val="007F4879"/>
    <w:rsid w:val="007F4C74"/>
    <w:rsid w:val="00801110"/>
    <w:rsid w:val="0080683D"/>
    <w:rsid w:val="00811A34"/>
    <w:rsid w:val="0086149A"/>
    <w:rsid w:val="008618E6"/>
    <w:rsid w:val="00862901"/>
    <w:rsid w:val="00862D17"/>
    <w:rsid w:val="00877FD4"/>
    <w:rsid w:val="00881A0A"/>
    <w:rsid w:val="008825CD"/>
    <w:rsid w:val="00882A86"/>
    <w:rsid w:val="00890424"/>
    <w:rsid w:val="00891FF8"/>
    <w:rsid w:val="00892261"/>
    <w:rsid w:val="008923E6"/>
    <w:rsid w:val="008A351B"/>
    <w:rsid w:val="008A4073"/>
    <w:rsid w:val="008B52BD"/>
    <w:rsid w:val="008B61ED"/>
    <w:rsid w:val="008C23C3"/>
    <w:rsid w:val="008D0D45"/>
    <w:rsid w:val="008D219A"/>
    <w:rsid w:val="008F5758"/>
    <w:rsid w:val="00903E79"/>
    <w:rsid w:val="00906DCD"/>
    <w:rsid w:val="00907A67"/>
    <w:rsid w:val="009111CD"/>
    <w:rsid w:val="00924D0E"/>
    <w:rsid w:val="00927AE3"/>
    <w:rsid w:val="009344B3"/>
    <w:rsid w:val="009448A1"/>
    <w:rsid w:val="009822D6"/>
    <w:rsid w:val="00991AF4"/>
    <w:rsid w:val="00992769"/>
    <w:rsid w:val="009B6531"/>
    <w:rsid w:val="009C1E9F"/>
    <w:rsid w:val="009D0678"/>
    <w:rsid w:val="009D1535"/>
    <w:rsid w:val="009E2D46"/>
    <w:rsid w:val="00A119CA"/>
    <w:rsid w:val="00A1571D"/>
    <w:rsid w:val="00A203F3"/>
    <w:rsid w:val="00A21A5E"/>
    <w:rsid w:val="00A22328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61A2"/>
    <w:rsid w:val="00A91841"/>
    <w:rsid w:val="00A9396C"/>
    <w:rsid w:val="00A96EAD"/>
    <w:rsid w:val="00AA233E"/>
    <w:rsid w:val="00AA782C"/>
    <w:rsid w:val="00AB2806"/>
    <w:rsid w:val="00AB4626"/>
    <w:rsid w:val="00AB53DB"/>
    <w:rsid w:val="00AC03F8"/>
    <w:rsid w:val="00AC1E68"/>
    <w:rsid w:val="00AC46B4"/>
    <w:rsid w:val="00AC7FE1"/>
    <w:rsid w:val="00AD026C"/>
    <w:rsid w:val="00AD28AE"/>
    <w:rsid w:val="00AD7B68"/>
    <w:rsid w:val="00AE54C6"/>
    <w:rsid w:val="00AF7FEF"/>
    <w:rsid w:val="00B040C8"/>
    <w:rsid w:val="00B044B5"/>
    <w:rsid w:val="00B06DB4"/>
    <w:rsid w:val="00B23C6D"/>
    <w:rsid w:val="00B24BCD"/>
    <w:rsid w:val="00B261B6"/>
    <w:rsid w:val="00B2716E"/>
    <w:rsid w:val="00B4107C"/>
    <w:rsid w:val="00B46211"/>
    <w:rsid w:val="00B4720F"/>
    <w:rsid w:val="00B56B52"/>
    <w:rsid w:val="00B624D0"/>
    <w:rsid w:val="00B657AA"/>
    <w:rsid w:val="00B66AE6"/>
    <w:rsid w:val="00B74243"/>
    <w:rsid w:val="00B83D06"/>
    <w:rsid w:val="00B86AF7"/>
    <w:rsid w:val="00B91D4B"/>
    <w:rsid w:val="00BA31A4"/>
    <w:rsid w:val="00BA465A"/>
    <w:rsid w:val="00BC3B1B"/>
    <w:rsid w:val="00BC54DE"/>
    <w:rsid w:val="00BC69C2"/>
    <w:rsid w:val="00BD3385"/>
    <w:rsid w:val="00BE6D57"/>
    <w:rsid w:val="00BF4C7A"/>
    <w:rsid w:val="00C22F25"/>
    <w:rsid w:val="00C24884"/>
    <w:rsid w:val="00C27C4C"/>
    <w:rsid w:val="00C30B61"/>
    <w:rsid w:val="00C522C4"/>
    <w:rsid w:val="00C55026"/>
    <w:rsid w:val="00C623F5"/>
    <w:rsid w:val="00C66616"/>
    <w:rsid w:val="00C8091A"/>
    <w:rsid w:val="00C836C8"/>
    <w:rsid w:val="00CC13EA"/>
    <w:rsid w:val="00CC71B8"/>
    <w:rsid w:val="00CD191D"/>
    <w:rsid w:val="00CE0A3C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62D6"/>
    <w:rsid w:val="00D36BDD"/>
    <w:rsid w:val="00D37127"/>
    <w:rsid w:val="00D6326A"/>
    <w:rsid w:val="00D66083"/>
    <w:rsid w:val="00D75DC1"/>
    <w:rsid w:val="00D852A8"/>
    <w:rsid w:val="00D85DE3"/>
    <w:rsid w:val="00DB3EB2"/>
    <w:rsid w:val="00DC0265"/>
    <w:rsid w:val="00DC3FE8"/>
    <w:rsid w:val="00DC50D1"/>
    <w:rsid w:val="00DC7486"/>
    <w:rsid w:val="00DD096B"/>
    <w:rsid w:val="00DD38AD"/>
    <w:rsid w:val="00E07DA3"/>
    <w:rsid w:val="00E11318"/>
    <w:rsid w:val="00E122F3"/>
    <w:rsid w:val="00E2207E"/>
    <w:rsid w:val="00E30BD7"/>
    <w:rsid w:val="00E31933"/>
    <w:rsid w:val="00E6374A"/>
    <w:rsid w:val="00E7244D"/>
    <w:rsid w:val="00E80C9F"/>
    <w:rsid w:val="00E878B7"/>
    <w:rsid w:val="00EA49AD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46CAE"/>
    <w:rsid w:val="00F50F9A"/>
    <w:rsid w:val="00F5157E"/>
    <w:rsid w:val="00F5769F"/>
    <w:rsid w:val="00F57EE6"/>
    <w:rsid w:val="00F65280"/>
    <w:rsid w:val="00F708B5"/>
    <w:rsid w:val="00F71B7B"/>
    <w:rsid w:val="00F75372"/>
    <w:rsid w:val="00F948FA"/>
    <w:rsid w:val="00FA40EF"/>
    <w:rsid w:val="00FA747C"/>
    <w:rsid w:val="00FB4BE7"/>
    <w:rsid w:val="00FC33B3"/>
    <w:rsid w:val="00FD2979"/>
    <w:rsid w:val="00FD40BB"/>
    <w:rsid w:val="00FD5F2B"/>
    <w:rsid w:val="00FE099F"/>
    <w:rsid w:val="00FE5998"/>
    <w:rsid w:val="00FE6096"/>
    <w:rsid w:val="00FF09BC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4172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4172C"/>
    <w:pPr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styleId="Hyperlink">
    <w:name w:val="Hyperlink"/>
    <w:basedOn w:val="DefaultParagraphFont"/>
    <w:uiPriority w:val="99"/>
    <w:unhideWhenUsed/>
    <w:rsid w:val="002417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57EE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iki/Software_Development_Kit" TargetMode="External"/><Relationship Id="rId18" Type="http://schemas.openxmlformats.org/officeDocument/2006/relationships/hyperlink" Target="https://id.wikipedia.org/wiki/Visual_Basic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3.png"/><Relationship Id="rId21" Type="http://schemas.openxmlformats.org/officeDocument/2006/relationships/hyperlink" Target="https://id.wikipedia.org/w/index.php?title=Visual_J%2B%2B&amp;action=edit&amp;redlink=1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Visual_C%2B%2B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id.wikipedia.org/w/index.php?title=Visual_SourceSafe&amp;action=edit&amp;redlink=1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/index.php?title=MSDN_Library&amp;action=edit&amp;redlink=1" TargetMode="External"/><Relationship Id="rId23" Type="http://schemas.openxmlformats.org/officeDocument/2006/relationships/hyperlink" Target="https://id.wikipedia.org/wiki/Visual_FoxPro" TargetMode="External"/><Relationship Id="rId28" Type="http://schemas.openxmlformats.org/officeDocument/2006/relationships/footer" Target="footer3.xml"/><Relationship Id="rId36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hyperlink" Target="https://id.wikipedia.org/wiki/Visual_Basic_.NET" TargetMode="External"/><Relationship Id="rId31" Type="http://schemas.openxmlformats.org/officeDocument/2006/relationships/image" Target="media/image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id.wikipedia.org/wiki/Integrated_Development_Environment" TargetMode="External"/><Relationship Id="rId22" Type="http://schemas.openxmlformats.org/officeDocument/2006/relationships/hyperlink" Target="https://id.wikipedia.org/w/index.php?title=Visual_J&amp;action=edit&amp;redlink=1" TargetMode="External"/><Relationship Id="rId27" Type="http://schemas.openxmlformats.org/officeDocument/2006/relationships/header" Target="header2.xm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id.wikipedia.org/wiki/Kompiler" TargetMode="External"/><Relationship Id="rId17" Type="http://schemas.openxmlformats.org/officeDocument/2006/relationships/hyperlink" Target="https://id.wikipedia.org/w/index.php?title=Visual_C&amp;action=edit&amp;redlink=1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20" Type="http://schemas.openxmlformats.org/officeDocument/2006/relationships/hyperlink" Target="https://id.wikipedia.org/w/index.php?title=Visual_InterDev&amp;action=edit&amp;redlink=1" TargetMode="External"/><Relationship Id="rId4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9C14A7E-7EE0-4AF7-99C2-1192A9F5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286</TotalTime>
  <Pages>28</Pages>
  <Words>3076</Words>
  <Characters>17539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russel chandra</cp:lastModifiedBy>
  <cp:revision>17</cp:revision>
  <dcterms:created xsi:type="dcterms:W3CDTF">2021-10-12T12:34:00Z</dcterms:created>
  <dcterms:modified xsi:type="dcterms:W3CDTF">2022-01-05T17:04:00Z</dcterms:modified>
</cp:coreProperties>
</file>