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C522C4">
            <w:pPr>
              <w:pStyle w:val="STTSNormalCover"/>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bookmarkStart w:id="0" w:name="_GoBack"/>
            <w:bookmarkEnd w:id="0"/>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1"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noProof/>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noProof/>
            </w:rPr>
          </w:sdtEndPr>
          <w:sdtContent>
            <w:p w14:paraId="0E90F52A" w14:textId="372E468C" w:rsidR="00107370" w:rsidRPr="00CE5B40" w:rsidRDefault="00107370" w:rsidP="00CE5B40">
              <w:pPr>
                <w:pStyle w:val="TOCHeading"/>
                <w:jc w:val="center"/>
                <w:rPr>
                  <w:rFonts w:ascii="Times New Roman" w:hAnsi="Times New Roman" w:cs="Times New Roman"/>
                  <w:b/>
                  <w:bCs/>
                  <w:color w:val="auto"/>
                </w:rPr>
              </w:pPr>
              <w:r w:rsidRPr="00CE5B40">
                <w:rPr>
                  <w:rFonts w:ascii="Times New Roman" w:hAnsi="Times New Roman" w:cs="Times New Roman"/>
                  <w:b/>
                  <w:bCs/>
                  <w:color w:val="auto"/>
                </w:rPr>
                <w:t>DAFTAR ISI</w:t>
              </w:r>
            </w:p>
            <w:p w14:paraId="0555439A" w14:textId="77777777" w:rsidR="00107370" w:rsidRPr="00CE5B40" w:rsidRDefault="00107370" w:rsidP="00CE5B40">
              <w:pPr>
                <w:ind w:firstLine="0"/>
                <w:rPr>
                  <w:b/>
                  <w:bCs/>
                  <w:szCs w:val="24"/>
                </w:rPr>
              </w:pPr>
            </w:p>
            <w:p w14:paraId="6A1A0ECB" w14:textId="77777777" w:rsidR="00107370" w:rsidRPr="00CE5B40" w:rsidRDefault="00107370" w:rsidP="00CE5B40">
              <w:pPr>
                <w:ind w:firstLine="0"/>
                <w:jc w:val="right"/>
                <w:rPr>
                  <w:b/>
                  <w:bCs/>
                  <w:szCs w:val="24"/>
                </w:rPr>
              </w:pPr>
              <w:r w:rsidRPr="00CE5B40">
                <w:rPr>
                  <w:b/>
                  <w:bCs/>
                  <w:szCs w:val="24"/>
                </w:rPr>
                <w:t>Halaman</w:t>
              </w:r>
            </w:p>
            <w:p w14:paraId="04B666FA" w14:textId="11BBC8EC" w:rsidR="00107370" w:rsidRPr="00CE5B40" w:rsidRDefault="00107370" w:rsidP="00CE5B40">
              <w:pPr>
                <w:ind w:firstLine="0"/>
                <w:rPr>
                  <w:szCs w:val="24"/>
                </w:rPr>
              </w:pPr>
              <w:r w:rsidRPr="00CE5B40">
                <w:rPr>
                  <w:szCs w:val="24"/>
                </w:rPr>
                <w:t>HALAMAN JUDUL……………………………………………………</w:t>
              </w:r>
              <w:r w:rsidR="00021DA6" w:rsidRPr="00CE5B40">
                <w:rPr>
                  <w:szCs w:val="24"/>
                </w:rPr>
                <w:t>…</w:t>
              </w:r>
              <w:r w:rsidRPr="00CE5B40">
                <w:rPr>
                  <w:szCs w:val="24"/>
                </w:rPr>
                <w:t xml:space="preserve">           </w:t>
              </w:r>
              <w:r w:rsidR="00021DA6" w:rsidRPr="00CE5B40">
                <w:rPr>
                  <w:szCs w:val="24"/>
                </w:rPr>
                <w:t xml:space="preserve"> </w:t>
              </w:r>
              <w:r w:rsidR="00576F67">
                <w:rPr>
                  <w:szCs w:val="24"/>
                </w:rPr>
                <w:t xml:space="preserve"> </w:t>
              </w:r>
              <w:r w:rsidRPr="00CE5B40">
                <w:rPr>
                  <w:szCs w:val="24"/>
                </w:rPr>
                <w:t>i</w:t>
              </w:r>
            </w:p>
            <w:p w14:paraId="0976D1A9" w14:textId="5673847B" w:rsidR="00021DA6" w:rsidRPr="00CE5B40" w:rsidRDefault="00021DA6" w:rsidP="00CE5B40">
              <w:pPr>
                <w:ind w:firstLine="0"/>
                <w:rPr>
                  <w:szCs w:val="24"/>
                </w:rPr>
              </w:pPr>
              <w:r w:rsidRPr="00CE5B40">
                <w:rPr>
                  <w:szCs w:val="24"/>
                </w:rPr>
                <w:t>DAFTAR ISI……………………………………………………………....            ii</w:t>
              </w:r>
            </w:p>
            <w:p w14:paraId="6B10A858" w14:textId="331D8095" w:rsidR="001D198B" w:rsidRPr="00CE5B40" w:rsidRDefault="00107370" w:rsidP="00CE5B40">
              <w:pPr>
                <w:pStyle w:val="TOC1"/>
                <w:tabs>
                  <w:tab w:val="right" w:leader="dot" w:pos="7928"/>
                </w:tabs>
                <w:jc w:val="both"/>
                <w:rPr>
                  <w:rFonts w:ascii="Times New Roman" w:eastAsiaTheme="minorEastAsia" w:hAnsi="Times New Roman" w:cs="Times New Roman"/>
                  <w:noProof/>
                  <w:sz w:val="24"/>
                  <w:szCs w:val="24"/>
                </w:rPr>
              </w:pPr>
              <w:r w:rsidRPr="00CE5B40">
                <w:rPr>
                  <w:rFonts w:ascii="Times New Roman" w:hAnsi="Times New Roman" w:cs="Times New Roman"/>
                  <w:sz w:val="24"/>
                  <w:szCs w:val="24"/>
                </w:rPr>
                <w:fldChar w:fldCharType="begin"/>
              </w:r>
              <w:r w:rsidRPr="00CE5B40">
                <w:rPr>
                  <w:rFonts w:ascii="Times New Roman" w:hAnsi="Times New Roman" w:cs="Times New Roman"/>
                  <w:sz w:val="24"/>
                  <w:szCs w:val="24"/>
                </w:rPr>
                <w:instrText xml:space="preserve"> TOC \o "1-3" \h \z \u </w:instrText>
              </w:r>
              <w:r w:rsidRPr="00CE5B40">
                <w:rPr>
                  <w:rFonts w:ascii="Times New Roman" w:hAnsi="Times New Roman" w:cs="Times New Roman"/>
                  <w:sz w:val="24"/>
                  <w:szCs w:val="24"/>
                </w:rPr>
                <w:fldChar w:fldCharType="separate"/>
              </w:r>
              <w:hyperlink w:anchor="_Toc92366686" w:history="1">
                <w:r w:rsidR="001D198B" w:rsidRPr="00CE5B40">
                  <w:rPr>
                    <w:rStyle w:val="Hyperlink"/>
                    <w:rFonts w:ascii="Times New Roman" w:hAnsi="Times New Roman" w:cs="Times New Roman"/>
                    <w:noProof/>
                    <w:sz w:val="24"/>
                    <w:szCs w:val="24"/>
                    <w:u w:val="none"/>
                  </w:rPr>
                  <w:t>BAB I    PENDAHULUAN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_Toc92366686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1</w:t>
                </w:r>
                <w:r w:rsidR="001D198B" w:rsidRPr="00CE5B40">
                  <w:rPr>
                    <w:rFonts w:ascii="Times New Roman" w:hAnsi="Times New Roman" w:cs="Times New Roman"/>
                    <w:noProof/>
                    <w:webHidden/>
                    <w:sz w:val="24"/>
                    <w:szCs w:val="24"/>
                  </w:rPr>
                  <w:fldChar w:fldCharType="end"/>
                </w:r>
              </w:hyperlink>
            </w:p>
            <w:p w14:paraId="791734A5" w14:textId="4D1E59B3" w:rsidR="001D198B" w:rsidRPr="00CE5B40" w:rsidRDefault="001D198B" w:rsidP="00CE5B40">
              <w:pPr>
                <w:pStyle w:val="TOC2"/>
                <w:ind w:left="0" w:firstLine="0"/>
                <w:rPr>
                  <w:rFonts w:eastAsiaTheme="minorEastAsia"/>
                  <w:lang w:val="en-US"/>
                </w:rPr>
              </w:pPr>
              <w:r w:rsidRPr="00CE5B40">
                <w:rPr>
                  <w:rStyle w:val="Hyperlink"/>
                  <w:u w:val="none"/>
                  <w:lang w:val="en-US"/>
                </w:rPr>
                <w:t xml:space="preserve">           </w:t>
              </w:r>
              <w:r w:rsidR="00CE5B40">
                <w:rPr>
                  <w:rStyle w:val="Hyperlink"/>
                  <w:u w:val="none"/>
                  <w:lang w:val="en-US"/>
                </w:rPr>
                <w:t xml:space="preserve">   </w:t>
              </w:r>
              <w:hyperlink w:anchor="_Toc92366687" w:history="1">
                <w:r w:rsidRPr="00CE5B40">
                  <w:rPr>
                    <w:rStyle w:val="Hyperlink"/>
                    <w:u w:val="none"/>
                  </w:rPr>
                  <w:t>1.1</w:t>
                </w:r>
                <w:bookmarkStart w:id="2" w:name="_Hlk92367054"/>
                <w:r w:rsidRPr="00CE5B40">
                  <w:rPr>
                    <w:rFonts w:eastAsiaTheme="minorEastAsia"/>
                    <w:lang w:val="en-US"/>
                  </w:rPr>
                  <w:t xml:space="preserve">      </w:t>
                </w:r>
                <w:bookmarkEnd w:id="2"/>
                <w:r w:rsidRPr="00CE5B40">
                  <w:rPr>
                    <w:rStyle w:val="Hyperlink"/>
                    <w:u w:val="none"/>
                  </w:rPr>
                  <w:t>Latar Belakang</w:t>
                </w:r>
                <w:r w:rsidRPr="00CE5B40">
                  <w:rPr>
                    <w:webHidden/>
                  </w:rPr>
                  <w:tab/>
                </w:r>
                <w:r w:rsidRPr="00CE5B40">
                  <w:t xml:space="preserve">            </w:t>
                </w:r>
                <w:r w:rsidRPr="00CE5B40">
                  <w:rPr>
                    <w:webHidden/>
                  </w:rPr>
                  <w:fldChar w:fldCharType="begin"/>
                </w:r>
                <w:r w:rsidRPr="00CE5B40">
                  <w:rPr>
                    <w:webHidden/>
                  </w:rPr>
                  <w:instrText xml:space="preserve"> PAGEREF _Toc92366687 \h </w:instrText>
                </w:r>
                <w:r w:rsidRPr="00CE5B40">
                  <w:rPr>
                    <w:webHidden/>
                  </w:rPr>
                </w:r>
                <w:r w:rsidRPr="00CE5B40">
                  <w:rPr>
                    <w:webHidden/>
                  </w:rPr>
                  <w:fldChar w:fldCharType="separate"/>
                </w:r>
                <w:r w:rsidR="007804CA">
                  <w:rPr>
                    <w:webHidden/>
                  </w:rPr>
                  <w:t>1</w:t>
                </w:r>
                <w:r w:rsidRPr="00CE5B40">
                  <w:rPr>
                    <w:webHidden/>
                  </w:rPr>
                  <w:fldChar w:fldCharType="end"/>
                </w:r>
              </w:hyperlink>
            </w:p>
            <w:p w14:paraId="0A4BA7BD" w14:textId="1D2A26AF"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8" w:history="1">
                <w:r w:rsidR="001D198B" w:rsidRPr="00CE5B40">
                  <w:rPr>
                    <w:rStyle w:val="Hyperlink"/>
                    <w:u w:val="none"/>
                  </w:rPr>
                  <w:t>1.2</w:t>
                </w:r>
                <w:r w:rsidR="001D198B" w:rsidRPr="00CE5B40">
                  <w:rPr>
                    <w:rFonts w:eastAsiaTheme="minorEastAsia"/>
                    <w:lang w:val="en-US"/>
                  </w:rPr>
                  <w:t xml:space="preserve">      </w:t>
                </w:r>
                <w:r w:rsidR="001D198B" w:rsidRPr="00CE5B40">
                  <w:rPr>
                    <w:rStyle w:val="Hyperlink"/>
                    <w:u w:val="none"/>
                  </w:rPr>
                  <w:t>Tujuan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_Toc92366688 \h </w:instrText>
                </w:r>
                <w:r w:rsidR="001D198B" w:rsidRPr="00CE5B40">
                  <w:rPr>
                    <w:webHidden/>
                  </w:rPr>
                </w:r>
                <w:r w:rsidR="001D198B" w:rsidRPr="00CE5B40">
                  <w:rPr>
                    <w:webHidden/>
                  </w:rPr>
                  <w:fldChar w:fldCharType="separate"/>
                </w:r>
                <w:r w:rsidR="007804CA">
                  <w:rPr>
                    <w:webHidden/>
                  </w:rPr>
                  <w:t>2</w:t>
                </w:r>
                <w:r w:rsidR="001D198B" w:rsidRPr="00CE5B40">
                  <w:rPr>
                    <w:webHidden/>
                  </w:rPr>
                  <w:fldChar w:fldCharType="end"/>
                </w:r>
              </w:hyperlink>
            </w:p>
            <w:p w14:paraId="136EB2A3" w14:textId="7AFD149B"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9" w:history="1">
                <w:r w:rsidR="001D198B" w:rsidRPr="00CE5B40">
                  <w:rPr>
                    <w:rStyle w:val="Hyperlink"/>
                    <w:u w:val="none"/>
                  </w:rPr>
                  <w:t>1.3</w:t>
                </w:r>
                <w:r w:rsidR="001D198B" w:rsidRPr="00CE5B40">
                  <w:rPr>
                    <w:rFonts w:eastAsiaTheme="minorEastAsia"/>
                    <w:lang w:val="en-US"/>
                  </w:rPr>
                  <w:t xml:space="preserve">      </w:t>
                </w:r>
                <w:r w:rsidR="001D198B" w:rsidRPr="00CE5B40">
                  <w:rPr>
                    <w:rStyle w:val="Hyperlink"/>
                    <w:u w:val="none"/>
                  </w:rPr>
                  <w:t>Teori Penunjang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_Toc92366689 \h </w:instrText>
                </w:r>
                <w:r w:rsidR="001D198B" w:rsidRPr="00CE5B40">
                  <w:rPr>
                    <w:webHidden/>
                  </w:rPr>
                </w:r>
                <w:r w:rsidR="001D198B" w:rsidRPr="00CE5B40">
                  <w:rPr>
                    <w:webHidden/>
                  </w:rPr>
                  <w:fldChar w:fldCharType="separate"/>
                </w:r>
                <w:r w:rsidR="007804CA">
                  <w:rPr>
                    <w:webHidden/>
                  </w:rPr>
                  <w:t>2</w:t>
                </w:r>
                <w:r w:rsidR="001D198B" w:rsidRPr="00CE5B40">
                  <w:rPr>
                    <w:webHidden/>
                  </w:rPr>
                  <w:fldChar w:fldCharType="end"/>
                </w:r>
              </w:hyperlink>
            </w:p>
            <w:p w14:paraId="18C7DACE" w14:textId="45A00A84"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690" w:history="1">
                <w:r w:rsidR="001D198B" w:rsidRPr="00CE5B40">
                  <w:rPr>
                    <w:rStyle w:val="Hyperlink"/>
                    <w:noProof/>
                    <w:szCs w:val="24"/>
                    <w:u w:val="none"/>
                  </w:rPr>
                  <w:t>1.      My SQL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_Toc92366690 \h </w:instrText>
                </w:r>
                <w:r w:rsidR="001D198B" w:rsidRPr="00CE5B40">
                  <w:rPr>
                    <w:noProof/>
                    <w:webHidden/>
                    <w:szCs w:val="24"/>
                  </w:rPr>
                </w:r>
                <w:r w:rsidR="001D198B" w:rsidRPr="00CE5B40">
                  <w:rPr>
                    <w:noProof/>
                    <w:webHidden/>
                    <w:szCs w:val="24"/>
                  </w:rPr>
                  <w:fldChar w:fldCharType="separate"/>
                </w:r>
                <w:r w:rsidR="007804CA">
                  <w:rPr>
                    <w:noProof/>
                    <w:webHidden/>
                    <w:szCs w:val="24"/>
                  </w:rPr>
                  <w:t>2</w:t>
                </w:r>
                <w:r w:rsidR="001D198B" w:rsidRPr="00CE5B40">
                  <w:rPr>
                    <w:noProof/>
                    <w:webHidden/>
                    <w:szCs w:val="24"/>
                  </w:rPr>
                  <w:fldChar w:fldCharType="end"/>
                </w:r>
              </w:hyperlink>
            </w:p>
            <w:p w14:paraId="4621BE2B" w14:textId="3E594B7B" w:rsidR="001D198B" w:rsidRPr="00CE5B40" w:rsidRDefault="001D198B" w:rsidP="00CE5B40">
              <w:pPr>
                <w:pStyle w:val="TOC3"/>
                <w:tabs>
                  <w:tab w:val="right" w:leader="dot" w:pos="7928"/>
                </w:tabs>
                <w:rPr>
                  <w:rFonts w:eastAsiaTheme="minorEastAsia"/>
                  <w:noProof/>
                  <w:szCs w:val="24"/>
                </w:rPr>
              </w:pPr>
              <w:r w:rsidRPr="00CE5B40">
                <w:rPr>
                  <w:rStyle w:val="Hyperlink"/>
                  <w:noProof/>
                  <w:szCs w:val="24"/>
                  <w:u w:val="none"/>
                </w:rPr>
                <w:t xml:space="preserve">     </w:t>
              </w:r>
              <w:hyperlink w:anchor="_Toc92366691" w:history="1">
                <w:r w:rsidRPr="00CE5B40">
                  <w:rPr>
                    <w:rStyle w:val="Hyperlink"/>
                    <w:noProof/>
                    <w:szCs w:val="24"/>
                    <w:u w:val="none"/>
                  </w:rPr>
                  <w:t>2.      E-commerce API //payment gateway</w:t>
                </w:r>
                <w:r w:rsidRPr="00CE5B40">
                  <w:rPr>
                    <w:noProof/>
                    <w:webHidden/>
                    <w:szCs w:val="24"/>
                  </w:rPr>
                  <w:tab/>
                </w:r>
                <w:r w:rsidRPr="00CE5B40">
                  <w:rPr>
                    <w:noProof/>
                    <w:szCs w:val="24"/>
                  </w:rPr>
                  <w:t xml:space="preserve">            </w:t>
                </w:r>
                <w:r w:rsidRPr="00CE5B40">
                  <w:rPr>
                    <w:noProof/>
                    <w:webHidden/>
                    <w:szCs w:val="24"/>
                  </w:rPr>
                  <w:fldChar w:fldCharType="begin"/>
                </w:r>
                <w:r w:rsidRPr="00CE5B40">
                  <w:rPr>
                    <w:noProof/>
                    <w:webHidden/>
                    <w:szCs w:val="24"/>
                  </w:rPr>
                  <w:instrText xml:space="preserve"> PAGEREF _Toc92366691 \h </w:instrText>
                </w:r>
                <w:r w:rsidRPr="00CE5B40">
                  <w:rPr>
                    <w:noProof/>
                    <w:webHidden/>
                    <w:szCs w:val="24"/>
                  </w:rPr>
                </w:r>
                <w:r w:rsidRPr="00CE5B40">
                  <w:rPr>
                    <w:noProof/>
                    <w:webHidden/>
                    <w:szCs w:val="24"/>
                  </w:rPr>
                  <w:fldChar w:fldCharType="separate"/>
                </w:r>
                <w:r w:rsidR="007804CA">
                  <w:rPr>
                    <w:noProof/>
                    <w:webHidden/>
                    <w:szCs w:val="24"/>
                  </w:rPr>
                  <w:t>2</w:t>
                </w:r>
                <w:r w:rsidRPr="00CE5B40">
                  <w:rPr>
                    <w:noProof/>
                    <w:webHidden/>
                    <w:szCs w:val="24"/>
                  </w:rPr>
                  <w:fldChar w:fldCharType="end"/>
                </w:r>
              </w:hyperlink>
            </w:p>
            <w:p w14:paraId="17894D58" w14:textId="03E20025"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hyperlink w:anchor="_Toc92366692" w:history="1">
                <w:r w:rsidR="001D198B" w:rsidRPr="00CE5B40">
                  <w:rPr>
                    <w:rStyle w:val="Hyperlink"/>
                    <w:noProof/>
                    <w:szCs w:val="24"/>
                    <w:u w:val="none"/>
                  </w:rPr>
                  <w:t>3.      C#</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_Toc92366692 \h </w:instrText>
                </w:r>
                <w:r w:rsidR="001D198B" w:rsidRPr="00CE5B40">
                  <w:rPr>
                    <w:noProof/>
                    <w:webHidden/>
                    <w:szCs w:val="24"/>
                  </w:rPr>
                </w:r>
                <w:r w:rsidR="001D198B" w:rsidRPr="00CE5B40">
                  <w:rPr>
                    <w:noProof/>
                    <w:webHidden/>
                    <w:szCs w:val="24"/>
                  </w:rPr>
                  <w:fldChar w:fldCharType="separate"/>
                </w:r>
                <w:r w:rsidR="007804CA">
                  <w:rPr>
                    <w:noProof/>
                    <w:webHidden/>
                    <w:szCs w:val="24"/>
                  </w:rPr>
                  <w:t>3</w:t>
                </w:r>
                <w:r w:rsidR="001D198B" w:rsidRPr="00CE5B40">
                  <w:rPr>
                    <w:noProof/>
                    <w:webHidden/>
                    <w:szCs w:val="24"/>
                  </w:rPr>
                  <w:fldChar w:fldCharType="end"/>
                </w:r>
              </w:hyperlink>
            </w:p>
            <w:p w14:paraId="0968D4A8" w14:textId="60F2BCE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r w:rsidR="001D198B" w:rsidRPr="00CE5B40">
                <w:rPr>
                  <w:rStyle w:val="Hyperlink"/>
                  <w:noProof/>
                  <w:szCs w:val="24"/>
                  <w:u w:val="none"/>
                </w:rPr>
                <w:t xml:space="preserve"> </w:t>
              </w:r>
              <w:hyperlink w:anchor="_Toc92366693" w:history="1">
                <w:r w:rsidR="001D198B" w:rsidRPr="00CE5B40">
                  <w:rPr>
                    <w:rStyle w:val="Hyperlink"/>
                    <w:noProof/>
                    <w:szCs w:val="24"/>
                    <w:u w:val="none"/>
                  </w:rPr>
                  <w:t>4.      Visual studio</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_Toc92366693 \h </w:instrText>
                </w:r>
                <w:r w:rsidR="001D198B" w:rsidRPr="00CE5B40">
                  <w:rPr>
                    <w:noProof/>
                    <w:webHidden/>
                    <w:szCs w:val="24"/>
                  </w:rPr>
                </w:r>
                <w:r w:rsidR="001D198B" w:rsidRPr="00CE5B40">
                  <w:rPr>
                    <w:noProof/>
                    <w:webHidden/>
                    <w:szCs w:val="24"/>
                  </w:rPr>
                  <w:fldChar w:fldCharType="separate"/>
                </w:r>
                <w:r w:rsidR="007804CA">
                  <w:rPr>
                    <w:noProof/>
                    <w:webHidden/>
                    <w:szCs w:val="24"/>
                  </w:rPr>
                  <w:t>3</w:t>
                </w:r>
                <w:r w:rsidR="001D198B" w:rsidRPr="00CE5B40">
                  <w:rPr>
                    <w:noProof/>
                    <w:webHidden/>
                    <w:szCs w:val="24"/>
                  </w:rPr>
                  <w:fldChar w:fldCharType="end"/>
                </w:r>
              </w:hyperlink>
            </w:p>
            <w:p w14:paraId="15B2E08A" w14:textId="1CE7B18C"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4" w:history="1">
                <w:r w:rsidR="001D198B" w:rsidRPr="00CE5B40">
                  <w:rPr>
                    <w:rStyle w:val="Hyperlink"/>
                    <w:u w:val="none"/>
                  </w:rPr>
                  <w:t>1.4</w:t>
                </w:r>
                <w:r w:rsidRPr="00CE5B40">
                  <w:rPr>
                    <w:rStyle w:val="Hyperlink"/>
                    <w:u w:val="none"/>
                    <w:lang w:val="en-US"/>
                  </w:rPr>
                  <w:t xml:space="preserve">      </w:t>
                </w:r>
                <w:r w:rsidR="001D198B" w:rsidRPr="00CE5B40">
                  <w:rPr>
                    <w:rStyle w:val="Hyperlink"/>
                    <w:u w:val="none"/>
                  </w:rPr>
                  <w:t>Ruang Lingkup</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_Toc92366694 \h </w:instrText>
                </w:r>
                <w:r w:rsidR="001D198B" w:rsidRPr="00CE5B40">
                  <w:rPr>
                    <w:webHidden/>
                  </w:rPr>
                </w:r>
                <w:r w:rsidR="001D198B" w:rsidRPr="00CE5B40">
                  <w:rPr>
                    <w:webHidden/>
                  </w:rPr>
                  <w:fldChar w:fldCharType="separate"/>
                </w:r>
                <w:r w:rsidR="007804CA">
                  <w:rPr>
                    <w:webHidden/>
                  </w:rPr>
                  <w:t>4</w:t>
                </w:r>
                <w:r w:rsidR="001D198B" w:rsidRPr="00CE5B40">
                  <w:rPr>
                    <w:webHidden/>
                  </w:rPr>
                  <w:fldChar w:fldCharType="end"/>
                </w:r>
              </w:hyperlink>
            </w:p>
            <w:p w14:paraId="0A5CC7C2" w14:textId="22F958CC"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5" w:history="1">
                <w:r w:rsidR="001D198B" w:rsidRPr="00CE5B40">
                  <w:rPr>
                    <w:rStyle w:val="Hyperlink"/>
                    <w:u w:val="none"/>
                  </w:rPr>
                  <w:t>1.5</w:t>
                </w:r>
                <w:r w:rsidRPr="00CE5B40">
                  <w:rPr>
                    <w:rStyle w:val="Hyperlink"/>
                    <w:u w:val="none"/>
                    <w:lang w:val="en-US"/>
                  </w:rPr>
                  <w:t xml:space="preserve">      </w:t>
                </w:r>
                <w:r w:rsidR="001D198B" w:rsidRPr="00CE5B40">
                  <w:rPr>
                    <w:rStyle w:val="Hyperlink"/>
                    <w:u w:val="none"/>
                  </w:rPr>
                  <w:t>Metodologi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_Toc92366695 \h </w:instrText>
                </w:r>
                <w:r w:rsidR="001D198B" w:rsidRPr="00CE5B40">
                  <w:rPr>
                    <w:webHidden/>
                  </w:rPr>
                </w:r>
                <w:r w:rsidR="001D198B" w:rsidRPr="00CE5B40">
                  <w:rPr>
                    <w:webHidden/>
                  </w:rPr>
                  <w:fldChar w:fldCharType="separate"/>
                </w:r>
                <w:r w:rsidR="007804CA">
                  <w:rPr>
                    <w:webHidden/>
                  </w:rPr>
                  <w:t>6</w:t>
                </w:r>
                <w:r w:rsidR="001D198B" w:rsidRPr="00CE5B40">
                  <w:rPr>
                    <w:webHidden/>
                  </w:rPr>
                  <w:fldChar w:fldCharType="end"/>
                </w:r>
              </w:hyperlink>
            </w:p>
            <w:p w14:paraId="246804BE" w14:textId="618DB4B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001D198B" w:rsidRPr="00CE5B40">
                <w:rPr>
                  <w:rStyle w:val="Hyperlink"/>
                  <w:u w:val="none"/>
                </w:rPr>
                <w:t xml:space="preserve">     </w:t>
              </w:r>
              <w:r>
                <w:rPr>
                  <w:rStyle w:val="Hyperlink"/>
                  <w:u w:val="none"/>
                  <w:lang w:val="en-US"/>
                </w:rPr>
                <w:t xml:space="preserve"> </w:t>
              </w:r>
              <w:hyperlink w:anchor="_Toc92366696" w:history="1">
                <w:r w:rsidR="001D198B" w:rsidRPr="00CE5B40">
                  <w:rPr>
                    <w:rStyle w:val="Hyperlink"/>
                    <w:u w:val="none"/>
                  </w:rPr>
                  <w:t>1.6</w:t>
                </w:r>
                <w:r w:rsidRPr="00CE5B40">
                  <w:rPr>
                    <w:rFonts w:eastAsiaTheme="minorEastAsia"/>
                    <w:lang w:val="en-US"/>
                  </w:rPr>
                  <w:t xml:space="preserve">      </w:t>
                </w:r>
                <w:r w:rsidR="001D198B" w:rsidRPr="00CE5B40">
                  <w:rPr>
                    <w:rStyle w:val="Hyperlink"/>
                    <w:u w:val="none"/>
                  </w:rPr>
                  <w:t>Sistematika Pembahasan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_Toc92366696 \h </w:instrText>
                </w:r>
                <w:r w:rsidR="001D198B" w:rsidRPr="00CE5B40">
                  <w:rPr>
                    <w:webHidden/>
                  </w:rPr>
                </w:r>
                <w:r w:rsidR="001D198B" w:rsidRPr="00CE5B40">
                  <w:rPr>
                    <w:webHidden/>
                  </w:rPr>
                  <w:fldChar w:fldCharType="separate"/>
                </w:r>
                <w:r w:rsidR="007804CA">
                  <w:rPr>
                    <w:webHidden/>
                  </w:rPr>
                  <w:t>6</w:t>
                </w:r>
                <w:r w:rsidR="001D198B" w:rsidRPr="00CE5B40">
                  <w:rPr>
                    <w:webHidden/>
                  </w:rPr>
                  <w:fldChar w:fldCharType="end"/>
                </w:r>
              </w:hyperlink>
            </w:p>
            <w:p w14:paraId="458AA764" w14:textId="705F1764" w:rsidR="001D198B" w:rsidRPr="00CE5B40" w:rsidRDefault="00676D72" w:rsidP="00CE5B40">
              <w:pPr>
                <w:pStyle w:val="TOC1"/>
                <w:tabs>
                  <w:tab w:val="right" w:leader="dot" w:pos="7928"/>
                </w:tabs>
                <w:jc w:val="both"/>
                <w:rPr>
                  <w:rFonts w:ascii="Times New Roman" w:eastAsiaTheme="minorEastAsia" w:hAnsi="Times New Roman" w:cs="Times New Roman"/>
                  <w:noProof/>
                  <w:sz w:val="24"/>
                  <w:szCs w:val="24"/>
                </w:rPr>
              </w:pPr>
              <w:hyperlink w:anchor="_Toc92366697" w:history="1">
                <w:r w:rsidR="001D198B" w:rsidRPr="00CE5B40">
                  <w:rPr>
                    <w:rStyle w:val="Hyperlink"/>
                    <w:rFonts w:ascii="Times New Roman" w:hAnsi="Times New Roman" w:cs="Times New Roman"/>
                    <w:noProof/>
                    <w:sz w:val="24"/>
                    <w:szCs w:val="24"/>
                    <w:u w:val="none"/>
                  </w:rPr>
                  <w:t>BAB II</w:t>
                </w:r>
                <w:r w:rsidR="00CE5B40">
                  <w:rPr>
                    <w:rStyle w:val="Hyperlink"/>
                    <w:rFonts w:ascii="Times New Roman" w:hAnsi="Times New Roman" w:cs="Times New Roman"/>
                    <w:noProof/>
                    <w:sz w:val="24"/>
                    <w:szCs w:val="24"/>
                    <w:u w:val="none"/>
                  </w:rPr>
                  <w:t xml:space="preserve">  ANALISA SISTEM</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_Toc92366697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7</w:t>
                </w:r>
                <w:r w:rsidR="001D198B" w:rsidRPr="00CE5B40">
                  <w:rPr>
                    <w:rFonts w:ascii="Times New Roman" w:hAnsi="Times New Roman" w:cs="Times New Roman"/>
                    <w:noProof/>
                    <w:webHidden/>
                    <w:sz w:val="24"/>
                    <w:szCs w:val="24"/>
                  </w:rPr>
                  <w:fldChar w:fldCharType="end"/>
                </w:r>
              </w:hyperlink>
            </w:p>
            <w:p w14:paraId="73449445" w14:textId="38D0188C"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8" w:history="1">
                <w:r w:rsidR="001D198B" w:rsidRPr="00CE5B40">
                  <w:rPr>
                    <w:rStyle w:val="Hyperlink"/>
                    <w:u w:val="none"/>
                  </w:rPr>
                  <w:t>2.1</w:t>
                </w:r>
                <w:r w:rsidRPr="00CE5B40">
                  <w:rPr>
                    <w:rStyle w:val="Hyperlink"/>
                    <w:u w:val="none"/>
                  </w:rPr>
                  <w:t xml:space="preserve">     </w:t>
                </w:r>
                <w:r>
                  <w:rPr>
                    <w:rStyle w:val="Hyperlink"/>
                    <w:u w:val="none"/>
                    <w:lang w:val="en-US"/>
                  </w:rPr>
                  <w:t xml:space="preserve"> </w:t>
                </w:r>
                <w:r w:rsidR="001D198B" w:rsidRPr="00CE5B40">
                  <w:rPr>
                    <w:rStyle w:val="Hyperlink"/>
                    <w:u w:val="none"/>
                  </w:rPr>
                  <w:t>Fact Finding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_Toc92366698 \h </w:instrText>
                </w:r>
                <w:r w:rsidR="001D198B" w:rsidRPr="00CE5B40">
                  <w:rPr>
                    <w:webHidden/>
                  </w:rPr>
                </w:r>
                <w:r w:rsidR="001D198B" w:rsidRPr="00CE5B40">
                  <w:rPr>
                    <w:webHidden/>
                  </w:rPr>
                  <w:fldChar w:fldCharType="separate"/>
                </w:r>
                <w:r w:rsidR="007804CA">
                  <w:rPr>
                    <w:webHidden/>
                  </w:rPr>
                  <w:t>7</w:t>
                </w:r>
                <w:r w:rsidR="001D198B" w:rsidRPr="00CE5B40">
                  <w:rPr>
                    <w:webHidden/>
                  </w:rPr>
                  <w:fldChar w:fldCharType="end"/>
                </w:r>
              </w:hyperlink>
            </w:p>
            <w:p w14:paraId="28F91F51" w14:textId="278820D2" w:rsidR="001D198B" w:rsidRPr="00CE5B40" w:rsidRDefault="00CE5B40" w:rsidP="00CE5B40">
              <w:pPr>
                <w:pStyle w:val="TOC3"/>
                <w:tabs>
                  <w:tab w:val="left" w:pos="1900"/>
                  <w:tab w:val="right" w:leader="dot" w:pos="7928"/>
                </w:tabs>
                <w:rPr>
                  <w:rFonts w:eastAsiaTheme="minorEastAsia"/>
                  <w:noProof/>
                  <w:szCs w:val="24"/>
                </w:rPr>
              </w:pPr>
              <w:r w:rsidRPr="00CE5B40">
                <w:rPr>
                  <w:rStyle w:val="Hyperlink"/>
                  <w:noProof/>
                  <w:szCs w:val="24"/>
                  <w:u w:val="none"/>
                </w:rPr>
                <w:t xml:space="preserve">     </w:t>
              </w:r>
              <w:hyperlink w:anchor="_Toc92366699" w:history="1">
                <w:r w:rsidR="001D198B" w:rsidRPr="00CE5B40">
                  <w:rPr>
                    <w:rStyle w:val="Hyperlink"/>
                    <w:noProof/>
                    <w:szCs w:val="24"/>
                    <w:u w:val="none"/>
                  </w:rPr>
                  <w:t>2.1.1</w:t>
                </w:r>
                <w:r w:rsidRPr="00CE5B40">
                  <w:rPr>
                    <w:rStyle w:val="Hyperlink"/>
                    <w:noProof/>
                    <w:szCs w:val="24"/>
                    <w:u w:val="none"/>
                  </w:rPr>
                  <w:t xml:space="preserve">      </w:t>
                </w:r>
                <w:r w:rsidR="001D198B" w:rsidRPr="00CE5B40">
                  <w:rPr>
                    <w:rStyle w:val="Hyperlink"/>
                    <w:noProof/>
                    <w:szCs w:val="24"/>
                    <w:u w:val="none"/>
                  </w:rPr>
                  <w:t>Pembanding</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_Toc92366699 \h </w:instrText>
                </w:r>
                <w:r w:rsidR="001D198B" w:rsidRPr="00CE5B40">
                  <w:rPr>
                    <w:noProof/>
                    <w:webHidden/>
                    <w:szCs w:val="24"/>
                  </w:rPr>
                </w:r>
                <w:r w:rsidR="001D198B" w:rsidRPr="00CE5B40">
                  <w:rPr>
                    <w:noProof/>
                    <w:webHidden/>
                    <w:szCs w:val="24"/>
                  </w:rPr>
                  <w:fldChar w:fldCharType="separate"/>
                </w:r>
                <w:r w:rsidR="007804CA">
                  <w:rPr>
                    <w:noProof/>
                    <w:webHidden/>
                    <w:szCs w:val="24"/>
                  </w:rPr>
                  <w:t>7</w:t>
                </w:r>
                <w:r w:rsidR="001D198B" w:rsidRPr="00CE5B40">
                  <w:rPr>
                    <w:noProof/>
                    <w:webHidden/>
                    <w:szCs w:val="24"/>
                  </w:rPr>
                  <w:fldChar w:fldCharType="end"/>
                </w:r>
              </w:hyperlink>
            </w:p>
            <w:p w14:paraId="783330D4" w14:textId="047276C2" w:rsidR="001D198B" w:rsidRPr="00CE5B40" w:rsidRDefault="00CE5B40" w:rsidP="00CE5B40">
              <w:pPr>
                <w:pStyle w:val="TOC3"/>
                <w:tabs>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0" w:history="1">
                <w:r w:rsidR="001D198B" w:rsidRPr="00CE5B40">
                  <w:rPr>
                    <w:rStyle w:val="Hyperlink"/>
                    <w:noProof/>
                    <w:szCs w:val="24"/>
                    <w:u w:val="none"/>
                  </w:rPr>
                  <w:t>2.1.2</w:t>
                </w:r>
                <w:r w:rsidRPr="00CE5B40">
                  <w:rPr>
                    <w:rStyle w:val="Hyperlink"/>
                    <w:noProof/>
                    <w:szCs w:val="24"/>
                    <w:u w:val="none"/>
                  </w:rPr>
                  <w:t xml:space="preserve">       </w:t>
                </w:r>
                <w:r w:rsidR="001D198B" w:rsidRPr="00CE5B40">
                  <w:rPr>
                    <w:rStyle w:val="Hyperlink"/>
                    <w:noProof/>
                    <w:szCs w:val="24"/>
                    <w:u w:val="none"/>
                  </w:rPr>
                  <w:t>Dokumentasi</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_Toc92366700 \h </w:instrText>
                </w:r>
                <w:r w:rsidR="001D198B" w:rsidRPr="00CE5B40">
                  <w:rPr>
                    <w:noProof/>
                    <w:webHidden/>
                    <w:szCs w:val="24"/>
                  </w:rPr>
                </w:r>
                <w:r w:rsidR="001D198B" w:rsidRPr="00CE5B40">
                  <w:rPr>
                    <w:noProof/>
                    <w:webHidden/>
                    <w:szCs w:val="24"/>
                  </w:rPr>
                  <w:fldChar w:fldCharType="separate"/>
                </w:r>
                <w:r w:rsidR="007804CA">
                  <w:rPr>
                    <w:noProof/>
                    <w:webHidden/>
                    <w:szCs w:val="24"/>
                  </w:rPr>
                  <w:t>7</w:t>
                </w:r>
                <w:r w:rsidR="001D198B" w:rsidRPr="00CE5B40">
                  <w:rPr>
                    <w:noProof/>
                    <w:webHidden/>
                    <w:szCs w:val="24"/>
                  </w:rPr>
                  <w:fldChar w:fldCharType="end"/>
                </w:r>
              </w:hyperlink>
            </w:p>
            <w:p w14:paraId="5EE51D04" w14:textId="3670A353" w:rsidR="001D198B" w:rsidRPr="00CE5B40" w:rsidRDefault="00CE5B40" w:rsidP="00CE5B40">
              <w:pPr>
                <w:pStyle w:val="TOC3"/>
                <w:tabs>
                  <w:tab w:val="right" w:leader="dot" w:pos="7928"/>
                </w:tabs>
                <w:ind w:left="0" w:firstLine="0"/>
                <w:rPr>
                  <w:rFonts w:eastAsiaTheme="minorEastAsia"/>
                  <w:noProof/>
                  <w:szCs w:val="24"/>
                </w:rPr>
              </w:pPr>
              <w:r>
                <w:rPr>
                  <w:rStyle w:val="Hyperlink"/>
                  <w:noProof/>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1" w:history="1">
                <w:r w:rsidR="001D198B" w:rsidRPr="00CE5B40">
                  <w:rPr>
                    <w:rStyle w:val="Hyperlink"/>
                    <w:noProof/>
                    <w:szCs w:val="24"/>
                    <w:u w:val="none"/>
                  </w:rPr>
                  <w:t>2.1.3</w:t>
                </w: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sidR="001D198B" w:rsidRPr="00CE5B40">
                  <w:rPr>
                    <w:rStyle w:val="Hyperlink"/>
                    <w:noProof/>
                    <w:szCs w:val="24"/>
                    <w:u w:val="none"/>
                  </w:rPr>
                  <w:t>Prototype</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_Toc92366701 \h </w:instrText>
                </w:r>
                <w:r w:rsidR="001D198B" w:rsidRPr="00CE5B40">
                  <w:rPr>
                    <w:noProof/>
                    <w:webHidden/>
                    <w:szCs w:val="24"/>
                  </w:rPr>
                </w:r>
                <w:r w:rsidR="001D198B" w:rsidRPr="00CE5B40">
                  <w:rPr>
                    <w:noProof/>
                    <w:webHidden/>
                    <w:szCs w:val="24"/>
                  </w:rPr>
                  <w:fldChar w:fldCharType="separate"/>
                </w:r>
                <w:r w:rsidR="007804CA">
                  <w:rPr>
                    <w:noProof/>
                    <w:webHidden/>
                    <w:szCs w:val="24"/>
                  </w:rPr>
                  <w:t>14</w:t>
                </w:r>
                <w:r w:rsidR="001D198B" w:rsidRPr="00CE5B40">
                  <w:rPr>
                    <w:noProof/>
                    <w:webHidden/>
                    <w:szCs w:val="24"/>
                  </w:rPr>
                  <w:fldChar w:fldCharType="end"/>
                </w:r>
              </w:hyperlink>
            </w:p>
            <w:p w14:paraId="169700CA" w14:textId="108A1CA2"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2" w:history="1">
                <w:r w:rsidR="001D198B" w:rsidRPr="00CE5B40">
                  <w:rPr>
                    <w:rStyle w:val="Hyperlink"/>
                    <w:u w:val="none"/>
                  </w:rPr>
                  <w:t>2.2</w:t>
                </w:r>
                <w:r w:rsidRPr="00CE5B40">
                  <w:rPr>
                    <w:rStyle w:val="Hyperlink"/>
                    <w:u w:val="none"/>
                    <w:lang w:val="en-US"/>
                  </w:rPr>
                  <w:t xml:space="preserve">      </w:t>
                </w:r>
                <w:r w:rsidR="001D198B" w:rsidRPr="00CE5B40">
                  <w:rPr>
                    <w:rStyle w:val="Hyperlink"/>
                    <w:u w:val="none"/>
                  </w:rPr>
                  <w:t>Analisis  Kebutuhan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_Toc92366702 \h </w:instrText>
                </w:r>
                <w:r w:rsidR="001D198B" w:rsidRPr="00CE5B40">
                  <w:rPr>
                    <w:webHidden/>
                  </w:rPr>
                </w:r>
                <w:r w:rsidR="001D198B" w:rsidRPr="00CE5B40">
                  <w:rPr>
                    <w:webHidden/>
                  </w:rPr>
                  <w:fldChar w:fldCharType="separate"/>
                </w:r>
                <w:r w:rsidR="007804CA">
                  <w:rPr>
                    <w:webHidden/>
                  </w:rPr>
                  <w:t>18</w:t>
                </w:r>
                <w:r w:rsidR="001D198B" w:rsidRPr="00CE5B40">
                  <w:rPr>
                    <w:webHidden/>
                  </w:rPr>
                  <w:fldChar w:fldCharType="end"/>
                </w:r>
              </w:hyperlink>
            </w:p>
            <w:p w14:paraId="3A061329" w14:textId="79FD1F6E"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r>
                <w:rPr>
                  <w:rStyle w:val="Hyperlink"/>
                  <w:u w:val="none"/>
                  <w:lang w:val="en-US"/>
                </w:rPr>
                <w:t xml:space="preserve"> </w:t>
              </w:r>
              <w:r w:rsidRPr="00CE5B40">
                <w:rPr>
                  <w:rStyle w:val="Hyperlink"/>
                  <w:u w:val="none"/>
                </w:rPr>
                <w:t xml:space="preserve"> </w:t>
              </w:r>
              <w:hyperlink w:anchor="_Toc92366703" w:history="1">
                <w:r w:rsidR="001D198B" w:rsidRPr="00CE5B40">
                  <w:rPr>
                    <w:rStyle w:val="Hyperlink"/>
                    <w:u w:val="none"/>
                  </w:rPr>
                  <w:t>2.3</w:t>
                </w:r>
                <w:r w:rsidRPr="00CE5B40">
                  <w:rPr>
                    <w:rStyle w:val="Hyperlink"/>
                    <w:u w:val="none"/>
                  </w:rPr>
                  <w:t xml:space="preserve">      </w:t>
                </w:r>
                <w:r w:rsidR="001D198B" w:rsidRPr="00CE5B40">
                  <w:rPr>
                    <w:rStyle w:val="Hyperlink"/>
                    <w:u w:val="none"/>
                  </w:rPr>
                  <w:t>Hardware Requirement</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_Toc92366703 \h </w:instrText>
                </w:r>
                <w:r w:rsidR="001D198B" w:rsidRPr="00CE5B40">
                  <w:rPr>
                    <w:webHidden/>
                  </w:rPr>
                </w:r>
                <w:r w:rsidR="001D198B" w:rsidRPr="00CE5B40">
                  <w:rPr>
                    <w:webHidden/>
                  </w:rPr>
                  <w:fldChar w:fldCharType="separate"/>
                </w:r>
                <w:r w:rsidR="007804CA">
                  <w:rPr>
                    <w:webHidden/>
                  </w:rPr>
                  <w:t>18</w:t>
                </w:r>
                <w:r w:rsidR="001D198B" w:rsidRPr="00CE5B40">
                  <w:rPr>
                    <w:webHidden/>
                  </w:rPr>
                  <w:fldChar w:fldCharType="end"/>
                </w:r>
              </w:hyperlink>
            </w:p>
            <w:p w14:paraId="1619D434" w14:textId="38654297"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4" w:history="1">
                <w:r w:rsidR="001D198B" w:rsidRPr="00CE5B40">
                  <w:rPr>
                    <w:rStyle w:val="Hyperlink"/>
                    <w:u w:val="none"/>
                  </w:rPr>
                  <w:t>2.4</w:t>
                </w:r>
                <w:r w:rsidRPr="00CE5B40">
                  <w:rPr>
                    <w:rStyle w:val="Hyperlink"/>
                    <w:u w:val="none"/>
                    <w:lang w:val="en-US"/>
                  </w:rPr>
                  <w:t xml:space="preserve">      </w:t>
                </w:r>
                <w:r w:rsidR="001D198B" w:rsidRPr="00CE5B40">
                  <w:rPr>
                    <w:rStyle w:val="Hyperlink"/>
                    <w:u w:val="none"/>
                  </w:rPr>
                  <w:t>Batasan Aplikasi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_Toc92366704 \h </w:instrText>
                </w:r>
                <w:r w:rsidR="001D198B" w:rsidRPr="00CE5B40">
                  <w:rPr>
                    <w:webHidden/>
                  </w:rPr>
                </w:r>
                <w:r w:rsidR="001D198B" w:rsidRPr="00CE5B40">
                  <w:rPr>
                    <w:webHidden/>
                  </w:rPr>
                  <w:fldChar w:fldCharType="separate"/>
                </w:r>
                <w:r w:rsidR="007804CA">
                  <w:rPr>
                    <w:webHidden/>
                  </w:rPr>
                  <w:t>19</w:t>
                </w:r>
                <w:r w:rsidR="001D198B" w:rsidRPr="00CE5B40">
                  <w:rPr>
                    <w:webHidden/>
                  </w:rPr>
                  <w:fldChar w:fldCharType="end"/>
                </w:r>
              </w:hyperlink>
            </w:p>
            <w:p w14:paraId="7B14359A" w14:textId="77777777" w:rsidR="001D198B" w:rsidRPr="00CE5B40" w:rsidRDefault="001D198B" w:rsidP="00CE5B40">
              <w:pPr>
                <w:pStyle w:val="TOC1"/>
                <w:tabs>
                  <w:tab w:val="right" w:leader="dot" w:pos="7928"/>
                </w:tabs>
                <w:jc w:val="both"/>
                <w:rPr>
                  <w:rStyle w:val="Hyperlink"/>
                  <w:rFonts w:ascii="Times New Roman" w:hAnsi="Times New Roman" w:cs="Times New Roman"/>
                  <w:noProof/>
                  <w:sz w:val="24"/>
                  <w:szCs w:val="24"/>
                  <w:u w:val="none"/>
                </w:rPr>
                <w:sectPr w:rsidR="001D198B" w:rsidRPr="00CE5B40" w:rsidSect="001D198B">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77EE8D3A" w14:textId="4B6FBD0D" w:rsidR="001D198B" w:rsidRPr="00CE5B40" w:rsidRDefault="00676D72" w:rsidP="00CE5B40">
              <w:pPr>
                <w:pStyle w:val="TOC1"/>
                <w:tabs>
                  <w:tab w:val="right" w:leader="dot" w:pos="7928"/>
                </w:tabs>
                <w:jc w:val="both"/>
                <w:rPr>
                  <w:rFonts w:ascii="Times New Roman" w:eastAsiaTheme="minorEastAsia" w:hAnsi="Times New Roman" w:cs="Times New Roman"/>
                  <w:noProof/>
                  <w:sz w:val="24"/>
                  <w:szCs w:val="24"/>
                </w:rPr>
              </w:pPr>
              <w:hyperlink w:anchor="_Toc92366705" w:history="1">
                <w:r w:rsidR="001D198B" w:rsidRPr="00CE5B40">
                  <w:rPr>
                    <w:rStyle w:val="Hyperlink"/>
                    <w:rFonts w:ascii="Times New Roman" w:hAnsi="Times New Roman" w:cs="Times New Roman"/>
                    <w:noProof/>
                    <w:sz w:val="24"/>
                    <w:szCs w:val="24"/>
                    <w:u w:val="none"/>
                  </w:rPr>
                  <w:t>Bab 3</w:t>
                </w:r>
                <w:r w:rsidR="00576F67">
                  <w:rPr>
                    <w:rStyle w:val="Hyperlink"/>
                    <w:rFonts w:ascii="Times New Roman" w:hAnsi="Times New Roman" w:cs="Times New Roman"/>
                    <w:noProof/>
                    <w:sz w:val="24"/>
                    <w:szCs w:val="24"/>
                    <w:u w:val="none"/>
                  </w:rPr>
                  <w:t xml:space="preserve">    SISTEM DESAIN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_Toc92366705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20</w:t>
                </w:r>
                <w:r w:rsidR="001D198B" w:rsidRPr="00CE5B40">
                  <w:rPr>
                    <w:rFonts w:ascii="Times New Roman" w:hAnsi="Times New Roman" w:cs="Times New Roman"/>
                    <w:noProof/>
                    <w:webHidden/>
                    <w:sz w:val="24"/>
                    <w:szCs w:val="24"/>
                  </w:rPr>
                  <w:fldChar w:fldCharType="end"/>
                </w:r>
              </w:hyperlink>
            </w:p>
            <w:p w14:paraId="15ACEF12" w14:textId="6EC46235"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6" w:history="1">
                <w:r w:rsidR="001D198B" w:rsidRPr="00CE5B40">
                  <w:rPr>
                    <w:rStyle w:val="Hyperlink"/>
                    <w:u w:val="none"/>
                  </w:rPr>
                  <w:t>3.1</w:t>
                </w:r>
                <w:r w:rsidRPr="00CE5B40">
                  <w:rPr>
                    <w:rStyle w:val="Hyperlink"/>
                    <w:u w:val="none"/>
                  </w:rPr>
                  <w:t xml:space="preserve">      </w:t>
                </w:r>
                <w:r w:rsidR="001D198B" w:rsidRPr="00CE5B40">
                  <w:rPr>
                    <w:rStyle w:val="Hyperlink"/>
                    <w:u w:val="none"/>
                  </w:rPr>
                  <w:t>Desain Interface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_Toc92366706 \h </w:instrText>
                </w:r>
                <w:r w:rsidR="001D198B" w:rsidRPr="00CE5B40">
                  <w:rPr>
                    <w:webHidden/>
                  </w:rPr>
                </w:r>
                <w:r w:rsidR="001D198B" w:rsidRPr="00CE5B40">
                  <w:rPr>
                    <w:webHidden/>
                  </w:rPr>
                  <w:fldChar w:fldCharType="separate"/>
                </w:r>
                <w:r w:rsidR="007804CA">
                  <w:rPr>
                    <w:webHidden/>
                  </w:rPr>
                  <w:t>20</w:t>
                </w:r>
                <w:r w:rsidR="001D198B" w:rsidRPr="00CE5B40">
                  <w:rPr>
                    <w:webHidden/>
                  </w:rPr>
                  <w:fldChar w:fldCharType="end"/>
                </w:r>
              </w:hyperlink>
            </w:p>
            <w:p w14:paraId="265C48E7" w14:textId="4596D157"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u w:val="none"/>
                </w:rPr>
                <w:t xml:space="preserve">                         </w:t>
              </w:r>
              <w:hyperlink w:anchor="_Toc92366707" w:history="1">
                <w:r w:rsidR="001D198B" w:rsidRPr="00CE5B40">
                  <w:rPr>
                    <w:rStyle w:val="Hyperlink"/>
                    <w:noProof/>
                    <w:szCs w:val="24"/>
                    <w:u w:val="none"/>
                  </w:rPr>
                  <w:t>1.</w:t>
                </w:r>
                <w:r w:rsidRPr="00CE5B40">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Awal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_Toc92366707 \h </w:instrText>
                </w:r>
                <w:r w:rsidR="001D198B" w:rsidRPr="00CE5B40">
                  <w:rPr>
                    <w:noProof/>
                    <w:webHidden/>
                    <w:szCs w:val="24"/>
                  </w:rPr>
                </w:r>
                <w:r w:rsidR="001D198B" w:rsidRPr="00CE5B40">
                  <w:rPr>
                    <w:noProof/>
                    <w:webHidden/>
                    <w:szCs w:val="24"/>
                  </w:rPr>
                  <w:fldChar w:fldCharType="separate"/>
                </w:r>
                <w:r w:rsidR="007804CA">
                  <w:rPr>
                    <w:noProof/>
                    <w:webHidden/>
                    <w:szCs w:val="24"/>
                  </w:rPr>
                  <w:t>20</w:t>
                </w:r>
                <w:r w:rsidR="001D198B" w:rsidRPr="00CE5B40">
                  <w:rPr>
                    <w:noProof/>
                    <w:webHidden/>
                    <w:szCs w:val="24"/>
                  </w:rPr>
                  <w:fldChar w:fldCharType="end"/>
                </w:r>
              </w:hyperlink>
            </w:p>
            <w:p w14:paraId="3D6584B5" w14:textId="45EC9274"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708" w:history="1">
                <w:r w:rsidR="001D198B" w:rsidRPr="00CE5B40">
                  <w:rPr>
                    <w:rStyle w:val="Hyperlink"/>
                    <w:noProof/>
                    <w:szCs w:val="24"/>
                    <w:u w:val="none"/>
                  </w:rPr>
                  <w:t>2.</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Register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_Toc92366708 \h </w:instrText>
                </w:r>
                <w:r w:rsidR="001D198B" w:rsidRPr="00CE5B40">
                  <w:rPr>
                    <w:noProof/>
                    <w:webHidden/>
                    <w:szCs w:val="24"/>
                  </w:rPr>
                </w:r>
                <w:r w:rsidR="001D198B" w:rsidRPr="00CE5B40">
                  <w:rPr>
                    <w:noProof/>
                    <w:webHidden/>
                    <w:szCs w:val="24"/>
                  </w:rPr>
                  <w:fldChar w:fldCharType="separate"/>
                </w:r>
                <w:r w:rsidR="007804CA">
                  <w:rPr>
                    <w:noProof/>
                    <w:webHidden/>
                    <w:szCs w:val="24"/>
                  </w:rPr>
                  <w:t>21</w:t>
                </w:r>
                <w:r w:rsidR="001D198B" w:rsidRPr="00CE5B40">
                  <w:rPr>
                    <w:noProof/>
                    <w:webHidden/>
                    <w:szCs w:val="24"/>
                  </w:rPr>
                  <w:fldChar w:fldCharType="end"/>
                </w:r>
              </w:hyperlink>
            </w:p>
            <w:p w14:paraId="7AA0F5D5" w14:textId="58A93B4C" w:rsidR="001D198B" w:rsidRPr="00CE5B40" w:rsidRDefault="00CE5B40" w:rsidP="00CE5B40">
              <w:pPr>
                <w:pStyle w:val="TOC3"/>
                <w:tabs>
                  <w:tab w:val="left" w:pos="1760"/>
                  <w:tab w:val="right" w:leader="dot" w:pos="7928"/>
                </w:tabs>
                <w:rPr>
                  <w:rFonts w:eastAsiaTheme="minorEastAsia"/>
                  <w:noProof/>
                  <w:szCs w:val="24"/>
                </w:rPr>
              </w:pPr>
              <w:r>
                <w:rPr>
                  <w:rStyle w:val="Hyperlink"/>
                  <w:noProof/>
                  <w:szCs w:val="24"/>
                  <w:u w:val="none"/>
                </w:rPr>
                <w:t xml:space="preserve">     </w:t>
              </w:r>
              <w:hyperlink w:anchor="_Toc92366709" w:history="1">
                <w:r w:rsidR="001D198B" w:rsidRPr="00CE5B40">
                  <w:rPr>
                    <w:rStyle w:val="Hyperlink"/>
                    <w:noProof/>
                    <w:szCs w:val="24"/>
                    <w:u w:val="none"/>
                  </w:rPr>
                  <w:t>3.</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Admin</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_Toc92366709 \h </w:instrText>
                </w:r>
                <w:r w:rsidR="001D198B" w:rsidRPr="00CE5B40">
                  <w:rPr>
                    <w:noProof/>
                    <w:webHidden/>
                    <w:szCs w:val="24"/>
                  </w:rPr>
                </w:r>
                <w:r w:rsidR="001D198B" w:rsidRPr="00CE5B40">
                  <w:rPr>
                    <w:noProof/>
                    <w:webHidden/>
                    <w:szCs w:val="24"/>
                  </w:rPr>
                  <w:fldChar w:fldCharType="separate"/>
                </w:r>
                <w:r w:rsidR="007804CA">
                  <w:rPr>
                    <w:noProof/>
                    <w:webHidden/>
                    <w:szCs w:val="24"/>
                  </w:rPr>
                  <w:t>22</w:t>
                </w:r>
                <w:r w:rsidR="001D198B" w:rsidRPr="00CE5B40">
                  <w:rPr>
                    <w:noProof/>
                    <w:webHidden/>
                    <w:szCs w:val="24"/>
                  </w:rPr>
                  <w:fldChar w:fldCharType="end"/>
                </w:r>
              </w:hyperlink>
            </w:p>
            <w:p w14:paraId="0C03E3AB" w14:textId="648781E1" w:rsidR="001D198B" w:rsidRPr="00CE5B40" w:rsidRDefault="00CE5B40" w:rsidP="00CE5B40">
              <w:pPr>
                <w:pStyle w:val="TOC3"/>
                <w:tabs>
                  <w:tab w:val="left" w:pos="1760"/>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hyperlink w:anchor="_Toc92366710" w:history="1">
                <w:r w:rsidR="001D198B" w:rsidRPr="00CE5B40">
                  <w:rPr>
                    <w:rStyle w:val="Hyperlink"/>
                    <w:noProof/>
                    <w:szCs w:val="24"/>
                    <w:u w:val="none"/>
                  </w:rPr>
                  <w:t>4.</w:t>
                </w:r>
                <w:r w:rsidRPr="00CE5B40">
                  <w:rPr>
                    <w:rFonts w:eastAsiaTheme="minorEastAsia"/>
                    <w:noProof/>
                    <w:szCs w:val="24"/>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User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_Toc92366710 \h </w:instrText>
                </w:r>
                <w:r w:rsidR="001D198B" w:rsidRPr="00CE5B40">
                  <w:rPr>
                    <w:noProof/>
                    <w:webHidden/>
                    <w:szCs w:val="24"/>
                  </w:rPr>
                </w:r>
                <w:r w:rsidR="001D198B" w:rsidRPr="00CE5B40">
                  <w:rPr>
                    <w:noProof/>
                    <w:webHidden/>
                    <w:szCs w:val="24"/>
                  </w:rPr>
                  <w:fldChar w:fldCharType="separate"/>
                </w:r>
                <w:r w:rsidR="007804CA">
                  <w:rPr>
                    <w:noProof/>
                    <w:webHidden/>
                    <w:szCs w:val="24"/>
                  </w:rPr>
                  <w:t>27</w:t>
                </w:r>
                <w:r w:rsidR="001D198B" w:rsidRPr="00CE5B40">
                  <w:rPr>
                    <w:noProof/>
                    <w:webHidden/>
                    <w:szCs w:val="24"/>
                  </w:rPr>
                  <w:fldChar w:fldCharType="end"/>
                </w:r>
              </w:hyperlink>
            </w:p>
            <w:p w14:paraId="0C41D132" w14:textId="2EBFBB81" w:rsidR="001D198B" w:rsidRPr="00CE5B40" w:rsidRDefault="00676D72" w:rsidP="00CE5B40">
              <w:pPr>
                <w:pStyle w:val="TOC1"/>
                <w:tabs>
                  <w:tab w:val="right" w:leader="dot" w:pos="7928"/>
                </w:tabs>
                <w:jc w:val="both"/>
                <w:rPr>
                  <w:rFonts w:ascii="Times New Roman" w:eastAsiaTheme="minorEastAsia" w:hAnsi="Times New Roman" w:cs="Times New Roman"/>
                  <w:noProof/>
                  <w:sz w:val="24"/>
                  <w:szCs w:val="24"/>
                </w:rPr>
              </w:pPr>
              <w:hyperlink w:anchor="_Toc92366711" w:history="1">
                <w:r w:rsidR="001D198B" w:rsidRPr="00CE5B40">
                  <w:rPr>
                    <w:rStyle w:val="Hyperlink"/>
                    <w:rFonts w:ascii="Times New Roman" w:hAnsi="Times New Roman" w:cs="Times New Roman"/>
                    <w:noProof/>
                    <w:sz w:val="24"/>
                    <w:szCs w:val="24"/>
                    <w:u w:val="none"/>
                  </w:rPr>
                  <w:t>BAB IV</w:t>
                </w:r>
                <w:r w:rsidR="00576F67">
                  <w:rPr>
                    <w:rStyle w:val="Hyperlink"/>
                    <w:rFonts w:ascii="Times New Roman" w:hAnsi="Times New Roman" w:cs="Times New Roman"/>
                    <w:noProof/>
                    <w:sz w:val="24"/>
                    <w:szCs w:val="24"/>
                    <w:u w:val="none"/>
                  </w:rPr>
                  <w:t xml:space="preserve"> IMPLEMENTASI</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_Toc92366711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41</w:t>
                </w:r>
                <w:r w:rsidR="001D198B" w:rsidRPr="00CE5B40">
                  <w:rPr>
                    <w:rFonts w:ascii="Times New Roman" w:hAnsi="Times New Roman" w:cs="Times New Roman"/>
                    <w:noProof/>
                    <w:webHidden/>
                    <w:sz w:val="24"/>
                    <w:szCs w:val="24"/>
                  </w:rPr>
                  <w:fldChar w:fldCharType="end"/>
                </w:r>
              </w:hyperlink>
            </w:p>
            <w:p w14:paraId="540315DF" w14:textId="1C64584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12" w:history="1">
                <w:r w:rsidR="001D198B" w:rsidRPr="00CE5B40">
                  <w:rPr>
                    <w:rStyle w:val="Hyperlink"/>
                    <w:u w:val="none"/>
                  </w:rPr>
                  <w:t>4.1</w:t>
                </w:r>
                <w:r w:rsidRPr="00CE5B40">
                  <w:rPr>
                    <w:rFonts w:eastAsiaTheme="minorEastAsia"/>
                    <w:lang w:val="en-US"/>
                  </w:rPr>
                  <w:t xml:space="preserve">      </w:t>
                </w:r>
                <w:r w:rsidR="001D198B" w:rsidRPr="00CE5B40">
                  <w:rPr>
                    <w:rStyle w:val="Hyperlink"/>
                    <w:u w:val="none"/>
                  </w:rPr>
                  <w:t>Koneksi Server</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_Toc92366712 \h </w:instrText>
                </w:r>
                <w:r w:rsidR="001D198B" w:rsidRPr="00CE5B40">
                  <w:rPr>
                    <w:webHidden/>
                  </w:rPr>
                </w:r>
                <w:r w:rsidR="001D198B" w:rsidRPr="00CE5B40">
                  <w:rPr>
                    <w:webHidden/>
                  </w:rPr>
                  <w:fldChar w:fldCharType="separate"/>
                </w:r>
                <w:r w:rsidR="007804CA">
                  <w:rPr>
                    <w:webHidden/>
                  </w:rPr>
                  <w:t>41</w:t>
                </w:r>
                <w:r w:rsidR="001D198B" w:rsidRPr="00CE5B40">
                  <w:rPr>
                    <w:webHidden/>
                  </w:rPr>
                  <w:fldChar w:fldCharType="end"/>
                </w:r>
              </w:hyperlink>
            </w:p>
            <w:p w14:paraId="156AFA62" w14:textId="7827611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hyperlink w:anchor="_Toc92366713" w:history="1">
                <w:r w:rsidR="001D198B" w:rsidRPr="00CE5B40">
                  <w:rPr>
                    <w:rStyle w:val="Hyperlink"/>
                    <w:u w:val="none"/>
                  </w:rPr>
                  <w:t>4.2</w:t>
                </w:r>
                <w:r w:rsidRPr="00CE5B40">
                  <w:rPr>
                    <w:rFonts w:eastAsiaTheme="minorEastAsia"/>
                    <w:lang w:val="en-US"/>
                  </w:rPr>
                  <w:t xml:space="preserve">      </w:t>
                </w:r>
                <w:r w:rsidR="001D198B" w:rsidRPr="00CE5B40">
                  <w:rPr>
                    <w:rStyle w:val="Hyperlink"/>
                    <w:u w:val="none"/>
                  </w:rPr>
                  <w:t>App Page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_Toc92366713 \h </w:instrText>
                </w:r>
                <w:r w:rsidR="001D198B" w:rsidRPr="00CE5B40">
                  <w:rPr>
                    <w:webHidden/>
                  </w:rPr>
                </w:r>
                <w:r w:rsidR="001D198B" w:rsidRPr="00CE5B40">
                  <w:rPr>
                    <w:webHidden/>
                  </w:rPr>
                  <w:fldChar w:fldCharType="separate"/>
                </w:r>
                <w:r w:rsidR="007804CA">
                  <w:rPr>
                    <w:webHidden/>
                  </w:rPr>
                  <w:t>42</w:t>
                </w:r>
                <w:r w:rsidR="001D198B" w:rsidRPr="00CE5B40">
                  <w:rPr>
                    <w:webHidden/>
                  </w:rPr>
                  <w:fldChar w:fldCharType="end"/>
                </w:r>
              </w:hyperlink>
            </w:p>
            <w:p w14:paraId="44144A6F" w14:textId="33D48092"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 xml:space="preserve">              </w:t>
              </w:r>
              <w:hyperlink w:anchor="_Toc92366714" w:history="1">
                <w:r w:rsidR="001D198B" w:rsidRPr="00CE5B40">
                  <w:rPr>
                    <w:rStyle w:val="Hyperlink"/>
                    <w:rFonts w:ascii="Times New Roman" w:hAnsi="Times New Roman" w:cs="Times New Roman"/>
                    <w:noProof/>
                    <w:sz w:val="24"/>
                    <w:szCs w:val="24"/>
                    <w:u w:val="none"/>
                  </w:rPr>
                  <w:t>4.3</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Register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_Toc92366714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43</w:t>
                </w:r>
                <w:r w:rsidR="001D198B" w:rsidRPr="00CE5B40">
                  <w:rPr>
                    <w:rFonts w:ascii="Times New Roman" w:hAnsi="Times New Roman" w:cs="Times New Roman"/>
                    <w:noProof/>
                    <w:webHidden/>
                    <w:sz w:val="24"/>
                    <w:szCs w:val="24"/>
                  </w:rPr>
                  <w:fldChar w:fldCharType="end"/>
                </w:r>
              </w:hyperlink>
            </w:p>
            <w:p w14:paraId="59784D14" w14:textId="7AD5F02F"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5" w:history="1">
                <w:r w:rsidR="001D198B" w:rsidRPr="00CE5B40">
                  <w:rPr>
                    <w:rStyle w:val="Hyperlink"/>
                    <w:rFonts w:ascii="Times New Roman" w:hAnsi="Times New Roman" w:cs="Times New Roman"/>
                    <w:noProof/>
                    <w:sz w:val="24"/>
                    <w:szCs w:val="24"/>
                    <w:u w:val="none"/>
                  </w:rPr>
                  <w:t>4.4</w:t>
                </w:r>
                <w:r w:rsidRPr="00CE5B40">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Admin</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44</w:t>
                </w:r>
                <w:r w:rsidR="001D198B" w:rsidRPr="00CE5B40">
                  <w:rPr>
                    <w:rFonts w:ascii="Times New Roman" w:hAnsi="Times New Roman" w:cs="Times New Roman"/>
                    <w:noProof/>
                    <w:webHidden/>
                    <w:sz w:val="24"/>
                    <w:szCs w:val="24"/>
                  </w:rPr>
                  <w:fldChar w:fldCharType="end"/>
                </w:r>
              </w:hyperlink>
            </w:p>
            <w:p w14:paraId="7731E06A" w14:textId="0F7E27AD"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6" w:history="1">
                <w:r w:rsidR="001D198B" w:rsidRPr="00CE5B40">
                  <w:rPr>
                    <w:rStyle w:val="Hyperlink"/>
                    <w:rFonts w:ascii="Times New Roman" w:hAnsi="Times New Roman" w:cs="Times New Roman"/>
                    <w:noProof/>
                    <w:sz w:val="24"/>
                    <w:szCs w:val="24"/>
                    <w:u w:val="none"/>
                  </w:rPr>
                  <w:t>4.5</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User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51</w:t>
                </w:r>
                <w:r w:rsidR="001D198B" w:rsidRPr="00CE5B40">
                  <w:rPr>
                    <w:rFonts w:ascii="Times New Roman" w:hAnsi="Times New Roman" w:cs="Times New Roman"/>
                    <w:noProof/>
                    <w:webHidden/>
                    <w:sz w:val="24"/>
                    <w:szCs w:val="24"/>
                  </w:rPr>
                  <w:fldChar w:fldCharType="end"/>
                </w:r>
              </w:hyperlink>
            </w:p>
            <w:p w14:paraId="4F7B2EC7" w14:textId="65B2CD18" w:rsidR="001D198B" w:rsidRPr="00CE5B40" w:rsidRDefault="00676D72" w:rsidP="00CE5B40">
              <w:pPr>
                <w:pStyle w:val="TOC1"/>
                <w:tabs>
                  <w:tab w:val="right" w:leader="dot" w:pos="7928"/>
                </w:tabs>
                <w:jc w:val="both"/>
                <w:rPr>
                  <w:rFonts w:ascii="Times New Roman" w:eastAsiaTheme="minorEastAsia" w:hAnsi="Times New Roman" w:cs="Times New Roman"/>
                  <w:noProof/>
                  <w:sz w:val="24"/>
                  <w:szCs w:val="24"/>
                </w:rPr>
              </w:pPr>
              <w:hyperlink w:anchor="_Toc92366717" w:history="1">
                <w:r w:rsidR="001D198B" w:rsidRPr="00CE5B40">
                  <w:rPr>
                    <w:rStyle w:val="Hyperlink"/>
                    <w:rFonts w:ascii="Times New Roman" w:hAnsi="Times New Roman" w:cs="Times New Roman"/>
                    <w:noProof/>
                    <w:sz w:val="24"/>
                    <w:szCs w:val="24"/>
                    <w:u w:val="none"/>
                    <w:lang w:val="en-ID"/>
                  </w:rPr>
                  <w:t>BAB V</w:t>
                </w:r>
                <w:r w:rsidR="00576F67">
                  <w:rPr>
                    <w:rStyle w:val="Hyperlink"/>
                    <w:rFonts w:ascii="Times New Roman" w:hAnsi="Times New Roman" w:cs="Times New Roman"/>
                    <w:noProof/>
                    <w:sz w:val="24"/>
                    <w:szCs w:val="24"/>
                    <w:u w:val="none"/>
                    <w:lang w:val="en-ID"/>
                  </w:rPr>
                  <w:t xml:space="preserve"> PENUTUP</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66</w:t>
                </w:r>
                <w:r w:rsidR="001D198B" w:rsidRPr="00CE5B40">
                  <w:rPr>
                    <w:rFonts w:ascii="Times New Roman" w:hAnsi="Times New Roman" w:cs="Times New Roman"/>
                    <w:noProof/>
                    <w:webHidden/>
                    <w:sz w:val="24"/>
                    <w:szCs w:val="24"/>
                  </w:rPr>
                  <w:fldChar w:fldCharType="end"/>
                </w:r>
              </w:hyperlink>
            </w:p>
            <w:p w14:paraId="43BE7444" w14:textId="73D9A6DD"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8" w:history="1">
                <w:r w:rsidR="001D198B" w:rsidRPr="00CE5B40">
                  <w:rPr>
                    <w:rStyle w:val="Hyperlink"/>
                    <w:u w:val="none"/>
                    <w:lang w:val="en-ID"/>
                  </w:rPr>
                  <w:t>5.1</w:t>
                </w:r>
                <w:r>
                  <w:rPr>
                    <w:rStyle w:val="Hyperlink"/>
                    <w:u w:val="none"/>
                    <w:lang w:val="en-US"/>
                  </w:rPr>
                  <w:t xml:space="preserve">      </w:t>
                </w:r>
                <w:r w:rsidR="001D198B" w:rsidRPr="00CE5B40">
                  <w:rPr>
                    <w:rStyle w:val="Hyperlink"/>
                    <w:u w:val="none"/>
                    <w:lang w:val="en-ID"/>
                  </w:rPr>
                  <w:t>Kesimpulan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_Toc92366718 \h </w:instrText>
                </w:r>
                <w:r w:rsidR="001D198B" w:rsidRPr="00CE5B40">
                  <w:rPr>
                    <w:webHidden/>
                  </w:rPr>
                </w:r>
                <w:r w:rsidR="001D198B" w:rsidRPr="00CE5B40">
                  <w:rPr>
                    <w:webHidden/>
                  </w:rPr>
                  <w:fldChar w:fldCharType="separate"/>
                </w:r>
                <w:r w:rsidR="007804CA">
                  <w:rPr>
                    <w:webHidden/>
                  </w:rPr>
                  <w:t>66</w:t>
                </w:r>
                <w:r w:rsidR="001D198B" w:rsidRPr="00CE5B40">
                  <w:rPr>
                    <w:webHidden/>
                  </w:rPr>
                  <w:fldChar w:fldCharType="end"/>
                </w:r>
              </w:hyperlink>
            </w:p>
            <w:p w14:paraId="7C7F24B9" w14:textId="3898516C"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9" w:history="1">
                <w:r w:rsidR="001D198B" w:rsidRPr="00CE5B40">
                  <w:rPr>
                    <w:rStyle w:val="Hyperlink"/>
                    <w:u w:val="none"/>
                    <w:lang w:val="en-ID"/>
                  </w:rPr>
                  <w:t>5.2</w:t>
                </w:r>
                <w:r>
                  <w:rPr>
                    <w:rStyle w:val="Hyperlink"/>
                    <w:u w:val="none"/>
                    <w:lang w:val="en-ID"/>
                  </w:rPr>
                  <w:t xml:space="preserve">      </w:t>
                </w:r>
                <w:r w:rsidR="001D198B" w:rsidRPr="00CE5B40">
                  <w:rPr>
                    <w:rStyle w:val="Hyperlink"/>
                    <w:u w:val="none"/>
                    <w:lang w:val="en-ID"/>
                  </w:rPr>
                  <w:t>Saran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_Toc92366719 \h </w:instrText>
                </w:r>
                <w:r w:rsidR="001D198B" w:rsidRPr="00CE5B40">
                  <w:rPr>
                    <w:webHidden/>
                  </w:rPr>
                </w:r>
                <w:r w:rsidR="001D198B" w:rsidRPr="00CE5B40">
                  <w:rPr>
                    <w:webHidden/>
                  </w:rPr>
                  <w:fldChar w:fldCharType="separate"/>
                </w:r>
                <w:r w:rsidR="007804CA">
                  <w:rPr>
                    <w:webHidden/>
                  </w:rPr>
                  <w:t>66</w:t>
                </w:r>
                <w:r w:rsidR="001D198B" w:rsidRPr="00CE5B40">
                  <w:rPr>
                    <w:webHidden/>
                  </w:rPr>
                  <w:fldChar w:fldCharType="end"/>
                </w:r>
              </w:hyperlink>
            </w:p>
            <w:p w14:paraId="34B0CD1C" w14:textId="403A5EEE" w:rsidR="001D198B" w:rsidRPr="00CE5B40" w:rsidRDefault="00676D72" w:rsidP="00CE5B40">
              <w:pPr>
                <w:pStyle w:val="TOC1"/>
                <w:tabs>
                  <w:tab w:val="right" w:leader="dot" w:pos="7928"/>
                </w:tabs>
                <w:jc w:val="both"/>
                <w:rPr>
                  <w:rFonts w:ascii="Times New Roman" w:eastAsiaTheme="minorEastAsia" w:hAnsi="Times New Roman" w:cs="Times New Roman"/>
                  <w:noProof/>
                  <w:sz w:val="24"/>
                  <w:szCs w:val="24"/>
                </w:rPr>
              </w:pPr>
              <w:hyperlink w:anchor="_Toc92366720" w:history="1">
                <w:r w:rsidR="001D198B" w:rsidRPr="00CE5B40">
                  <w:rPr>
                    <w:rStyle w:val="Hyperlink"/>
                    <w:rFonts w:ascii="Times New Roman" w:hAnsi="Times New Roman" w:cs="Times New Roman"/>
                    <w:noProof/>
                    <w:sz w:val="24"/>
                    <w:szCs w:val="24"/>
                    <w:u w:val="none"/>
                  </w:rPr>
                  <w:t>DAFTAR PUSTAKA</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_Toc92366720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7804CA">
                  <w:rPr>
                    <w:rFonts w:ascii="Times New Roman" w:hAnsi="Times New Roman" w:cs="Times New Roman"/>
                    <w:noProof/>
                    <w:webHidden/>
                    <w:sz w:val="24"/>
                    <w:szCs w:val="24"/>
                  </w:rPr>
                  <w:t>67</w:t>
                </w:r>
                <w:r w:rsidR="001D198B" w:rsidRPr="00CE5B40">
                  <w:rPr>
                    <w:rFonts w:ascii="Times New Roman" w:hAnsi="Times New Roman" w:cs="Times New Roman"/>
                    <w:noProof/>
                    <w:webHidden/>
                    <w:sz w:val="24"/>
                    <w:szCs w:val="24"/>
                  </w:rPr>
                  <w:fldChar w:fldCharType="end"/>
                </w:r>
              </w:hyperlink>
            </w:p>
            <w:p w14:paraId="68231483" w14:textId="758A6130" w:rsidR="00107370" w:rsidRPr="00CE5B40" w:rsidRDefault="00107370" w:rsidP="00CE5B40">
              <w:pPr>
                <w:ind w:firstLine="0"/>
                <w:rPr>
                  <w:noProof/>
                  <w:szCs w:val="24"/>
                </w:rPr>
              </w:pPr>
              <w:r w:rsidRPr="00CE5B40">
                <w:rPr>
                  <w:noProof/>
                  <w:szCs w:val="24"/>
                </w:rPr>
                <w:fldChar w:fldCharType="end"/>
              </w:r>
            </w:p>
          </w:sdtContent>
        </w:sdt>
      </w:sdtContent>
    </w:sdt>
    <w:p w14:paraId="58BF5FCE" w14:textId="0A03AA86" w:rsidR="001D198B" w:rsidRPr="00CE5B40" w:rsidRDefault="001D198B" w:rsidP="00CE5B40">
      <w:pPr>
        <w:ind w:firstLine="0"/>
        <w:rPr>
          <w:noProof/>
          <w:szCs w:val="24"/>
        </w:rPr>
      </w:pPr>
    </w:p>
    <w:p w14:paraId="49B17A6C" w14:textId="184700D7" w:rsidR="001D198B" w:rsidRPr="00CE5B40" w:rsidRDefault="001D198B" w:rsidP="00CE5B40">
      <w:pPr>
        <w:ind w:firstLine="0"/>
        <w:rPr>
          <w:noProof/>
          <w:szCs w:val="24"/>
        </w:rPr>
      </w:pPr>
    </w:p>
    <w:p w14:paraId="76F7E609" w14:textId="12F17F52" w:rsidR="001D198B" w:rsidRDefault="001D198B" w:rsidP="00021DA6">
      <w:pPr>
        <w:ind w:firstLine="0"/>
        <w:rPr>
          <w:b/>
          <w:bCs/>
          <w:noProof/>
        </w:rPr>
      </w:pPr>
    </w:p>
    <w:p w14:paraId="55AE3817" w14:textId="4EED066C" w:rsidR="001D198B" w:rsidRDefault="001D198B" w:rsidP="00021DA6">
      <w:pPr>
        <w:ind w:firstLine="0"/>
        <w:rPr>
          <w:b/>
          <w:bCs/>
          <w:noProof/>
        </w:rPr>
      </w:pPr>
    </w:p>
    <w:p w14:paraId="761C3319" w14:textId="11E704F3" w:rsidR="001D198B" w:rsidRDefault="001D198B" w:rsidP="00021DA6">
      <w:pPr>
        <w:ind w:firstLine="0"/>
        <w:rPr>
          <w:b/>
          <w:bCs/>
          <w:noProof/>
        </w:rPr>
      </w:pPr>
    </w:p>
    <w:p w14:paraId="66B59C3E" w14:textId="24E2428D" w:rsidR="001D198B" w:rsidRDefault="001D198B" w:rsidP="00021DA6">
      <w:pPr>
        <w:ind w:firstLine="0"/>
        <w:rPr>
          <w:b/>
          <w:bCs/>
          <w:noProof/>
        </w:rPr>
      </w:pPr>
    </w:p>
    <w:p w14:paraId="121C38FE" w14:textId="77777777" w:rsidR="001D198B" w:rsidRDefault="001D198B" w:rsidP="00021DA6">
      <w:pPr>
        <w:ind w:firstLine="0"/>
        <w:rPr>
          <w:b/>
          <w:bCs/>
          <w:noProof/>
        </w:rPr>
        <w:sectPr w:rsidR="001D198B" w:rsidSect="001D198B">
          <w:pgSz w:w="11907" w:h="16840" w:code="9"/>
          <w:pgMar w:top="2268" w:right="1701" w:bottom="1701" w:left="2268" w:header="1418" w:footer="851" w:gutter="0"/>
          <w:pgNumType w:fmt="lowerRoman"/>
          <w:cols w:space="720"/>
          <w:titlePg/>
          <w:docGrid w:linePitch="360"/>
        </w:sectPr>
      </w:pPr>
    </w:p>
    <w:p w14:paraId="2287A0B3" w14:textId="65387E3D" w:rsidR="00F57EE6" w:rsidRDefault="00165D7D" w:rsidP="001D198B">
      <w:pPr>
        <w:pStyle w:val="STTSJudulBab"/>
        <w:outlineLvl w:val="0"/>
      </w:pPr>
      <w:bookmarkStart w:id="3" w:name="_Toc92366686"/>
      <w:r>
        <w:lastRenderedPageBreak/>
        <w:t>BAB I</w:t>
      </w:r>
      <w:bookmarkEnd w:id="1"/>
      <w:bookmarkEnd w:id="3"/>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4" w:name="_Toc92357837"/>
      <w:bookmarkStart w:id="5" w:name="_Toc92366687"/>
      <w:r>
        <w:t>Latar Belakang</w:t>
      </w:r>
      <w:bookmarkEnd w:id="4"/>
      <w:bookmarkEnd w:id="5"/>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1F5A6C34" w:rsidR="00107370" w:rsidRDefault="00107370" w:rsidP="00107370"/>
    <w:p w14:paraId="6AF5D2F1" w14:textId="77777777" w:rsidR="00D32DE8" w:rsidRDefault="00D32DE8" w:rsidP="00107370"/>
    <w:p w14:paraId="1FF70771" w14:textId="5049636A" w:rsidR="004B41E2" w:rsidRDefault="004B41E2" w:rsidP="00FE485A">
      <w:pPr>
        <w:pStyle w:val="STTSJudulSubBab"/>
        <w:numPr>
          <w:ilvl w:val="0"/>
          <w:numId w:val="1"/>
        </w:numPr>
        <w:ind w:left="709" w:hanging="709"/>
        <w:outlineLvl w:val="1"/>
      </w:pPr>
      <w:bookmarkStart w:id="6" w:name="_Toc92357838"/>
      <w:bookmarkStart w:id="7" w:name="_Toc92366688"/>
      <w:r>
        <w:lastRenderedPageBreak/>
        <w:t>Tujuan</w:t>
      </w:r>
      <w:bookmarkEnd w:id="6"/>
      <w:bookmarkEnd w:id="7"/>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FE485A">
      <w:pPr>
        <w:pStyle w:val="STTSJudulSubBab"/>
        <w:numPr>
          <w:ilvl w:val="0"/>
          <w:numId w:val="17"/>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FE485A">
      <w:pPr>
        <w:pStyle w:val="STTSJudulSubBab"/>
        <w:numPr>
          <w:ilvl w:val="0"/>
          <w:numId w:val="17"/>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8" w:name="_Toc92357839"/>
      <w:bookmarkStart w:id="9" w:name="_Toc92366689"/>
      <w:r>
        <w:t>Teori Penunjang</w:t>
      </w:r>
      <w:bookmarkEnd w:id="8"/>
      <w:bookmarkEnd w:id="9"/>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FE485A">
      <w:pPr>
        <w:pStyle w:val="ListParagraph"/>
        <w:numPr>
          <w:ilvl w:val="0"/>
          <w:numId w:val="9"/>
        </w:numPr>
        <w:outlineLvl w:val="2"/>
        <w:rPr>
          <w:b/>
          <w:bCs/>
        </w:rPr>
      </w:pPr>
      <w:bookmarkStart w:id="10" w:name="_Toc92357840"/>
      <w:bookmarkStart w:id="11" w:name="_Toc92366690"/>
      <w:r>
        <w:rPr>
          <w:b/>
          <w:bCs/>
        </w:rPr>
        <w:t>My SQL</w:t>
      </w:r>
      <w:bookmarkEnd w:id="10"/>
      <w:bookmarkEnd w:id="11"/>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6A7AC460" w:rsidR="000C29A8" w:rsidRPr="00107370" w:rsidRDefault="000C29A8" w:rsidP="00735EC9">
      <w:pPr>
        <w:pStyle w:val="Heading3"/>
        <w:rPr>
          <w:rFonts w:ascii="Times New Roman" w:hAnsi="Times New Roman"/>
          <w:b w:val="0"/>
          <w:bCs w:val="0"/>
          <w:sz w:val="24"/>
          <w:szCs w:val="24"/>
        </w:rPr>
      </w:pPr>
      <w:bookmarkStart w:id="12" w:name="_Toc92357841"/>
      <w:bookmarkStart w:id="13" w:name="_Toc92366691"/>
      <w:r w:rsidRPr="00107370">
        <w:rPr>
          <w:rFonts w:ascii="Times New Roman" w:hAnsi="Times New Roman"/>
          <w:sz w:val="24"/>
          <w:szCs w:val="24"/>
        </w:rPr>
        <w:t xml:space="preserve">2. E-commerce API </w:t>
      </w:r>
      <w:r w:rsidR="00B86AF7" w:rsidRPr="00107370">
        <w:rPr>
          <w:rFonts w:ascii="Times New Roman" w:hAnsi="Times New Roman"/>
          <w:sz w:val="24"/>
          <w:szCs w:val="24"/>
        </w:rPr>
        <w:t>//payment gateway</w:t>
      </w:r>
      <w:bookmarkEnd w:id="12"/>
      <w:bookmarkEnd w:id="13"/>
    </w:p>
    <w:p w14:paraId="0BDF3B21" w14:textId="7B197DC2" w:rsidR="00307094" w:rsidRDefault="000C29A8" w:rsidP="00307094">
      <w:r>
        <w:t xml:space="preserve">E-commerce API membantu pengembang aplikasi mentransfer data dari satu aplikasi e-commerce ke aplikasi lain dan menggunakan </w:t>
      </w:r>
      <w:proofErr w:type="gramStart"/>
      <w:r>
        <w:t>data  dalam</w:t>
      </w:r>
      <w:proofErr w:type="gramEnd"/>
      <w:r>
        <w:t xml:space="preserve"> aplikasi web atau mobile. API jenis ini menawarkan fitur yang luas untuk mendukung fungsionalitas bisnis e-commerce mulai dari pencarian barang dan toko hingga filter rating dan popularitas.</w:t>
      </w:r>
    </w:p>
    <w:p w14:paraId="4333D449" w14:textId="77777777" w:rsidR="00307094" w:rsidRDefault="00307094" w:rsidP="00307094"/>
    <w:p w14:paraId="40BA038E" w14:textId="51D049A8" w:rsidR="000C29A8" w:rsidRPr="00735EC9" w:rsidRDefault="000C29A8" w:rsidP="00FE485A">
      <w:pPr>
        <w:pStyle w:val="ListParagraph"/>
        <w:numPr>
          <w:ilvl w:val="0"/>
          <w:numId w:val="23"/>
        </w:numPr>
        <w:outlineLvl w:val="2"/>
        <w:rPr>
          <w:b/>
          <w:bCs/>
        </w:rPr>
      </w:pPr>
      <w:bookmarkStart w:id="14" w:name="_Toc92357842"/>
      <w:bookmarkStart w:id="15" w:name="_Toc92366692"/>
      <w:r w:rsidRPr="00735EC9">
        <w:rPr>
          <w:b/>
          <w:bCs/>
        </w:rPr>
        <w:lastRenderedPageBreak/>
        <w:t>C#</w:t>
      </w:r>
      <w:bookmarkEnd w:id="14"/>
      <w:bookmarkEnd w:id="15"/>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FE485A">
      <w:pPr>
        <w:pStyle w:val="ListParagraph"/>
        <w:numPr>
          <w:ilvl w:val="0"/>
          <w:numId w:val="23"/>
        </w:numPr>
        <w:outlineLvl w:val="2"/>
        <w:rPr>
          <w:b/>
          <w:bCs/>
        </w:rPr>
      </w:pPr>
      <w:bookmarkStart w:id="16" w:name="_Toc92357843"/>
      <w:bookmarkStart w:id="17" w:name="_Toc92366693"/>
      <w:r w:rsidRPr="00735EC9">
        <w:rPr>
          <w:b/>
          <w:bCs/>
        </w:rPr>
        <w:t>Visual studio</w:t>
      </w:r>
      <w:bookmarkEnd w:id="16"/>
      <w:bookmarkEnd w:id="17"/>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8" w:name="_Toc92357844"/>
      <w:bookmarkStart w:id="19" w:name="_Toc92366694"/>
      <w:r>
        <w:lastRenderedPageBreak/>
        <w:t>Ruang Lingkup</w:t>
      </w:r>
      <w:bookmarkEnd w:id="18"/>
      <w:bookmarkEnd w:id="19"/>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0F0FE3D0">
            <wp:simplePos x="0" y="0"/>
            <wp:positionH relativeFrom="column">
              <wp:posOffset>-87630</wp:posOffset>
            </wp:positionH>
            <wp:positionV relativeFrom="paragraph">
              <wp:posOffset>255270</wp:posOffset>
            </wp:positionV>
            <wp:extent cx="4524375" cy="2967355"/>
            <wp:effectExtent l="0" t="0" r="9525" b="4445"/>
            <wp:wrapTight wrapText="bothSides">
              <wp:wrapPolygon edited="0">
                <wp:start x="0" y="0"/>
                <wp:lineTo x="0" y="21494"/>
                <wp:lineTo x="21555" y="2149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FE485A">
      <w:pPr>
        <w:pStyle w:val="ListParagraph"/>
        <w:numPr>
          <w:ilvl w:val="0"/>
          <w:numId w:val="10"/>
        </w:numPr>
      </w:pPr>
      <w:r>
        <w:t>Master</w:t>
      </w:r>
    </w:p>
    <w:p w14:paraId="1A377E82" w14:textId="3F5E0256" w:rsidR="000C29A8" w:rsidRDefault="000C29A8" w:rsidP="00FE485A">
      <w:pPr>
        <w:pStyle w:val="ListParagraph"/>
        <w:numPr>
          <w:ilvl w:val="0"/>
          <w:numId w:val="10"/>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p>
    <w:p w14:paraId="5CEB4D8F" w14:textId="77777777" w:rsidR="000C29A8" w:rsidRPr="00D06D8C" w:rsidRDefault="000C29A8" w:rsidP="00FE485A">
      <w:pPr>
        <w:pStyle w:val="ListParagraph"/>
        <w:numPr>
          <w:ilvl w:val="0"/>
          <w:numId w:val="11"/>
        </w:numPr>
      </w:pPr>
      <w:r w:rsidRPr="00D06D8C">
        <w:rPr>
          <w:sz w:val="28"/>
          <w:szCs w:val="28"/>
        </w:rPr>
        <w:t xml:space="preserve">Fitur </w:t>
      </w:r>
    </w:p>
    <w:p w14:paraId="6F33B2F0" w14:textId="77777777" w:rsidR="000C29A8" w:rsidRPr="00D06D8C" w:rsidRDefault="000C29A8" w:rsidP="00FE485A">
      <w:pPr>
        <w:pStyle w:val="ListParagraph"/>
        <w:numPr>
          <w:ilvl w:val="0"/>
          <w:numId w:val="14"/>
        </w:numPr>
      </w:pPr>
      <w:r w:rsidRPr="00D06D8C">
        <w:rPr>
          <w:sz w:val="28"/>
        </w:rPr>
        <w:t>Admin</w:t>
      </w:r>
    </w:p>
    <w:p w14:paraId="2D648D89" w14:textId="77777777" w:rsidR="000C29A8" w:rsidRPr="000C29A8" w:rsidRDefault="000C29A8" w:rsidP="00FE485A">
      <w:pPr>
        <w:pStyle w:val="ListParagraph"/>
        <w:numPr>
          <w:ilvl w:val="0"/>
          <w:numId w:val="15"/>
        </w:numPr>
      </w:pPr>
      <w:r w:rsidRPr="00F918A2">
        <w:rPr>
          <w:szCs w:val="24"/>
        </w:rPr>
        <w:t>Dapat mengecek dan menambah jumlah stok barang / barang baru(Admin)</w:t>
      </w:r>
      <w:r w:rsidRPr="000C29A8">
        <w:rPr>
          <w:szCs w:val="24"/>
        </w:rPr>
        <w:t xml:space="preserve">Fitur ini akan tersedia suatu menu barang yang </w:t>
      </w:r>
      <w:r w:rsidRPr="000C29A8">
        <w:rPr>
          <w:szCs w:val="24"/>
        </w:rPr>
        <w:lastRenderedPageBreak/>
        <w:t>khusus untuk admin dimana</w:t>
      </w:r>
      <w:r>
        <w:rPr>
          <w:szCs w:val="24"/>
        </w:rPr>
        <w:t xml:space="preserve"> </w:t>
      </w:r>
      <w:r w:rsidRPr="000C29A8">
        <w:rPr>
          <w:szCs w:val="24"/>
        </w:rPr>
        <w:t xml:space="preserve">admin dapat menambah stok barang yang kurang serta check stock </w:t>
      </w:r>
      <w:proofErr w:type="gramStart"/>
      <w:r w:rsidRPr="000C29A8">
        <w:rPr>
          <w:szCs w:val="24"/>
        </w:rPr>
        <w:t xml:space="preserve">jumlah  </w:t>
      </w:r>
      <w:r>
        <w:rPr>
          <w:szCs w:val="24"/>
        </w:rPr>
        <w:t>barang</w:t>
      </w:r>
      <w:proofErr w:type="gramEnd"/>
    </w:p>
    <w:p w14:paraId="05968D6D" w14:textId="77777777" w:rsidR="000C29A8" w:rsidRDefault="000C29A8" w:rsidP="00FE485A">
      <w:pPr>
        <w:pStyle w:val="ListParagraph"/>
        <w:numPr>
          <w:ilvl w:val="0"/>
          <w:numId w:val="15"/>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FE485A">
      <w:pPr>
        <w:pStyle w:val="ListParagraph"/>
        <w:numPr>
          <w:ilvl w:val="0"/>
          <w:numId w:val="12"/>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FE485A">
      <w:pPr>
        <w:pStyle w:val="ListParagraph"/>
        <w:numPr>
          <w:ilvl w:val="0"/>
          <w:numId w:val="12"/>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FE485A">
      <w:pPr>
        <w:pStyle w:val="ListParagraph"/>
        <w:numPr>
          <w:ilvl w:val="0"/>
          <w:numId w:val="14"/>
        </w:numPr>
      </w:pPr>
      <w:r w:rsidRPr="00D06D8C">
        <w:rPr>
          <w:sz w:val="28"/>
        </w:rPr>
        <w:t>Customer</w:t>
      </w:r>
    </w:p>
    <w:p w14:paraId="7B6C1B0E" w14:textId="77777777" w:rsidR="000C29A8" w:rsidRPr="000C29A8" w:rsidRDefault="000C29A8" w:rsidP="00FE485A">
      <w:pPr>
        <w:pStyle w:val="ListParagraph"/>
        <w:numPr>
          <w:ilvl w:val="0"/>
          <w:numId w:val="16"/>
        </w:numPr>
      </w:pPr>
      <w:r w:rsidRPr="00CF0390">
        <w:rPr>
          <w:szCs w:val="24"/>
        </w:rPr>
        <w:t xml:space="preserve">Dapat melihat daftar </w:t>
      </w:r>
      <w:proofErr w:type="gramStart"/>
      <w:r w:rsidRPr="00CF0390">
        <w:rPr>
          <w:szCs w:val="24"/>
        </w:rPr>
        <w:t>harga ,</w:t>
      </w:r>
      <w:proofErr w:type="gramEnd"/>
      <w:r w:rsidRPr="00CF0390">
        <w:rPr>
          <w:szCs w:val="24"/>
        </w:rPr>
        <w:t xml:space="preserve">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FE485A">
      <w:pPr>
        <w:pStyle w:val="ListParagraph"/>
        <w:numPr>
          <w:ilvl w:val="0"/>
          <w:numId w:val="16"/>
        </w:numPr>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FE485A">
      <w:pPr>
        <w:pStyle w:val="ListParagraph"/>
        <w:numPr>
          <w:ilvl w:val="0"/>
          <w:numId w:val="16"/>
        </w:numPr>
      </w:pPr>
      <w:r w:rsidRPr="000C29A8">
        <w:t>Dapat</w:t>
      </w:r>
      <w:r>
        <w:t xml:space="preserve"> melakukan topup saldo. Fitur ini berguna untuk menambah saldo pengguna</w:t>
      </w:r>
    </w:p>
    <w:p w14:paraId="02274563" w14:textId="77777777" w:rsidR="000C29A8" w:rsidRDefault="000C29A8" w:rsidP="00FE485A">
      <w:pPr>
        <w:pStyle w:val="ListParagraph"/>
        <w:numPr>
          <w:ilvl w:val="0"/>
          <w:numId w:val="16"/>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lastRenderedPageBreak/>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20" w:name="_Toc92357845"/>
      <w:bookmarkStart w:id="21" w:name="_Toc92366695"/>
      <w:r>
        <w:t>Metodologi</w:t>
      </w:r>
      <w:bookmarkEnd w:id="20"/>
      <w:bookmarkEnd w:id="21"/>
    </w:p>
    <w:p w14:paraId="22606E19" w14:textId="092FBE3E" w:rsidR="000C29A8" w:rsidRPr="00C924D9" w:rsidRDefault="000C29A8" w:rsidP="00FE485A">
      <w:pPr>
        <w:pStyle w:val="STTSJudulSubBab"/>
        <w:numPr>
          <w:ilvl w:val="0"/>
          <w:numId w:val="13"/>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2" w:name="_Toc92357846"/>
      <w:bookmarkStart w:id="23" w:name="_Toc92366696"/>
      <w:r>
        <w:t>Sistematika Pembahasan</w:t>
      </w:r>
      <w:bookmarkEnd w:id="22"/>
      <w:bookmarkEnd w:id="23"/>
    </w:p>
    <w:p w14:paraId="4B5DA1D0" w14:textId="77777777" w:rsidR="00740724" w:rsidRDefault="00740724" w:rsidP="00B66AE6"/>
    <w:p w14:paraId="62159522" w14:textId="77777777" w:rsidR="00740724" w:rsidRDefault="00F03753" w:rsidP="00FE485A">
      <w:pPr>
        <w:numPr>
          <w:ilvl w:val="0"/>
          <w:numId w:val="2"/>
        </w:numPr>
        <w:tabs>
          <w:tab w:val="left" w:pos="1134"/>
          <w:tab w:val="left" w:pos="2127"/>
          <w:tab w:val="left" w:pos="2552"/>
        </w:tabs>
        <w:ind w:left="1134" w:hanging="426"/>
      </w:pPr>
      <w:r>
        <w:t>BAB I</w:t>
      </w:r>
      <w:r>
        <w:tab/>
        <w:t>:</w:t>
      </w:r>
      <w:r>
        <w:tab/>
        <w:t>PENDAHULUAN</w:t>
      </w:r>
    </w:p>
    <w:p w14:paraId="71071AC1" w14:textId="30E97643" w:rsidR="00F03753" w:rsidRDefault="00F03753" w:rsidP="00FE485A">
      <w:pPr>
        <w:numPr>
          <w:ilvl w:val="0"/>
          <w:numId w:val="2"/>
        </w:numPr>
        <w:tabs>
          <w:tab w:val="left" w:pos="1134"/>
          <w:tab w:val="left" w:pos="2127"/>
          <w:tab w:val="left" w:pos="2552"/>
        </w:tabs>
        <w:ind w:left="1134" w:hanging="426"/>
      </w:pPr>
      <w:r>
        <w:t>BAB II</w:t>
      </w:r>
      <w:r>
        <w:tab/>
        <w:t>:</w:t>
      </w:r>
      <w:r>
        <w:tab/>
        <w:t>TEORI PENUNJANG</w:t>
      </w:r>
    </w:p>
    <w:p w14:paraId="0A6453E7" w14:textId="2FA0042B" w:rsidR="000427E5" w:rsidRDefault="000427E5" w:rsidP="00FE485A">
      <w:pPr>
        <w:numPr>
          <w:ilvl w:val="0"/>
          <w:numId w:val="2"/>
        </w:numPr>
        <w:tabs>
          <w:tab w:val="left" w:pos="1134"/>
          <w:tab w:val="left" w:pos="2127"/>
          <w:tab w:val="left" w:pos="2552"/>
        </w:tabs>
        <w:ind w:left="1134" w:hanging="426"/>
      </w:pPr>
      <w:r>
        <w:t xml:space="preserve">BAB III   </w:t>
      </w:r>
      <w:r>
        <w:tab/>
        <w:t>:      SYSTEM DESAIN</w:t>
      </w:r>
    </w:p>
    <w:p w14:paraId="0E18953B" w14:textId="77777777" w:rsidR="000427E5" w:rsidRDefault="000427E5" w:rsidP="00FE485A">
      <w:pPr>
        <w:numPr>
          <w:ilvl w:val="0"/>
          <w:numId w:val="2"/>
        </w:numPr>
        <w:tabs>
          <w:tab w:val="left" w:pos="1134"/>
          <w:tab w:val="left" w:pos="2127"/>
          <w:tab w:val="left" w:pos="2552"/>
        </w:tabs>
        <w:ind w:left="1134" w:hanging="426"/>
      </w:pPr>
      <w:r>
        <w:t xml:space="preserve">BAB IV   </w:t>
      </w:r>
      <w:r>
        <w:tab/>
        <w:t>:      IMPLEMENTASI</w:t>
      </w:r>
    </w:p>
    <w:p w14:paraId="389A6369" w14:textId="5035D4C7" w:rsidR="000427E5" w:rsidRDefault="000427E5" w:rsidP="00FE485A">
      <w:pPr>
        <w:numPr>
          <w:ilvl w:val="0"/>
          <w:numId w:val="2"/>
        </w:numPr>
        <w:tabs>
          <w:tab w:val="left" w:pos="1134"/>
          <w:tab w:val="left" w:pos="2127"/>
          <w:tab w:val="left" w:pos="2552"/>
        </w:tabs>
        <w:ind w:left="1134" w:hanging="426"/>
        <w:sectPr w:rsidR="000427E5" w:rsidSect="00C22F25">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4" w:name="_Toc92357847"/>
      <w:bookmarkStart w:id="25" w:name="_Toc92366697"/>
      <w:r>
        <w:lastRenderedPageBreak/>
        <w:t>BAB II</w:t>
      </w:r>
      <w:bookmarkEnd w:id="24"/>
      <w:bookmarkEnd w:id="25"/>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42F36B32" w14:textId="77777777" w:rsidR="0023696E" w:rsidRDefault="00B91D4B" w:rsidP="00307094">
      <w:pPr>
        <w:ind w:left="720"/>
      </w:pPr>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6" w:name="_Toc92357848"/>
      <w:bookmarkStart w:id="27" w:name="_Toc92366698"/>
      <w:r>
        <w:t>Fact Finding</w:t>
      </w:r>
      <w:bookmarkEnd w:id="26"/>
      <w:bookmarkEnd w:id="27"/>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6D220675" w:rsidR="003C7D3D" w:rsidRDefault="000C29A8" w:rsidP="00FE485A">
      <w:pPr>
        <w:pStyle w:val="STTSJudulSubBab"/>
        <w:numPr>
          <w:ilvl w:val="0"/>
          <w:numId w:val="4"/>
        </w:numPr>
        <w:ind w:firstLine="0"/>
        <w:outlineLvl w:val="2"/>
      </w:pPr>
      <w:bookmarkStart w:id="28" w:name="_Toc92357849"/>
      <w:bookmarkStart w:id="29" w:name="_Toc92366699"/>
      <w:r>
        <w:t>Pembanding</w:t>
      </w:r>
      <w:bookmarkEnd w:id="28"/>
      <w:bookmarkEnd w:id="29"/>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xml:space="preserve">, </w:t>
      </w:r>
      <w:proofErr w:type="gramStart"/>
      <w:r w:rsidR="008923E6">
        <w:rPr>
          <w:b w:val="0"/>
          <w:sz w:val="24"/>
        </w:rPr>
        <w:t>Bukalapak</w:t>
      </w:r>
      <w:r w:rsidR="002B43D7">
        <w:rPr>
          <w:b w:val="0"/>
          <w:sz w:val="24"/>
        </w:rPr>
        <w:t xml:space="preserve">  dan</w:t>
      </w:r>
      <w:proofErr w:type="gramEnd"/>
      <w:r w:rsidR="002B43D7">
        <w:rPr>
          <w:b w:val="0"/>
          <w:sz w:val="24"/>
        </w:rPr>
        <w:t xml:space="preserve">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47BFF2F0" w:rsidR="008923E6" w:rsidRPr="00735EC9" w:rsidRDefault="008923E6" w:rsidP="00735EC9">
      <w:pPr>
        <w:pStyle w:val="Heading3"/>
        <w:rPr>
          <w:rFonts w:ascii="Times New Roman" w:hAnsi="Times New Roman"/>
          <w:sz w:val="28"/>
          <w:szCs w:val="28"/>
        </w:rPr>
      </w:pPr>
      <w:bookmarkStart w:id="30" w:name="_Toc92357850"/>
      <w:bookmarkStart w:id="31" w:name="_Toc92366700"/>
      <w:r w:rsidRPr="00735EC9">
        <w:rPr>
          <w:rFonts w:ascii="Times New Roman" w:hAnsi="Times New Roman"/>
          <w:sz w:val="28"/>
          <w:szCs w:val="28"/>
        </w:rPr>
        <w:t>2.1.2 Dokumentasi</w:t>
      </w:r>
      <w:bookmarkEnd w:id="30"/>
      <w:bookmarkEnd w:id="31"/>
    </w:p>
    <w:p w14:paraId="746C1104" w14:textId="5BD2B69C" w:rsidR="001C6513" w:rsidRDefault="008923E6" w:rsidP="002B43D7">
      <w:pPr>
        <w:ind w:left="1440" w:hanging="447"/>
        <w:rPr>
          <w:szCs w:val="24"/>
        </w:rPr>
      </w:pPr>
      <w:r>
        <w:rPr>
          <w:szCs w:val="24"/>
        </w:rPr>
        <w:t xml:space="preserve">Berikut adalah dokumentasi yang kami temukan dari </w:t>
      </w:r>
      <w:proofErr w:type="gramStart"/>
      <w:r>
        <w:rPr>
          <w:szCs w:val="24"/>
        </w:rPr>
        <w:t>Tokopedia</w:t>
      </w:r>
      <w:r w:rsidR="001C6513">
        <w:rPr>
          <w:szCs w:val="24"/>
        </w:rPr>
        <w:t xml:space="preserve"> ,</w:t>
      </w:r>
      <w:proofErr w:type="gramEnd"/>
      <w:r w:rsidR="001C6513">
        <w:rPr>
          <w:szCs w:val="24"/>
        </w:rPr>
        <w:t xml:space="preserve">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676D72" w:rsidRDefault="00676D72" w:rsidP="008923E6">
                            <w:pPr>
                              <w:pStyle w:val="Caption"/>
                              <w:jc w:val="center"/>
                            </w:pPr>
                            <w:r>
                              <w:t>Gambar 2.1</w:t>
                            </w:r>
                          </w:p>
                          <w:p w14:paraId="6A7BA9BC" w14:textId="77777777" w:rsidR="00676D72" w:rsidRPr="00354A8D" w:rsidRDefault="00676D72"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JHKwIAAF0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" stroked="f">
                <v:textbox style="mso-fit-shape-to-text:t" inset="0,0,0,0">
                  <w:txbxContent>
                    <w:p w14:paraId="74292BA1" w14:textId="20EB8BC8" w:rsidR="00676D72" w:rsidRDefault="00676D72" w:rsidP="008923E6">
                      <w:pPr>
                        <w:pStyle w:val="Caption"/>
                        <w:jc w:val="center"/>
                      </w:pPr>
                      <w:r>
                        <w:t>Gambar 2.1</w:t>
                      </w:r>
                    </w:p>
                    <w:p w14:paraId="6A7BA9BC" w14:textId="77777777" w:rsidR="00676D72" w:rsidRPr="00354A8D" w:rsidRDefault="00676D72"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 xml:space="preserve">Dari tampilan awal, ditunjukkan saldo user serta kupon atau poin. Dari sini juga kita bisa memilih kategori benda yang ingin kita </w:t>
      </w:r>
      <w:proofErr w:type="gramStart"/>
      <w:r>
        <w:rPr>
          <w:szCs w:val="24"/>
        </w:rPr>
        <w:t>cari..</w:t>
      </w:r>
      <w:proofErr w:type="gramEnd"/>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676D72" w:rsidRDefault="00676D72" w:rsidP="008923E6">
                            <w:pPr>
                              <w:pStyle w:val="Caption"/>
                              <w:jc w:val="center"/>
                            </w:pPr>
                            <w:r>
                              <w:t>Gambar 2.2</w:t>
                            </w:r>
                          </w:p>
                          <w:p w14:paraId="79724A6D" w14:textId="77777777" w:rsidR="00676D72" w:rsidRPr="00354A8D" w:rsidRDefault="00676D72"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yk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" stroked="f">
                <v:textbox style="mso-fit-shape-to-text:t" inset="0,0,0,0">
                  <w:txbxContent>
                    <w:p w14:paraId="110149A0" w14:textId="7926E50B" w:rsidR="00676D72" w:rsidRDefault="00676D72" w:rsidP="008923E6">
                      <w:pPr>
                        <w:pStyle w:val="Caption"/>
                        <w:jc w:val="center"/>
                      </w:pPr>
                      <w:r>
                        <w:t>Gambar 2.2</w:t>
                      </w:r>
                    </w:p>
                    <w:p w14:paraId="79724A6D" w14:textId="77777777" w:rsidR="00676D72" w:rsidRPr="00354A8D" w:rsidRDefault="00676D72"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676D72" w:rsidRDefault="00676D72" w:rsidP="008923E6">
                            <w:pPr>
                              <w:pStyle w:val="Caption"/>
                              <w:jc w:val="center"/>
                            </w:pPr>
                            <w:r>
                              <w:t>Gambar 2.3</w:t>
                            </w:r>
                          </w:p>
                          <w:p w14:paraId="72AA2916" w14:textId="77777777" w:rsidR="00676D72" w:rsidRPr="00354A8D" w:rsidRDefault="00676D72"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zzLQIAAGQ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DqoLrDP0LHbyE7rfE5Je0dpoSM3qTz6PTkj6K7CJn4JDqM48fxy5TYWk+Scz25m0wWFJMUWNx9j&#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" stroked="f">
                <v:textbox style="mso-fit-shape-to-text:t" inset="0,0,0,0">
                  <w:txbxContent>
                    <w:p w14:paraId="3E378305" w14:textId="2A914C96" w:rsidR="00676D72" w:rsidRDefault="00676D72" w:rsidP="008923E6">
                      <w:pPr>
                        <w:pStyle w:val="Caption"/>
                        <w:jc w:val="center"/>
                      </w:pPr>
                      <w:r>
                        <w:t>Gambar 2.3</w:t>
                      </w:r>
                    </w:p>
                    <w:p w14:paraId="72AA2916" w14:textId="77777777" w:rsidR="00676D72" w:rsidRPr="00354A8D" w:rsidRDefault="00676D72"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676D72" w:rsidRPr="00A311D4" w:rsidRDefault="00676D72" w:rsidP="008923E6">
                            <w:pPr>
                              <w:pStyle w:val="Caption"/>
                              <w:jc w:val="center"/>
                            </w:pPr>
                            <w:r>
                              <w:t>Gambar 2.4</w:t>
                            </w:r>
                          </w:p>
                          <w:p w14:paraId="36E2AA46" w14:textId="77777777" w:rsidR="00676D72" w:rsidRDefault="00676D72"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676D72" w:rsidRPr="00354A8D" w:rsidRDefault="00676D72"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" stroked="f">
                <v:textbox inset="0,0,0,0">
                  <w:txbxContent>
                    <w:p w14:paraId="16F101E7" w14:textId="29193B78" w:rsidR="00676D72" w:rsidRPr="00A311D4" w:rsidRDefault="00676D72" w:rsidP="008923E6">
                      <w:pPr>
                        <w:pStyle w:val="Caption"/>
                        <w:jc w:val="center"/>
                      </w:pPr>
                      <w:r>
                        <w:t>Gambar 2.4</w:t>
                      </w:r>
                    </w:p>
                    <w:p w14:paraId="36E2AA46" w14:textId="77777777" w:rsidR="00676D72" w:rsidRDefault="00676D72"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676D72" w:rsidRPr="00354A8D" w:rsidRDefault="00676D72"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676D72" w:rsidRPr="00A311D4" w:rsidRDefault="00676D72" w:rsidP="008923E6">
                            <w:pPr>
                              <w:pStyle w:val="Caption"/>
                              <w:jc w:val="center"/>
                            </w:pPr>
                            <w:r>
                              <w:t>Gambar 2.5</w:t>
                            </w:r>
                          </w:p>
                          <w:p w14:paraId="2E210CDD" w14:textId="77777777" w:rsidR="00676D72" w:rsidRPr="00354A8D" w:rsidRDefault="00676D72"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LwIAAGkEAAAOAAAAZHJzL2Uyb0RvYy54bWysVMGO2yAQvVfqPyDujZM07VZ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" stroked="f">
                <v:textbox inset="0,0,0,0">
                  <w:txbxContent>
                    <w:p w14:paraId="44B3506C" w14:textId="6F180456" w:rsidR="00676D72" w:rsidRPr="00A311D4" w:rsidRDefault="00676D72" w:rsidP="008923E6">
                      <w:pPr>
                        <w:pStyle w:val="Caption"/>
                        <w:jc w:val="center"/>
                      </w:pPr>
                      <w:r>
                        <w:t>Gambar 2.5</w:t>
                      </w:r>
                    </w:p>
                    <w:p w14:paraId="2E210CDD" w14:textId="77777777" w:rsidR="00676D72" w:rsidRPr="00354A8D" w:rsidRDefault="00676D72"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w:t>
      </w:r>
      <w:proofErr w:type="gramStart"/>
      <w:r>
        <w:rPr>
          <w:szCs w:val="24"/>
        </w:rPr>
        <w:t>membeli  barang</w:t>
      </w:r>
      <w:proofErr w:type="gramEnd"/>
      <w:r>
        <w:rPr>
          <w:szCs w:val="24"/>
        </w:rPr>
        <w:t xml:space="preserve">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676D72" w:rsidRPr="00A311D4" w:rsidRDefault="00676D72" w:rsidP="001C6513">
                            <w:pPr>
                              <w:pStyle w:val="Caption"/>
                              <w:jc w:val="center"/>
                            </w:pPr>
                            <w:r>
                              <w:t>Gambar 2.6</w:t>
                            </w:r>
                          </w:p>
                          <w:p w14:paraId="6F36B7B4" w14:textId="0FF6D0E1" w:rsidR="00676D72" w:rsidRPr="00354A8D" w:rsidRDefault="00676D72"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MWMAIAAGkEAAAOAAAAZHJzL2Uyb0RvYy54bWysVFFv2yAQfp+0/4B4X5xka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" stroked="f">
                <v:textbox inset="0,0,0,0">
                  <w:txbxContent>
                    <w:p w14:paraId="1E3EEDD5" w14:textId="363C6E13" w:rsidR="00676D72" w:rsidRPr="00A311D4" w:rsidRDefault="00676D72" w:rsidP="001C6513">
                      <w:pPr>
                        <w:pStyle w:val="Caption"/>
                        <w:jc w:val="center"/>
                      </w:pPr>
                      <w:r>
                        <w:t>Gambar 2.6</w:t>
                      </w:r>
                    </w:p>
                    <w:p w14:paraId="6F36B7B4" w14:textId="0FF6D0E1" w:rsidR="00676D72" w:rsidRPr="00354A8D" w:rsidRDefault="00676D72"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676D72" w:rsidRPr="00A311D4" w:rsidRDefault="00676D72" w:rsidP="003E3AD4">
                            <w:pPr>
                              <w:pStyle w:val="Caption"/>
                              <w:jc w:val="center"/>
                            </w:pPr>
                            <w:r>
                              <w:t>Gambar 2.7</w:t>
                            </w:r>
                          </w:p>
                          <w:p w14:paraId="4D51B0B8" w14:textId="126ACA5E" w:rsidR="00676D72" w:rsidRPr="00354A8D" w:rsidRDefault="00676D72"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" stroked="f">
                <v:textbox inset="0,0,0,0">
                  <w:txbxContent>
                    <w:p w14:paraId="512D2E2F" w14:textId="1F64F0E0" w:rsidR="00676D72" w:rsidRPr="00A311D4" w:rsidRDefault="00676D72" w:rsidP="003E3AD4">
                      <w:pPr>
                        <w:pStyle w:val="Caption"/>
                        <w:jc w:val="center"/>
                      </w:pPr>
                      <w:r>
                        <w:t>Gambar 2.7</w:t>
                      </w:r>
                    </w:p>
                    <w:p w14:paraId="4D51B0B8" w14:textId="126ACA5E" w:rsidR="00676D72" w:rsidRPr="00354A8D" w:rsidRDefault="00676D72"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676D72" w:rsidRPr="00A311D4" w:rsidRDefault="00676D72" w:rsidP="003E3AD4">
                            <w:pPr>
                              <w:pStyle w:val="Caption"/>
                              <w:jc w:val="center"/>
                            </w:pPr>
                            <w:r>
                              <w:t>Gambar 2.8</w:t>
                            </w:r>
                          </w:p>
                          <w:p w14:paraId="6CAA1028" w14:textId="77777777" w:rsidR="00676D72" w:rsidRPr="00354A8D" w:rsidRDefault="00676D72"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laLwIAAGkEAAAOAAAAZHJzL2Uyb0RvYy54bWysVMGO2yAQvVfqPyDujZM0b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" stroked="f">
                <v:textbox inset="0,0,0,0">
                  <w:txbxContent>
                    <w:p w14:paraId="27546B6E" w14:textId="62479B0D" w:rsidR="00676D72" w:rsidRPr="00A311D4" w:rsidRDefault="00676D72" w:rsidP="003E3AD4">
                      <w:pPr>
                        <w:pStyle w:val="Caption"/>
                        <w:jc w:val="center"/>
                      </w:pPr>
                      <w:r>
                        <w:t>Gambar 2.8</w:t>
                      </w:r>
                    </w:p>
                    <w:p w14:paraId="6CAA1028" w14:textId="77777777" w:rsidR="00676D72" w:rsidRPr="00354A8D" w:rsidRDefault="00676D72"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61710B84" w:rsidR="00541331" w:rsidRPr="00735EC9" w:rsidRDefault="00541331" w:rsidP="00735EC9">
      <w:pPr>
        <w:pStyle w:val="Heading3"/>
        <w:rPr>
          <w:rFonts w:ascii="Times New Roman" w:hAnsi="Times New Roman"/>
          <w:b w:val="0"/>
          <w:sz w:val="28"/>
          <w:szCs w:val="28"/>
        </w:rPr>
      </w:pPr>
      <w:bookmarkStart w:id="32" w:name="_Toc92357851"/>
      <w:bookmarkStart w:id="33" w:name="_Toc92366701"/>
      <w:r w:rsidRPr="00735EC9">
        <w:rPr>
          <w:rFonts w:ascii="Times New Roman" w:hAnsi="Times New Roman"/>
          <w:sz w:val="28"/>
          <w:szCs w:val="28"/>
        </w:rPr>
        <w:t>2.1.3 Prototype</w:t>
      </w:r>
      <w:bookmarkEnd w:id="32"/>
      <w:bookmarkEnd w:id="33"/>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fldSimple w:instr=" SEQ Gambar \* ARABIC ">
        <w:r>
          <w:rPr>
            <w:noProof/>
          </w:rPr>
          <w:t>2</w:t>
        </w:r>
      </w:fldSimple>
    </w:p>
    <w:p w14:paraId="3D3A443D" w14:textId="1513B209" w:rsidR="00541331" w:rsidRPr="00541331" w:rsidRDefault="00541331" w:rsidP="00541331">
      <w:r>
        <w:lastRenderedPageBreak/>
        <w:tab/>
      </w:r>
      <w:r>
        <w:tab/>
      </w:r>
      <w:r>
        <w:tab/>
        <w:t>Tampilan Menu User</w:t>
      </w:r>
    </w:p>
    <w:p w14:paraId="5D781F73" w14:textId="66BA5AE1" w:rsidR="004A0E55" w:rsidRDefault="00541331" w:rsidP="00541331">
      <w:pPr>
        <w:ind w:firstLine="0"/>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fldSimple w:instr=" SEQ Gambar \* ARABIC ">
        <w:r>
          <w:rPr>
            <w:noProof/>
          </w:rPr>
          <w:t>3</w:t>
        </w:r>
      </w:fldSimple>
    </w:p>
    <w:p w14:paraId="71BAE484" w14:textId="2219FFB1" w:rsidR="00541331" w:rsidRDefault="00541331" w:rsidP="00541331">
      <w:r>
        <w:tab/>
      </w:r>
      <w:r>
        <w:tab/>
      </w:r>
      <w:r>
        <w:tab/>
        <w:t xml:space="preserve">    Tampilan Keranjang</w:t>
      </w:r>
    </w:p>
    <w:p w14:paraId="1847F4C3" w14:textId="432EC57F"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745B6D47" w14:textId="73B1C8F0" w:rsidR="00676D72" w:rsidRDefault="00676D72" w:rsidP="00541331"/>
    <w:p w14:paraId="1DD625D2" w14:textId="7B3547D2" w:rsidR="00676D72" w:rsidRDefault="00676D72" w:rsidP="00676D72"/>
    <w:p w14:paraId="461148BC" w14:textId="1DA11EE9" w:rsidR="00676D72" w:rsidRDefault="00676D72" w:rsidP="00676D72"/>
    <w:p w14:paraId="492B80D3" w14:textId="77777777" w:rsidR="00676D72" w:rsidRDefault="00676D72" w:rsidP="00676D72"/>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4" w:name="_Toc92357852"/>
      <w:bookmarkStart w:id="35" w:name="_Toc92366702"/>
      <w:r>
        <w:rPr>
          <w:b/>
          <w:sz w:val="32"/>
          <w:szCs w:val="32"/>
          <w:lang w:val="id-ID"/>
        </w:rPr>
        <w:lastRenderedPageBreak/>
        <w:t xml:space="preserve">Analisis  </w:t>
      </w:r>
      <w:r w:rsidR="008923E6" w:rsidRPr="008923E6">
        <w:rPr>
          <w:b/>
          <w:sz w:val="32"/>
          <w:szCs w:val="32"/>
        </w:rPr>
        <w:t>Kebutuhan</w:t>
      </w:r>
      <w:bookmarkEnd w:id="34"/>
      <w:bookmarkEnd w:id="35"/>
      <w:r w:rsidR="008923E6" w:rsidRPr="008923E6">
        <w:rPr>
          <w:b/>
          <w:sz w:val="32"/>
          <w:szCs w:val="32"/>
        </w:rPr>
        <w:t xml:space="preserve">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FE485A">
      <w:pPr>
        <w:pStyle w:val="ListParagraph"/>
        <w:numPr>
          <w:ilvl w:val="0"/>
          <w:numId w:val="13"/>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FE485A">
      <w:pPr>
        <w:pStyle w:val="ListParagraph"/>
        <w:numPr>
          <w:ilvl w:val="0"/>
          <w:numId w:val="13"/>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FE485A">
      <w:pPr>
        <w:pStyle w:val="ListParagraph"/>
        <w:numPr>
          <w:ilvl w:val="0"/>
          <w:numId w:val="13"/>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FE485A">
      <w:pPr>
        <w:pStyle w:val="ListParagraph"/>
        <w:numPr>
          <w:ilvl w:val="0"/>
          <w:numId w:val="13"/>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 xml:space="preserve">Produk Digital adalah produk yang tidak memiliki bentuk fisik maka produk digital dapat berupa </w:t>
      </w:r>
      <w:proofErr w:type="gramStart"/>
      <w:r w:rsidRPr="006A6852">
        <w:rPr>
          <w:szCs w:val="24"/>
        </w:rPr>
        <w:t>voucher,item</w:t>
      </w:r>
      <w:proofErr w:type="gramEnd"/>
      <w:r w:rsidRPr="006A6852">
        <w:rPr>
          <w:szCs w:val="24"/>
        </w:rPr>
        <w:t xml:space="preserve"> serta akun</w:t>
      </w:r>
    </w:p>
    <w:p w14:paraId="7F725C65" w14:textId="6DB0B876" w:rsidR="004078CA" w:rsidRDefault="004078CA" w:rsidP="00FE485A">
      <w:pPr>
        <w:pStyle w:val="ListParagraph"/>
        <w:numPr>
          <w:ilvl w:val="0"/>
          <w:numId w:val="13"/>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w:t>
      </w:r>
      <w:proofErr w:type="gramStart"/>
      <w:r w:rsidRPr="006A6852">
        <w:rPr>
          <w:szCs w:val="24"/>
        </w:rPr>
        <w:t>Mouse,Keyboard</w:t>
      </w:r>
      <w:proofErr w:type="gramEnd"/>
      <w:r w:rsidRPr="006A6852">
        <w:rPr>
          <w:szCs w:val="24"/>
        </w:rPr>
        <w:t xml:space="preserve">,Headset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6" w:name="_Toc92357853"/>
      <w:bookmarkStart w:id="37" w:name="_Toc92366703"/>
      <w:r>
        <w:rPr>
          <w:b/>
          <w:sz w:val="32"/>
          <w:szCs w:val="32"/>
          <w:lang w:val="id-ID"/>
        </w:rPr>
        <w:t>Hardware Requirement</w:t>
      </w:r>
      <w:bookmarkEnd w:id="36"/>
      <w:bookmarkEnd w:id="37"/>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FE485A">
      <w:pPr>
        <w:pStyle w:val="ListParagraph"/>
        <w:numPr>
          <w:ilvl w:val="0"/>
          <w:numId w:val="13"/>
        </w:numPr>
        <w:rPr>
          <w:szCs w:val="32"/>
          <w:lang w:val="id-ID"/>
        </w:rPr>
      </w:pPr>
      <w:r>
        <w:rPr>
          <w:szCs w:val="32"/>
          <w:lang w:val="id-ID"/>
        </w:rPr>
        <w:tab/>
        <w:t>Koneksi  i</w:t>
      </w:r>
      <w:r w:rsidRPr="00D15AF4">
        <w:rPr>
          <w:szCs w:val="32"/>
          <w:lang w:val="id-ID"/>
        </w:rPr>
        <w:t>nternet memadai</w:t>
      </w:r>
    </w:p>
    <w:p w14:paraId="3BE19486" w14:textId="5529F056" w:rsidR="00D06D8C" w:rsidRDefault="00D06D8C" w:rsidP="00531526">
      <w:pPr>
        <w:ind w:firstLine="0"/>
        <w:rPr>
          <w:szCs w:val="32"/>
          <w:lang w:val="id-ID"/>
        </w:rPr>
      </w:pPr>
    </w:p>
    <w:p w14:paraId="44F5EDAE" w14:textId="77777777" w:rsidR="00676D72" w:rsidRDefault="00676D72"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8" w:name="_Toc92357854"/>
      <w:bookmarkStart w:id="39" w:name="_Toc92366704"/>
      <w:r>
        <w:rPr>
          <w:b/>
          <w:sz w:val="32"/>
          <w:szCs w:val="32"/>
          <w:lang w:val="id-ID"/>
        </w:rPr>
        <w:lastRenderedPageBreak/>
        <w:t>Batasan Aplikasi</w:t>
      </w:r>
      <w:bookmarkEnd w:id="38"/>
      <w:bookmarkEnd w:id="39"/>
    </w:p>
    <w:p w14:paraId="3FEC7624" w14:textId="1077A0A6"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w:t>
      </w:r>
      <w:r w:rsidR="00676D72">
        <w:rPr>
          <w:szCs w:val="24"/>
        </w:rPr>
        <w:t>ALTERNATECH</w:t>
      </w:r>
      <w:r w:rsidRPr="00531526">
        <w:rPr>
          <w:szCs w:val="24"/>
        </w:rPr>
        <w:t xml:space="preserve"> merupakan fitur-fitur yang tidak dapat dilakukan dalam sistem ini. Batasan-batasan ini dibuat agar tujuan sistem semakin jelas dan menghindari adanya fitur berlebih ataupun tidak sesuai dengan tujuan awal dibuatnya aplikasi ini. Adapun batasan-batasan tersebut</w:t>
      </w:r>
    </w:p>
    <w:p w14:paraId="2298B437" w14:textId="487C343B" w:rsidR="00531526" w:rsidRDefault="00531526" w:rsidP="00FE485A">
      <w:pPr>
        <w:pStyle w:val="ListParagraph"/>
        <w:numPr>
          <w:ilvl w:val="0"/>
          <w:numId w:val="13"/>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FE485A">
      <w:pPr>
        <w:pStyle w:val="ListParagraph"/>
        <w:numPr>
          <w:ilvl w:val="0"/>
          <w:numId w:val="13"/>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FE485A">
      <w:pPr>
        <w:pStyle w:val="ListParagraph"/>
        <w:numPr>
          <w:ilvl w:val="0"/>
          <w:numId w:val="13"/>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Pr="00C657BF" w:rsidRDefault="00074DDD" w:rsidP="00C657BF">
      <w:pPr>
        <w:tabs>
          <w:tab w:val="left" w:pos="720"/>
          <w:tab w:val="left" w:pos="1800"/>
        </w:tabs>
        <w:rPr>
          <w:szCs w:val="24"/>
          <w:lang w:val="id-ID"/>
        </w:rPr>
        <w:sectPr w:rsidR="00074DDD" w:rsidRPr="00C657BF" w:rsidSect="00C22F25">
          <w:pgSz w:w="11907" w:h="16840" w:code="9"/>
          <w:pgMar w:top="2268" w:right="1701" w:bottom="1701" w:left="2268" w:header="1418" w:footer="851" w:gutter="0"/>
          <w:cols w:space="720"/>
          <w:titlePg/>
          <w:docGrid w:linePitch="360"/>
        </w:sectPr>
      </w:pPr>
    </w:p>
    <w:p w14:paraId="1D045C92" w14:textId="1D763BE6" w:rsidR="00C657BF" w:rsidRPr="00BA2399" w:rsidRDefault="00C657BF" w:rsidP="007804CA">
      <w:pPr>
        <w:pStyle w:val="Heading1"/>
        <w:ind w:firstLine="0"/>
        <w:jc w:val="center"/>
        <w:rPr>
          <w:rFonts w:ascii="Times New Roman" w:hAnsi="Times New Roman"/>
          <w:b w:val="0"/>
          <w:bCs w:val="0"/>
        </w:rPr>
      </w:pPr>
      <w:bookmarkStart w:id="40" w:name="_Toc92366705"/>
      <w:r w:rsidRPr="00BA2399">
        <w:rPr>
          <w:rFonts w:ascii="Times New Roman" w:hAnsi="Times New Roman"/>
        </w:rPr>
        <w:lastRenderedPageBreak/>
        <w:t>Bab 3</w:t>
      </w:r>
      <w:bookmarkEnd w:id="40"/>
    </w:p>
    <w:p w14:paraId="4B600BE7" w14:textId="77777777" w:rsidR="00C657BF" w:rsidRPr="00BA2399" w:rsidRDefault="00C657BF" w:rsidP="007804CA">
      <w:pPr>
        <w:ind w:firstLine="0"/>
        <w:jc w:val="center"/>
        <w:rPr>
          <w:b/>
          <w:bCs/>
          <w:sz w:val="32"/>
          <w:szCs w:val="32"/>
        </w:rPr>
      </w:pPr>
      <w:r w:rsidRPr="00BA2399">
        <w:rPr>
          <w:b/>
          <w:bCs/>
          <w:sz w:val="32"/>
          <w:szCs w:val="32"/>
        </w:rPr>
        <w:t>System Desain</w:t>
      </w:r>
    </w:p>
    <w:p w14:paraId="54E147E5" w14:textId="673A855B" w:rsidR="00C657BF" w:rsidRPr="00C657BF" w:rsidRDefault="00C657BF" w:rsidP="007804CA">
      <w:pPr>
        <w:rPr>
          <w:szCs w:val="24"/>
        </w:rPr>
      </w:pPr>
      <w:r w:rsidRPr="008B4EEE">
        <w:rPr>
          <w:szCs w:val="24"/>
        </w:rPr>
        <w:t xml:space="preserve">Di bab ketiga ini, kami membuat berbagai desain Berisi; </w:t>
      </w:r>
      <w:r w:rsidRPr="008B4EEE">
        <w:rPr>
          <w:szCs w:val="24"/>
          <w:lang w:val="id-ID"/>
        </w:rPr>
        <w:t>Sistem desain Database, Entity Relationship Diagram serta desain procedural</w:t>
      </w:r>
      <w:r w:rsidRPr="008B4EEE">
        <w:rPr>
          <w:szCs w:val="24"/>
        </w:rPr>
        <w:t>. Proses mendefinisikan elemen dalam bab ini Sistem, arsitektur, komponen, dan datanya berbasis permintaan Didefinisikan dalam bab sebelumnya. Ini adalah proses definisi, Mengembangkan dan merancang sistem yang memenuhi kebutuhan</w:t>
      </w:r>
    </w:p>
    <w:p w14:paraId="618FFCFF" w14:textId="77777777" w:rsidR="00C657BF" w:rsidRPr="00C657BF" w:rsidRDefault="00C657BF" w:rsidP="007804CA">
      <w:pPr>
        <w:pStyle w:val="Heading2"/>
        <w:ind w:firstLine="0"/>
        <w:rPr>
          <w:rFonts w:ascii="Times New Roman" w:hAnsi="Times New Roman"/>
          <w:b w:val="0"/>
          <w:bCs w:val="0"/>
          <w:i w:val="0"/>
          <w:iCs w:val="0"/>
          <w:sz w:val="32"/>
          <w:szCs w:val="32"/>
        </w:rPr>
      </w:pPr>
      <w:bookmarkStart w:id="41" w:name="_Toc92366706"/>
      <w:r w:rsidRPr="00C657BF">
        <w:rPr>
          <w:rFonts w:ascii="Times New Roman" w:hAnsi="Times New Roman"/>
          <w:i w:val="0"/>
          <w:iCs w:val="0"/>
          <w:sz w:val="32"/>
          <w:szCs w:val="32"/>
        </w:rPr>
        <w:t xml:space="preserve">3.1 </w:t>
      </w:r>
      <w:r w:rsidRPr="00C657BF">
        <w:rPr>
          <w:rFonts w:ascii="Times New Roman" w:hAnsi="Times New Roman"/>
          <w:i w:val="0"/>
          <w:iCs w:val="0"/>
          <w:sz w:val="32"/>
          <w:szCs w:val="32"/>
        </w:rPr>
        <w:tab/>
        <w:t>Desain Interface</w:t>
      </w:r>
      <w:bookmarkEnd w:id="41"/>
    </w:p>
    <w:p w14:paraId="1DDA1DF2" w14:textId="3F1004B0" w:rsidR="00C657BF" w:rsidRDefault="00C657BF" w:rsidP="00C657BF">
      <w:pPr>
        <w:ind w:right="1088"/>
        <w:rPr>
          <w:szCs w:val="24"/>
        </w:rPr>
      </w:pPr>
      <w:r>
        <w:rPr>
          <w:szCs w:val="24"/>
        </w:rPr>
        <w:t>Desain</w:t>
      </w:r>
      <w:r w:rsidRPr="00E36445">
        <w:rPr>
          <w:szCs w:val="24"/>
        </w:rPr>
        <w:t xml:space="preserve"> </w:t>
      </w:r>
      <w:r>
        <w:rPr>
          <w:szCs w:val="24"/>
        </w:rPr>
        <w:t xml:space="preserve">Interface </w:t>
      </w:r>
      <w:r w:rsidRPr="00E36445">
        <w:rPr>
          <w:szCs w:val="24"/>
        </w:rPr>
        <w:t xml:space="preserve">adalah desain awal dari tampilan antarmuka Aplikasi untuk memudahkan pemrosesan lebih lanjut. </w:t>
      </w:r>
      <w:r>
        <w:rPr>
          <w:szCs w:val="24"/>
        </w:rPr>
        <w:t>Desain</w:t>
      </w:r>
      <w:r w:rsidRPr="00E36445">
        <w:rPr>
          <w:szCs w:val="24"/>
        </w:rPr>
        <w:t xml:space="preserve"> ini Dibuat dengan aplikasi </w:t>
      </w:r>
      <w:r>
        <w:rPr>
          <w:szCs w:val="24"/>
        </w:rPr>
        <w:t>Microsoft Visual 2019</w:t>
      </w:r>
      <w:r w:rsidRPr="00E36445">
        <w:rPr>
          <w:szCs w:val="24"/>
        </w:rPr>
        <w:t>.</w:t>
      </w:r>
      <w:r>
        <w:rPr>
          <w:szCs w:val="24"/>
        </w:rPr>
        <w:t>berikut</w:t>
      </w:r>
      <w:r w:rsidRPr="00E36445">
        <w:rPr>
          <w:szCs w:val="24"/>
        </w:rPr>
        <w:t xml:space="preserve"> Ini adalah tampilan prototipe Aplikasi ALTERNATECH</w:t>
      </w:r>
    </w:p>
    <w:p w14:paraId="6490AB01" w14:textId="77777777" w:rsidR="00C657BF" w:rsidRDefault="00C657BF" w:rsidP="00C657BF">
      <w:pPr>
        <w:ind w:right="1088"/>
        <w:rPr>
          <w:szCs w:val="24"/>
        </w:rPr>
      </w:pPr>
    </w:p>
    <w:p w14:paraId="110AE0DD" w14:textId="289295D0" w:rsidR="00C657BF" w:rsidRPr="00C657BF" w:rsidRDefault="00C657BF" w:rsidP="00C657BF">
      <w:pPr>
        <w:pStyle w:val="ListParagraph"/>
        <w:numPr>
          <w:ilvl w:val="0"/>
          <w:numId w:val="49"/>
        </w:numPr>
        <w:spacing w:after="160" w:line="259" w:lineRule="auto"/>
        <w:ind w:right="1088"/>
        <w:jc w:val="left"/>
        <w:outlineLvl w:val="2"/>
        <w:rPr>
          <w:b/>
          <w:bCs/>
          <w:szCs w:val="24"/>
        </w:rPr>
      </w:pPr>
      <w:bookmarkStart w:id="42" w:name="_Toc92366707"/>
      <w:r w:rsidRPr="007142E7">
        <w:rPr>
          <w:b/>
          <w:bCs/>
          <w:szCs w:val="24"/>
        </w:rPr>
        <w:t>Tampilan Awal</w:t>
      </w:r>
      <w:bookmarkEnd w:id="42"/>
    </w:p>
    <w:p w14:paraId="4F52C6EB" w14:textId="59B50843" w:rsidR="00C657BF" w:rsidRPr="007142E7" w:rsidRDefault="00C657BF" w:rsidP="00C657BF">
      <w:pPr>
        <w:pStyle w:val="ListParagraph"/>
        <w:spacing w:after="160" w:line="259" w:lineRule="auto"/>
        <w:ind w:right="1088" w:firstLine="0"/>
        <w:jc w:val="left"/>
        <w:rPr>
          <w:b/>
          <w:bCs/>
          <w:szCs w:val="24"/>
        </w:rPr>
      </w:pPr>
      <w:r>
        <w:rPr>
          <w:noProof/>
          <w:lang w:eastAsia="zh-CN"/>
        </w:rPr>
        <w:drawing>
          <wp:anchor distT="0" distB="0" distL="114300" distR="114300" simplePos="0" relativeHeight="251674624" behindDoc="0" locked="0" layoutInCell="1" allowOverlap="1" wp14:anchorId="6C2879DD" wp14:editId="5A0700C2">
            <wp:simplePos x="0" y="0"/>
            <wp:positionH relativeFrom="page">
              <wp:align>center</wp:align>
            </wp:positionH>
            <wp:positionV relativeFrom="paragraph">
              <wp:posOffset>182880</wp:posOffset>
            </wp:positionV>
            <wp:extent cx="2847975" cy="297982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2979826"/>
                    </a:xfrm>
                    <a:prstGeom prst="rect">
                      <a:avLst/>
                    </a:prstGeom>
                  </pic:spPr>
                </pic:pic>
              </a:graphicData>
            </a:graphic>
          </wp:anchor>
        </w:drawing>
      </w:r>
    </w:p>
    <w:p w14:paraId="204D604A" w14:textId="3EF4E1AF" w:rsidR="00C657BF" w:rsidRDefault="00C657BF" w:rsidP="00C657BF">
      <w:pPr>
        <w:pStyle w:val="ListParagraph"/>
        <w:ind w:right="1088"/>
        <w:rPr>
          <w:szCs w:val="24"/>
        </w:rPr>
      </w:pPr>
    </w:p>
    <w:p w14:paraId="5373CA25" w14:textId="28C16368" w:rsidR="00C657BF" w:rsidRPr="00E36445" w:rsidRDefault="00C657BF" w:rsidP="00C657BF">
      <w:pPr>
        <w:pStyle w:val="ListParagraph"/>
        <w:ind w:right="1088" w:hanging="720"/>
        <w:jc w:val="center"/>
        <w:rPr>
          <w:szCs w:val="24"/>
        </w:rPr>
      </w:pPr>
    </w:p>
    <w:p w14:paraId="1C1EDE36" w14:textId="200EDCD8" w:rsidR="00C657BF" w:rsidRPr="007144DC" w:rsidRDefault="00C657BF" w:rsidP="00C657BF">
      <w:pPr>
        <w:ind w:right="1088"/>
        <w:jc w:val="center"/>
        <w:rPr>
          <w:b/>
          <w:bCs/>
          <w:szCs w:val="24"/>
        </w:rPr>
      </w:pPr>
      <w:r w:rsidRPr="007144DC">
        <w:rPr>
          <w:b/>
          <w:bCs/>
          <w:szCs w:val="24"/>
        </w:rPr>
        <w:t>Gambar 3.</w:t>
      </w:r>
      <w:r>
        <w:rPr>
          <w:b/>
          <w:bCs/>
          <w:szCs w:val="24"/>
        </w:rPr>
        <w:t>1</w:t>
      </w:r>
    </w:p>
    <w:p w14:paraId="673F7F41" w14:textId="7C7F55A5" w:rsidR="00C657BF" w:rsidRDefault="00C657BF" w:rsidP="00C657BF">
      <w:pPr>
        <w:ind w:right="1088"/>
        <w:jc w:val="center"/>
        <w:rPr>
          <w:b/>
          <w:bCs/>
          <w:szCs w:val="24"/>
        </w:rPr>
      </w:pPr>
      <w:r w:rsidRPr="007144DC">
        <w:rPr>
          <w:b/>
          <w:bCs/>
          <w:szCs w:val="24"/>
        </w:rPr>
        <w:t>Login</w:t>
      </w:r>
    </w:p>
    <w:p w14:paraId="0A01BEF4" w14:textId="2ADEBDC5" w:rsidR="00C657BF" w:rsidRDefault="00C657BF" w:rsidP="00C657BF">
      <w:pPr>
        <w:ind w:right="1088"/>
        <w:jc w:val="center"/>
        <w:rPr>
          <w:b/>
          <w:bCs/>
          <w:szCs w:val="24"/>
        </w:rPr>
      </w:pPr>
    </w:p>
    <w:p w14:paraId="00073E0F" w14:textId="77777777" w:rsidR="00C657BF" w:rsidRDefault="00C657BF" w:rsidP="00C657BF">
      <w:pPr>
        <w:ind w:right="1088"/>
      </w:pPr>
      <w:r>
        <w:rPr>
          <w:szCs w:val="24"/>
        </w:rPr>
        <w:tab/>
        <w:t xml:space="preserve">Gambar 3.1 adalah tampilan yang </w:t>
      </w:r>
      <w:r w:rsidRPr="00210F86">
        <w:rPr>
          <w:szCs w:val="24"/>
        </w:rPr>
        <w:t xml:space="preserve">menunjukkan layar saat memasuki program </w:t>
      </w:r>
      <w:r>
        <w:rPr>
          <w:szCs w:val="24"/>
        </w:rPr>
        <w:t>ALTERNATECH</w:t>
      </w:r>
      <w:r w:rsidRPr="00210F86">
        <w:rPr>
          <w:szCs w:val="24"/>
        </w:rPr>
        <w:t xml:space="preserve">.Direncanakan untuk masuk ke bagian </w:t>
      </w:r>
      <w:r>
        <w:rPr>
          <w:szCs w:val="24"/>
        </w:rPr>
        <w:t>user page</w:t>
      </w:r>
      <w:r w:rsidRPr="00210F86">
        <w:rPr>
          <w:szCs w:val="24"/>
        </w:rPr>
        <w:t xml:space="preserve">, </w:t>
      </w:r>
      <w:r>
        <w:rPr>
          <w:szCs w:val="24"/>
        </w:rPr>
        <w:t xml:space="preserve">harus </w:t>
      </w:r>
      <w:r w:rsidRPr="00210F86">
        <w:rPr>
          <w:szCs w:val="24"/>
        </w:rPr>
        <w:t>masuk dengan nama pengguna:</w:t>
      </w:r>
      <w:r>
        <w:rPr>
          <w:szCs w:val="24"/>
        </w:rPr>
        <w:t xml:space="preserve"> </w:t>
      </w:r>
      <w:r w:rsidRPr="00210F86">
        <w:rPr>
          <w:szCs w:val="24"/>
        </w:rPr>
        <w:t>&lt;</w:t>
      </w:r>
      <w:r>
        <w:rPr>
          <w:szCs w:val="24"/>
        </w:rPr>
        <w:t>Email</w:t>
      </w:r>
      <w:r w:rsidRPr="00210F86">
        <w:rPr>
          <w:szCs w:val="24"/>
        </w:rPr>
        <w:t>&gt; dan password: &lt;</w:t>
      </w:r>
      <w:r>
        <w:rPr>
          <w:szCs w:val="24"/>
        </w:rPr>
        <w:t>password</w:t>
      </w:r>
      <w:r w:rsidRPr="00210F86">
        <w:rPr>
          <w:szCs w:val="24"/>
        </w:rPr>
        <w:t>&gt;</w:t>
      </w:r>
      <w:r>
        <w:rPr>
          <w:szCs w:val="24"/>
        </w:rPr>
        <w:t>.</w:t>
      </w:r>
      <w:r w:rsidRPr="008B1B19">
        <w:t xml:space="preserve"> </w:t>
      </w:r>
    </w:p>
    <w:p w14:paraId="30E46765" w14:textId="77777777" w:rsidR="00C657BF" w:rsidRDefault="00C657BF" w:rsidP="00C657BF">
      <w:pPr>
        <w:ind w:right="1088"/>
        <w:rPr>
          <w:szCs w:val="24"/>
        </w:rPr>
      </w:pPr>
      <w:r w:rsidRPr="008B1B19">
        <w:rPr>
          <w:szCs w:val="24"/>
        </w:rPr>
        <w:t xml:space="preserve">Untuk login sebagai Admin maka pada awal pembuatan client akan kami mengatur username dan password untuk mengakses Admin sesuai keinginan client. Setiap </w:t>
      </w:r>
      <w:r>
        <w:rPr>
          <w:szCs w:val="24"/>
        </w:rPr>
        <w:t>User</w:t>
      </w:r>
      <w:r w:rsidRPr="008B1B19">
        <w:rPr>
          <w:szCs w:val="24"/>
        </w:rPr>
        <w:t xml:space="preserve"> memiliki role masing-masing yang dapat dibuat ketika membuat akun </w:t>
      </w:r>
      <w:r>
        <w:rPr>
          <w:szCs w:val="24"/>
        </w:rPr>
        <w:t>user</w:t>
      </w:r>
      <w:r w:rsidRPr="008B1B19">
        <w:rPr>
          <w:szCs w:val="24"/>
        </w:rPr>
        <w:t xml:space="preserve"> itu sendiri pada halaman </w:t>
      </w:r>
      <w:r>
        <w:rPr>
          <w:szCs w:val="24"/>
        </w:rPr>
        <w:t>register.</w:t>
      </w:r>
    </w:p>
    <w:p w14:paraId="455F4C08"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3" w:name="_Toc92366708"/>
      <w:r w:rsidRPr="007142E7">
        <w:rPr>
          <w:b/>
          <w:bCs/>
          <w:szCs w:val="24"/>
        </w:rPr>
        <w:t>Tampilan Register</w:t>
      </w:r>
      <w:bookmarkEnd w:id="43"/>
    </w:p>
    <w:p w14:paraId="73F4BB2D" w14:textId="3FAA6AD5" w:rsidR="00C657BF" w:rsidRDefault="00C657BF" w:rsidP="00C657BF">
      <w:pPr>
        <w:tabs>
          <w:tab w:val="left" w:pos="7655"/>
        </w:tabs>
        <w:ind w:right="1088"/>
        <w:jc w:val="center"/>
        <w:rPr>
          <w:sz w:val="32"/>
          <w:szCs w:val="32"/>
        </w:rPr>
      </w:pPr>
      <w:r>
        <w:rPr>
          <w:noProof/>
          <w:lang w:eastAsia="zh-CN"/>
        </w:rPr>
        <w:drawing>
          <wp:inline distT="0" distB="0" distL="0" distR="0" wp14:anchorId="07D13816" wp14:editId="543D3AC1">
            <wp:extent cx="2990850" cy="390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955" cy="3929747"/>
                    </a:xfrm>
                    <a:prstGeom prst="rect">
                      <a:avLst/>
                    </a:prstGeom>
                  </pic:spPr>
                </pic:pic>
              </a:graphicData>
            </a:graphic>
          </wp:inline>
        </w:drawing>
      </w:r>
    </w:p>
    <w:p w14:paraId="0EBD993F" w14:textId="77777777" w:rsidR="00C657BF" w:rsidRPr="00981073" w:rsidRDefault="00C657BF" w:rsidP="00C657BF">
      <w:pPr>
        <w:ind w:right="1088"/>
        <w:jc w:val="center"/>
        <w:rPr>
          <w:b/>
          <w:bCs/>
          <w:szCs w:val="24"/>
        </w:rPr>
      </w:pPr>
      <w:r w:rsidRPr="00981073">
        <w:rPr>
          <w:b/>
          <w:bCs/>
          <w:szCs w:val="24"/>
        </w:rPr>
        <w:t>Gambar 3.2</w:t>
      </w:r>
    </w:p>
    <w:p w14:paraId="1AACCEF2" w14:textId="77777777" w:rsidR="00C657BF" w:rsidRDefault="00C657BF" w:rsidP="00C657BF">
      <w:pPr>
        <w:ind w:right="1088"/>
        <w:jc w:val="center"/>
        <w:rPr>
          <w:b/>
          <w:bCs/>
          <w:szCs w:val="24"/>
        </w:rPr>
      </w:pPr>
      <w:r w:rsidRPr="00981073">
        <w:rPr>
          <w:b/>
          <w:bCs/>
          <w:szCs w:val="24"/>
        </w:rPr>
        <w:t>Register</w:t>
      </w:r>
    </w:p>
    <w:p w14:paraId="728BD135" w14:textId="77777777" w:rsidR="00C657BF" w:rsidRPr="00981073" w:rsidRDefault="00C657BF" w:rsidP="00C657BF">
      <w:pPr>
        <w:ind w:right="1088"/>
        <w:jc w:val="center"/>
        <w:rPr>
          <w:b/>
          <w:bCs/>
          <w:szCs w:val="24"/>
        </w:rPr>
      </w:pPr>
    </w:p>
    <w:p w14:paraId="0F09DACF" w14:textId="5B9C2357" w:rsidR="00C657BF" w:rsidRDefault="00C657BF" w:rsidP="007804CA">
      <w:pPr>
        <w:rPr>
          <w:szCs w:val="24"/>
        </w:rPr>
      </w:pPr>
      <w:r>
        <w:rPr>
          <w:szCs w:val="24"/>
        </w:rPr>
        <w:tab/>
        <w:t xml:space="preserve">Gambar 3.2 adalah tampilan yang menunjukkan layer saat memasuki halaman register. Untuk mendaftarkan user agar bisa login dibutuhkan </w:t>
      </w:r>
      <w:proofErr w:type="gramStart"/>
      <w:r>
        <w:rPr>
          <w:szCs w:val="24"/>
        </w:rPr>
        <w:t>Email ,username</w:t>
      </w:r>
      <w:proofErr w:type="gramEnd"/>
      <w:r>
        <w:rPr>
          <w:szCs w:val="24"/>
        </w:rPr>
        <w:t xml:space="preserve"> ,nama ,password dan no telp untuk data diri. Data diri tersebut akan tercatat dan tersimpan dalam database untuk proses login serta pengubahan data diri user seperti role </w:t>
      </w:r>
      <w:proofErr w:type="gramStart"/>
      <w:r>
        <w:rPr>
          <w:szCs w:val="24"/>
        </w:rPr>
        <w:t>user,Untuk</w:t>
      </w:r>
      <w:proofErr w:type="gramEnd"/>
      <w:r>
        <w:rPr>
          <w:szCs w:val="24"/>
        </w:rPr>
        <w:t xml:space="preserve"> default role user akan diarahkan ke buyer.</w:t>
      </w:r>
    </w:p>
    <w:p w14:paraId="081BFB9D" w14:textId="77777777" w:rsidR="00C657BF" w:rsidRDefault="00C657BF" w:rsidP="00C657BF">
      <w:pPr>
        <w:ind w:right="1088"/>
        <w:rPr>
          <w:szCs w:val="24"/>
        </w:rPr>
      </w:pPr>
    </w:p>
    <w:p w14:paraId="3490634B"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4" w:name="_Toc92366709"/>
      <w:r w:rsidRPr="007142E7">
        <w:rPr>
          <w:b/>
          <w:bCs/>
          <w:szCs w:val="24"/>
        </w:rPr>
        <w:t>Tampilan Admin</w:t>
      </w:r>
      <w:bookmarkEnd w:id="44"/>
    </w:p>
    <w:p w14:paraId="223E02FF" w14:textId="77777777" w:rsidR="00C657BF" w:rsidRPr="00AF41EE" w:rsidRDefault="00C657BF" w:rsidP="00C657BF">
      <w:pPr>
        <w:pStyle w:val="ListParagraph"/>
        <w:ind w:right="1088"/>
        <w:rPr>
          <w:szCs w:val="24"/>
        </w:rPr>
      </w:pPr>
    </w:p>
    <w:p w14:paraId="4005C6CE" w14:textId="77777777" w:rsidR="00C657BF" w:rsidRDefault="00C657BF" w:rsidP="00C657BF">
      <w:pPr>
        <w:pStyle w:val="ListParagraph"/>
        <w:ind w:right="1088" w:hanging="720"/>
        <w:rPr>
          <w:szCs w:val="24"/>
        </w:rPr>
      </w:pPr>
      <w:r w:rsidRPr="00114496">
        <w:rPr>
          <w:noProof/>
          <w:szCs w:val="24"/>
          <w:lang w:eastAsia="zh-CN"/>
        </w:rPr>
        <w:drawing>
          <wp:inline distT="0" distB="0" distL="0" distR="0" wp14:anchorId="4B579AD6" wp14:editId="7ADBD3C3">
            <wp:extent cx="4923746" cy="271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250" cy="2716512"/>
                    </a:xfrm>
                    <a:prstGeom prst="rect">
                      <a:avLst/>
                    </a:prstGeom>
                  </pic:spPr>
                </pic:pic>
              </a:graphicData>
            </a:graphic>
          </wp:inline>
        </w:drawing>
      </w:r>
    </w:p>
    <w:p w14:paraId="38A8A254" w14:textId="77777777" w:rsidR="00C657BF" w:rsidRDefault="00C657BF" w:rsidP="00C657BF">
      <w:pPr>
        <w:pStyle w:val="ListParagraph"/>
        <w:ind w:right="1088"/>
        <w:jc w:val="center"/>
        <w:rPr>
          <w:b/>
          <w:bCs/>
          <w:szCs w:val="24"/>
        </w:rPr>
      </w:pPr>
    </w:p>
    <w:p w14:paraId="38685405" w14:textId="77777777" w:rsidR="00C657BF" w:rsidRPr="00114496" w:rsidRDefault="00C657BF" w:rsidP="00C657BF">
      <w:pPr>
        <w:pStyle w:val="ListParagraph"/>
        <w:ind w:right="1088"/>
        <w:jc w:val="center"/>
        <w:rPr>
          <w:b/>
          <w:bCs/>
          <w:szCs w:val="24"/>
        </w:rPr>
      </w:pPr>
      <w:r w:rsidRPr="00114496">
        <w:rPr>
          <w:b/>
          <w:bCs/>
          <w:szCs w:val="24"/>
        </w:rPr>
        <w:t>Gambar 3.3</w:t>
      </w:r>
    </w:p>
    <w:p w14:paraId="156C260D" w14:textId="77777777" w:rsidR="00C657BF" w:rsidRDefault="00C657BF" w:rsidP="00C657BF">
      <w:pPr>
        <w:pStyle w:val="ListParagraph"/>
        <w:ind w:right="1088"/>
        <w:jc w:val="center"/>
        <w:rPr>
          <w:b/>
          <w:bCs/>
          <w:szCs w:val="24"/>
        </w:rPr>
      </w:pPr>
      <w:r w:rsidRPr="00114496">
        <w:rPr>
          <w:b/>
          <w:bCs/>
          <w:szCs w:val="24"/>
        </w:rPr>
        <w:t>Tampilan Awal Admin</w:t>
      </w:r>
    </w:p>
    <w:p w14:paraId="70FC7937" w14:textId="77777777" w:rsidR="00C657BF" w:rsidRPr="00520F92" w:rsidRDefault="00C657BF" w:rsidP="00C657BF">
      <w:pPr>
        <w:pStyle w:val="ListParagraph"/>
        <w:ind w:right="1088"/>
        <w:jc w:val="center"/>
        <w:rPr>
          <w:b/>
          <w:bCs/>
          <w:szCs w:val="24"/>
        </w:rPr>
      </w:pPr>
    </w:p>
    <w:p w14:paraId="20C33189" w14:textId="77777777" w:rsidR="00C657BF" w:rsidRPr="006A4167" w:rsidRDefault="00C657BF" w:rsidP="00C657BF">
      <w:pPr>
        <w:pStyle w:val="ListParagraph"/>
        <w:ind w:right="-1"/>
      </w:pPr>
      <w:r>
        <w:rPr>
          <w:szCs w:val="24"/>
        </w:rPr>
        <w:t xml:space="preserve">Gambar 3.3 adalah tampilan awal saat client memasuki halaman admin, disini terdapat 5 tombol navigasi yang digunakan untuk melihat list serta laporan user dan barang, list dan laporan tersebut ditampilkan di kotak besar tersebut dan terdapat fitur search yang hanya tampil Ketika client </w:t>
      </w:r>
      <w:r>
        <w:rPr>
          <w:szCs w:val="24"/>
        </w:rPr>
        <w:lastRenderedPageBreak/>
        <w:t xml:space="preserve">menekan button User. saat button Barang ditekan maka tampilan </w:t>
      </w:r>
      <w:bookmarkStart w:id="45" w:name="_Hlk91780173"/>
      <w:r>
        <w:rPr>
          <w:szCs w:val="24"/>
        </w:rPr>
        <w:t>tersebut menjadi seperti gambar 3.4 dibawah ini</w:t>
      </w:r>
    </w:p>
    <w:bookmarkEnd w:id="45"/>
    <w:p w14:paraId="7B5026AA" w14:textId="77777777" w:rsidR="00C657BF" w:rsidRPr="006A4167" w:rsidRDefault="00C657BF" w:rsidP="00C657BF">
      <w:pPr>
        <w:pStyle w:val="ListParagraph"/>
        <w:ind w:right="1088"/>
        <w:rPr>
          <w:szCs w:val="24"/>
        </w:rPr>
      </w:pPr>
    </w:p>
    <w:p w14:paraId="4CE8360D" w14:textId="77777777" w:rsidR="00C657BF" w:rsidRPr="00114496" w:rsidRDefault="00C657BF" w:rsidP="00C657BF">
      <w:pPr>
        <w:pStyle w:val="ListParagraph"/>
        <w:ind w:right="1088" w:hanging="720"/>
        <w:rPr>
          <w:szCs w:val="24"/>
        </w:rPr>
      </w:pPr>
      <w:r w:rsidRPr="006A4167">
        <w:rPr>
          <w:noProof/>
          <w:lang w:eastAsia="zh-CN"/>
        </w:rPr>
        <w:drawing>
          <wp:inline distT="0" distB="0" distL="0" distR="0" wp14:anchorId="5E57DFBE" wp14:editId="6C2F5842">
            <wp:extent cx="5027727" cy="2950234"/>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84"/>
                    <a:stretch/>
                  </pic:blipFill>
                  <pic:spPr bwMode="auto">
                    <a:xfrm>
                      <a:off x="0" y="0"/>
                      <a:ext cx="5186677" cy="3043505"/>
                    </a:xfrm>
                    <a:prstGeom prst="rect">
                      <a:avLst/>
                    </a:prstGeom>
                    <a:ln>
                      <a:noFill/>
                    </a:ln>
                    <a:extLst>
                      <a:ext uri="{53640926-AAD7-44D8-BBD7-CCE9431645EC}">
                        <a14:shadowObscured xmlns:a14="http://schemas.microsoft.com/office/drawing/2010/main"/>
                      </a:ext>
                    </a:extLst>
                  </pic:spPr>
                </pic:pic>
              </a:graphicData>
            </a:graphic>
          </wp:inline>
        </w:drawing>
      </w:r>
    </w:p>
    <w:p w14:paraId="036E78F4" w14:textId="77777777" w:rsidR="00C657BF" w:rsidRDefault="00C657BF" w:rsidP="00C657BF">
      <w:pPr>
        <w:pStyle w:val="ListParagraph"/>
        <w:ind w:right="1088"/>
        <w:rPr>
          <w:b/>
          <w:bCs/>
          <w:szCs w:val="24"/>
        </w:rPr>
      </w:pPr>
    </w:p>
    <w:p w14:paraId="4022CF27" w14:textId="77777777" w:rsidR="00C657BF" w:rsidRDefault="00C657BF" w:rsidP="00C657BF">
      <w:pPr>
        <w:pStyle w:val="ListParagraph"/>
        <w:ind w:right="1088"/>
        <w:jc w:val="center"/>
        <w:rPr>
          <w:b/>
          <w:bCs/>
          <w:szCs w:val="24"/>
        </w:rPr>
      </w:pPr>
      <w:r>
        <w:rPr>
          <w:b/>
          <w:bCs/>
          <w:szCs w:val="24"/>
        </w:rPr>
        <w:t>Gambar 3.4</w:t>
      </w:r>
    </w:p>
    <w:p w14:paraId="1271F2F2" w14:textId="77777777" w:rsidR="00C657BF" w:rsidRDefault="00C657BF" w:rsidP="00C657BF">
      <w:pPr>
        <w:pStyle w:val="ListParagraph"/>
        <w:ind w:right="1088"/>
        <w:jc w:val="center"/>
        <w:rPr>
          <w:b/>
          <w:bCs/>
          <w:szCs w:val="24"/>
        </w:rPr>
      </w:pPr>
      <w:r>
        <w:rPr>
          <w:b/>
          <w:bCs/>
          <w:szCs w:val="24"/>
        </w:rPr>
        <w:t>Tampilan Admin Barang</w:t>
      </w:r>
    </w:p>
    <w:p w14:paraId="3881F758" w14:textId="77777777" w:rsidR="00C657BF" w:rsidRDefault="00C657BF" w:rsidP="00C657BF">
      <w:pPr>
        <w:pStyle w:val="ListParagraph"/>
        <w:ind w:right="1088"/>
        <w:rPr>
          <w:b/>
          <w:bCs/>
          <w:szCs w:val="24"/>
        </w:rPr>
      </w:pPr>
    </w:p>
    <w:p w14:paraId="6CFAC51B" w14:textId="77777777" w:rsidR="00C657BF" w:rsidRPr="000B20A3" w:rsidRDefault="00C657BF" w:rsidP="00C657BF">
      <w:pPr>
        <w:ind w:right="1088"/>
        <w:rPr>
          <w:b/>
          <w:bCs/>
          <w:szCs w:val="24"/>
        </w:rPr>
      </w:pPr>
    </w:p>
    <w:p w14:paraId="6B688A5A" w14:textId="77777777" w:rsidR="00C657BF" w:rsidRDefault="00C657BF" w:rsidP="007804CA">
      <w:pPr>
        <w:pStyle w:val="ListParagraph"/>
        <w:ind w:left="0" w:right="-1"/>
        <w:rPr>
          <w:szCs w:val="24"/>
        </w:rPr>
      </w:pPr>
      <w:r>
        <w:rPr>
          <w:szCs w:val="24"/>
        </w:rPr>
        <w:t>Ditampilan barang ini terdapat fitur Create , update , delete barang yang digunakan untuk mengubah status barang , jika client ingin memasuki barang hanya mengisi field nama barang , kategori , merek serta harganya , jika client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barang serta delete untuk menghapus barang.lalu saat button user ditekan maka akan muncul seperti berikut yang berada pada gambar 3.5</w:t>
      </w:r>
    </w:p>
    <w:p w14:paraId="24908E1E" w14:textId="77777777" w:rsidR="00C657BF" w:rsidRDefault="00C657BF" w:rsidP="00C657BF">
      <w:pPr>
        <w:pStyle w:val="ListParagraph"/>
        <w:ind w:right="-1"/>
        <w:rPr>
          <w:szCs w:val="24"/>
        </w:rPr>
      </w:pPr>
    </w:p>
    <w:p w14:paraId="58A8CC45" w14:textId="77777777" w:rsidR="00C657BF" w:rsidRDefault="00C657BF" w:rsidP="00C657BF">
      <w:pPr>
        <w:pStyle w:val="ListParagraph"/>
        <w:ind w:right="-1" w:hanging="720"/>
        <w:rPr>
          <w:szCs w:val="24"/>
        </w:rPr>
      </w:pPr>
    </w:p>
    <w:p w14:paraId="5EB155D2" w14:textId="77777777" w:rsidR="00C657BF" w:rsidRDefault="00C657BF" w:rsidP="00676D72">
      <w:pPr>
        <w:pStyle w:val="ListParagraph"/>
        <w:ind w:left="0" w:right="-1" w:firstLine="0"/>
        <w:rPr>
          <w:szCs w:val="24"/>
        </w:rPr>
      </w:pPr>
      <w:r>
        <w:rPr>
          <w:noProof/>
          <w:lang w:eastAsia="zh-CN"/>
        </w:rPr>
        <w:drawing>
          <wp:inline distT="0" distB="0" distL="0" distR="0" wp14:anchorId="6F59CCD1" wp14:editId="0DBDEC4D">
            <wp:extent cx="5086350" cy="3708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2231" cy="3712688"/>
                    </a:xfrm>
                    <a:prstGeom prst="rect">
                      <a:avLst/>
                    </a:prstGeom>
                    <a:noFill/>
                    <a:ln>
                      <a:noFill/>
                    </a:ln>
                  </pic:spPr>
                </pic:pic>
              </a:graphicData>
            </a:graphic>
          </wp:inline>
        </w:drawing>
      </w:r>
    </w:p>
    <w:p w14:paraId="54364290" w14:textId="77777777" w:rsidR="00C657BF" w:rsidRDefault="00C657BF" w:rsidP="00C657BF">
      <w:pPr>
        <w:pStyle w:val="ListParagraph"/>
        <w:ind w:right="1088"/>
        <w:jc w:val="center"/>
        <w:rPr>
          <w:b/>
          <w:bCs/>
          <w:szCs w:val="24"/>
        </w:rPr>
      </w:pPr>
      <w:r>
        <w:rPr>
          <w:b/>
          <w:bCs/>
          <w:szCs w:val="24"/>
        </w:rPr>
        <w:t>Gambar 3.5</w:t>
      </w:r>
    </w:p>
    <w:p w14:paraId="40A47005" w14:textId="77777777" w:rsidR="00C657BF" w:rsidRDefault="00C657BF" w:rsidP="00C657BF">
      <w:pPr>
        <w:pStyle w:val="ListParagraph"/>
        <w:ind w:right="1088"/>
        <w:jc w:val="center"/>
        <w:rPr>
          <w:b/>
          <w:bCs/>
          <w:szCs w:val="24"/>
        </w:rPr>
      </w:pPr>
      <w:r>
        <w:rPr>
          <w:b/>
          <w:bCs/>
          <w:szCs w:val="24"/>
        </w:rPr>
        <w:t>Tampilan Admin User</w:t>
      </w:r>
    </w:p>
    <w:p w14:paraId="7F6A4442" w14:textId="77777777" w:rsidR="00C657BF" w:rsidRDefault="00C657BF" w:rsidP="00C657BF">
      <w:pPr>
        <w:pStyle w:val="ListParagraph"/>
        <w:ind w:right="-1" w:hanging="720"/>
        <w:rPr>
          <w:szCs w:val="24"/>
        </w:rPr>
      </w:pPr>
    </w:p>
    <w:p w14:paraId="2AC98D04" w14:textId="77777777" w:rsidR="00C657BF" w:rsidRDefault="00C657BF" w:rsidP="00C657BF">
      <w:pPr>
        <w:pStyle w:val="ListParagraph"/>
        <w:ind w:right="-1" w:hanging="720"/>
        <w:rPr>
          <w:szCs w:val="24"/>
        </w:rPr>
      </w:pPr>
    </w:p>
    <w:p w14:paraId="1133A1CE" w14:textId="77777777" w:rsidR="00C657BF" w:rsidRDefault="00C657BF" w:rsidP="00C657BF">
      <w:pPr>
        <w:pStyle w:val="ListParagraph"/>
        <w:ind w:right="-1" w:hanging="720"/>
        <w:rPr>
          <w:szCs w:val="24"/>
        </w:rPr>
      </w:pPr>
      <w:r>
        <w:rPr>
          <w:szCs w:val="24"/>
        </w:rPr>
        <w:tab/>
      </w:r>
      <w:r>
        <w:rPr>
          <w:szCs w:val="24"/>
        </w:rPr>
        <w:tab/>
        <w:t xml:space="preserve">Ditampilan user admin ini terdapat list user yang terdiri dari id, nama customer serta saldonya, lalu Ketika client menekan salah satu text di salah satu colom maka akan ketampil di text box yang berisi nama customer serta saldo, selanjutnya </w:t>
      </w:r>
      <w:bookmarkStart w:id="46" w:name="_Hlk91781845"/>
      <w:r>
        <w:rPr>
          <w:szCs w:val="24"/>
        </w:rPr>
        <w:t xml:space="preserve">saat client menekan tombol laporan transaksi maka tampilan </w:t>
      </w:r>
      <w:r w:rsidRPr="00612891">
        <w:rPr>
          <w:szCs w:val="24"/>
        </w:rPr>
        <w:t>tersebut menjadi seperti gambar 3.</w:t>
      </w:r>
      <w:r>
        <w:rPr>
          <w:szCs w:val="24"/>
        </w:rPr>
        <w:t>6</w:t>
      </w:r>
      <w:r w:rsidRPr="00612891">
        <w:rPr>
          <w:szCs w:val="24"/>
        </w:rPr>
        <w:t xml:space="preserve"> </w:t>
      </w:r>
    </w:p>
    <w:p w14:paraId="04D31D07" w14:textId="77777777" w:rsidR="00C657BF" w:rsidRDefault="00C657BF" w:rsidP="00C657BF">
      <w:pPr>
        <w:pStyle w:val="ListParagraph"/>
        <w:ind w:right="-1"/>
        <w:rPr>
          <w:szCs w:val="24"/>
        </w:rPr>
      </w:pPr>
      <w:r w:rsidRPr="00612891">
        <w:rPr>
          <w:szCs w:val="24"/>
        </w:rPr>
        <w:t>dibawah ini</w:t>
      </w:r>
    </w:p>
    <w:bookmarkEnd w:id="46"/>
    <w:p w14:paraId="320D4A12" w14:textId="77777777" w:rsidR="00C657BF" w:rsidRDefault="00C657BF" w:rsidP="00C657BF">
      <w:pPr>
        <w:pStyle w:val="ListParagraph"/>
        <w:ind w:right="-1" w:hanging="720"/>
        <w:rPr>
          <w:szCs w:val="24"/>
        </w:rPr>
      </w:pPr>
    </w:p>
    <w:p w14:paraId="42DF54AE" w14:textId="77777777" w:rsidR="00C657BF" w:rsidRPr="00612891" w:rsidRDefault="00C657BF" w:rsidP="00C657BF">
      <w:pPr>
        <w:pStyle w:val="ListParagraph"/>
        <w:ind w:right="-1" w:hanging="720"/>
        <w:rPr>
          <w:szCs w:val="24"/>
        </w:rPr>
      </w:pPr>
      <w:r w:rsidRPr="00612891">
        <w:rPr>
          <w:noProof/>
          <w:lang w:eastAsia="zh-CN"/>
        </w:rPr>
        <w:lastRenderedPageBreak/>
        <w:drawing>
          <wp:inline distT="0" distB="0" distL="0" distR="0" wp14:anchorId="78E55738" wp14:editId="001F8E21">
            <wp:extent cx="5095875" cy="2854960"/>
            <wp:effectExtent l="0" t="0" r="952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2854960"/>
                    </a:xfrm>
                    <a:prstGeom prst="rect">
                      <a:avLst/>
                    </a:prstGeom>
                  </pic:spPr>
                </pic:pic>
              </a:graphicData>
            </a:graphic>
          </wp:inline>
        </w:drawing>
      </w:r>
    </w:p>
    <w:p w14:paraId="0CC05D46" w14:textId="77777777" w:rsidR="00C657BF" w:rsidRDefault="00C657BF" w:rsidP="00C657BF">
      <w:pPr>
        <w:pStyle w:val="ListParagraph"/>
        <w:ind w:right="1088"/>
        <w:jc w:val="center"/>
        <w:rPr>
          <w:b/>
          <w:bCs/>
          <w:szCs w:val="24"/>
        </w:rPr>
      </w:pPr>
      <w:r>
        <w:rPr>
          <w:b/>
          <w:bCs/>
          <w:szCs w:val="24"/>
        </w:rPr>
        <w:t>Gambar 3.6</w:t>
      </w:r>
    </w:p>
    <w:p w14:paraId="4AC6F389" w14:textId="77777777" w:rsidR="00C657BF" w:rsidRDefault="00C657BF" w:rsidP="00C657BF">
      <w:pPr>
        <w:pStyle w:val="ListParagraph"/>
        <w:ind w:right="1088"/>
        <w:jc w:val="center"/>
        <w:rPr>
          <w:b/>
          <w:bCs/>
          <w:szCs w:val="24"/>
        </w:rPr>
      </w:pPr>
      <w:r>
        <w:rPr>
          <w:b/>
          <w:bCs/>
          <w:szCs w:val="24"/>
        </w:rPr>
        <w:t>Tampilan Admin Laporan Transaksi</w:t>
      </w:r>
    </w:p>
    <w:p w14:paraId="4D79B5F2" w14:textId="77777777" w:rsidR="00C657BF" w:rsidRDefault="00C657BF" w:rsidP="00C657BF">
      <w:pPr>
        <w:pStyle w:val="ListParagraph"/>
        <w:ind w:right="1088"/>
        <w:rPr>
          <w:b/>
          <w:bCs/>
          <w:szCs w:val="24"/>
        </w:rPr>
      </w:pPr>
    </w:p>
    <w:p w14:paraId="5145E353" w14:textId="77777777" w:rsidR="00C657BF" w:rsidRDefault="00C657BF" w:rsidP="00676D72">
      <w:pPr>
        <w:pStyle w:val="ListParagraph"/>
        <w:ind w:left="0"/>
        <w:rPr>
          <w:szCs w:val="24"/>
        </w:rPr>
      </w:pPr>
      <w:r>
        <w:rPr>
          <w:szCs w:val="24"/>
        </w:rPr>
        <w:t xml:space="preserve">Ditampilan laporan transaksi ini hanya menampilkan laporan belanja user serta menampilkan total harga dari semua barang yang sudah dibeli, lalu terdapat fitur filter sesuai user di atas kotak grid view dengan menggunakan combo box serta tombol load untuk menampilkan sesuai yang dipilih oleh combobox tersebut, selanjutnya </w:t>
      </w:r>
      <w:r w:rsidRPr="005B6FEF">
        <w:rPr>
          <w:szCs w:val="24"/>
        </w:rPr>
        <w:t xml:space="preserve">saat client menekan tombol </w:t>
      </w:r>
      <w:r>
        <w:rPr>
          <w:szCs w:val="24"/>
        </w:rPr>
        <w:t>Konfirmasi</w:t>
      </w:r>
      <w:r w:rsidRPr="005B6FEF">
        <w:rPr>
          <w:szCs w:val="24"/>
        </w:rPr>
        <w:t xml:space="preserve"> </w:t>
      </w:r>
      <w:r>
        <w:rPr>
          <w:szCs w:val="24"/>
        </w:rPr>
        <w:t xml:space="preserve">Top up </w:t>
      </w:r>
      <w:r w:rsidRPr="005B6FEF">
        <w:rPr>
          <w:szCs w:val="24"/>
        </w:rPr>
        <w:t>maka tampilan tersebut menjadi seperti gambar 3.</w:t>
      </w:r>
      <w:r>
        <w:rPr>
          <w:szCs w:val="24"/>
        </w:rPr>
        <w:t>7</w:t>
      </w:r>
      <w:r w:rsidRPr="005B6FEF">
        <w:rPr>
          <w:szCs w:val="24"/>
        </w:rPr>
        <w:t xml:space="preserve"> dibawah ini</w:t>
      </w:r>
    </w:p>
    <w:p w14:paraId="012EBBE7" w14:textId="77777777" w:rsidR="00C657BF" w:rsidRDefault="00C657BF" w:rsidP="00C657BF">
      <w:pPr>
        <w:pStyle w:val="ListParagraph"/>
        <w:ind w:right="1088"/>
        <w:rPr>
          <w:szCs w:val="24"/>
        </w:rPr>
      </w:pPr>
    </w:p>
    <w:p w14:paraId="78EB2ABC" w14:textId="77777777" w:rsidR="00C657BF" w:rsidRDefault="00C657BF" w:rsidP="00C657BF">
      <w:pPr>
        <w:pStyle w:val="ListParagraph"/>
        <w:ind w:right="1088"/>
        <w:rPr>
          <w:szCs w:val="24"/>
        </w:rPr>
      </w:pPr>
    </w:p>
    <w:p w14:paraId="70D379BD" w14:textId="77777777" w:rsidR="00C657BF" w:rsidRDefault="00C657BF" w:rsidP="00676D72">
      <w:pPr>
        <w:pStyle w:val="ListParagraph"/>
        <w:ind w:left="0" w:right="1088" w:firstLine="0"/>
        <w:rPr>
          <w:szCs w:val="24"/>
        </w:rPr>
      </w:pPr>
      <w:r>
        <w:rPr>
          <w:noProof/>
          <w:lang w:eastAsia="zh-CN"/>
        </w:rPr>
        <w:lastRenderedPageBreak/>
        <w:drawing>
          <wp:inline distT="0" distB="0" distL="0" distR="0" wp14:anchorId="431A260E" wp14:editId="288614DA">
            <wp:extent cx="499110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99"/>
                    <a:stretch/>
                  </pic:blipFill>
                  <pic:spPr bwMode="auto">
                    <a:xfrm>
                      <a:off x="0" y="0"/>
                      <a:ext cx="4995763" cy="3031780"/>
                    </a:xfrm>
                    <a:prstGeom prst="rect">
                      <a:avLst/>
                    </a:prstGeom>
                    <a:noFill/>
                    <a:ln>
                      <a:noFill/>
                    </a:ln>
                    <a:extLst>
                      <a:ext uri="{53640926-AAD7-44D8-BBD7-CCE9431645EC}">
                        <a14:shadowObscured xmlns:a14="http://schemas.microsoft.com/office/drawing/2010/main"/>
                      </a:ext>
                    </a:extLst>
                  </pic:spPr>
                </pic:pic>
              </a:graphicData>
            </a:graphic>
          </wp:inline>
        </w:drawing>
      </w:r>
    </w:p>
    <w:p w14:paraId="7BF22E62" w14:textId="77777777" w:rsidR="00C657BF" w:rsidRDefault="00C657BF" w:rsidP="00C657BF">
      <w:pPr>
        <w:pStyle w:val="ListParagraph"/>
        <w:ind w:left="0" w:right="1088"/>
        <w:rPr>
          <w:szCs w:val="24"/>
        </w:rPr>
      </w:pPr>
    </w:p>
    <w:p w14:paraId="14EA6701" w14:textId="77777777" w:rsidR="00C657BF" w:rsidRDefault="00C657BF" w:rsidP="00C657BF">
      <w:pPr>
        <w:pStyle w:val="ListParagraph"/>
        <w:ind w:right="1088"/>
        <w:jc w:val="center"/>
        <w:rPr>
          <w:b/>
          <w:bCs/>
          <w:szCs w:val="24"/>
        </w:rPr>
      </w:pPr>
      <w:r>
        <w:rPr>
          <w:b/>
          <w:bCs/>
          <w:szCs w:val="24"/>
        </w:rPr>
        <w:t>Gambar 3.7</w:t>
      </w:r>
    </w:p>
    <w:p w14:paraId="7F7E5F83" w14:textId="77777777" w:rsidR="00C657BF" w:rsidRDefault="00C657BF" w:rsidP="00C657BF">
      <w:pPr>
        <w:pStyle w:val="ListParagraph"/>
        <w:ind w:right="1088"/>
        <w:jc w:val="center"/>
        <w:rPr>
          <w:b/>
          <w:bCs/>
          <w:szCs w:val="24"/>
        </w:rPr>
      </w:pPr>
      <w:r>
        <w:rPr>
          <w:b/>
          <w:bCs/>
          <w:szCs w:val="24"/>
        </w:rPr>
        <w:t>Tampilan Admin Konfirmasi Top Up</w:t>
      </w:r>
    </w:p>
    <w:p w14:paraId="2E230FBD" w14:textId="77777777" w:rsidR="00C657BF" w:rsidRDefault="00C657BF" w:rsidP="00C657BF">
      <w:pPr>
        <w:pStyle w:val="ListParagraph"/>
        <w:ind w:right="1088"/>
        <w:jc w:val="center"/>
        <w:rPr>
          <w:b/>
          <w:bCs/>
          <w:szCs w:val="24"/>
        </w:rPr>
      </w:pPr>
    </w:p>
    <w:p w14:paraId="121F95E9" w14:textId="77777777" w:rsidR="00C657BF" w:rsidRPr="005B6FEF" w:rsidRDefault="00C657BF" w:rsidP="00676D72">
      <w:pPr>
        <w:pStyle w:val="ListParagraph"/>
        <w:rPr>
          <w:szCs w:val="24"/>
        </w:rPr>
      </w:pPr>
      <w:r>
        <w:rPr>
          <w:szCs w:val="24"/>
        </w:rPr>
        <w:t xml:space="preserve">Ditampilan Konfirmasi Top up ini menampilkan request user top up. Client terlebih dahulu menekan text yang terdapat di data grid kotak untuk mengkonfirmasi top up user lalu ada ada 2 tombol untuk menolak request user serta konfirmasi request </w:t>
      </w:r>
      <w:proofErr w:type="gramStart"/>
      <w:r>
        <w:rPr>
          <w:szCs w:val="24"/>
        </w:rPr>
        <w:t>user ,</w:t>
      </w:r>
      <w:proofErr w:type="gramEnd"/>
      <w:r>
        <w:rPr>
          <w:szCs w:val="24"/>
        </w:rPr>
        <w:t xml:space="preserve"> Ketika client sudah mengkonfirmasi request top up user maka saldo di user bertambah dan request terhapus di datagrid kotak tersebut</w:t>
      </w:r>
    </w:p>
    <w:p w14:paraId="60C6D3B9" w14:textId="34D46C79" w:rsidR="00C657BF" w:rsidRDefault="00C657BF" w:rsidP="00C657BF">
      <w:pPr>
        <w:pStyle w:val="ListParagraph"/>
        <w:ind w:right="1088"/>
        <w:rPr>
          <w:szCs w:val="24"/>
        </w:rPr>
      </w:pPr>
    </w:p>
    <w:p w14:paraId="54522DFB" w14:textId="6FBACFB8" w:rsidR="00C657BF" w:rsidRDefault="00C657BF" w:rsidP="00C657BF">
      <w:pPr>
        <w:pStyle w:val="ListParagraph"/>
        <w:ind w:right="1088"/>
        <w:rPr>
          <w:szCs w:val="24"/>
        </w:rPr>
      </w:pPr>
    </w:p>
    <w:p w14:paraId="6CBFC85E" w14:textId="1476A82D" w:rsidR="00C657BF" w:rsidRDefault="00C657BF" w:rsidP="00C657BF">
      <w:pPr>
        <w:pStyle w:val="ListParagraph"/>
        <w:ind w:right="1088"/>
        <w:rPr>
          <w:szCs w:val="24"/>
        </w:rPr>
      </w:pPr>
    </w:p>
    <w:p w14:paraId="271E7AB9" w14:textId="5756E3C5" w:rsidR="00C657BF" w:rsidRDefault="00C657BF" w:rsidP="00C657BF">
      <w:pPr>
        <w:pStyle w:val="ListParagraph"/>
        <w:ind w:right="1088"/>
        <w:rPr>
          <w:szCs w:val="24"/>
        </w:rPr>
      </w:pPr>
    </w:p>
    <w:p w14:paraId="74605FB4" w14:textId="304463CB" w:rsidR="00C657BF" w:rsidRDefault="00C657BF" w:rsidP="00C657BF">
      <w:pPr>
        <w:pStyle w:val="ListParagraph"/>
        <w:ind w:right="1088"/>
        <w:rPr>
          <w:szCs w:val="24"/>
        </w:rPr>
      </w:pPr>
    </w:p>
    <w:p w14:paraId="4AB52FB2" w14:textId="77777777" w:rsidR="00C657BF" w:rsidRDefault="00C657BF" w:rsidP="00C657BF">
      <w:pPr>
        <w:pStyle w:val="ListParagraph"/>
        <w:ind w:right="1088"/>
        <w:rPr>
          <w:szCs w:val="24"/>
        </w:rPr>
      </w:pPr>
    </w:p>
    <w:p w14:paraId="46B5565E" w14:textId="77777777" w:rsidR="00C657BF" w:rsidRPr="007142E7" w:rsidRDefault="00C657BF" w:rsidP="00C657BF">
      <w:pPr>
        <w:pStyle w:val="ListParagraph"/>
        <w:numPr>
          <w:ilvl w:val="0"/>
          <w:numId w:val="49"/>
        </w:numPr>
        <w:spacing w:after="160" w:line="259" w:lineRule="auto"/>
        <w:ind w:right="1088"/>
        <w:jc w:val="left"/>
        <w:outlineLvl w:val="2"/>
        <w:rPr>
          <w:b/>
          <w:bCs/>
          <w:szCs w:val="24"/>
        </w:rPr>
      </w:pPr>
      <w:bookmarkStart w:id="47" w:name="_Toc92366710"/>
      <w:r w:rsidRPr="007142E7">
        <w:rPr>
          <w:b/>
          <w:bCs/>
          <w:szCs w:val="24"/>
        </w:rPr>
        <w:lastRenderedPageBreak/>
        <w:t>Tampilan User</w:t>
      </w:r>
      <w:bookmarkEnd w:id="47"/>
    </w:p>
    <w:p w14:paraId="04E656F8" w14:textId="77777777" w:rsidR="00C657BF" w:rsidRDefault="00C657BF" w:rsidP="00C657BF">
      <w:pPr>
        <w:pStyle w:val="ListParagraph"/>
        <w:ind w:left="0" w:right="1088"/>
        <w:rPr>
          <w:noProof/>
        </w:rPr>
      </w:pPr>
    </w:p>
    <w:p w14:paraId="13A32A7C" w14:textId="77777777" w:rsidR="00C657BF" w:rsidRDefault="00C657BF" w:rsidP="007804CA">
      <w:pPr>
        <w:pStyle w:val="ListParagraph"/>
        <w:ind w:left="0" w:right="1088" w:firstLine="0"/>
        <w:rPr>
          <w:szCs w:val="24"/>
        </w:rPr>
      </w:pPr>
      <w:r>
        <w:rPr>
          <w:noProof/>
          <w:lang w:eastAsia="zh-CN"/>
        </w:rPr>
        <w:drawing>
          <wp:inline distT="0" distB="0" distL="0" distR="0" wp14:anchorId="7EC13A09" wp14:editId="5EC08D5E">
            <wp:extent cx="5038725" cy="2785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5" t="4803" r="-2616" b="-594"/>
                    <a:stretch/>
                  </pic:blipFill>
                  <pic:spPr bwMode="auto">
                    <a:xfrm>
                      <a:off x="0" y="0"/>
                      <a:ext cx="5039787" cy="2786332"/>
                    </a:xfrm>
                    <a:prstGeom prst="rect">
                      <a:avLst/>
                    </a:prstGeom>
                    <a:noFill/>
                    <a:ln>
                      <a:noFill/>
                    </a:ln>
                    <a:extLst>
                      <a:ext uri="{53640926-AAD7-44D8-BBD7-CCE9431645EC}">
                        <a14:shadowObscured xmlns:a14="http://schemas.microsoft.com/office/drawing/2010/main"/>
                      </a:ext>
                    </a:extLst>
                  </pic:spPr>
                </pic:pic>
              </a:graphicData>
            </a:graphic>
          </wp:inline>
        </w:drawing>
      </w:r>
    </w:p>
    <w:p w14:paraId="75A187F9" w14:textId="77777777" w:rsidR="00C657BF" w:rsidRDefault="00C657BF" w:rsidP="00C657BF">
      <w:pPr>
        <w:pStyle w:val="ListParagraph"/>
        <w:ind w:right="1088"/>
        <w:jc w:val="center"/>
        <w:rPr>
          <w:b/>
          <w:bCs/>
          <w:szCs w:val="24"/>
        </w:rPr>
      </w:pPr>
      <w:r>
        <w:rPr>
          <w:b/>
          <w:bCs/>
          <w:szCs w:val="24"/>
        </w:rPr>
        <w:t>Gambar 3.8</w:t>
      </w:r>
    </w:p>
    <w:p w14:paraId="50EA4CBF" w14:textId="77777777" w:rsidR="00C657BF" w:rsidRDefault="00C657BF" w:rsidP="00C657BF">
      <w:pPr>
        <w:pStyle w:val="ListParagraph"/>
        <w:ind w:right="1088"/>
        <w:jc w:val="center"/>
        <w:rPr>
          <w:b/>
          <w:bCs/>
          <w:szCs w:val="24"/>
        </w:rPr>
      </w:pPr>
      <w:r>
        <w:rPr>
          <w:b/>
          <w:bCs/>
          <w:szCs w:val="24"/>
        </w:rPr>
        <w:t>Tampilan Home User</w:t>
      </w:r>
    </w:p>
    <w:p w14:paraId="478F2DCD" w14:textId="77777777" w:rsidR="00C657BF" w:rsidRDefault="00C657BF" w:rsidP="00C657BF">
      <w:pPr>
        <w:pStyle w:val="ListParagraph"/>
        <w:ind w:right="1088"/>
        <w:jc w:val="center"/>
        <w:rPr>
          <w:b/>
          <w:bCs/>
          <w:szCs w:val="24"/>
        </w:rPr>
      </w:pPr>
    </w:p>
    <w:p w14:paraId="5ADCF952" w14:textId="77777777" w:rsidR="00C657BF" w:rsidRDefault="00C657BF" w:rsidP="00C657BF">
      <w:pPr>
        <w:pStyle w:val="ListParagraph"/>
        <w:ind w:left="0" w:right="1088"/>
        <w:rPr>
          <w:szCs w:val="24"/>
        </w:rPr>
      </w:pPr>
    </w:p>
    <w:p w14:paraId="6A55B58C" w14:textId="77777777" w:rsidR="00C657BF" w:rsidRDefault="00C657BF" w:rsidP="00676D72">
      <w:pPr>
        <w:pStyle w:val="ListParagraph"/>
        <w:ind w:left="0"/>
        <w:rPr>
          <w:szCs w:val="24"/>
        </w:rPr>
      </w:pPr>
      <w:r>
        <w:rPr>
          <w:szCs w:val="24"/>
        </w:rPr>
        <w:t>Gambar 3.8 adalah tampilan user pertama kali sesudah login, di home user ini terdapat fitur search barang berdasarkan category misalnya kategori untuk headset ,kursi gaming ,dan sebagainnya, lalu terdapat filter harga di sebelah combo box category yang memiliki filter harga rendah ,tinggi, dan none,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 dengan dua kali maka halaman user home akan dialihkan ke halaman detail barang seperti gambar dibawah ini.</w:t>
      </w:r>
    </w:p>
    <w:p w14:paraId="7522B83D" w14:textId="358BE05C" w:rsidR="00C657BF" w:rsidRDefault="00C657BF" w:rsidP="00C657BF">
      <w:pPr>
        <w:pStyle w:val="ListParagraph"/>
        <w:ind w:left="0" w:right="1088"/>
        <w:rPr>
          <w:szCs w:val="24"/>
        </w:rPr>
      </w:pPr>
      <w:r>
        <w:rPr>
          <w:noProof/>
          <w:lang w:eastAsia="zh-CN"/>
        </w:rPr>
        <w:lastRenderedPageBreak/>
        <w:drawing>
          <wp:anchor distT="0" distB="0" distL="114300" distR="114300" simplePos="0" relativeHeight="251676672" behindDoc="1" locked="0" layoutInCell="1" allowOverlap="1" wp14:anchorId="0164D18B" wp14:editId="522B037C">
            <wp:simplePos x="0" y="0"/>
            <wp:positionH relativeFrom="margin">
              <wp:align>left</wp:align>
            </wp:positionH>
            <wp:positionV relativeFrom="paragraph">
              <wp:posOffset>233045</wp:posOffset>
            </wp:positionV>
            <wp:extent cx="4950439" cy="2846705"/>
            <wp:effectExtent l="0" t="0" r="3175" b="0"/>
            <wp:wrapTight wrapText="bothSides">
              <wp:wrapPolygon edited="0">
                <wp:start x="0" y="0"/>
                <wp:lineTo x="0" y="20959"/>
                <wp:lineTo x="21531" y="2095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773"/>
                    <a:stretch/>
                  </pic:blipFill>
                  <pic:spPr bwMode="auto">
                    <a:xfrm>
                      <a:off x="0" y="0"/>
                      <a:ext cx="4950439" cy="2846705"/>
                    </a:xfrm>
                    <a:prstGeom prst="rect">
                      <a:avLst/>
                    </a:prstGeom>
                    <a:noFill/>
                    <a:ln>
                      <a:noFill/>
                    </a:ln>
                    <a:extLst>
                      <a:ext uri="{53640926-AAD7-44D8-BBD7-CCE9431645EC}">
                        <a14:shadowObscured xmlns:a14="http://schemas.microsoft.com/office/drawing/2010/main"/>
                      </a:ext>
                    </a:extLst>
                  </pic:spPr>
                </pic:pic>
              </a:graphicData>
            </a:graphic>
          </wp:anchor>
        </w:drawing>
      </w:r>
    </w:p>
    <w:p w14:paraId="5002EA14" w14:textId="407076D7" w:rsidR="00C657BF" w:rsidRPr="005B6FEF" w:rsidRDefault="00C657BF" w:rsidP="00C657BF">
      <w:pPr>
        <w:pStyle w:val="ListParagraph"/>
        <w:ind w:left="0" w:right="1088"/>
        <w:rPr>
          <w:szCs w:val="24"/>
        </w:rPr>
      </w:pPr>
    </w:p>
    <w:p w14:paraId="1ADAED17" w14:textId="77777777" w:rsidR="00C657BF" w:rsidRDefault="00C657BF" w:rsidP="00C657BF">
      <w:pPr>
        <w:pStyle w:val="ListParagraph"/>
        <w:ind w:right="1088"/>
        <w:jc w:val="center"/>
        <w:rPr>
          <w:b/>
          <w:bCs/>
          <w:szCs w:val="24"/>
        </w:rPr>
      </w:pPr>
      <w:r>
        <w:rPr>
          <w:b/>
          <w:bCs/>
          <w:szCs w:val="24"/>
        </w:rPr>
        <w:t>Gambar 3.9</w:t>
      </w:r>
    </w:p>
    <w:p w14:paraId="5BC64D71" w14:textId="77777777" w:rsidR="00C657BF" w:rsidRDefault="00C657BF" w:rsidP="00C657BF">
      <w:pPr>
        <w:pStyle w:val="ListParagraph"/>
        <w:ind w:right="1088"/>
        <w:jc w:val="center"/>
        <w:rPr>
          <w:b/>
          <w:bCs/>
          <w:szCs w:val="24"/>
        </w:rPr>
      </w:pPr>
      <w:r>
        <w:rPr>
          <w:b/>
          <w:bCs/>
          <w:szCs w:val="24"/>
        </w:rPr>
        <w:t>Tampilan Detail Barang User</w:t>
      </w:r>
    </w:p>
    <w:p w14:paraId="6195C9D5" w14:textId="77777777" w:rsidR="00C657BF" w:rsidRDefault="00C657BF" w:rsidP="00C657BF">
      <w:pPr>
        <w:pStyle w:val="ListParagraph"/>
        <w:ind w:right="1088"/>
        <w:rPr>
          <w:b/>
          <w:bCs/>
          <w:szCs w:val="24"/>
        </w:rPr>
      </w:pPr>
    </w:p>
    <w:p w14:paraId="4A6CCBCB" w14:textId="77777777" w:rsidR="00C657BF" w:rsidRDefault="00C657BF" w:rsidP="007804CA">
      <w:pPr>
        <w:pStyle w:val="ListParagraph"/>
        <w:ind w:left="0"/>
        <w:rPr>
          <w:szCs w:val="24"/>
        </w:rPr>
      </w:pPr>
      <w:r>
        <w:rPr>
          <w:szCs w:val="24"/>
        </w:rPr>
        <w:t xml:space="preserve">Gambar 3.9 adalah tampilan detail </w:t>
      </w:r>
      <w:proofErr w:type="gramStart"/>
      <w:r>
        <w:rPr>
          <w:szCs w:val="24"/>
        </w:rPr>
        <w:t>barang ,</w:t>
      </w:r>
      <w:proofErr w:type="gramEnd"/>
      <w:r>
        <w:rPr>
          <w:szCs w:val="24"/>
        </w:rPr>
        <w:t xml:space="preserve"> disini user bisa melihat stock barang serta harga barang tersebut. Untuk navigasi nya terdapat 2 tombol yaitu tombol Kembali ke halaman home user serta tombol untuk add barang ke cart user </w:t>
      </w:r>
      <w:r w:rsidRPr="00D82DAD">
        <w:rPr>
          <w:szCs w:val="24"/>
        </w:rPr>
        <w:t>untuk menyimpan produk tertentu tanpa harus mengambilnya kembali sebelum membeli</w:t>
      </w:r>
      <w:r>
        <w:rPr>
          <w:szCs w:val="24"/>
        </w:rPr>
        <w:t>. Lalu untuk membuka profile, user hanya menekan garis tiga disebelah kanan atas seperti gambar dibawah ini</w:t>
      </w:r>
    </w:p>
    <w:p w14:paraId="4AD2F54D" w14:textId="77777777" w:rsidR="00C657BF" w:rsidRDefault="00C657BF" w:rsidP="00C657BF">
      <w:pPr>
        <w:pStyle w:val="ListParagraph"/>
        <w:ind w:right="1088"/>
        <w:rPr>
          <w:szCs w:val="24"/>
        </w:rPr>
      </w:pPr>
    </w:p>
    <w:p w14:paraId="1A195A8D" w14:textId="77777777" w:rsidR="00C657BF" w:rsidRDefault="00C657BF" w:rsidP="00C657BF">
      <w:pPr>
        <w:pStyle w:val="ListParagraph"/>
        <w:ind w:left="0" w:right="1088"/>
      </w:pPr>
    </w:p>
    <w:p w14:paraId="59B382F3" w14:textId="77777777" w:rsidR="00C657BF" w:rsidRDefault="00C657BF" w:rsidP="00C657BF">
      <w:pPr>
        <w:pStyle w:val="ListParagraph"/>
        <w:ind w:left="0" w:right="1088"/>
        <w:rPr>
          <w:noProof/>
        </w:rPr>
      </w:pPr>
    </w:p>
    <w:p w14:paraId="438D3B63" w14:textId="15AE5D4D" w:rsidR="00C657BF" w:rsidRPr="00C657BF" w:rsidRDefault="007804CA" w:rsidP="00C657BF">
      <w:pPr>
        <w:pStyle w:val="ListParagraph"/>
        <w:ind w:left="0" w:right="1088"/>
        <w:rPr>
          <w:szCs w:val="24"/>
        </w:rPr>
      </w:pPr>
      <w:r w:rsidRPr="00721687">
        <w:rPr>
          <w:noProof/>
          <w:szCs w:val="24"/>
          <w:lang w:eastAsia="zh-CN"/>
        </w:rPr>
        <w:lastRenderedPageBreak/>
        <w:drawing>
          <wp:anchor distT="0" distB="0" distL="114300" distR="114300" simplePos="0" relativeHeight="251677696" behindDoc="1" locked="0" layoutInCell="1" allowOverlap="1" wp14:anchorId="68D7157E" wp14:editId="63C2EEAA">
            <wp:simplePos x="0" y="0"/>
            <wp:positionH relativeFrom="margin">
              <wp:align>left</wp:align>
            </wp:positionH>
            <wp:positionV relativeFrom="paragraph">
              <wp:posOffset>0</wp:posOffset>
            </wp:positionV>
            <wp:extent cx="5029200" cy="3219450"/>
            <wp:effectExtent l="0" t="0" r="0" b="0"/>
            <wp:wrapTight wrapText="bothSides">
              <wp:wrapPolygon edited="0">
                <wp:start x="0" y="0"/>
                <wp:lineTo x="0" y="21472"/>
                <wp:lineTo x="21518" y="21472"/>
                <wp:lineTo x="215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1" b="330"/>
                    <a:stretch/>
                  </pic:blipFill>
                  <pic:spPr bwMode="auto">
                    <a:xfrm>
                      <a:off x="0" y="0"/>
                      <a:ext cx="502920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7BF" w:rsidRPr="007E306B">
        <w:rPr>
          <w:noProof/>
          <w:lang w:eastAsia="zh-CN"/>
        </w:rPr>
        <w:drawing>
          <wp:anchor distT="0" distB="0" distL="114300" distR="114300" simplePos="0" relativeHeight="251675648" behindDoc="1" locked="0" layoutInCell="1" allowOverlap="1" wp14:anchorId="63EDFC80" wp14:editId="7EE3E0F8">
            <wp:simplePos x="0" y="0"/>
            <wp:positionH relativeFrom="margin">
              <wp:align>right</wp:align>
            </wp:positionH>
            <wp:positionV relativeFrom="paragraph">
              <wp:posOffset>0</wp:posOffset>
            </wp:positionV>
            <wp:extent cx="5021810" cy="3114675"/>
            <wp:effectExtent l="0" t="0" r="7620" b="0"/>
            <wp:wrapTight wrapText="bothSides">
              <wp:wrapPolygon edited="0">
                <wp:start x="0" y="0"/>
                <wp:lineTo x="0" y="20873"/>
                <wp:lineTo x="21551" y="20873"/>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829" t="11931" r="-829" b="-3830"/>
                    <a:stretch/>
                  </pic:blipFill>
                  <pic:spPr>
                    <a:xfrm>
                      <a:off x="0" y="0"/>
                      <a:ext cx="5021810" cy="3114675"/>
                    </a:xfrm>
                    <a:prstGeom prst="rect">
                      <a:avLst/>
                    </a:prstGeom>
                  </pic:spPr>
                </pic:pic>
              </a:graphicData>
            </a:graphic>
          </wp:anchor>
        </w:drawing>
      </w:r>
    </w:p>
    <w:p w14:paraId="1C2C0B66" w14:textId="77777777" w:rsidR="00C657BF" w:rsidRDefault="00C657BF" w:rsidP="00C657BF">
      <w:pPr>
        <w:pStyle w:val="ListParagraph"/>
        <w:ind w:right="1088"/>
        <w:jc w:val="center"/>
        <w:rPr>
          <w:b/>
          <w:bCs/>
          <w:szCs w:val="24"/>
        </w:rPr>
      </w:pPr>
      <w:r>
        <w:rPr>
          <w:b/>
          <w:bCs/>
          <w:szCs w:val="24"/>
        </w:rPr>
        <w:t>Gambar 3.10</w:t>
      </w:r>
    </w:p>
    <w:p w14:paraId="60BE1800" w14:textId="77777777" w:rsidR="00C657BF" w:rsidRDefault="00C657BF" w:rsidP="00C657BF">
      <w:pPr>
        <w:pStyle w:val="ListParagraph"/>
        <w:ind w:right="1088"/>
        <w:jc w:val="center"/>
        <w:rPr>
          <w:b/>
          <w:bCs/>
          <w:szCs w:val="24"/>
        </w:rPr>
      </w:pPr>
      <w:r>
        <w:rPr>
          <w:b/>
          <w:bCs/>
          <w:szCs w:val="24"/>
        </w:rPr>
        <w:t>Tampilan Collapse Menu</w:t>
      </w:r>
    </w:p>
    <w:p w14:paraId="77ABB0EE" w14:textId="77777777" w:rsidR="00C657BF" w:rsidRPr="00776A26" w:rsidRDefault="00C657BF" w:rsidP="00C657BF">
      <w:pPr>
        <w:pStyle w:val="ListParagraph"/>
        <w:ind w:right="1088"/>
        <w:jc w:val="center"/>
        <w:rPr>
          <w:b/>
          <w:bCs/>
          <w:szCs w:val="24"/>
        </w:rPr>
      </w:pPr>
    </w:p>
    <w:p w14:paraId="10AFA11C" w14:textId="77777777" w:rsidR="00C657BF" w:rsidRDefault="00C657BF" w:rsidP="00C657BF">
      <w:pPr>
        <w:ind w:right="1088"/>
        <w:rPr>
          <w:szCs w:val="24"/>
        </w:rPr>
      </w:pPr>
      <w:r>
        <w:rPr>
          <w:szCs w:val="24"/>
        </w:rPr>
        <w:t xml:space="preserve">Pada gambar 3.10 tersebut terdapat 4 navigasi yaitu home untuk membuka home user, my profile untuk membuka profile user, cart untuk membuka barang yang sudah disimpan saat user menekan tombol </w:t>
      </w:r>
      <w:r w:rsidRPr="007E306B">
        <w:rPr>
          <w:i/>
          <w:iCs/>
          <w:szCs w:val="24"/>
        </w:rPr>
        <w:t>add to cart</w:t>
      </w:r>
      <w:r>
        <w:rPr>
          <w:szCs w:val="24"/>
        </w:rPr>
        <w:t>,</w:t>
      </w:r>
      <w:r>
        <w:rPr>
          <w:i/>
          <w:iCs/>
          <w:szCs w:val="24"/>
        </w:rPr>
        <w:t xml:space="preserve"> </w:t>
      </w:r>
      <w:r>
        <w:rPr>
          <w:szCs w:val="24"/>
        </w:rPr>
        <w:t>lalu yang terakhir tokoku untuk menampilkan barang yang dijual oleh user tersebut.</w:t>
      </w:r>
    </w:p>
    <w:p w14:paraId="3CC47262" w14:textId="09C2EA97" w:rsidR="00C657BF" w:rsidRDefault="00C657BF" w:rsidP="00C657BF">
      <w:pPr>
        <w:ind w:right="1088"/>
        <w:rPr>
          <w:szCs w:val="24"/>
        </w:rPr>
      </w:pPr>
    </w:p>
    <w:p w14:paraId="5764F0D1" w14:textId="4491DD91" w:rsidR="00C657BF" w:rsidRDefault="00C657BF" w:rsidP="00C657BF">
      <w:pPr>
        <w:pStyle w:val="ListParagraph"/>
        <w:ind w:right="1088"/>
        <w:jc w:val="center"/>
        <w:rPr>
          <w:b/>
          <w:bCs/>
          <w:szCs w:val="24"/>
        </w:rPr>
      </w:pPr>
      <w:r>
        <w:rPr>
          <w:b/>
          <w:bCs/>
          <w:szCs w:val="24"/>
        </w:rPr>
        <w:t>Gambar 3.11</w:t>
      </w:r>
    </w:p>
    <w:p w14:paraId="56776C3F" w14:textId="2CACB5BA" w:rsidR="00C657BF" w:rsidRDefault="00C657BF" w:rsidP="00C657BF">
      <w:pPr>
        <w:pStyle w:val="ListParagraph"/>
        <w:ind w:right="1088"/>
        <w:jc w:val="center"/>
        <w:rPr>
          <w:b/>
          <w:bCs/>
          <w:szCs w:val="24"/>
        </w:rPr>
      </w:pPr>
      <w:r>
        <w:rPr>
          <w:b/>
          <w:bCs/>
          <w:szCs w:val="24"/>
        </w:rPr>
        <w:t>Tampilan Cart User</w:t>
      </w:r>
    </w:p>
    <w:p w14:paraId="3E80A36C" w14:textId="690BCE33" w:rsidR="00C657BF" w:rsidRPr="00776A26" w:rsidRDefault="00C657BF" w:rsidP="00C657BF">
      <w:pPr>
        <w:pStyle w:val="ListParagraph"/>
        <w:ind w:right="1088"/>
        <w:jc w:val="center"/>
        <w:rPr>
          <w:b/>
          <w:bCs/>
          <w:szCs w:val="24"/>
        </w:rPr>
      </w:pPr>
    </w:p>
    <w:p w14:paraId="680A4DB5" w14:textId="2CCD1934" w:rsidR="00C657BF" w:rsidRDefault="00C657BF" w:rsidP="007804CA">
      <w:pPr>
        <w:rPr>
          <w:szCs w:val="24"/>
        </w:rPr>
      </w:pPr>
      <w:r>
        <w:rPr>
          <w:szCs w:val="24"/>
        </w:rPr>
        <w:t xml:space="preserve">Pada gambar 3.11 tersebut terdapat 1 datagrid yang berisi list barang yang ingin dibeli, 1 tombol </w:t>
      </w:r>
      <w:r w:rsidRPr="00721687">
        <w:rPr>
          <w:i/>
          <w:iCs/>
          <w:szCs w:val="24"/>
        </w:rPr>
        <w:t>checkout</w:t>
      </w:r>
      <w:r>
        <w:rPr>
          <w:szCs w:val="24"/>
        </w:rPr>
        <w:t xml:space="preserve"> untuk langsung membeli barang yang ada pada </w:t>
      </w:r>
      <w:r>
        <w:rPr>
          <w:szCs w:val="24"/>
        </w:rPr>
        <w:lastRenderedPageBreak/>
        <w:t>datagrid dan program akan melakukan pengecekan apakah saldo user mencukupi</w:t>
      </w:r>
      <w:proofErr w:type="gramStart"/>
      <w:r>
        <w:rPr>
          <w:szCs w:val="24"/>
        </w:rPr>
        <w:t>, ,terdapat</w:t>
      </w:r>
      <w:proofErr w:type="gramEnd"/>
      <w:r>
        <w:rPr>
          <w:szCs w:val="24"/>
        </w:rPr>
        <w:t xml:space="preserve"> juga 1 label disebelah kiri checkout untuk menampilkan harga total dari semua barang yang ada pada datagrid,</w:t>
      </w:r>
      <w:r w:rsidRPr="003C1474">
        <w:rPr>
          <w:szCs w:val="24"/>
        </w:rPr>
        <w:t xml:space="preserve"> </w:t>
      </w:r>
      <w:r>
        <w:rPr>
          <w:szCs w:val="24"/>
        </w:rPr>
        <w:t>saat salah satu item pada datagrid di double click maka program akan secara otomatis menghapus barang tersebut dari datagrid.</w:t>
      </w:r>
    </w:p>
    <w:p w14:paraId="6E541309" w14:textId="27AF7AFF" w:rsidR="00C657BF" w:rsidRDefault="00C657BF" w:rsidP="00C657BF">
      <w:pPr>
        <w:ind w:right="1088"/>
        <w:rPr>
          <w:szCs w:val="24"/>
        </w:rPr>
      </w:pPr>
    </w:p>
    <w:p w14:paraId="3582AEE7" w14:textId="77777777" w:rsidR="00C657BF" w:rsidRDefault="00C657BF" w:rsidP="00C657BF">
      <w:pPr>
        <w:pStyle w:val="ListParagraph"/>
        <w:ind w:right="1088"/>
        <w:jc w:val="center"/>
        <w:rPr>
          <w:b/>
          <w:bCs/>
          <w:szCs w:val="24"/>
        </w:rPr>
      </w:pPr>
      <w:r>
        <w:rPr>
          <w:b/>
          <w:bCs/>
          <w:szCs w:val="24"/>
        </w:rPr>
        <w:br/>
      </w:r>
    </w:p>
    <w:p w14:paraId="56034A14" w14:textId="77777777" w:rsidR="00C657BF" w:rsidRDefault="00C657BF" w:rsidP="00C657BF">
      <w:pPr>
        <w:pStyle w:val="ListParagraph"/>
        <w:ind w:right="1088"/>
        <w:jc w:val="center"/>
        <w:rPr>
          <w:b/>
          <w:bCs/>
          <w:szCs w:val="24"/>
        </w:rPr>
      </w:pPr>
    </w:p>
    <w:p w14:paraId="7A789BDA" w14:textId="77777777" w:rsidR="00C657BF" w:rsidRDefault="00C657BF" w:rsidP="00C657BF">
      <w:pPr>
        <w:pStyle w:val="ListParagraph"/>
        <w:ind w:right="1088"/>
        <w:jc w:val="center"/>
        <w:rPr>
          <w:b/>
          <w:bCs/>
          <w:szCs w:val="24"/>
        </w:rPr>
      </w:pPr>
    </w:p>
    <w:p w14:paraId="17E5C772" w14:textId="77777777" w:rsidR="00C657BF" w:rsidRDefault="00C657BF" w:rsidP="00C657BF">
      <w:pPr>
        <w:pStyle w:val="ListParagraph"/>
        <w:ind w:right="1088"/>
        <w:jc w:val="center"/>
        <w:rPr>
          <w:b/>
          <w:bCs/>
          <w:szCs w:val="24"/>
        </w:rPr>
      </w:pPr>
    </w:p>
    <w:p w14:paraId="2A6B2AE5" w14:textId="162D7AA7" w:rsidR="00C657BF" w:rsidRDefault="00C657BF" w:rsidP="007804CA">
      <w:pPr>
        <w:pStyle w:val="ListParagraph"/>
        <w:ind w:left="0" w:right="1088" w:firstLine="0"/>
        <w:jc w:val="center"/>
        <w:rPr>
          <w:b/>
          <w:bCs/>
          <w:szCs w:val="24"/>
        </w:rPr>
      </w:pPr>
      <w:r w:rsidRPr="0005698A">
        <w:rPr>
          <w:noProof/>
          <w:szCs w:val="24"/>
          <w:lang w:eastAsia="zh-CN"/>
        </w:rPr>
        <w:drawing>
          <wp:anchor distT="0" distB="0" distL="114300" distR="114300" simplePos="0" relativeHeight="251679744" behindDoc="1" locked="0" layoutInCell="1" allowOverlap="1" wp14:anchorId="772BC6E3" wp14:editId="69C708FF">
            <wp:simplePos x="0" y="0"/>
            <wp:positionH relativeFrom="margin">
              <wp:align>left</wp:align>
            </wp:positionH>
            <wp:positionV relativeFrom="paragraph">
              <wp:posOffset>0</wp:posOffset>
            </wp:positionV>
            <wp:extent cx="4953164" cy="2628900"/>
            <wp:effectExtent l="0" t="0" r="0" b="0"/>
            <wp:wrapTight wrapText="bothSides">
              <wp:wrapPolygon edited="0">
                <wp:start x="0" y="0"/>
                <wp:lineTo x="0" y="21443"/>
                <wp:lineTo x="21517" y="21443"/>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3164" cy="2628900"/>
                    </a:xfrm>
                    <a:prstGeom prst="rect">
                      <a:avLst/>
                    </a:prstGeom>
                  </pic:spPr>
                </pic:pic>
              </a:graphicData>
            </a:graphic>
          </wp:anchor>
        </w:drawing>
      </w:r>
      <w:r>
        <w:rPr>
          <w:b/>
          <w:bCs/>
          <w:szCs w:val="24"/>
        </w:rPr>
        <w:t>Gambar 3.12</w:t>
      </w:r>
    </w:p>
    <w:p w14:paraId="3AB6403D" w14:textId="3E700032" w:rsidR="00C657BF" w:rsidRDefault="00C657BF" w:rsidP="00C657BF">
      <w:pPr>
        <w:pStyle w:val="ListParagraph"/>
        <w:ind w:right="1088"/>
        <w:jc w:val="center"/>
        <w:rPr>
          <w:b/>
          <w:bCs/>
          <w:szCs w:val="24"/>
        </w:rPr>
      </w:pPr>
      <w:r>
        <w:rPr>
          <w:b/>
          <w:bCs/>
          <w:szCs w:val="24"/>
        </w:rPr>
        <w:t xml:space="preserve">Tampilan User </w:t>
      </w:r>
      <w:proofErr w:type="gramStart"/>
      <w:r>
        <w:rPr>
          <w:b/>
          <w:bCs/>
          <w:szCs w:val="24"/>
        </w:rPr>
        <w:t>Seller(</w:t>
      </w:r>
      <w:proofErr w:type="gramEnd"/>
      <w:r>
        <w:rPr>
          <w:b/>
          <w:bCs/>
          <w:szCs w:val="24"/>
        </w:rPr>
        <w:t>Toko User)</w:t>
      </w:r>
    </w:p>
    <w:p w14:paraId="69C45B4C" w14:textId="77777777" w:rsidR="00C657BF" w:rsidRPr="00C657BF" w:rsidRDefault="00C657BF" w:rsidP="00C657BF">
      <w:pPr>
        <w:pStyle w:val="ListParagraph"/>
        <w:ind w:right="1088"/>
        <w:jc w:val="center"/>
        <w:rPr>
          <w:b/>
          <w:bCs/>
          <w:szCs w:val="24"/>
        </w:rPr>
      </w:pPr>
    </w:p>
    <w:p w14:paraId="24E7B5E4" w14:textId="44E74B12" w:rsidR="00C657BF" w:rsidRDefault="00C657BF" w:rsidP="007804CA">
      <w:pPr>
        <w:rPr>
          <w:szCs w:val="24"/>
        </w:rPr>
      </w:pPr>
      <w:r>
        <w:rPr>
          <w:szCs w:val="24"/>
        </w:rPr>
        <w:t>Pada gambar 3.12 tersebut terdapat</w:t>
      </w:r>
      <w:r w:rsidR="001D198B">
        <w:rPr>
          <w:szCs w:val="24"/>
        </w:rPr>
        <w:t xml:space="preserve"> </w:t>
      </w:r>
      <w:r>
        <w:rPr>
          <w:szCs w:val="24"/>
        </w:rPr>
        <w:t>1 datagrid yang berisi list barang yang dijual user tersebut</w:t>
      </w:r>
      <w:r w:rsidR="001D198B">
        <w:rPr>
          <w:szCs w:val="24"/>
        </w:rPr>
        <w:t xml:space="preserve">, </w:t>
      </w:r>
      <w:r>
        <w:rPr>
          <w:szCs w:val="24"/>
        </w:rPr>
        <w:t xml:space="preserve">button </w:t>
      </w:r>
      <w:r>
        <w:rPr>
          <w:i/>
          <w:iCs/>
          <w:szCs w:val="24"/>
        </w:rPr>
        <w:t>add new</w:t>
      </w:r>
      <w:r>
        <w:rPr>
          <w:szCs w:val="24"/>
        </w:rPr>
        <w:t xml:space="preserve"> untuk mengarahkan ke halaman add barang jualan baru</w:t>
      </w:r>
      <w:r w:rsidR="001D198B">
        <w:rPr>
          <w:szCs w:val="24"/>
        </w:rPr>
        <w:t xml:space="preserve">, </w:t>
      </w:r>
      <w:r>
        <w:rPr>
          <w:szCs w:val="24"/>
        </w:rPr>
        <w:t xml:space="preserve">button </w:t>
      </w:r>
      <w:r w:rsidRPr="00F60B29">
        <w:rPr>
          <w:i/>
          <w:iCs/>
          <w:szCs w:val="24"/>
        </w:rPr>
        <w:t>delete</w:t>
      </w:r>
      <w:r>
        <w:rPr>
          <w:szCs w:val="24"/>
        </w:rPr>
        <w:t xml:space="preserve"> untuk menghapus barang yang dipilih pada datagrid</w:t>
      </w:r>
      <w:r w:rsidR="001D198B">
        <w:rPr>
          <w:szCs w:val="24"/>
        </w:rPr>
        <w:t xml:space="preserve"> dan </w:t>
      </w:r>
      <w:r>
        <w:rPr>
          <w:szCs w:val="24"/>
        </w:rPr>
        <w:t xml:space="preserve">button </w:t>
      </w:r>
      <w:r w:rsidRPr="00F60B29">
        <w:rPr>
          <w:i/>
          <w:iCs/>
          <w:szCs w:val="24"/>
        </w:rPr>
        <w:t>back to main menu</w:t>
      </w:r>
      <w:r w:rsidR="001D198B">
        <w:rPr>
          <w:i/>
          <w:iCs/>
          <w:szCs w:val="24"/>
        </w:rPr>
        <w:t xml:space="preserve"> </w:t>
      </w:r>
      <w:r w:rsidR="001D198B">
        <w:rPr>
          <w:szCs w:val="24"/>
        </w:rPr>
        <w:t xml:space="preserve">yang </w:t>
      </w:r>
      <w:r>
        <w:rPr>
          <w:szCs w:val="24"/>
        </w:rPr>
        <w:t xml:space="preserve">berfungsi untuk mengarahkan tampilan ke halaman </w:t>
      </w:r>
      <w:r>
        <w:rPr>
          <w:szCs w:val="24"/>
        </w:rPr>
        <w:lastRenderedPageBreak/>
        <w:t xml:space="preserve">home user </w:t>
      </w:r>
      <w:r w:rsidR="001D198B">
        <w:rPr>
          <w:szCs w:val="24"/>
        </w:rPr>
        <w:t xml:space="preserve">kembali </w:t>
      </w:r>
      <w:r>
        <w:rPr>
          <w:szCs w:val="24"/>
        </w:rPr>
        <w:t>saat datagrid di double click maka program akan menampilkan detail item di sebelah kanan datagrid</w:t>
      </w:r>
    </w:p>
    <w:p w14:paraId="6839B3AF" w14:textId="77777777" w:rsidR="00C657BF" w:rsidRDefault="00C657BF" w:rsidP="00C657BF">
      <w:pPr>
        <w:ind w:right="1088"/>
        <w:rPr>
          <w:szCs w:val="24"/>
        </w:rPr>
      </w:pPr>
    </w:p>
    <w:p w14:paraId="08AF21D6" w14:textId="77777777" w:rsidR="00C657BF" w:rsidRDefault="00C657BF" w:rsidP="00C657BF">
      <w:pPr>
        <w:ind w:right="1088"/>
        <w:rPr>
          <w:szCs w:val="24"/>
        </w:rPr>
      </w:pPr>
    </w:p>
    <w:p w14:paraId="41B1B960" w14:textId="77777777" w:rsidR="00C657BF" w:rsidRDefault="00C657BF" w:rsidP="00C657BF">
      <w:pPr>
        <w:ind w:right="1088"/>
        <w:rPr>
          <w:szCs w:val="24"/>
        </w:rPr>
      </w:pPr>
    </w:p>
    <w:p w14:paraId="5A217F46" w14:textId="77777777" w:rsidR="00C657BF" w:rsidRDefault="00C657BF" w:rsidP="00C657BF">
      <w:pPr>
        <w:ind w:right="1088"/>
        <w:rPr>
          <w:szCs w:val="24"/>
        </w:rPr>
      </w:pPr>
    </w:p>
    <w:p w14:paraId="521C93BE" w14:textId="77777777" w:rsidR="00C657BF" w:rsidRDefault="00C657BF" w:rsidP="00C657BF">
      <w:pPr>
        <w:ind w:right="1088"/>
        <w:rPr>
          <w:szCs w:val="24"/>
        </w:rPr>
      </w:pPr>
    </w:p>
    <w:p w14:paraId="2D5CCEC5" w14:textId="77777777" w:rsidR="00C657BF" w:rsidRDefault="00C657BF" w:rsidP="00C657BF">
      <w:pPr>
        <w:ind w:right="1088"/>
        <w:rPr>
          <w:szCs w:val="24"/>
        </w:rPr>
      </w:pPr>
    </w:p>
    <w:p w14:paraId="5C7520E0" w14:textId="77777777" w:rsidR="00C657BF" w:rsidRDefault="00C657BF" w:rsidP="00C657BF">
      <w:pPr>
        <w:ind w:right="1088"/>
        <w:rPr>
          <w:szCs w:val="24"/>
        </w:rPr>
      </w:pPr>
    </w:p>
    <w:p w14:paraId="147B0BE4" w14:textId="77777777" w:rsidR="00C657BF" w:rsidRDefault="00C657BF" w:rsidP="00C657BF">
      <w:pPr>
        <w:ind w:right="1088"/>
        <w:rPr>
          <w:szCs w:val="24"/>
        </w:rPr>
      </w:pPr>
    </w:p>
    <w:p w14:paraId="4F83ED7D" w14:textId="77777777" w:rsidR="00C657BF" w:rsidRDefault="00C657BF" w:rsidP="00C657BF">
      <w:pPr>
        <w:ind w:right="1088"/>
        <w:rPr>
          <w:szCs w:val="24"/>
        </w:rPr>
      </w:pPr>
    </w:p>
    <w:p w14:paraId="133AAF14" w14:textId="77777777" w:rsidR="00C657BF" w:rsidRDefault="00C657BF" w:rsidP="00C657BF">
      <w:pPr>
        <w:ind w:right="1088"/>
        <w:rPr>
          <w:szCs w:val="24"/>
        </w:rPr>
      </w:pPr>
    </w:p>
    <w:p w14:paraId="4D5B3D80" w14:textId="7AB90EEF" w:rsidR="00C657BF" w:rsidRDefault="00C657BF" w:rsidP="007804CA">
      <w:pPr>
        <w:ind w:right="1088" w:firstLine="0"/>
        <w:rPr>
          <w:szCs w:val="24"/>
        </w:rPr>
      </w:pPr>
      <w:r w:rsidRPr="003A12D5">
        <w:rPr>
          <w:noProof/>
          <w:szCs w:val="24"/>
          <w:lang w:eastAsia="zh-CN"/>
        </w:rPr>
        <w:drawing>
          <wp:anchor distT="0" distB="0" distL="114300" distR="114300" simplePos="0" relativeHeight="251678720" behindDoc="1" locked="0" layoutInCell="1" allowOverlap="1" wp14:anchorId="104E73AB" wp14:editId="271CDCA0">
            <wp:simplePos x="0" y="0"/>
            <wp:positionH relativeFrom="margin">
              <wp:align>right</wp:align>
            </wp:positionH>
            <wp:positionV relativeFrom="paragraph">
              <wp:posOffset>252095</wp:posOffset>
            </wp:positionV>
            <wp:extent cx="4950460" cy="2587625"/>
            <wp:effectExtent l="0" t="0" r="2540" b="3175"/>
            <wp:wrapTight wrapText="bothSides">
              <wp:wrapPolygon edited="0">
                <wp:start x="0" y="0"/>
                <wp:lineTo x="0" y="21467"/>
                <wp:lineTo x="21528" y="2146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60" cy="2587625"/>
                    </a:xfrm>
                    <a:prstGeom prst="rect">
                      <a:avLst/>
                    </a:prstGeom>
                  </pic:spPr>
                </pic:pic>
              </a:graphicData>
            </a:graphic>
            <wp14:sizeRelH relativeFrom="margin">
              <wp14:pctWidth>0</wp14:pctWidth>
            </wp14:sizeRelH>
          </wp:anchor>
        </w:drawing>
      </w:r>
    </w:p>
    <w:p w14:paraId="405329EC" w14:textId="4609A2D8" w:rsidR="00C657BF" w:rsidRDefault="00C657BF" w:rsidP="00C657BF">
      <w:pPr>
        <w:ind w:right="1088"/>
        <w:rPr>
          <w:szCs w:val="24"/>
        </w:rPr>
      </w:pPr>
    </w:p>
    <w:p w14:paraId="517C1514" w14:textId="77777777" w:rsidR="00C657BF" w:rsidRDefault="00C657BF" w:rsidP="00C657BF">
      <w:pPr>
        <w:pStyle w:val="ListParagraph"/>
        <w:ind w:right="1088"/>
        <w:jc w:val="center"/>
        <w:rPr>
          <w:b/>
          <w:bCs/>
          <w:szCs w:val="24"/>
        </w:rPr>
      </w:pPr>
      <w:r>
        <w:rPr>
          <w:b/>
          <w:bCs/>
          <w:szCs w:val="24"/>
        </w:rPr>
        <w:t>Gambar 3.13</w:t>
      </w:r>
    </w:p>
    <w:p w14:paraId="20419202" w14:textId="77777777" w:rsidR="00C657BF" w:rsidRDefault="00C657BF" w:rsidP="00C657BF">
      <w:pPr>
        <w:pStyle w:val="ListParagraph"/>
        <w:ind w:right="1088"/>
        <w:jc w:val="center"/>
        <w:rPr>
          <w:b/>
          <w:bCs/>
          <w:szCs w:val="24"/>
        </w:rPr>
      </w:pPr>
      <w:r>
        <w:rPr>
          <w:b/>
          <w:bCs/>
          <w:szCs w:val="24"/>
        </w:rPr>
        <w:t>Tampilan Add/Insert Barang User Seller</w:t>
      </w:r>
    </w:p>
    <w:p w14:paraId="0E8B263B" w14:textId="77777777" w:rsidR="00C657BF" w:rsidRPr="0005698A" w:rsidRDefault="00C657BF" w:rsidP="00C657BF">
      <w:pPr>
        <w:pStyle w:val="ListParagraph"/>
        <w:ind w:right="1088"/>
        <w:jc w:val="center"/>
        <w:rPr>
          <w:b/>
          <w:bCs/>
          <w:szCs w:val="24"/>
        </w:rPr>
      </w:pPr>
    </w:p>
    <w:p w14:paraId="53E3C784" w14:textId="2D07E16B" w:rsidR="00C657BF" w:rsidRDefault="00C657BF" w:rsidP="007804CA">
      <w:pPr>
        <w:rPr>
          <w:szCs w:val="24"/>
        </w:rPr>
      </w:pPr>
      <w:r>
        <w:rPr>
          <w:szCs w:val="24"/>
        </w:rPr>
        <w:lastRenderedPageBreak/>
        <w:t>Pada gambar 3.13 tersebut terdapat</w:t>
      </w:r>
      <w:r w:rsidR="001D198B">
        <w:rPr>
          <w:szCs w:val="24"/>
        </w:rPr>
        <w:t xml:space="preserve"> </w:t>
      </w:r>
      <w:r>
        <w:rPr>
          <w:szCs w:val="24"/>
        </w:rPr>
        <w:t>textbox nama untuk mengisi nama barang</w:t>
      </w:r>
      <w:r w:rsidR="001D198B">
        <w:rPr>
          <w:szCs w:val="24"/>
        </w:rPr>
        <w:t xml:space="preserve">, </w:t>
      </w:r>
      <w:r>
        <w:rPr>
          <w:szCs w:val="24"/>
        </w:rPr>
        <w:t>combobox merk untuk menentukan merk barang</w:t>
      </w:r>
      <w:r w:rsidR="001D198B">
        <w:rPr>
          <w:szCs w:val="24"/>
        </w:rPr>
        <w:t xml:space="preserve">, </w:t>
      </w:r>
      <w:r>
        <w:rPr>
          <w:szCs w:val="24"/>
        </w:rPr>
        <w:t>combobox kategori untuk menentukan kategori barang</w:t>
      </w:r>
      <w:r w:rsidR="001D198B">
        <w:rPr>
          <w:szCs w:val="24"/>
        </w:rPr>
        <w:t xml:space="preserve">, </w:t>
      </w:r>
      <w:r>
        <w:rPr>
          <w:szCs w:val="24"/>
        </w:rPr>
        <w:t>textbox stok untuk memasukan jumlah stok barang</w:t>
      </w:r>
      <w:r w:rsidR="001D198B">
        <w:rPr>
          <w:szCs w:val="24"/>
        </w:rPr>
        <w:t xml:space="preserve">, </w:t>
      </w:r>
      <w:r>
        <w:rPr>
          <w:szCs w:val="24"/>
        </w:rPr>
        <w:t>textbox harga berguna untuk menentukan harga barang</w:t>
      </w:r>
      <w:r w:rsidR="001D198B">
        <w:rPr>
          <w:szCs w:val="24"/>
        </w:rPr>
        <w:t xml:space="preserve"> dan </w:t>
      </w:r>
      <w:r>
        <w:rPr>
          <w:szCs w:val="24"/>
        </w:rPr>
        <w:t xml:space="preserve">button </w:t>
      </w:r>
      <w:r w:rsidRPr="003A12D5">
        <w:rPr>
          <w:i/>
          <w:iCs/>
          <w:szCs w:val="24"/>
        </w:rPr>
        <w:t>Add</w:t>
      </w:r>
      <w:r>
        <w:rPr>
          <w:szCs w:val="24"/>
        </w:rPr>
        <w:t xml:space="preserve"> </w:t>
      </w:r>
      <w:r w:rsidR="001D198B">
        <w:rPr>
          <w:szCs w:val="24"/>
        </w:rPr>
        <w:t xml:space="preserve">yang </w:t>
      </w:r>
      <w:r>
        <w:rPr>
          <w:szCs w:val="24"/>
        </w:rPr>
        <w:t xml:space="preserve">berguna untuk menambahkan barang jualan dengan keterangan barang sesuai dengan yang diisi diatas ,barang otomatis akan dimasukkan ke database button </w:t>
      </w:r>
      <w:r w:rsidRPr="00CC5D0A">
        <w:rPr>
          <w:i/>
          <w:iCs/>
          <w:szCs w:val="24"/>
        </w:rPr>
        <w:t>back</w:t>
      </w:r>
      <w:r>
        <w:rPr>
          <w:i/>
          <w:iCs/>
          <w:szCs w:val="24"/>
        </w:rPr>
        <w:t xml:space="preserve"> to tokoku</w:t>
      </w:r>
      <w:r w:rsidRPr="00CC5D0A">
        <w:rPr>
          <w:i/>
          <w:iCs/>
          <w:szCs w:val="24"/>
        </w:rPr>
        <w:t xml:space="preserve"> </w:t>
      </w:r>
      <w:r>
        <w:rPr>
          <w:szCs w:val="24"/>
        </w:rPr>
        <w:t>berguna untuk mengarahkan Kembali ke tampilan toko user</w:t>
      </w:r>
    </w:p>
    <w:p w14:paraId="6469E9DE" w14:textId="77777777" w:rsidR="00C657BF" w:rsidRDefault="00C657BF" w:rsidP="00676D72">
      <w:pPr>
        <w:ind w:right="1088" w:firstLine="0"/>
        <w:rPr>
          <w:szCs w:val="24"/>
        </w:rPr>
      </w:pPr>
      <w:r w:rsidRPr="0004448D">
        <w:rPr>
          <w:noProof/>
          <w:szCs w:val="24"/>
          <w:lang w:eastAsia="zh-CN"/>
        </w:rPr>
        <w:drawing>
          <wp:inline distT="0" distB="0" distL="0" distR="0" wp14:anchorId="2D825586" wp14:editId="5BE3E23E">
            <wp:extent cx="5057775" cy="417068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7775" cy="4170680"/>
                    </a:xfrm>
                    <a:prstGeom prst="rect">
                      <a:avLst/>
                    </a:prstGeom>
                  </pic:spPr>
                </pic:pic>
              </a:graphicData>
            </a:graphic>
          </wp:inline>
        </w:drawing>
      </w:r>
    </w:p>
    <w:p w14:paraId="4E3DDE76" w14:textId="77777777" w:rsidR="00C657BF" w:rsidRDefault="00C657BF" w:rsidP="00676D72">
      <w:pPr>
        <w:pStyle w:val="ListParagraph"/>
        <w:ind w:left="0" w:right="1088" w:firstLine="0"/>
        <w:jc w:val="center"/>
        <w:rPr>
          <w:b/>
          <w:bCs/>
          <w:szCs w:val="24"/>
        </w:rPr>
      </w:pPr>
      <w:r>
        <w:rPr>
          <w:b/>
          <w:bCs/>
          <w:szCs w:val="24"/>
        </w:rPr>
        <w:t>Gambar 3.14</w:t>
      </w:r>
    </w:p>
    <w:p w14:paraId="368C3587" w14:textId="77777777" w:rsidR="00C657BF" w:rsidRDefault="00C657BF" w:rsidP="00676D72">
      <w:pPr>
        <w:pStyle w:val="ListParagraph"/>
        <w:ind w:left="0" w:right="1088" w:firstLine="0"/>
        <w:jc w:val="center"/>
        <w:rPr>
          <w:b/>
          <w:bCs/>
          <w:szCs w:val="24"/>
        </w:rPr>
      </w:pPr>
      <w:r>
        <w:rPr>
          <w:b/>
          <w:bCs/>
          <w:szCs w:val="24"/>
        </w:rPr>
        <w:t>Tampilan Bukti Pembayaran</w:t>
      </w:r>
    </w:p>
    <w:p w14:paraId="3BEE3BA8" w14:textId="77777777" w:rsidR="00C657BF" w:rsidRPr="0005698A" w:rsidRDefault="00C657BF" w:rsidP="00C657BF">
      <w:pPr>
        <w:pStyle w:val="ListParagraph"/>
        <w:ind w:right="1088"/>
        <w:jc w:val="center"/>
        <w:rPr>
          <w:b/>
          <w:bCs/>
          <w:szCs w:val="24"/>
        </w:rPr>
      </w:pPr>
    </w:p>
    <w:p w14:paraId="3D737E0A" w14:textId="77777777" w:rsidR="00C657BF" w:rsidRDefault="00C657BF" w:rsidP="007804CA">
      <w:pPr>
        <w:rPr>
          <w:szCs w:val="24"/>
        </w:rPr>
      </w:pPr>
      <w:r>
        <w:rPr>
          <w:szCs w:val="24"/>
        </w:rPr>
        <w:lastRenderedPageBreak/>
        <w:t>Pada gambar 3.13 tersebut merupakan tampilan saat user berhasil melakukan transaksi yang berisi informasi barang dan waktu pembelian beserta harga total barang</w:t>
      </w:r>
    </w:p>
    <w:p w14:paraId="12B70F97" w14:textId="77777777" w:rsidR="00C657BF" w:rsidRDefault="00C657BF" w:rsidP="00C657BF">
      <w:pPr>
        <w:ind w:right="1088"/>
        <w:rPr>
          <w:szCs w:val="24"/>
        </w:rPr>
      </w:pPr>
    </w:p>
    <w:p w14:paraId="13DDD20D" w14:textId="5D87F4E5" w:rsidR="00C657BF" w:rsidRDefault="00C657BF" w:rsidP="00676D72">
      <w:pPr>
        <w:pStyle w:val="ListParagraph"/>
        <w:ind w:left="0" w:right="1088" w:firstLine="0"/>
        <w:jc w:val="center"/>
        <w:rPr>
          <w:b/>
          <w:bCs/>
          <w:szCs w:val="24"/>
        </w:rPr>
      </w:pPr>
      <w:r>
        <w:rPr>
          <w:noProof/>
          <w:lang w:eastAsia="zh-CN"/>
        </w:rPr>
        <w:drawing>
          <wp:anchor distT="0" distB="0" distL="114300" distR="114300" simplePos="0" relativeHeight="251673600" behindDoc="1" locked="0" layoutInCell="1" allowOverlap="1" wp14:anchorId="35D1F1E6" wp14:editId="232CAF34">
            <wp:simplePos x="0" y="0"/>
            <wp:positionH relativeFrom="margin">
              <wp:align>right</wp:align>
            </wp:positionH>
            <wp:positionV relativeFrom="paragraph">
              <wp:posOffset>0</wp:posOffset>
            </wp:positionV>
            <wp:extent cx="5038725" cy="419481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38725" cy="4194810"/>
                    </a:xfrm>
                    <a:prstGeom prst="rect">
                      <a:avLst/>
                    </a:prstGeom>
                  </pic:spPr>
                </pic:pic>
              </a:graphicData>
            </a:graphic>
            <wp14:sizeRelH relativeFrom="margin">
              <wp14:pctWidth>0</wp14:pctWidth>
            </wp14:sizeRelH>
          </wp:anchor>
        </w:drawing>
      </w:r>
      <w:r>
        <w:rPr>
          <w:b/>
          <w:bCs/>
          <w:szCs w:val="24"/>
        </w:rPr>
        <w:t>Gambar 3.15</w:t>
      </w:r>
    </w:p>
    <w:p w14:paraId="3FCFE70F" w14:textId="77777777" w:rsidR="00C657BF" w:rsidRDefault="00C657BF" w:rsidP="00676D72">
      <w:pPr>
        <w:pStyle w:val="ListParagraph"/>
        <w:ind w:left="0" w:right="1088" w:firstLine="0"/>
        <w:jc w:val="center"/>
        <w:rPr>
          <w:b/>
          <w:bCs/>
          <w:szCs w:val="24"/>
        </w:rPr>
      </w:pPr>
      <w:r>
        <w:rPr>
          <w:b/>
          <w:bCs/>
          <w:szCs w:val="24"/>
        </w:rPr>
        <w:t>Tampilan Profil User</w:t>
      </w:r>
    </w:p>
    <w:p w14:paraId="25DFF5FB" w14:textId="77777777" w:rsidR="00C657BF" w:rsidRDefault="00C657BF" w:rsidP="00676D72">
      <w:pPr>
        <w:rPr>
          <w:szCs w:val="24"/>
        </w:rPr>
      </w:pPr>
      <w:r>
        <w:rPr>
          <w:szCs w:val="24"/>
        </w:rPr>
        <w:t>Pada gambar 3.15 tersebut merupakan tampilan saat user menekan tombol MyProfile pada menu yang akan membuka halaman profil yang berisi informasi user dimana user dapat mengubah informasi tersebut beserta top up saldo</w:t>
      </w:r>
    </w:p>
    <w:p w14:paraId="1BEC5542" w14:textId="77777777" w:rsidR="00C657BF" w:rsidRPr="00BC660E" w:rsidRDefault="00C657BF" w:rsidP="00C657BF">
      <w:pPr>
        <w:ind w:right="1088"/>
        <w:rPr>
          <w:b/>
          <w:bCs/>
          <w:szCs w:val="24"/>
        </w:rPr>
      </w:pPr>
    </w:p>
    <w:p w14:paraId="548F8BDC" w14:textId="77777777" w:rsidR="00C657BF" w:rsidRDefault="00C657BF" w:rsidP="00C657BF">
      <w:pPr>
        <w:ind w:right="1088"/>
        <w:rPr>
          <w:szCs w:val="24"/>
        </w:rPr>
      </w:pPr>
    </w:p>
    <w:p w14:paraId="21F54A52" w14:textId="77777777" w:rsidR="00C657BF" w:rsidRDefault="00C657BF" w:rsidP="00C657BF">
      <w:pPr>
        <w:ind w:right="1088"/>
        <w:rPr>
          <w:szCs w:val="24"/>
        </w:rPr>
      </w:pPr>
    </w:p>
    <w:p w14:paraId="5A30E5A2" w14:textId="77777777" w:rsidR="00C657BF" w:rsidRDefault="00C657BF" w:rsidP="00C657BF">
      <w:pPr>
        <w:ind w:right="1088"/>
        <w:rPr>
          <w:szCs w:val="24"/>
        </w:rPr>
      </w:pPr>
    </w:p>
    <w:p w14:paraId="20E65A62" w14:textId="77777777" w:rsidR="00C657BF" w:rsidRDefault="00C657BF" w:rsidP="00C657BF">
      <w:pPr>
        <w:ind w:right="1088"/>
        <w:rPr>
          <w:szCs w:val="24"/>
        </w:rPr>
      </w:pPr>
    </w:p>
    <w:p w14:paraId="3C37E304" w14:textId="77777777" w:rsidR="00C657BF" w:rsidRDefault="00C657BF" w:rsidP="00C657BF">
      <w:pPr>
        <w:ind w:right="1088" w:firstLine="0"/>
        <w:rPr>
          <w:szCs w:val="24"/>
        </w:rPr>
      </w:pPr>
    </w:p>
    <w:p w14:paraId="470CE473" w14:textId="77777777" w:rsidR="00C657BF" w:rsidRPr="007E306B" w:rsidRDefault="00C657BF" w:rsidP="00C657BF">
      <w:pPr>
        <w:ind w:right="1088"/>
        <w:rPr>
          <w:szCs w:val="24"/>
        </w:rPr>
      </w:pPr>
    </w:p>
    <w:p w14:paraId="54A4DB01" w14:textId="77777777" w:rsidR="00C657BF" w:rsidRPr="00BA2399" w:rsidRDefault="00C657BF" w:rsidP="00C657BF">
      <w:pPr>
        <w:ind w:right="1088"/>
        <w:rPr>
          <w:b/>
          <w:bCs/>
          <w:sz w:val="32"/>
          <w:szCs w:val="32"/>
        </w:rPr>
      </w:pPr>
      <w:proofErr w:type="gramStart"/>
      <w:r w:rsidRPr="00BA2399">
        <w:rPr>
          <w:b/>
          <w:bCs/>
          <w:sz w:val="32"/>
          <w:szCs w:val="32"/>
        </w:rPr>
        <w:t xml:space="preserve">3.2 </w:t>
      </w:r>
      <w:r w:rsidRPr="00BA2399">
        <w:rPr>
          <w:b/>
          <w:bCs/>
          <w:sz w:val="32"/>
          <w:szCs w:val="32"/>
          <w:lang w:val="id-ID"/>
        </w:rPr>
        <w:t xml:space="preserve"> Desain</w:t>
      </w:r>
      <w:proofErr w:type="gramEnd"/>
      <w:r w:rsidRPr="00BA2399">
        <w:rPr>
          <w:b/>
          <w:bCs/>
          <w:sz w:val="32"/>
          <w:szCs w:val="32"/>
          <w:lang w:val="id-ID"/>
        </w:rPr>
        <w:t xml:space="preserve"> Data</w:t>
      </w:r>
      <w:r w:rsidRPr="00BA2399">
        <w:rPr>
          <w:b/>
          <w:bCs/>
          <w:sz w:val="32"/>
          <w:szCs w:val="32"/>
        </w:rPr>
        <w:t>b</w:t>
      </w:r>
      <w:r w:rsidRPr="00BA2399">
        <w:rPr>
          <w:b/>
          <w:bCs/>
          <w:sz w:val="32"/>
          <w:szCs w:val="32"/>
          <w:lang w:val="id-ID"/>
        </w:rPr>
        <w:t>ase</w:t>
      </w:r>
      <w:r w:rsidRPr="00BA2399">
        <w:rPr>
          <w:b/>
          <w:bCs/>
          <w:sz w:val="32"/>
          <w:szCs w:val="32"/>
        </w:rPr>
        <w:t xml:space="preserve"> </w:t>
      </w:r>
    </w:p>
    <w:p w14:paraId="53729D4A" w14:textId="64C37F13" w:rsidR="00C657BF" w:rsidRPr="00345EE3" w:rsidRDefault="00C657BF" w:rsidP="00C657BF">
      <w:pPr>
        <w:rPr>
          <w:szCs w:val="24"/>
        </w:rPr>
      </w:pPr>
      <w:r w:rsidRPr="00345EE3">
        <w:rPr>
          <w:szCs w:val="24"/>
        </w:rPr>
        <w:t xml:space="preserve">Pada Software </w:t>
      </w:r>
      <w:r w:rsidR="00676D72">
        <w:rPr>
          <w:i/>
          <w:iCs/>
          <w:szCs w:val="24"/>
        </w:rPr>
        <w:t>ALTERNATECH</w:t>
      </w:r>
      <w:r w:rsidRPr="00345EE3">
        <w:rPr>
          <w:szCs w:val="24"/>
        </w:rPr>
        <w:t xml:space="preserve">, akan dilakukan pencatatan pemesanan dan pembayaran, daftar menu, dan juga pegawai yang melayani setiap pemesanan customer. Entity pada </w:t>
      </w:r>
      <w:r w:rsidR="00676D72">
        <w:rPr>
          <w:i/>
          <w:iCs/>
          <w:szCs w:val="24"/>
        </w:rPr>
        <w:t>ALTERNATECH</w:t>
      </w:r>
      <w:r w:rsidRPr="00345EE3">
        <w:rPr>
          <w:szCs w:val="24"/>
        </w:rPr>
        <w:t xml:space="preserve"> ada delapan buah, yakni Customer, Hbeli, </w:t>
      </w:r>
      <w:proofErr w:type="gramStart"/>
      <w:r w:rsidRPr="00345EE3">
        <w:rPr>
          <w:szCs w:val="24"/>
        </w:rPr>
        <w:t>Dbeli ,</w:t>
      </w:r>
      <w:proofErr w:type="gramEnd"/>
      <w:r w:rsidRPr="00345EE3">
        <w:rPr>
          <w:szCs w:val="24"/>
        </w:rPr>
        <w:t xml:space="preserve"> Kategori, Merk, Barang, Saldo dan juga Garansi. Berikut adalah Diagram ERD </w:t>
      </w:r>
      <w:r w:rsidR="00676D72">
        <w:rPr>
          <w:i/>
          <w:iCs/>
          <w:szCs w:val="24"/>
        </w:rPr>
        <w:t>ALTERNATECH</w:t>
      </w:r>
    </w:p>
    <w:p w14:paraId="6F08F73F" w14:textId="77777777" w:rsidR="00C657BF" w:rsidRPr="003B47FE" w:rsidRDefault="00C657BF" w:rsidP="00676D72">
      <w:pPr>
        <w:ind w:right="1088"/>
        <w:jc w:val="center"/>
        <w:rPr>
          <w:szCs w:val="24"/>
        </w:rPr>
      </w:pPr>
      <w:r>
        <w:rPr>
          <w:noProof/>
          <w:szCs w:val="24"/>
          <w:lang w:eastAsia="zh-CN"/>
        </w:rPr>
        <w:drawing>
          <wp:inline distT="0" distB="0" distL="0" distR="0" wp14:anchorId="0F27309C" wp14:editId="339E2F7B">
            <wp:extent cx="4495800" cy="2934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0">
                      <a:extLst>
                        <a:ext uri="{28A0092B-C50C-407E-A947-70E740481C1C}">
                          <a14:useLocalDpi xmlns:a14="http://schemas.microsoft.com/office/drawing/2010/main" val="0"/>
                        </a:ext>
                      </a:extLst>
                    </a:blip>
                    <a:stretch>
                      <a:fillRect/>
                    </a:stretch>
                  </pic:blipFill>
                  <pic:spPr>
                    <a:xfrm>
                      <a:off x="0" y="0"/>
                      <a:ext cx="4495800" cy="2934970"/>
                    </a:xfrm>
                    <a:prstGeom prst="rect">
                      <a:avLst/>
                    </a:prstGeom>
                  </pic:spPr>
                </pic:pic>
              </a:graphicData>
            </a:graphic>
          </wp:inline>
        </w:drawing>
      </w:r>
    </w:p>
    <w:p w14:paraId="46022426" w14:textId="4E40C20C" w:rsidR="00C657BF" w:rsidRPr="006B374A" w:rsidRDefault="00C657BF" w:rsidP="00676D72">
      <w:pPr>
        <w:ind w:right="1088" w:firstLine="0"/>
        <w:jc w:val="center"/>
        <w:rPr>
          <w:b/>
          <w:bCs/>
        </w:rPr>
      </w:pPr>
      <w:r w:rsidRPr="006B374A">
        <w:rPr>
          <w:b/>
          <w:bCs/>
        </w:rPr>
        <w:t>Gambar 3.2</w:t>
      </w:r>
    </w:p>
    <w:p w14:paraId="5B318DCF" w14:textId="77777777" w:rsidR="00C657BF" w:rsidRPr="006B374A" w:rsidRDefault="00C657BF" w:rsidP="00676D72">
      <w:pPr>
        <w:ind w:right="1088" w:firstLine="0"/>
        <w:jc w:val="center"/>
        <w:rPr>
          <w:b/>
          <w:bCs/>
          <w:szCs w:val="24"/>
        </w:rPr>
      </w:pPr>
      <w:r w:rsidRPr="006B374A">
        <w:rPr>
          <w:b/>
          <w:bCs/>
        </w:rPr>
        <w:t>Entity Relationship Diagram</w:t>
      </w:r>
    </w:p>
    <w:p w14:paraId="171A2D65" w14:textId="77777777" w:rsidR="00C657BF" w:rsidRPr="00345EE3" w:rsidRDefault="00C657BF" w:rsidP="00C657BF">
      <w:pPr>
        <w:rPr>
          <w:szCs w:val="24"/>
        </w:rPr>
      </w:pPr>
      <w:r w:rsidRPr="00345EE3">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624C4472" w14:textId="7837B831" w:rsidR="00C657BF" w:rsidRDefault="00C657BF" w:rsidP="00C657BF">
      <w:pPr>
        <w:pStyle w:val="ListParagraph"/>
        <w:ind w:right="1088" w:firstLine="3249"/>
        <w:rPr>
          <w:szCs w:val="24"/>
        </w:rPr>
      </w:pPr>
    </w:p>
    <w:p w14:paraId="0CA23B05" w14:textId="77777777" w:rsidR="001D198B" w:rsidRDefault="001D198B" w:rsidP="00C657BF">
      <w:pPr>
        <w:pStyle w:val="ListParagraph"/>
        <w:ind w:right="1088" w:firstLine="3249"/>
        <w:rPr>
          <w:szCs w:val="24"/>
        </w:rPr>
      </w:pPr>
    </w:p>
    <w:p w14:paraId="22EAB191" w14:textId="77777777" w:rsidR="00C657BF" w:rsidRDefault="00C657BF" w:rsidP="00C657BF">
      <w:pPr>
        <w:pStyle w:val="ListParagraph"/>
        <w:ind w:right="1088" w:firstLine="3249"/>
        <w:rPr>
          <w:szCs w:val="24"/>
        </w:rPr>
      </w:pPr>
    </w:p>
    <w:p w14:paraId="20AACD96" w14:textId="77777777" w:rsidR="00C657BF" w:rsidRPr="00345EE3" w:rsidRDefault="00C657BF" w:rsidP="00D32DE8">
      <w:pPr>
        <w:ind w:right="-72" w:firstLine="0"/>
        <w:jc w:val="center"/>
        <w:rPr>
          <w:b/>
          <w:bCs/>
          <w:szCs w:val="24"/>
        </w:rPr>
      </w:pPr>
      <w:r w:rsidRPr="00345EE3">
        <w:rPr>
          <w:b/>
          <w:bCs/>
          <w:szCs w:val="24"/>
        </w:rPr>
        <w:t>Tabel 3.1</w:t>
      </w:r>
    </w:p>
    <w:p w14:paraId="539DB906" w14:textId="77777777" w:rsidR="00C657BF" w:rsidRPr="00345EE3" w:rsidRDefault="00C657BF" w:rsidP="00D32DE8">
      <w:pPr>
        <w:ind w:right="-72" w:firstLine="0"/>
        <w:jc w:val="center"/>
        <w:rPr>
          <w:b/>
          <w:bCs/>
          <w:szCs w:val="24"/>
        </w:rPr>
      </w:pPr>
      <w:r w:rsidRPr="00345EE3">
        <w:rPr>
          <w:b/>
          <w:bCs/>
          <w:szCs w:val="24"/>
        </w:rPr>
        <w:t>Customer</w:t>
      </w:r>
    </w:p>
    <w:p w14:paraId="64D00A99" w14:textId="77777777" w:rsidR="00C657BF" w:rsidRPr="00A151DA" w:rsidRDefault="00C657BF" w:rsidP="00C657BF">
      <w:pPr>
        <w:pStyle w:val="ListParagraph"/>
        <w:ind w:right="1088"/>
        <w:rPr>
          <w:szCs w:val="24"/>
        </w:rPr>
      </w:pPr>
    </w:p>
    <w:tbl>
      <w:tblPr>
        <w:tblStyle w:val="ListTable3-Accent6"/>
        <w:tblW w:w="0" w:type="auto"/>
        <w:tblLook w:val="04A0" w:firstRow="1" w:lastRow="0" w:firstColumn="1" w:lastColumn="0" w:noHBand="0" w:noVBand="1"/>
      </w:tblPr>
      <w:tblGrid>
        <w:gridCol w:w="2593"/>
        <w:gridCol w:w="2676"/>
        <w:gridCol w:w="2659"/>
      </w:tblGrid>
      <w:tr w:rsidR="00D32DE8" w14:paraId="277519FC" w14:textId="77777777" w:rsidTr="00D32DE8">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44573DE" w14:textId="77777777" w:rsidR="00D32DE8" w:rsidRDefault="00D32DE8">
            <w:pPr>
              <w:pStyle w:val="ListParagraph"/>
              <w:ind w:left="0" w:firstLine="22"/>
              <w:jc w:val="center"/>
              <w:rPr>
                <w:color w:val="auto"/>
                <w:szCs w:val="24"/>
              </w:rPr>
            </w:pPr>
            <w:r>
              <w:rPr>
                <w:color w:val="auto"/>
                <w:szCs w:val="24"/>
              </w:rPr>
              <w:t>Nama</w:t>
            </w:r>
          </w:p>
        </w:tc>
        <w:tc>
          <w:tcPr>
            <w:tcW w:w="3005" w:type="dxa"/>
            <w:tcBorders>
              <w:top w:val="single" w:sz="4" w:space="0" w:color="F79646" w:themeColor="accent6"/>
              <w:left w:val="nil"/>
              <w:bottom w:val="nil"/>
              <w:right w:val="nil"/>
            </w:tcBorders>
            <w:hideMark/>
          </w:tcPr>
          <w:p w14:paraId="677ADF5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6FD708A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Keterangan</w:t>
            </w:r>
          </w:p>
        </w:tc>
      </w:tr>
      <w:tr w:rsidR="00D32DE8" w14:paraId="0DE0C4FE"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272AE7D"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149CD85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6025314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4FB6538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02F20757" w14:textId="77777777" w:rsidR="00D32DE8" w:rsidRDefault="00D32DE8">
            <w:pPr>
              <w:pStyle w:val="ListParagraph"/>
              <w:ind w:left="0" w:firstLine="22"/>
              <w:jc w:val="center"/>
              <w:rPr>
                <w:b w:val="0"/>
                <w:bCs w:val="0"/>
                <w:szCs w:val="24"/>
              </w:rPr>
            </w:pPr>
            <w:r>
              <w:rPr>
                <w:b w:val="0"/>
                <w:bCs w:val="0"/>
                <w:szCs w:val="24"/>
              </w:rPr>
              <w:t>nm_cust</w:t>
            </w:r>
          </w:p>
        </w:tc>
        <w:tc>
          <w:tcPr>
            <w:tcW w:w="3005" w:type="dxa"/>
            <w:tcBorders>
              <w:top w:val="nil"/>
              <w:left w:val="nil"/>
              <w:bottom w:val="nil"/>
              <w:right w:val="nil"/>
            </w:tcBorders>
            <w:hideMark/>
          </w:tcPr>
          <w:p w14:paraId="1A1037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B2EDBE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628D6B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20AF4793" w14:textId="77777777" w:rsidR="00D32DE8" w:rsidRDefault="00D32DE8">
            <w:pPr>
              <w:pStyle w:val="ListParagraph"/>
              <w:ind w:left="0" w:firstLine="22"/>
              <w:jc w:val="center"/>
              <w:rPr>
                <w:b w:val="0"/>
                <w:bCs w:val="0"/>
                <w:szCs w:val="24"/>
              </w:rPr>
            </w:pPr>
            <w:r>
              <w:rPr>
                <w:b w:val="0"/>
                <w:bCs w:val="0"/>
                <w:szCs w:val="24"/>
              </w:rPr>
              <w:t>username</w:t>
            </w:r>
          </w:p>
        </w:tc>
        <w:tc>
          <w:tcPr>
            <w:tcW w:w="3005" w:type="dxa"/>
            <w:tcBorders>
              <w:left w:val="nil"/>
              <w:right w:val="nil"/>
            </w:tcBorders>
            <w:hideMark/>
          </w:tcPr>
          <w:p w14:paraId="7F598A9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2926F2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02FBEC4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7C23DA3" w14:textId="77777777" w:rsidR="00D32DE8" w:rsidRDefault="00D32DE8">
            <w:pPr>
              <w:pStyle w:val="ListParagraph"/>
              <w:ind w:left="0" w:firstLine="22"/>
              <w:jc w:val="center"/>
              <w:rPr>
                <w:b w:val="0"/>
                <w:bCs w:val="0"/>
                <w:szCs w:val="24"/>
              </w:rPr>
            </w:pPr>
            <w:r>
              <w:rPr>
                <w:b w:val="0"/>
                <w:bCs w:val="0"/>
                <w:szCs w:val="24"/>
              </w:rPr>
              <w:t>email</w:t>
            </w:r>
          </w:p>
        </w:tc>
        <w:tc>
          <w:tcPr>
            <w:tcW w:w="3005" w:type="dxa"/>
            <w:tcBorders>
              <w:top w:val="nil"/>
              <w:left w:val="nil"/>
              <w:bottom w:val="nil"/>
              <w:right w:val="nil"/>
            </w:tcBorders>
            <w:hideMark/>
          </w:tcPr>
          <w:p w14:paraId="71C38C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5F2E9B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7ACD7714"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A3B2C4" w14:textId="77777777" w:rsidR="00D32DE8" w:rsidRDefault="00D32DE8">
            <w:pPr>
              <w:ind w:firstLine="22"/>
              <w:jc w:val="center"/>
              <w:rPr>
                <w:b w:val="0"/>
                <w:bCs w:val="0"/>
                <w:color w:val="000000"/>
                <w:szCs w:val="24"/>
              </w:rPr>
            </w:pPr>
            <w:r>
              <w:rPr>
                <w:b w:val="0"/>
                <w:bCs w:val="0"/>
                <w:color w:val="000000"/>
                <w:szCs w:val="24"/>
              </w:rPr>
              <w:t>pass</w:t>
            </w:r>
          </w:p>
        </w:tc>
        <w:tc>
          <w:tcPr>
            <w:tcW w:w="3005" w:type="dxa"/>
            <w:tcBorders>
              <w:left w:val="nil"/>
              <w:right w:val="nil"/>
            </w:tcBorders>
            <w:hideMark/>
          </w:tcPr>
          <w:p w14:paraId="440DB65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5D17F2E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A29182A"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75E3633" w14:textId="77777777" w:rsidR="00D32DE8" w:rsidRDefault="00D32DE8">
            <w:pPr>
              <w:ind w:firstLine="22"/>
              <w:jc w:val="center"/>
              <w:rPr>
                <w:b w:val="0"/>
                <w:bCs w:val="0"/>
                <w:color w:val="000000"/>
                <w:szCs w:val="24"/>
              </w:rPr>
            </w:pPr>
            <w:r>
              <w:rPr>
                <w:b w:val="0"/>
                <w:bCs w:val="0"/>
                <w:color w:val="000000"/>
                <w:szCs w:val="24"/>
              </w:rPr>
              <w:t>no telp</w:t>
            </w:r>
          </w:p>
        </w:tc>
        <w:tc>
          <w:tcPr>
            <w:tcW w:w="3005" w:type="dxa"/>
            <w:tcBorders>
              <w:top w:val="nil"/>
              <w:left w:val="nil"/>
              <w:bottom w:val="nil"/>
              <w:right w:val="nil"/>
            </w:tcBorders>
            <w:hideMark/>
          </w:tcPr>
          <w:p w14:paraId="345206CA"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3006" w:type="dxa"/>
            <w:tcBorders>
              <w:top w:val="nil"/>
              <w:left w:val="nil"/>
              <w:bottom w:val="nil"/>
              <w:right w:val="single" w:sz="4" w:space="0" w:color="F79646" w:themeColor="accent6"/>
            </w:tcBorders>
          </w:tcPr>
          <w:p w14:paraId="49DB391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2C62011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90FF0B" w14:textId="77777777" w:rsidR="00D32DE8" w:rsidRDefault="00D32DE8">
            <w:pPr>
              <w:ind w:firstLine="22"/>
              <w:jc w:val="center"/>
              <w:rPr>
                <w:b w:val="0"/>
                <w:bCs w:val="0"/>
                <w:color w:val="000000"/>
                <w:szCs w:val="24"/>
              </w:rPr>
            </w:pPr>
            <w:r>
              <w:rPr>
                <w:b w:val="0"/>
                <w:bCs w:val="0"/>
                <w:color w:val="000000"/>
                <w:szCs w:val="24"/>
              </w:rPr>
              <w:t>saldo</w:t>
            </w:r>
          </w:p>
        </w:tc>
        <w:tc>
          <w:tcPr>
            <w:tcW w:w="3005" w:type="dxa"/>
            <w:tcBorders>
              <w:left w:val="nil"/>
              <w:right w:val="nil"/>
            </w:tcBorders>
            <w:hideMark/>
          </w:tcPr>
          <w:p w14:paraId="7694FF2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tcPr>
          <w:p w14:paraId="4D0DFAF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61F4429C" w14:textId="77777777" w:rsidR="00C657BF" w:rsidRDefault="00C657BF" w:rsidP="00C657BF">
      <w:pPr>
        <w:pStyle w:val="ListParagraph"/>
        <w:ind w:right="1088"/>
        <w:rPr>
          <w:szCs w:val="24"/>
        </w:rPr>
      </w:pPr>
    </w:p>
    <w:p w14:paraId="72AC33D5" w14:textId="3FE642C5" w:rsidR="00C657BF" w:rsidRPr="00CE5E33" w:rsidRDefault="00C657BF" w:rsidP="00C657BF">
      <w:pPr>
        <w:rPr>
          <w:szCs w:val="24"/>
        </w:rPr>
      </w:pPr>
      <w:r w:rsidRPr="00CE5E33">
        <w:rPr>
          <w:szCs w:val="24"/>
        </w:rPr>
        <w:t xml:space="preserve">Tabel 3.1 Merupakan Tabel Customer yang digunakan untuk menyimpan data customer. Tabel ini berisikan ID yang menjadi Primary Key serta auto increment, </w:t>
      </w:r>
      <w:proofErr w:type="gramStart"/>
      <w:r w:rsidRPr="00CE5E33">
        <w:rPr>
          <w:szCs w:val="24"/>
        </w:rPr>
        <w:t>username,email</w:t>
      </w:r>
      <w:proofErr w:type="gramEnd"/>
      <w:r w:rsidRPr="00CE5E33">
        <w:rPr>
          <w:szCs w:val="24"/>
        </w:rPr>
        <w:t>,password,notelp serta saldo</w:t>
      </w:r>
      <w:r w:rsidR="00676D72">
        <w:rPr>
          <w:szCs w:val="24"/>
        </w:rPr>
        <w:t>.</w:t>
      </w:r>
    </w:p>
    <w:p w14:paraId="534D786D" w14:textId="77777777" w:rsidR="00C657BF" w:rsidRPr="00CE5E33" w:rsidRDefault="00C657BF" w:rsidP="00D32DE8">
      <w:pPr>
        <w:ind w:firstLine="0"/>
        <w:rPr>
          <w:szCs w:val="24"/>
        </w:rPr>
      </w:pPr>
    </w:p>
    <w:p w14:paraId="5E11C5C9" w14:textId="77777777" w:rsidR="00C657BF" w:rsidRPr="00CE5E33" w:rsidRDefault="00C657BF" w:rsidP="00D32DE8">
      <w:pPr>
        <w:ind w:right="18" w:firstLine="0"/>
        <w:jc w:val="center"/>
        <w:rPr>
          <w:b/>
          <w:bCs/>
          <w:szCs w:val="24"/>
        </w:rPr>
      </w:pPr>
      <w:r w:rsidRPr="00CE5E33">
        <w:rPr>
          <w:b/>
          <w:bCs/>
          <w:szCs w:val="24"/>
        </w:rPr>
        <w:t>Tabel 3.2</w:t>
      </w:r>
    </w:p>
    <w:p w14:paraId="6ADDA834" w14:textId="2DA00FB4" w:rsidR="00C657BF" w:rsidRDefault="00C657BF" w:rsidP="00D32DE8">
      <w:pPr>
        <w:ind w:right="18" w:firstLine="0"/>
        <w:jc w:val="center"/>
        <w:rPr>
          <w:b/>
          <w:bCs/>
          <w:szCs w:val="24"/>
        </w:rPr>
      </w:pPr>
      <w:r w:rsidRPr="00CE5E33">
        <w:rPr>
          <w:b/>
          <w:bCs/>
          <w:szCs w:val="24"/>
        </w:rPr>
        <w:t>Barang</w:t>
      </w:r>
    </w:p>
    <w:tbl>
      <w:tblPr>
        <w:tblStyle w:val="ListTable3-Accent6"/>
        <w:tblW w:w="0" w:type="auto"/>
        <w:tblLook w:val="04A0" w:firstRow="1" w:lastRow="0" w:firstColumn="1" w:lastColumn="0" w:noHBand="0" w:noVBand="1"/>
      </w:tblPr>
      <w:tblGrid>
        <w:gridCol w:w="2819"/>
        <w:gridCol w:w="2566"/>
        <w:gridCol w:w="2543"/>
      </w:tblGrid>
      <w:tr w:rsidR="00D32DE8" w14:paraId="4B6B519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7CFC544A"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773A8A6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BDB6982"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88C6230"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F2675AE"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317D94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39ADB88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6EFB693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C9FBB28" w14:textId="77777777" w:rsidR="00D32DE8" w:rsidRDefault="00D32DE8">
            <w:pPr>
              <w:ind w:firstLine="22"/>
              <w:jc w:val="center"/>
              <w:rPr>
                <w:rFonts w:ascii="Calibri" w:hAnsi="Calibri" w:cs="Calibri"/>
                <w:color w:val="000000"/>
              </w:rPr>
            </w:pPr>
            <w:r>
              <w:rPr>
                <w:rFonts w:ascii="Calibri" w:hAnsi="Calibri" w:cs="Calibri"/>
                <w:color w:val="000000"/>
              </w:rPr>
              <w:t>nm_barang</w:t>
            </w:r>
          </w:p>
        </w:tc>
        <w:tc>
          <w:tcPr>
            <w:tcW w:w="3005" w:type="dxa"/>
            <w:tcBorders>
              <w:top w:val="nil"/>
              <w:left w:val="nil"/>
              <w:bottom w:val="nil"/>
              <w:right w:val="nil"/>
            </w:tcBorders>
            <w:hideMark/>
          </w:tcPr>
          <w:p w14:paraId="36DBC0B4"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277C84B2"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05B14CAC"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3DFF7669" w14:textId="77777777" w:rsidR="00D32DE8" w:rsidRDefault="00D32DE8">
            <w:pPr>
              <w:ind w:firstLine="22"/>
              <w:jc w:val="center"/>
              <w:rPr>
                <w:rFonts w:ascii="Calibri" w:hAnsi="Calibri" w:cs="Calibri"/>
                <w:color w:val="000000"/>
              </w:rPr>
            </w:pPr>
            <w:r>
              <w:rPr>
                <w:rFonts w:ascii="Calibri" w:hAnsi="Calibri" w:cs="Calibri"/>
                <w:color w:val="000000"/>
              </w:rPr>
              <w:t>stock</w:t>
            </w:r>
          </w:p>
        </w:tc>
        <w:tc>
          <w:tcPr>
            <w:tcW w:w="3005" w:type="dxa"/>
            <w:tcBorders>
              <w:left w:val="nil"/>
              <w:right w:val="nil"/>
            </w:tcBorders>
            <w:hideMark/>
          </w:tcPr>
          <w:p w14:paraId="0C6E6C7F"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tcPr>
          <w:p w14:paraId="0344E92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56E76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DD70B3F" w14:textId="77777777" w:rsidR="00D32DE8" w:rsidRDefault="00D32DE8">
            <w:pPr>
              <w:ind w:firstLine="22"/>
              <w:jc w:val="center"/>
              <w:rPr>
                <w:rFonts w:ascii="Calibri" w:hAnsi="Calibri" w:cs="Calibri"/>
                <w:color w:val="000000"/>
              </w:rPr>
            </w:pPr>
            <w:r>
              <w:rPr>
                <w:rFonts w:ascii="Calibri" w:hAnsi="Calibri" w:cs="Calibri"/>
                <w:color w:val="000000"/>
              </w:rPr>
              <w:lastRenderedPageBreak/>
              <w:t>harga</w:t>
            </w:r>
          </w:p>
        </w:tc>
        <w:tc>
          <w:tcPr>
            <w:tcW w:w="3005" w:type="dxa"/>
            <w:tcBorders>
              <w:top w:val="nil"/>
              <w:left w:val="nil"/>
              <w:bottom w:val="nil"/>
              <w:right w:val="nil"/>
            </w:tcBorders>
            <w:hideMark/>
          </w:tcPr>
          <w:p w14:paraId="3DD75987"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09925F1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FC050C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3F7F910" w14:textId="77777777" w:rsidR="00D32DE8" w:rsidRDefault="00D32DE8">
            <w:pPr>
              <w:ind w:firstLine="22"/>
              <w:jc w:val="center"/>
              <w:rPr>
                <w:rFonts w:ascii="Calibri" w:hAnsi="Calibri" w:cs="Calibri"/>
                <w:color w:val="000000"/>
              </w:rPr>
            </w:pPr>
            <w:r>
              <w:rPr>
                <w:rFonts w:ascii="Calibri" w:hAnsi="Calibri" w:cs="Calibri"/>
                <w:color w:val="000000"/>
              </w:rPr>
              <w:t>merk(ref.merk)</w:t>
            </w:r>
          </w:p>
        </w:tc>
        <w:tc>
          <w:tcPr>
            <w:tcW w:w="3005" w:type="dxa"/>
            <w:tcBorders>
              <w:left w:val="nil"/>
              <w:right w:val="nil"/>
            </w:tcBorders>
            <w:hideMark/>
          </w:tcPr>
          <w:p w14:paraId="6B1ABFD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C3D891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 (Merek)</w:t>
            </w:r>
          </w:p>
        </w:tc>
      </w:tr>
      <w:tr w:rsidR="00D32DE8" w14:paraId="70001AE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6FE7C904" w14:textId="77777777" w:rsidR="00D32DE8" w:rsidRDefault="00D32DE8">
            <w:pPr>
              <w:ind w:firstLine="22"/>
              <w:jc w:val="center"/>
              <w:rPr>
                <w:rFonts w:ascii="Calibri" w:hAnsi="Calibri" w:cs="Calibri"/>
                <w:color w:val="000000"/>
              </w:rPr>
            </w:pPr>
            <w:r>
              <w:rPr>
                <w:rFonts w:ascii="Calibri" w:hAnsi="Calibri" w:cs="Calibri"/>
                <w:color w:val="000000"/>
              </w:rPr>
              <w:t>kategori(ref.kategori)</w:t>
            </w:r>
          </w:p>
        </w:tc>
        <w:tc>
          <w:tcPr>
            <w:tcW w:w="3005" w:type="dxa"/>
            <w:tcBorders>
              <w:top w:val="nil"/>
              <w:left w:val="nil"/>
              <w:bottom w:val="single" w:sz="4" w:space="0" w:color="F79646" w:themeColor="accent6"/>
              <w:right w:val="nil"/>
            </w:tcBorders>
            <w:hideMark/>
          </w:tcPr>
          <w:p w14:paraId="2A179FC8"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single" w:sz="4" w:space="0" w:color="F79646" w:themeColor="accent6"/>
              <w:right w:val="single" w:sz="4" w:space="0" w:color="F79646" w:themeColor="accent6"/>
            </w:tcBorders>
            <w:hideMark/>
          </w:tcPr>
          <w:p w14:paraId="675982E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 (Kategori)</w:t>
            </w:r>
          </w:p>
        </w:tc>
      </w:tr>
    </w:tbl>
    <w:p w14:paraId="60614AFC" w14:textId="77777777" w:rsidR="00C657BF" w:rsidRPr="00D32DE8" w:rsidRDefault="00C657BF" w:rsidP="00D32DE8">
      <w:pPr>
        <w:ind w:right="1088" w:firstLine="0"/>
        <w:rPr>
          <w:szCs w:val="24"/>
        </w:rPr>
      </w:pPr>
    </w:p>
    <w:p w14:paraId="0F868635" w14:textId="77777777" w:rsidR="00C657BF" w:rsidRPr="00CE5E33" w:rsidRDefault="00C657BF" w:rsidP="00C657BF">
      <w:pPr>
        <w:rPr>
          <w:szCs w:val="24"/>
        </w:rPr>
      </w:pPr>
      <w:r w:rsidRPr="00CE5E33">
        <w:rPr>
          <w:szCs w:val="24"/>
        </w:rPr>
        <w:t xml:space="preserve">Tabel 3.2 Merupakan Tabel Barang yang digunakan sebagai database dari data-data sebuah barang. Tabel ini berisikan ID yang menjadi Primary Key serta auto </w:t>
      </w:r>
      <w:proofErr w:type="gramStart"/>
      <w:r w:rsidRPr="00CE5E33">
        <w:rPr>
          <w:szCs w:val="24"/>
        </w:rPr>
        <w:t>increment ,</w:t>
      </w:r>
      <w:proofErr w:type="gramEnd"/>
      <w:r w:rsidRPr="00CE5E33">
        <w:rPr>
          <w:szCs w:val="24"/>
        </w:rPr>
        <w:t xml:space="preserve"> nm_barang, stock, harga,merek yang merupakan foreign key yang digunakan untuk relasi Tabel barang dengan tabel merek dan kategori juga memiliki foreign key yang digunakan untuk relasi Tabel kategori dengan Tabel Barang </w:t>
      </w:r>
    </w:p>
    <w:p w14:paraId="36D75EDE" w14:textId="77777777" w:rsidR="00C657BF" w:rsidRDefault="00C657BF" w:rsidP="00C657BF">
      <w:pPr>
        <w:pStyle w:val="ListParagraph"/>
        <w:ind w:right="1088"/>
        <w:rPr>
          <w:szCs w:val="24"/>
        </w:rPr>
      </w:pPr>
    </w:p>
    <w:p w14:paraId="7F5F4CA7" w14:textId="77777777" w:rsidR="00C657BF" w:rsidRDefault="00C657BF" w:rsidP="00C657BF">
      <w:pPr>
        <w:pStyle w:val="ListParagraph"/>
        <w:ind w:right="1088"/>
        <w:jc w:val="center"/>
        <w:rPr>
          <w:szCs w:val="24"/>
        </w:rPr>
      </w:pPr>
    </w:p>
    <w:p w14:paraId="060C92FD" w14:textId="77777777" w:rsidR="00C657BF" w:rsidRPr="00CE5E33" w:rsidRDefault="00C657BF" w:rsidP="00D32DE8">
      <w:pPr>
        <w:ind w:right="-72" w:firstLine="0"/>
        <w:jc w:val="center"/>
        <w:rPr>
          <w:b/>
          <w:bCs/>
          <w:szCs w:val="24"/>
        </w:rPr>
      </w:pPr>
      <w:r w:rsidRPr="00CE5E33">
        <w:rPr>
          <w:b/>
          <w:bCs/>
          <w:szCs w:val="24"/>
        </w:rPr>
        <w:t>Tabel 3.3</w:t>
      </w:r>
    </w:p>
    <w:p w14:paraId="2B6FB22D" w14:textId="77777777" w:rsidR="00C657BF" w:rsidRPr="00CE5E33" w:rsidRDefault="00C657BF" w:rsidP="00D32DE8">
      <w:pPr>
        <w:ind w:right="-72" w:firstLine="0"/>
        <w:jc w:val="center"/>
        <w:rPr>
          <w:b/>
          <w:bCs/>
          <w:szCs w:val="24"/>
        </w:rPr>
      </w:pPr>
      <w:r w:rsidRPr="00CE5E33">
        <w:rPr>
          <w:b/>
          <w:bCs/>
          <w:szCs w:val="24"/>
        </w:rPr>
        <w:t>Merek</w:t>
      </w:r>
    </w:p>
    <w:tbl>
      <w:tblPr>
        <w:tblStyle w:val="ListTable3-Accent6"/>
        <w:tblW w:w="0" w:type="auto"/>
        <w:tblLook w:val="04A0" w:firstRow="1" w:lastRow="0" w:firstColumn="1" w:lastColumn="0" w:noHBand="0" w:noVBand="1"/>
      </w:tblPr>
      <w:tblGrid>
        <w:gridCol w:w="2599"/>
        <w:gridCol w:w="2673"/>
        <w:gridCol w:w="2656"/>
      </w:tblGrid>
      <w:tr w:rsidR="00D32DE8" w14:paraId="46F75A8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50F36AF8"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255B8B68"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3FFCA0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0AB17E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A597013" w14:textId="77777777" w:rsidR="00D32DE8" w:rsidRDefault="00D32DE8">
            <w:pPr>
              <w:ind w:firstLine="0"/>
              <w:jc w:val="center"/>
              <w:rPr>
                <w:rFonts w:ascii="Calibri" w:hAnsi="Calibri" w:cs="Calibri"/>
                <w:color w:val="000000"/>
              </w:rPr>
            </w:pPr>
            <w:r>
              <w:rPr>
                <w:rFonts w:ascii="Calibri" w:hAnsi="Calibri" w:cs="Calibri"/>
                <w:color w:val="000000"/>
              </w:rPr>
              <w:t>kode merek</w:t>
            </w:r>
          </w:p>
        </w:tc>
        <w:tc>
          <w:tcPr>
            <w:tcW w:w="3005" w:type="dxa"/>
            <w:tcBorders>
              <w:left w:val="nil"/>
              <w:right w:val="nil"/>
            </w:tcBorders>
            <w:hideMark/>
          </w:tcPr>
          <w:p w14:paraId="742D39C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Varchar(5)</w:t>
            </w:r>
          </w:p>
        </w:tc>
        <w:tc>
          <w:tcPr>
            <w:tcW w:w="3006" w:type="dxa"/>
            <w:tcBorders>
              <w:left w:val="nil"/>
              <w:right w:val="single" w:sz="4" w:space="0" w:color="F79646" w:themeColor="accent6"/>
            </w:tcBorders>
            <w:hideMark/>
          </w:tcPr>
          <w:p w14:paraId="060D8B7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227C4FA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4EC21A45" w14:textId="77777777" w:rsidR="00D32DE8" w:rsidRDefault="00D32DE8">
            <w:pPr>
              <w:ind w:firstLine="0"/>
              <w:jc w:val="center"/>
              <w:rPr>
                <w:rFonts w:ascii="Calibri" w:hAnsi="Calibri" w:cs="Calibri"/>
                <w:color w:val="000000"/>
              </w:rPr>
            </w:pPr>
            <w:r>
              <w:rPr>
                <w:rFonts w:ascii="Calibri" w:hAnsi="Calibri" w:cs="Calibri"/>
                <w:color w:val="000000"/>
              </w:rPr>
              <w:t>nm_merk</w:t>
            </w:r>
          </w:p>
        </w:tc>
        <w:tc>
          <w:tcPr>
            <w:tcW w:w="3005" w:type="dxa"/>
            <w:tcBorders>
              <w:top w:val="nil"/>
              <w:left w:val="nil"/>
              <w:bottom w:val="single" w:sz="4" w:space="0" w:color="F79646" w:themeColor="accent6"/>
              <w:right w:val="nil"/>
            </w:tcBorders>
            <w:hideMark/>
          </w:tcPr>
          <w:p w14:paraId="077698DE"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6BD3414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bl>
    <w:p w14:paraId="45355326" w14:textId="77777777" w:rsidR="00C657BF" w:rsidRDefault="00C657BF" w:rsidP="00C657BF">
      <w:pPr>
        <w:pStyle w:val="ListParagraph"/>
        <w:ind w:right="1088"/>
        <w:rPr>
          <w:szCs w:val="24"/>
        </w:rPr>
      </w:pPr>
    </w:p>
    <w:p w14:paraId="5D9C164C" w14:textId="77485B82" w:rsidR="00C657BF" w:rsidRPr="00D32DE8" w:rsidRDefault="00C657BF" w:rsidP="00D32DE8">
      <w:pPr>
        <w:rPr>
          <w:szCs w:val="24"/>
        </w:rPr>
      </w:pPr>
      <w:r w:rsidRPr="00CE5E33">
        <w:rPr>
          <w:szCs w:val="24"/>
        </w:rPr>
        <w:t>Tabel 3.3 merupakan tabel merek yang digunakan sebagai database Relasi dari barang dan garansi. Tabel ini berisikan kode merek yang menjadi Primary Key serta nm_merk.</w:t>
      </w:r>
    </w:p>
    <w:p w14:paraId="4810415E" w14:textId="77777777" w:rsidR="00C657BF" w:rsidRDefault="00C657BF" w:rsidP="00D32DE8">
      <w:pPr>
        <w:ind w:right="-72" w:firstLine="0"/>
        <w:rPr>
          <w:szCs w:val="24"/>
        </w:rPr>
      </w:pPr>
    </w:p>
    <w:p w14:paraId="32A8923C" w14:textId="77777777" w:rsidR="00C657BF" w:rsidRPr="00CE5E33" w:rsidRDefault="00C657BF" w:rsidP="00D32DE8">
      <w:pPr>
        <w:ind w:right="-72" w:firstLine="0"/>
        <w:jc w:val="center"/>
        <w:rPr>
          <w:b/>
          <w:bCs/>
          <w:szCs w:val="24"/>
        </w:rPr>
      </w:pPr>
      <w:r w:rsidRPr="00CE5E33">
        <w:rPr>
          <w:b/>
          <w:bCs/>
          <w:szCs w:val="24"/>
        </w:rPr>
        <w:t>Tabel 3.4</w:t>
      </w:r>
    </w:p>
    <w:p w14:paraId="07FECE88" w14:textId="77777777" w:rsidR="00C657BF" w:rsidRPr="00CE5E33" w:rsidRDefault="00C657BF" w:rsidP="00D32DE8">
      <w:pPr>
        <w:ind w:right="-72" w:firstLine="0"/>
        <w:jc w:val="center"/>
        <w:rPr>
          <w:b/>
          <w:bCs/>
          <w:szCs w:val="24"/>
        </w:rPr>
      </w:pPr>
      <w:r w:rsidRPr="00CE5E33">
        <w:rPr>
          <w:b/>
          <w:bCs/>
          <w:szCs w:val="24"/>
        </w:rPr>
        <w:t>Dbeli</w:t>
      </w:r>
    </w:p>
    <w:tbl>
      <w:tblPr>
        <w:tblStyle w:val="ListTable3-Accent6"/>
        <w:tblW w:w="0" w:type="auto"/>
        <w:tblLook w:val="04A0" w:firstRow="1" w:lastRow="0" w:firstColumn="1" w:lastColumn="0" w:noHBand="0" w:noVBand="1"/>
      </w:tblPr>
      <w:tblGrid>
        <w:gridCol w:w="2644"/>
        <w:gridCol w:w="2649"/>
        <w:gridCol w:w="2635"/>
      </w:tblGrid>
      <w:tr w:rsidR="00D32DE8" w14:paraId="57A246A5"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1131BE0D"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3C54A25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5E39A4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26F711D"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77D1245"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64328AE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hideMark/>
          </w:tcPr>
          <w:p w14:paraId="02069AD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36A7A254"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853502A" w14:textId="77777777" w:rsidR="00D32DE8" w:rsidRDefault="00D32DE8">
            <w:pPr>
              <w:ind w:firstLine="22"/>
              <w:jc w:val="center"/>
              <w:rPr>
                <w:rFonts w:ascii="Calibri" w:hAnsi="Calibri" w:cs="Calibri"/>
                <w:color w:val="000000"/>
              </w:rPr>
            </w:pPr>
            <w:r>
              <w:rPr>
                <w:rFonts w:ascii="Calibri" w:hAnsi="Calibri" w:cs="Calibri"/>
                <w:color w:val="000000"/>
              </w:rPr>
              <w:t>nota</w:t>
            </w:r>
          </w:p>
        </w:tc>
        <w:tc>
          <w:tcPr>
            <w:tcW w:w="3005" w:type="dxa"/>
            <w:tcBorders>
              <w:top w:val="nil"/>
              <w:left w:val="nil"/>
              <w:bottom w:val="nil"/>
              <w:right w:val="nil"/>
            </w:tcBorders>
            <w:hideMark/>
          </w:tcPr>
          <w:p w14:paraId="4F371195"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hideMark/>
          </w:tcPr>
          <w:p w14:paraId="0EAA4F0F"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Key(Hbeli)</w:t>
            </w:r>
          </w:p>
        </w:tc>
      </w:tr>
      <w:tr w:rsidR="00D32DE8" w14:paraId="755411E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tcPr>
          <w:p w14:paraId="580B4CFA" w14:textId="77777777" w:rsidR="00D32DE8" w:rsidRDefault="00D32DE8">
            <w:pPr>
              <w:ind w:firstLine="22"/>
              <w:jc w:val="center"/>
              <w:rPr>
                <w:rFonts w:ascii="Calibri" w:hAnsi="Calibri" w:cs="Calibri"/>
                <w:color w:val="000000"/>
              </w:rPr>
            </w:pPr>
            <w:r>
              <w:rPr>
                <w:rFonts w:ascii="Calibri" w:hAnsi="Calibri" w:cs="Calibri"/>
                <w:color w:val="000000"/>
              </w:rPr>
              <w:t>Id_</w:t>
            </w:r>
            <w:proofErr w:type="gramStart"/>
            <w:r>
              <w:rPr>
                <w:rFonts w:ascii="Calibri" w:hAnsi="Calibri" w:cs="Calibri"/>
                <w:color w:val="000000"/>
              </w:rPr>
              <w:t>barang(</w:t>
            </w:r>
            <w:proofErr w:type="gramEnd"/>
            <w:r>
              <w:rPr>
                <w:rFonts w:ascii="Calibri" w:hAnsi="Calibri" w:cs="Calibri"/>
                <w:color w:val="000000"/>
              </w:rPr>
              <w:t>fk barang)</w:t>
            </w:r>
          </w:p>
          <w:p w14:paraId="4494F234" w14:textId="77777777" w:rsidR="00D32DE8" w:rsidRDefault="00D32DE8">
            <w:pPr>
              <w:ind w:firstLine="22"/>
              <w:jc w:val="center"/>
              <w:rPr>
                <w:rFonts w:ascii="Calibri" w:hAnsi="Calibri" w:cs="Calibri"/>
                <w:color w:val="000000"/>
              </w:rPr>
            </w:pPr>
          </w:p>
        </w:tc>
        <w:tc>
          <w:tcPr>
            <w:tcW w:w="3005" w:type="dxa"/>
            <w:tcBorders>
              <w:left w:val="nil"/>
              <w:right w:val="nil"/>
            </w:tcBorders>
            <w:hideMark/>
          </w:tcPr>
          <w:p w14:paraId="211C978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lastRenderedPageBreak/>
              <w:t>INT</w:t>
            </w:r>
          </w:p>
        </w:tc>
        <w:tc>
          <w:tcPr>
            <w:tcW w:w="3006" w:type="dxa"/>
            <w:tcBorders>
              <w:left w:val="nil"/>
              <w:right w:val="single" w:sz="4" w:space="0" w:color="F79646" w:themeColor="accent6"/>
            </w:tcBorders>
            <w:hideMark/>
          </w:tcPr>
          <w:p w14:paraId="60ECBE7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Key(Barang)</w:t>
            </w:r>
          </w:p>
        </w:tc>
      </w:tr>
      <w:tr w:rsidR="00D32DE8" w14:paraId="757E247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53FC4FA" w14:textId="77777777" w:rsidR="00D32DE8" w:rsidRDefault="00D32DE8">
            <w:pPr>
              <w:ind w:firstLine="22"/>
              <w:jc w:val="center"/>
              <w:rPr>
                <w:rFonts w:ascii="Calibri" w:hAnsi="Calibri" w:cs="Calibri"/>
                <w:color w:val="000000"/>
              </w:rPr>
            </w:pPr>
            <w:r>
              <w:rPr>
                <w:rFonts w:ascii="Calibri" w:hAnsi="Calibri" w:cs="Calibri"/>
                <w:color w:val="000000"/>
              </w:rPr>
              <w:lastRenderedPageBreak/>
              <w:t>jumlah barang</w:t>
            </w:r>
          </w:p>
        </w:tc>
        <w:tc>
          <w:tcPr>
            <w:tcW w:w="3005" w:type="dxa"/>
            <w:tcBorders>
              <w:top w:val="nil"/>
              <w:left w:val="nil"/>
              <w:bottom w:val="nil"/>
              <w:right w:val="nil"/>
            </w:tcBorders>
            <w:hideMark/>
          </w:tcPr>
          <w:p w14:paraId="6A74809C"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1276E00E"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3AF6AF32"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349EFF5" w14:textId="77777777" w:rsidR="00D32DE8" w:rsidRDefault="00D32DE8">
            <w:pPr>
              <w:ind w:firstLine="22"/>
              <w:jc w:val="center"/>
              <w:rPr>
                <w:rFonts w:ascii="Calibri" w:hAnsi="Calibri" w:cs="Calibri"/>
                <w:color w:val="000000"/>
              </w:rPr>
            </w:pPr>
            <w:r>
              <w:rPr>
                <w:rFonts w:ascii="Calibri" w:hAnsi="Calibri" w:cs="Calibri"/>
                <w:color w:val="000000"/>
              </w:rPr>
              <w:t>subtotal</w:t>
            </w:r>
          </w:p>
        </w:tc>
        <w:tc>
          <w:tcPr>
            <w:tcW w:w="3005" w:type="dxa"/>
            <w:tcBorders>
              <w:left w:val="nil"/>
              <w:right w:val="nil"/>
            </w:tcBorders>
            <w:hideMark/>
          </w:tcPr>
          <w:p w14:paraId="46872DE5"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4AF88442"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498CB99A" w14:textId="77777777" w:rsidR="00C657BF" w:rsidRDefault="00C657BF" w:rsidP="00C657BF">
      <w:pPr>
        <w:pStyle w:val="ListParagraph"/>
        <w:ind w:right="1088"/>
        <w:rPr>
          <w:szCs w:val="24"/>
        </w:rPr>
      </w:pPr>
    </w:p>
    <w:p w14:paraId="36B9208A" w14:textId="77777777" w:rsidR="00C657BF" w:rsidRPr="00CE5E33" w:rsidRDefault="00C657BF" w:rsidP="00C657BF">
      <w:pPr>
        <w:rPr>
          <w:szCs w:val="24"/>
        </w:rPr>
      </w:pPr>
      <w:r w:rsidRPr="00CE5E33">
        <w:rPr>
          <w:szCs w:val="24"/>
        </w:rPr>
        <w:t xml:space="preserve">Tabel 3.4 merupakan table Dbeli yang digunakan menampilkan detail seperti barang apa saja yang dibeli beserta jumlah dan harganya. Tabel ini berisikan id sebagai primary </w:t>
      </w:r>
      <w:proofErr w:type="gramStart"/>
      <w:r w:rsidRPr="00CE5E33">
        <w:rPr>
          <w:szCs w:val="24"/>
        </w:rPr>
        <w:t>key ,</w:t>
      </w:r>
      <w:proofErr w:type="gramEnd"/>
      <w:r w:rsidRPr="00CE5E33">
        <w:rPr>
          <w:szCs w:val="24"/>
        </w:rPr>
        <w:t xml:space="preserve"> nota merupakan foreign key yang digunakan untuk relasi antara tabel Dbeli dengan tabel hbeli , id_barang merupakan foreign key yang digunakan untuk relasi antara tabel Dbeli dengan tabel barang , jumlah barang serta sub_total</w:t>
      </w:r>
    </w:p>
    <w:p w14:paraId="7095D8F8" w14:textId="77777777" w:rsidR="00C657BF" w:rsidRPr="00D32DE8" w:rsidRDefault="00C657BF" w:rsidP="00D32DE8">
      <w:pPr>
        <w:tabs>
          <w:tab w:val="left" w:pos="7920"/>
        </w:tabs>
        <w:ind w:right="18" w:firstLine="0"/>
        <w:rPr>
          <w:szCs w:val="24"/>
        </w:rPr>
      </w:pPr>
    </w:p>
    <w:p w14:paraId="3FB18B85" w14:textId="77777777" w:rsidR="00C657BF" w:rsidRPr="006E137B" w:rsidRDefault="00C657BF" w:rsidP="00D32DE8">
      <w:pPr>
        <w:tabs>
          <w:tab w:val="left" w:pos="7920"/>
        </w:tabs>
        <w:ind w:right="18" w:firstLine="0"/>
        <w:jc w:val="center"/>
        <w:rPr>
          <w:b/>
          <w:bCs/>
          <w:szCs w:val="24"/>
        </w:rPr>
      </w:pPr>
      <w:r w:rsidRPr="006E137B">
        <w:rPr>
          <w:b/>
          <w:bCs/>
          <w:szCs w:val="24"/>
        </w:rPr>
        <w:t>Tabel 3.5</w:t>
      </w:r>
    </w:p>
    <w:p w14:paraId="194236AD" w14:textId="77777777" w:rsidR="00C657BF" w:rsidRPr="006E137B" w:rsidRDefault="00C657BF" w:rsidP="00D32DE8">
      <w:pPr>
        <w:tabs>
          <w:tab w:val="left" w:pos="7920"/>
        </w:tabs>
        <w:ind w:right="18" w:firstLine="0"/>
        <w:jc w:val="center"/>
        <w:rPr>
          <w:b/>
          <w:bCs/>
          <w:szCs w:val="24"/>
        </w:rPr>
      </w:pPr>
      <w:r w:rsidRPr="006E137B">
        <w:rPr>
          <w:b/>
          <w:bCs/>
          <w:szCs w:val="24"/>
        </w:rPr>
        <w:t>Hbeli</w:t>
      </w:r>
    </w:p>
    <w:tbl>
      <w:tblPr>
        <w:tblStyle w:val="ListTable3-Accent6"/>
        <w:tblW w:w="0" w:type="auto"/>
        <w:tblLook w:val="04A0" w:firstRow="1" w:lastRow="0" w:firstColumn="1" w:lastColumn="0" w:noHBand="0" w:noVBand="1"/>
      </w:tblPr>
      <w:tblGrid>
        <w:gridCol w:w="2546"/>
        <w:gridCol w:w="2668"/>
        <w:gridCol w:w="2637"/>
      </w:tblGrid>
      <w:tr w:rsidR="00D32DE8" w14:paraId="62A7AF3A" w14:textId="77777777" w:rsidTr="00D32DE8">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Borders>
              <w:top w:val="single" w:sz="4" w:space="0" w:color="F79646" w:themeColor="accent6"/>
              <w:left w:val="single" w:sz="4" w:space="0" w:color="F79646" w:themeColor="accent6"/>
            </w:tcBorders>
            <w:hideMark/>
          </w:tcPr>
          <w:p w14:paraId="50C77A92" w14:textId="77777777" w:rsidR="00D32DE8" w:rsidRDefault="00D32DE8">
            <w:pPr>
              <w:ind w:firstLine="22"/>
              <w:jc w:val="center"/>
              <w:rPr>
                <w:b w:val="0"/>
                <w:bCs w:val="0"/>
                <w:szCs w:val="24"/>
              </w:rPr>
            </w:pPr>
            <w:r>
              <w:rPr>
                <w:color w:val="auto"/>
                <w:szCs w:val="24"/>
              </w:rPr>
              <w:t>Nama</w:t>
            </w:r>
          </w:p>
        </w:tc>
        <w:tc>
          <w:tcPr>
            <w:tcW w:w="2668" w:type="dxa"/>
            <w:tcBorders>
              <w:top w:val="single" w:sz="4" w:space="0" w:color="F79646" w:themeColor="accent6"/>
              <w:left w:val="nil"/>
              <w:bottom w:val="nil"/>
              <w:right w:val="nil"/>
            </w:tcBorders>
            <w:hideMark/>
          </w:tcPr>
          <w:p w14:paraId="0FB6175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2637" w:type="dxa"/>
            <w:tcBorders>
              <w:top w:val="single" w:sz="4" w:space="0" w:color="F79646" w:themeColor="accent6"/>
              <w:left w:val="nil"/>
              <w:bottom w:val="nil"/>
              <w:right w:val="single" w:sz="4" w:space="0" w:color="F79646" w:themeColor="accent6"/>
            </w:tcBorders>
            <w:hideMark/>
          </w:tcPr>
          <w:p w14:paraId="57AB534E"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7F0FBD6" w14:textId="77777777" w:rsidTr="00D32DE8">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55FA2062" w14:textId="77777777" w:rsidR="00D32DE8" w:rsidRDefault="00D32DE8">
            <w:pPr>
              <w:ind w:firstLine="22"/>
              <w:jc w:val="center"/>
              <w:rPr>
                <w:rFonts w:ascii="Calibri" w:hAnsi="Calibri" w:cs="Calibri"/>
                <w:color w:val="000000"/>
              </w:rPr>
            </w:pPr>
            <w:r>
              <w:rPr>
                <w:rFonts w:ascii="Calibri" w:hAnsi="Calibri" w:cs="Calibri"/>
                <w:color w:val="000000"/>
              </w:rPr>
              <w:t>nota</w:t>
            </w:r>
          </w:p>
          <w:p w14:paraId="77B9210C" w14:textId="77777777" w:rsidR="00D32DE8" w:rsidRDefault="00D32DE8">
            <w:pPr>
              <w:pStyle w:val="ListParagraph"/>
              <w:ind w:left="0" w:firstLine="22"/>
              <w:jc w:val="center"/>
              <w:rPr>
                <w:rFonts w:cs="Times New Roman"/>
                <w:b w:val="0"/>
                <w:bCs w:val="0"/>
                <w:szCs w:val="24"/>
              </w:rPr>
            </w:pPr>
          </w:p>
        </w:tc>
        <w:tc>
          <w:tcPr>
            <w:tcW w:w="2668" w:type="dxa"/>
            <w:tcBorders>
              <w:left w:val="nil"/>
              <w:right w:val="nil"/>
            </w:tcBorders>
            <w:hideMark/>
          </w:tcPr>
          <w:p w14:paraId="1435B436"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2637" w:type="dxa"/>
            <w:tcBorders>
              <w:left w:val="nil"/>
              <w:right w:val="single" w:sz="4" w:space="0" w:color="F79646" w:themeColor="accent6"/>
            </w:tcBorders>
            <w:hideMark/>
          </w:tcPr>
          <w:p w14:paraId="6B4F2FF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6684D22E" w14:textId="77777777" w:rsidTr="00D32DE8">
        <w:trPr>
          <w:trHeight w:val="1263"/>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nil"/>
            </w:tcBorders>
          </w:tcPr>
          <w:p w14:paraId="52FA358E" w14:textId="77777777" w:rsidR="00D32DE8" w:rsidRDefault="00D32DE8">
            <w:pPr>
              <w:ind w:firstLine="22"/>
              <w:jc w:val="center"/>
              <w:rPr>
                <w:rFonts w:ascii="Calibri" w:hAnsi="Calibri" w:cs="Calibri"/>
                <w:color w:val="000000"/>
              </w:rPr>
            </w:pPr>
            <w:r>
              <w:rPr>
                <w:rFonts w:ascii="Calibri" w:hAnsi="Calibri" w:cs="Calibri"/>
                <w:color w:val="000000"/>
              </w:rPr>
              <w:t>id_</w:t>
            </w:r>
            <w:proofErr w:type="gramStart"/>
            <w:r>
              <w:rPr>
                <w:rFonts w:ascii="Calibri" w:hAnsi="Calibri" w:cs="Calibri"/>
                <w:color w:val="000000"/>
              </w:rPr>
              <w:t>cust(</w:t>
            </w:r>
            <w:proofErr w:type="gramEnd"/>
            <w:r>
              <w:rPr>
                <w:rFonts w:ascii="Calibri" w:hAnsi="Calibri" w:cs="Calibri"/>
                <w:color w:val="000000"/>
              </w:rPr>
              <w:t>fk customer)</w:t>
            </w:r>
          </w:p>
          <w:p w14:paraId="63E5693E" w14:textId="77777777" w:rsidR="00D32DE8" w:rsidRDefault="00D32DE8">
            <w:pPr>
              <w:ind w:firstLine="22"/>
              <w:jc w:val="center"/>
              <w:rPr>
                <w:rFonts w:ascii="Calibri" w:hAnsi="Calibri" w:cs="Calibri"/>
                <w:color w:val="000000"/>
              </w:rPr>
            </w:pPr>
          </w:p>
        </w:tc>
        <w:tc>
          <w:tcPr>
            <w:tcW w:w="2668" w:type="dxa"/>
            <w:tcBorders>
              <w:top w:val="nil"/>
              <w:left w:val="nil"/>
              <w:bottom w:val="nil"/>
              <w:right w:val="nil"/>
            </w:tcBorders>
            <w:hideMark/>
          </w:tcPr>
          <w:p w14:paraId="7303558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2637" w:type="dxa"/>
            <w:tcBorders>
              <w:top w:val="nil"/>
              <w:left w:val="nil"/>
              <w:bottom w:val="nil"/>
              <w:right w:val="single" w:sz="4" w:space="0" w:color="F79646" w:themeColor="accent6"/>
            </w:tcBorders>
            <w:hideMark/>
          </w:tcPr>
          <w:p w14:paraId="61F3F18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60445293" w14:textId="77777777" w:rsidTr="00D32DE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10801345" w14:textId="77777777" w:rsidR="00D32DE8" w:rsidRDefault="00D32DE8">
            <w:pPr>
              <w:ind w:firstLine="22"/>
              <w:jc w:val="center"/>
              <w:rPr>
                <w:rFonts w:ascii="Calibri" w:hAnsi="Calibri" w:cs="Calibri"/>
                <w:color w:val="000000"/>
              </w:rPr>
            </w:pPr>
            <w:r>
              <w:rPr>
                <w:rFonts w:ascii="Calibri" w:hAnsi="Calibri" w:cs="Calibri"/>
                <w:color w:val="000000"/>
              </w:rPr>
              <w:t>total pembelian</w:t>
            </w:r>
          </w:p>
          <w:p w14:paraId="1C6FE867" w14:textId="77777777" w:rsidR="00D32DE8" w:rsidRDefault="00D32DE8">
            <w:pPr>
              <w:ind w:firstLine="22"/>
              <w:jc w:val="center"/>
              <w:rPr>
                <w:rFonts w:ascii="Calibri" w:hAnsi="Calibri" w:cs="Calibri"/>
                <w:color w:val="000000"/>
              </w:rPr>
            </w:pPr>
          </w:p>
        </w:tc>
        <w:tc>
          <w:tcPr>
            <w:tcW w:w="2668" w:type="dxa"/>
            <w:tcBorders>
              <w:left w:val="nil"/>
              <w:right w:val="nil"/>
            </w:tcBorders>
            <w:hideMark/>
          </w:tcPr>
          <w:p w14:paraId="0C3382F3"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2637" w:type="dxa"/>
            <w:tcBorders>
              <w:left w:val="nil"/>
              <w:right w:val="single" w:sz="4" w:space="0" w:color="F79646" w:themeColor="accent6"/>
            </w:tcBorders>
          </w:tcPr>
          <w:p w14:paraId="2F335B5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64C7181" w14:textId="77777777" w:rsidTr="00D32DE8">
        <w:trPr>
          <w:trHeight w:val="699"/>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single" w:sz="4" w:space="0" w:color="F79646" w:themeColor="accent6"/>
            </w:tcBorders>
          </w:tcPr>
          <w:p w14:paraId="3820CB29" w14:textId="77777777" w:rsidR="00D32DE8" w:rsidRDefault="00D32DE8">
            <w:pPr>
              <w:ind w:firstLine="22"/>
              <w:jc w:val="center"/>
              <w:rPr>
                <w:rFonts w:ascii="Calibri" w:hAnsi="Calibri" w:cs="Calibri"/>
                <w:color w:val="000000"/>
              </w:rPr>
            </w:pPr>
            <w:r>
              <w:rPr>
                <w:rFonts w:ascii="Calibri" w:hAnsi="Calibri" w:cs="Calibri"/>
                <w:color w:val="000000"/>
              </w:rPr>
              <w:t>tanggal pembelian</w:t>
            </w:r>
          </w:p>
          <w:p w14:paraId="5D1EC41A" w14:textId="77777777" w:rsidR="00D32DE8" w:rsidRDefault="00D32DE8">
            <w:pPr>
              <w:ind w:firstLine="22"/>
              <w:jc w:val="center"/>
              <w:rPr>
                <w:rFonts w:ascii="Calibri" w:hAnsi="Calibri" w:cs="Calibri"/>
                <w:color w:val="000000"/>
              </w:rPr>
            </w:pPr>
          </w:p>
        </w:tc>
        <w:tc>
          <w:tcPr>
            <w:tcW w:w="2668" w:type="dxa"/>
            <w:tcBorders>
              <w:top w:val="nil"/>
              <w:left w:val="nil"/>
              <w:bottom w:val="single" w:sz="4" w:space="0" w:color="F79646" w:themeColor="accent6"/>
              <w:right w:val="nil"/>
            </w:tcBorders>
            <w:hideMark/>
          </w:tcPr>
          <w:p w14:paraId="0055FBFB"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Date</w:t>
            </w:r>
          </w:p>
        </w:tc>
        <w:tc>
          <w:tcPr>
            <w:tcW w:w="2637" w:type="dxa"/>
            <w:tcBorders>
              <w:top w:val="nil"/>
              <w:left w:val="nil"/>
              <w:bottom w:val="single" w:sz="4" w:space="0" w:color="F79646" w:themeColor="accent6"/>
              <w:right w:val="single" w:sz="4" w:space="0" w:color="F79646" w:themeColor="accent6"/>
            </w:tcBorders>
          </w:tcPr>
          <w:p w14:paraId="7DB07A3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bl>
    <w:p w14:paraId="3A7C1E52" w14:textId="77777777" w:rsidR="00C657BF" w:rsidRDefault="00C657BF" w:rsidP="00C657BF">
      <w:pPr>
        <w:pStyle w:val="ListParagraph"/>
        <w:ind w:right="1088"/>
        <w:rPr>
          <w:szCs w:val="24"/>
        </w:rPr>
      </w:pPr>
    </w:p>
    <w:p w14:paraId="46A3F27A" w14:textId="77777777" w:rsidR="00C657BF" w:rsidRPr="006E137B" w:rsidRDefault="00C657BF" w:rsidP="00C657BF">
      <w:pPr>
        <w:rPr>
          <w:szCs w:val="24"/>
        </w:rPr>
      </w:pPr>
      <w:r w:rsidRPr="006E137B">
        <w:rPr>
          <w:szCs w:val="24"/>
        </w:rPr>
        <w:t xml:space="preserve">Tabel 3.5 merupakan table Hbeli yang digunakan untuk menampilkan detail total pembelian user dan tanggal pembelian barang tersebut. Tabel ini berisikan nota sebagai primary </w:t>
      </w:r>
      <w:proofErr w:type="gramStart"/>
      <w:r w:rsidRPr="006E137B">
        <w:rPr>
          <w:szCs w:val="24"/>
        </w:rPr>
        <w:t>key ,</w:t>
      </w:r>
      <w:proofErr w:type="gramEnd"/>
      <w:r w:rsidRPr="006E137B">
        <w:rPr>
          <w:szCs w:val="24"/>
        </w:rPr>
        <w:t xml:space="preserve"> id_cust merupakan foreign key yang digunakan untuk </w:t>
      </w:r>
      <w:r w:rsidRPr="006E137B">
        <w:rPr>
          <w:szCs w:val="24"/>
        </w:rPr>
        <w:lastRenderedPageBreak/>
        <w:t>relasi antara tabel Hbeli dengan tabel Customer, total_pembelian, tanggal_pembelian</w:t>
      </w:r>
    </w:p>
    <w:p w14:paraId="1A99FF20" w14:textId="1A2331B3" w:rsidR="00C657BF" w:rsidRDefault="00C657BF" w:rsidP="00C657BF">
      <w:pPr>
        <w:ind w:right="1088"/>
        <w:jc w:val="center"/>
        <w:rPr>
          <w:b/>
          <w:bCs/>
          <w:szCs w:val="24"/>
        </w:rPr>
      </w:pPr>
    </w:p>
    <w:p w14:paraId="47195211" w14:textId="77777777" w:rsidR="00C657BF" w:rsidRPr="00D32DE8" w:rsidRDefault="00C657BF" w:rsidP="00D32DE8">
      <w:pPr>
        <w:ind w:right="1088" w:firstLine="0"/>
        <w:rPr>
          <w:szCs w:val="24"/>
        </w:rPr>
      </w:pPr>
    </w:p>
    <w:p w14:paraId="316E22C1" w14:textId="78BFB7EA" w:rsidR="00C657BF" w:rsidRPr="006E137B" w:rsidRDefault="00C657BF" w:rsidP="00D32DE8">
      <w:pPr>
        <w:ind w:right="-72" w:firstLine="0"/>
        <w:jc w:val="center"/>
        <w:rPr>
          <w:b/>
          <w:bCs/>
          <w:szCs w:val="24"/>
        </w:rPr>
      </w:pPr>
      <w:r w:rsidRPr="006E137B">
        <w:rPr>
          <w:b/>
          <w:bCs/>
          <w:szCs w:val="24"/>
        </w:rPr>
        <w:t>Tabel 3.</w:t>
      </w:r>
      <w:r w:rsidR="00D32DE8">
        <w:rPr>
          <w:b/>
          <w:bCs/>
          <w:szCs w:val="24"/>
        </w:rPr>
        <w:t>6</w:t>
      </w:r>
    </w:p>
    <w:p w14:paraId="69381203" w14:textId="77777777" w:rsidR="00C657BF" w:rsidRPr="006E137B" w:rsidRDefault="00C657BF" w:rsidP="00D32DE8">
      <w:pPr>
        <w:ind w:right="-72" w:firstLine="0"/>
        <w:jc w:val="center"/>
        <w:rPr>
          <w:b/>
          <w:bCs/>
          <w:szCs w:val="24"/>
        </w:rPr>
      </w:pPr>
      <w:r w:rsidRPr="006E137B">
        <w:rPr>
          <w:b/>
          <w:bCs/>
          <w:szCs w:val="24"/>
        </w:rPr>
        <w:t>Kategori</w:t>
      </w:r>
    </w:p>
    <w:tbl>
      <w:tblPr>
        <w:tblStyle w:val="ListTable3-Accent6"/>
        <w:tblW w:w="0" w:type="auto"/>
        <w:tblLook w:val="04A0" w:firstRow="1" w:lastRow="0" w:firstColumn="1" w:lastColumn="0" w:noHBand="0" w:noVBand="1"/>
      </w:tblPr>
      <w:tblGrid>
        <w:gridCol w:w="2558"/>
        <w:gridCol w:w="2700"/>
        <w:gridCol w:w="2670"/>
      </w:tblGrid>
      <w:tr w:rsidR="00D32DE8" w14:paraId="2DDF4CD3"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6362BEF5" w14:textId="77777777" w:rsidR="00D32DE8" w:rsidRDefault="00D32DE8">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5E44AF45"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0C04C3FC"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5B9F5B1"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A930FEB" w14:textId="77777777" w:rsidR="00D32DE8" w:rsidRDefault="00D32DE8">
            <w:pPr>
              <w:jc w:val="center"/>
              <w:rPr>
                <w:rFonts w:ascii="Calibri" w:hAnsi="Calibri" w:cs="Calibri"/>
                <w:color w:val="000000"/>
              </w:rPr>
            </w:pPr>
            <w:r>
              <w:rPr>
                <w:rFonts w:ascii="Calibri" w:hAnsi="Calibri" w:cs="Calibri"/>
                <w:color w:val="000000"/>
              </w:rPr>
              <w:t>kode_kat</w:t>
            </w:r>
          </w:p>
        </w:tc>
        <w:tc>
          <w:tcPr>
            <w:tcW w:w="3005" w:type="dxa"/>
            <w:tcBorders>
              <w:left w:val="nil"/>
              <w:right w:val="nil"/>
            </w:tcBorders>
            <w:hideMark/>
          </w:tcPr>
          <w:p w14:paraId="26D69F56"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hideMark/>
          </w:tcPr>
          <w:p w14:paraId="12AB6E7A"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05978970"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5A136A0E" w14:textId="77777777" w:rsidR="00D32DE8" w:rsidRDefault="00D32DE8">
            <w:pPr>
              <w:jc w:val="center"/>
              <w:rPr>
                <w:rFonts w:ascii="Calibri" w:hAnsi="Calibri" w:cs="Calibri"/>
                <w:color w:val="000000"/>
              </w:rPr>
            </w:pPr>
            <w:r>
              <w:rPr>
                <w:rFonts w:ascii="Calibri" w:hAnsi="Calibri" w:cs="Calibri"/>
                <w:color w:val="000000"/>
              </w:rPr>
              <w:t>nm_kat</w:t>
            </w:r>
          </w:p>
        </w:tc>
        <w:tc>
          <w:tcPr>
            <w:tcW w:w="3005" w:type="dxa"/>
            <w:tcBorders>
              <w:top w:val="nil"/>
              <w:left w:val="nil"/>
              <w:bottom w:val="single" w:sz="4" w:space="0" w:color="F79646" w:themeColor="accent6"/>
              <w:right w:val="nil"/>
            </w:tcBorders>
            <w:hideMark/>
          </w:tcPr>
          <w:p w14:paraId="35D8845C"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4E5A9F21"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szCs w:val="24"/>
              </w:rPr>
            </w:pPr>
          </w:p>
        </w:tc>
      </w:tr>
    </w:tbl>
    <w:p w14:paraId="18929871" w14:textId="77777777" w:rsidR="00C657BF" w:rsidRPr="00D32DE8" w:rsidRDefault="00C657BF" w:rsidP="00D32DE8">
      <w:pPr>
        <w:ind w:right="1088" w:firstLine="0"/>
        <w:rPr>
          <w:szCs w:val="24"/>
        </w:rPr>
      </w:pPr>
    </w:p>
    <w:p w14:paraId="4AEEE2EB" w14:textId="77777777" w:rsidR="00C657BF" w:rsidRPr="006E137B" w:rsidRDefault="00C657BF" w:rsidP="00C657BF">
      <w:pPr>
        <w:rPr>
          <w:szCs w:val="24"/>
        </w:rPr>
      </w:pPr>
      <w:r w:rsidRPr="006E137B">
        <w:rPr>
          <w:szCs w:val="24"/>
        </w:rPr>
        <w:t xml:space="preserve">Tabel 3.7 merupakan table Kategori yang digunakan untuk menyimpan data kategori serta database Relasi dari tabel kategori </w:t>
      </w:r>
      <w:proofErr w:type="gramStart"/>
      <w:r w:rsidRPr="006E137B">
        <w:rPr>
          <w:szCs w:val="24"/>
        </w:rPr>
        <w:t>dan  tabel</w:t>
      </w:r>
      <w:proofErr w:type="gramEnd"/>
      <w:r w:rsidRPr="006E137B">
        <w:rPr>
          <w:szCs w:val="24"/>
        </w:rPr>
        <w:t xml:space="preserve"> barang untuk mengkategorikan barang. Tabel ini berisikan kode_kat sebagai primary </w:t>
      </w:r>
      <w:proofErr w:type="gramStart"/>
      <w:r w:rsidRPr="006E137B">
        <w:rPr>
          <w:szCs w:val="24"/>
        </w:rPr>
        <w:t>key ,</w:t>
      </w:r>
      <w:proofErr w:type="gramEnd"/>
      <w:r w:rsidRPr="006E137B">
        <w:rPr>
          <w:szCs w:val="24"/>
        </w:rPr>
        <w:t xml:space="preserve"> nm_kat</w:t>
      </w:r>
    </w:p>
    <w:p w14:paraId="781C4DCD" w14:textId="77777777" w:rsidR="0038704E" w:rsidRPr="006E137B" w:rsidRDefault="0038704E" w:rsidP="00D32DE8">
      <w:pPr>
        <w:ind w:firstLine="0"/>
        <w:rPr>
          <w:szCs w:val="24"/>
        </w:rPr>
      </w:pPr>
    </w:p>
    <w:p w14:paraId="6F3B1F9F" w14:textId="77777777" w:rsidR="00C657BF" w:rsidRPr="006E137B" w:rsidRDefault="00C657BF" w:rsidP="00C657BF">
      <w:pPr>
        <w:ind w:right="1088"/>
        <w:jc w:val="center"/>
        <w:rPr>
          <w:b/>
          <w:bCs/>
          <w:szCs w:val="24"/>
        </w:rPr>
      </w:pPr>
      <w:r w:rsidRPr="006E137B">
        <w:rPr>
          <w:b/>
          <w:bCs/>
          <w:szCs w:val="24"/>
        </w:rPr>
        <w:t>Tabel 3.8</w:t>
      </w:r>
    </w:p>
    <w:p w14:paraId="4A390EF2" w14:textId="77777777" w:rsidR="00C657BF" w:rsidRPr="006E137B" w:rsidRDefault="00C657BF" w:rsidP="00C657BF">
      <w:pPr>
        <w:ind w:right="1088"/>
        <w:jc w:val="center"/>
        <w:rPr>
          <w:b/>
          <w:bCs/>
          <w:szCs w:val="24"/>
        </w:rPr>
      </w:pPr>
      <w:r w:rsidRPr="006E137B">
        <w:rPr>
          <w:b/>
          <w:bCs/>
          <w:szCs w:val="24"/>
        </w:rPr>
        <w:t>Saldo</w:t>
      </w:r>
    </w:p>
    <w:tbl>
      <w:tblPr>
        <w:tblStyle w:val="ListTable3-Accent6"/>
        <w:tblW w:w="0" w:type="auto"/>
        <w:tblLook w:val="04A0" w:firstRow="1" w:lastRow="0" w:firstColumn="1" w:lastColumn="0" w:noHBand="0" w:noVBand="1"/>
      </w:tblPr>
      <w:tblGrid>
        <w:gridCol w:w="2643"/>
        <w:gridCol w:w="2543"/>
        <w:gridCol w:w="2742"/>
      </w:tblGrid>
      <w:tr w:rsidR="00D32DE8" w14:paraId="6DBD9C2A"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B0A42E3"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13B4DF20"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CE08E3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3F683FC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E1CE794" w14:textId="77777777" w:rsidR="00D32DE8" w:rsidRDefault="00D32DE8">
            <w:pPr>
              <w:ind w:firstLine="0"/>
              <w:jc w:val="center"/>
              <w:rPr>
                <w:rFonts w:ascii="Calibri" w:hAnsi="Calibri" w:cs="Calibri"/>
                <w:color w:val="000000"/>
              </w:rPr>
            </w:pPr>
            <w:r>
              <w:rPr>
                <w:rFonts w:ascii="Calibri" w:hAnsi="Calibri" w:cs="Calibri"/>
                <w:color w:val="000000"/>
              </w:rPr>
              <w:t>id_cust(fk customer)</w:t>
            </w:r>
          </w:p>
        </w:tc>
        <w:tc>
          <w:tcPr>
            <w:tcW w:w="3005" w:type="dxa"/>
            <w:tcBorders>
              <w:left w:val="nil"/>
              <w:right w:val="nil"/>
            </w:tcBorders>
            <w:hideMark/>
          </w:tcPr>
          <w:p w14:paraId="55ECD708"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A022592"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Key(Customer)</w:t>
            </w:r>
          </w:p>
        </w:tc>
      </w:tr>
      <w:tr w:rsidR="00D32DE8" w14:paraId="3913C0B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D64C616" w14:textId="77777777" w:rsidR="00D32DE8" w:rsidRDefault="00D32DE8">
            <w:pPr>
              <w:ind w:firstLine="0"/>
              <w:jc w:val="center"/>
              <w:rPr>
                <w:rFonts w:ascii="Calibri" w:hAnsi="Calibri" w:cs="Calibri"/>
                <w:color w:val="000000"/>
              </w:rPr>
            </w:pPr>
            <w:r>
              <w:rPr>
                <w:rFonts w:ascii="Calibri" w:hAnsi="Calibri" w:cs="Calibri"/>
                <w:color w:val="000000"/>
              </w:rPr>
              <w:t>saldoreq</w:t>
            </w:r>
          </w:p>
        </w:tc>
        <w:tc>
          <w:tcPr>
            <w:tcW w:w="3005" w:type="dxa"/>
            <w:tcBorders>
              <w:top w:val="nil"/>
              <w:left w:val="nil"/>
              <w:bottom w:val="nil"/>
              <w:right w:val="nil"/>
            </w:tcBorders>
            <w:hideMark/>
          </w:tcPr>
          <w:p w14:paraId="3E100452"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7829ED3"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4F63A813" w14:textId="77777777" w:rsidTr="00D32DE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45D62CCA" w14:textId="77777777" w:rsidR="00D32DE8" w:rsidRDefault="00D32DE8">
            <w:pPr>
              <w:ind w:firstLine="0"/>
              <w:jc w:val="center"/>
              <w:rPr>
                <w:rFonts w:ascii="Calibri" w:hAnsi="Calibri" w:cs="Calibri"/>
                <w:color w:val="000000"/>
              </w:rPr>
            </w:pPr>
            <w:r>
              <w:rPr>
                <w:rFonts w:ascii="Calibri" w:hAnsi="Calibri" w:cs="Calibri"/>
                <w:color w:val="000000"/>
              </w:rPr>
              <w:t>status</w:t>
            </w:r>
          </w:p>
        </w:tc>
        <w:tc>
          <w:tcPr>
            <w:tcW w:w="3005" w:type="dxa"/>
            <w:tcBorders>
              <w:left w:val="nil"/>
              <w:right w:val="nil"/>
            </w:tcBorders>
            <w:hideMark/>
          </w:tcPr>
          <w:p w14:paraId="44810D36"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25E4A39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rFonts w:ascii="Calibri" w:hAnsi="Calibri" w:cs="Calibri"/>
                <w:color w:val="000000"/>
              </w:rPr>
              <w:t>(1pending 2accepted 3rejected)</w:t>
            </w:r>
          </w:p>
        </w:tc>
      </w:tr>
    </w:tbl>
    <w:p w14:paraId="65EBB40E" w14:textId="77777777" w:rsidR="00C657BF" w:rsidRDefault="00C657BF" w:rsidP="00C657BF">
      <w:pPr>
        <w:pStyle w:val="ListParagraph"/>
        <w:ind w:right="1088"/>
        <w:rPr>
          <w:szCs w:val="24"/>
        </w:rPr>
      </w:pPr>
    </w:p>
    <w:p w14:paraId="1E6765C3" w14:textId="77777777" w:rsidR="00C657BF" w:rsidRPr="006E137B" w:rsidRDefault="00C657BF" w:rsidP="00C657BF">
      <w:pPr>
        <w:rPr>
          <w:szCs w:val="24"/>
        </w:rPr>
      </w:pPr>
      <w:r w:rsidRPr="006E137B">
        <w:rPr>
          <w:szCs w:val="24"/>
        </w:rPr>
        <w:t xml:space="preserve">Tabel 3.8 merupakan table saldo yang digunakan untuk melihat data saldo user serta menyetujui atau menolak request saldo user. tabel ini berisikan id_cust sebagai foreign key yang digunakan untuk relasi antara tabel Saldo dengan tabel </w:t>
      </w:r>
      <w:proofErr w:type="gramStart"/>
      <w:r w:rsidRPr="006E137B">
        <w:rPr>
          <w:szCs w:val="24"/>
        </w:rPr>
        <w:lastRenderedPageBreak/>
        <w:t>Customer,saldoreq</w:t>
      </w:r>
      <w:proofErr w:type="gramEnd"/>
      <w:r w:rsidRPr="006E137B">
        <w:rPr>
          <w:szCs w:val="24"/>
        </w:rPr>
        <w:t xml:space="preserve"> serta status yang dibagi menjadi 3 jenis yaitu 1 = pending , 2 = accepted , 3 = rejected</w:t>
      </w:r>
    </w:p>
    <w:p w14:paraId="7FB7BA29" w14:textId="475E4151" w:rsidR="00C657BF" w:rsidRDefault="00C657BF" w:rsidP="00C657BF">
      <w:pPr>
        <w:ind w:right="1088"/>
        <w:rPr>
          <w:b/>
          <w:bCs/>
          <w:sz w:val="32"/>
          <w:szCs w:val="32"/>
          <w:lang w:val="id-ID"/>
        </w:rPr>
      </w:pPr>
    </w:p>
    <w:p w14:paraId="05FC9E51" w14:textId="47522D64" w:rsidR="00D32DE8" w:rsidRDefault="00D32DE8" w:rsidP="00C657BF">
      <w:pPr>
        <w:ind w:right="1088"/>
        <w:rPr>
          <w:b/>
          <w:bCs/>
          <w:sz w:val="32"/>
          <w:szCs w:val="32"/>
          <w:lang w:val="id-ID"/>
        </w:rPr>
      </w:pPr>
    </w:p>
    <w:p w14:paraId="560D0A23" w14:textId="77777777" w:rsidR="00D32DE8" w:rsidRDefault="00D32DE8" w:rsidP="00D32DE8">
      <w:pPr>
        <w:ind w:right="1088" w:firstLine="0"/>
        <w:rPr>
          <w:b/>
          <w:bCs/>
          <w:sz w:val="32"/>
          <w:szCs w:val="32"/>
          <w:lang w:val="id-ID"/>
        </w:rPr>
      </w:pPr>
    </w:p>
    <w:p w14:paraId="466DAC4F" w14:textId="4A89E13A" w:rsidR="00C657BF" w:rsidRPr="00BA2399" w:rsidRDefault="00C657BF" w:rsidP="00D32DE8">
      <w:pPr>
        <w:ind w:right="1088"/>
        <w:jc w:val="left"/>
        <w:rPr>
          <w:b/>
          <w:bCs/>
          <w:sz w:val="32"/>
          <w:szCs w:val="32"/>
          <w:lang w:val="id-ID"/>
        </w:rPr>
      </w:pPr>
      <w:r w:rsidRPr="00BA2399">
        <w:rPr>
          <w:b/>
          <w:bCs/>
          <w:sz w:val="32"/>
          <w:szCs w:val="32"/>
          <w:lang w:val="id-ID"/>
        </w:rPr>
        <w:t>3.3</w:t>
      </w:r>
      <w:r w:rsidRPr="00BA2399">
        <w:rPr>
          <w:b/>
          <w:bCs/>
          <w:sz w:val="32"/>
          <w:szCs w:val="32"/>
          <w:lang w:val="id-ID"/>
        </w:rPr>
        <w:tab/>
        <w:t>Desain Procedural</w:t>
      </w:r>
    </w:p>
    <w:p w14:paraId="78781E73" w14:textId="77777777" w:rsidR="00C657BF" w:rsidRDefault="00C657BF" w:rsidP="00C657BF">
      <w:pPr>
        <w:ind w:right="1088"/>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3335141E" w14:textId="77777777" w:rsidR="00C657BF" w:rsidRPr="00BC660E" w:rsidRDefault="00C657BF" w:rsidP="00C657BF">
      <w:pPr>
        <w:rPr>
          <w:b/>
          <w:bCs/>
          <w:szCs w:val="24"/>
        </w:rPr>
      </w:pPr>
      <w:r w:rsidRPr="00BC660E">
        <w:rPr>
          <w:b/>
          <w:bCs/>
          <w:szCs w:val="24"/>
        </w:rPr>
        <w:t>Algoritma 3.1 Contoh Algoritma Filtering barang</w:t>
      </w:r>
    </w:p>
    <w:p w14:paraId="1651A3EF" w14:textId="77777777" w:rsidR="00C657BF" w:rsidRPr="00FE099F" w:rsidRDefault="00C657BF" w:rsidP="00C657BF">
      <w:pPr>
        <w:pStyle w:val="STTSSegmenProgramContent"/>
      </w:pPr>
      <w:r w:rsidRPr="00FE099F">
        <w:t xml:space="preserve">If </w:t>
      </w:r>
      <w:proofErr w:type="gramStart"/>
      <w:r w:rsidRPr="00FE099F">
        <w:t>kategori[</w:t>
      </w:r>
      <w:proofErr w:type="gramEnd"/>
      <w:r w:rsidRPr="00FE099F">
        <w:t xml:space="preserve">] </w:t>
      </w:r>
      <w:r>
        <w:t>is equal</w:t>
      </w:r>
      <w:r w:rsidRPr="00FE099F">
        <w:t xml:space="preserve"> “all” then</w:t>
      </w:r>
    </w:p>
    <w:p w14:paraId="550AC3EA" w14:textId="77777777" w:rsidR="00C657BF" w:rsidRPr="00FE099F" w:rsidRDefault="00C657BF" w:rsidP="00C657BF">
      <w:pPr>
        <w:pStyle w:val="STTSSegmenProgramContent"/>
      </w:pPr>
      <w:r>
        <w:t xml:space="preserve">   </w:t>
      </w:r>
      <w:r w:rsidRPr="00FE099F">
        <w:t>Print filter barang untuk all success</w:t>
      </w:r>
    </w:p>
    <w:p w14:paraId="190ADBC6" w14:textId="77777777" w:rsidR="00C657BF" w:rsidRPr="00FE099F" w:rsidRDefault="00C657BF" w:rsidP="00C657BF">
      <w:pPr>
        <w:pStyle w:val="STTSSegmenProgramContent"/>
      </w:pPr>
      <w:r w:rsidRPr="00FE099F">
        <w:t xml:space="preserve">Elseif </w:t>
      </w:r>
      <w:proofErr w:type="gramStart"/>
      <w:r w:rsidRPr="00FE099F">
        <w:t>kategori[</w:t>
      </w:r>
      <w:proofErr w:type="gramEnd"/>
      <w:r w:rsidRPr="00FE099F">
        <w:t xml:space="preserve">] </w:t>
      </w:r>
      <w:r>
        <w:t>is not equal</w:t>
      </w:r>
      <w:r w:rsidRPr="00FE099F">
        <w:t xml:space="preserve"> “all”</w:t>
      </w:r>
    </w:p>
    <w:p w14:paraId="509E06C2" w14:textId="77777777" w:rsidR="00C657BF" w:rsidRPr="00FE099F" w:rsidRDefault="00C657BF" w:rsidP="00C657BF">
      <w:pPr>
        <w:pStyle w:val="STTSSegmenProgramContent"/>
      </w:pPr>
      <w:r>
        <w:t xml:space="preserve">   </w:t>
      </w:r>
      <w:r w:rsidRPr="00FE099F">
        <w:t xml:space="preserve">Print filter barang </w:t>
      </w:r>
      <w:proofErr w:type="gramStart"/>
      <w:r w:rsidRPr="00FE099F">
        <w:t>untuk</w:t>
      </w:r>
      <w:r>
        <w:t xml:space="preserve"> </w:t>
      </w:r>
      <w:r w:rsidRPr="00FE099F">
        <w:t xml:space="preserve"> kategori</w:t>
      </w:r>
      <w:proofErr w:type="gramEnd"/>
      <w:r w:rsidRPr="00FE099F">
        <w:t>[] success</w:t>
      </w:r>
    </w:p>
    <w:p w14:paraId="5976136C" w14:textId="77777777" w:rsidR="00C657BF" w:rsidRDefault="00C657BF" w:rsidP="00C657BF">
      <w:pPr>
        <w:pStyle w:val="STTSSegmenProgramContent"/>
      </w:pPr>
      <w:r w:rsidRPr="00FE099F">
        <w:t>End if</w:t>
      </w:r>
    </w:p>
    <w:p w14:paraId="21D3F2FF" w14:textId="77777777" w:rsidR="00C657BF" w:rsidRDefault="00C657BF" w:rsidP="00C657BF">
      <w:pPr>
        <w:pStyle w:val="STTSSegmenProgramContent"/>
        <w:numPr>
          <w:ilvl w:val="0"/>
          <w:numId w:val="0"/>
        </w:numPr>
        <w:ind w:left="624"/>
      </w:pPr>
    </w:p>
    <w:p w14:paraId="5B1DF587" w14:textId="77777777" w:rsidR="00C657BF" w:rsidRPr="005879CB" w:rsidRDefault="00C657BF" w:rsidP="00C657BF">
      <w:pPr>
        <w:pStyle w:val="STTSSegmenProgramContent"/>
        <w:numPr>
          <w:ilvl w:val="0"/>
          <w:numId w:val="0"/>
        </w:numPr>
        <w:ind w:left="624"/>
      </w:pPr>
    </w:p>
    <w:p w14:paraId="27613488" w14:textId="77777777" w:rsidR="00C657BF" w:rsidRPr="00BC660E" w:rsidRDefault="00C657BF" w:rsidP="00C657BF">
      <w:pPr>
        <w:rPr>
          <w:b/>
          <w:bCs/>
          <w:szCs w:val="24"/>
        </w:rPr>
      </w:pPr>
      <w:r w:rsidRPr="00BC660E">
        <w:rPr>
          <w:b/>
          <w:bCs/>
          <w:szCs w:val="24"/>
        </w:rPr>
        <w:t>Algoritma 3,2 Contoh Algoritma Login</w:t>
      </w:r>
    </w:p>
    <w:p w14:paraId="5728FBE1" w14:textId="77777777" w:rsidR="00C657BF" w:rsidRPr="00501817" w:rsidRDefault="00C657BF" w:rsidP="00C657BF">
      <w:pPr>
        <w:pStyle w:val="STTSSegmenProgramContent"/>
        <w:numPr>
          <w:ilvl w:val="0"/>
          <w:numId w:val="24"/>
        </w:numPr>
        <w:ind w:hanging="720"/>
      </w:pPr>
      <w:r w:rsidRPr="00501817">
        <w:t>If email is not Null and password is not null then</w:t>
      </w:r>
    </w:p>
    <w:p w14:paraId="5A53C299" w14:textId="77777777" w:rsidR="00C657BF" w:rsidRPr="00501817" w:rsidRDefault="00C657BF" w:rsidP="00C657BF">
      <w:pPr>
        <w:pStyle w:val="STTSSegmenProgramContent"/>
      </w:pPr>
      <w:r w:rsidRPr="00501817">
        <w:t xml:space="preserve">   If email is equal admin and password is equal admin then</w:t>
      </w:r>
    </w:p>
    <w:p w14:paraId="5A5D5BF2" w14:textId="77777777" w:rsidR="00C657BF" w:rsidRPr="00501817" w:rsidRDefault="00C657BF" w:rsidP="00C657BF">
      <w:pPr>
        <w:pStyle w:val="STTSSegmenProgramContent"/>
      </w:pPr>
      <w:r w:rsidRPr="00501817">
        <w:t xml:space="preserve">      Print login sebagai admin</w:t>
      </w:r>
    </w:p>
    <w:p w14:paraId="4A9D3020" w14:textId="77777777" w:rsidR="00C657BF" w:rsidRPr="00501817" w:rsidRDefault="00C657BF" w:rsidP="00C657BF">
      <w:pPr>
        <w:pStyle w:val="STTSSegmenProgramContent"/>
      </w:pPr>
      <w:r w:rsidRPr="00501817">
        <w:t xml:space="preserve">   Elseif email is equal user and password is equald user then</w:t>
      </w:r>
    </w:p>
    <w:p w14:paraId="0B4C13F8" w14:textId="77777777" w:rsidR="00C657BF" w:rsidRPr="00501817" w:rsidRDefault="00C657BF" w:rsidP="00C657BF">
      <w:pPr>
        <w:pStyle w:val="STTSSegmenProgramContent"/>
      </w:pPr>
      <w:r w:rsidRPr="00501817">
        <w:t xml:space="preserve">      Print login sebagai User</w:t>
      </w:r>
    </w:p>
    <w:p w14:paraId="00A6CA7E" w14:textId="77777777" w:rsidR="00C657BF" w:rsidRPr="00501817" w:rsidRDefault="00C657BF" w:rsidP="00C657BF">
      <w:pPr>
        <w:pStyle w:val="STTSSegmenProgramContent"/>
      </w:pPr>
      <w:r w:rsidRPr="00501817">
        <w:t xml:space="preserve">   End if</w:t>
      </w:r>
    </w:p>
    <w:p w14:paraId="19B2FC7F" w14:textId="77777777" w:rsidR="00C657BF" w:rsidRPr="00501817" w:rsidRDefault="00C657BF" w:rsidP="00C657BF">
      <w:pPr>
        <w:pStyle w:val="STTSSegmenProgramContent"/>
      </w:pPr>
      <w:r w:rsidRPr="00501817">
        <w:t>Else then</w:t>
      </w:r>
    </w:p>
    <w:p w14:paraId="028D5AE0" w14:textId="77777777" w:rsidR="00C657BF" w:rsidRPr="00501817" w:rsidRDefault="00C657BF" w:rsidP="00C657BF">
      <w:pPr>
        <w:pStyle w:val="STTSSegmenProgramContent"/>
      </w:pPr>
      <w:r w:rsidRPr="00501817">
        <w:t>Print “data fill blank”</w:t>
      </w:r>
    </w:p>
    <w:p w14:paraId="03E3EDFA" w14:textId="77777777" w:rsidR="00C657BF" w:rsidRPr="005879CB" w:rsidRDefault="00C657BF" w:rsidP="00C657BF">
      <w:pPr>
        <w:pStyle w:val="STTSSegmenProgramContent"/>
      </w:pPr>
      <w:r w:rsidRPr="00501817">
        <w:t xml:space="preserve">End if </w:t>
      </w:r>
    </w:p>
    <w:p w14:paraId="5A2D3A31" w14:textId="77777777" w:rsidR="00C657BF" w:rsidRDefault="00C657BF" w:rsidP="00C657BF">
      <w:pPr>
        <w:rPr>
          <w:szCs w:val="24"/>
        </w:rPr>
      </w:pPr>
    </w:p>
    <w:p w14:paraId="141E62FE" w14:textId="77777777" w:rsidR="00C657BF" w:rsidRPr="00BC660E" w:rsidRDefault="00C657BF" w:rsidP="00C657BF">
      <w:pPr>
        <w:rPr>
          <w:b/>
          <w:bCs/>
          <w:szCs w:val="24"/>
        </w:rPr>
      </w:pPr>
      <w:r w:rsidRPr="00BC660E">
        <w:rPr>
          <w:b/>
          <w:bCs/>
          <w:szCs w:val="24"/>
        </w:rPr>
        <w:t>Algoritma 3.3 contoh Algoritma Register</w:t>
      </w:r>
    </w:p>
    <w:p w14:paraId="6CC85A26" w14:textId="77777777" w:rsidR="00C657BF" w:rsidRDefault="00C657BF" w:rsidP="00C657BF">
      <w:pPr>
        <w:rPr>
          <w:szCs w:val="24"/>
        </w:rPr>
      </w:pPr>
    </w:p>
    <w:p w14:paraId="5D3766A1" w14:textId="77777777" w:rsidR="00C657BF" w:rsidRPr="00AA782C" w:rsidRDefault="00C657BF" w:rsidP="00C657BF">
      <w:pPr>
        <w:pStyle w:val="STTSSegmenProgramContent"/>
        <w:numPr>
          <w:ilvl w:val="0"/>
          <w:numId w:val="24"/>
        </w:numPr>
        <w:ind w:hanging="720"/>
      </w:pPr>
      <w:r w:rsidRPr="00AA782C">
        <w:t>If email is not null and username is not null and pass is not null then</w:t>
      </w:r>
    </w:p>
    <w:p w14:paraId="31690E06" w14:textId="77777777" w:rsidR="00C657BF" w:rsidRPr="00AA782C" w:rsidRDefault="00C657BF" w:rsidP="00C657BF">
      <w:pPr>
        <w:pStyle w:val="STTSSegmenProgramContent"/>
      </w:pPr>
      <w:r w:rsidRPr="00AA782C">
        <w:t xml:space="preserve">   If pass is equal passConfirm then</w:t>
      </w:r>
    </w:p>
    <w:p w14:paraId="264BC65C" w14:textId="77777777" w:rsidR="00C657BF" w:rsidRPr="00AA782C" w:rsidRDefault="00C657BF" w:rsidP="00C657BF">
      <w:pPr>
        <w:pStyle w:val="STTSSegmenProgramContent"/>
      </w:pPr>
      <w:r w:rsidRPr="00AA782C">
        <w:t xml:space="preserve">      Print Register Berhasil</w:t>
      </w:r>
    </w:p>
    <w:p w14:paraId="44058A84" w14:textId="77777777" w:rsidR="00C657BF" w:rsidRPr="00AA782C" w:rsidRDefault="00C657BF" w:rsidP="00C657BF">
      <w:pPr>
        <w:pStyle w:val="STTSSegmenProgramContent"/>
      </w:pPr>
      <w:r w:rsidRPr="00AA782C">
        <w:t xml:space="preserve">   Else then</w:t>
      </w:r>
    </w:p>
    <w:p w14:paraId="239FD4A7" w14:textId="77777777" w:rsidR="00C657BF" w:rsidRPr="00AA782C" w:rsidRDefault="00C657BF" w:rsidP="00C657BF">
      <w:pPr>
        <w:pStyle w:val="STTSSegmenProgramContent"/>
      </w:pPr>
      <w:r w:rsidRPr="00AA782C">
        <w:t xml:space="preserve">      Print Password not match with Confirm Password</w:t>
      </w:r>
    </w:p>
    <w:p w14:paraId="45ADD752" w14:textId="77777777" w:rsidR="00C657BF" w:rsidRPr="00AA782C" w:rsidRDefault="00C657BF" w:rsidP="00C657BF">
      <w:pPr>
        <w:pStyle w:val="STTSSegmenProgramContent"/>
      </w:pPr>
      <w:r w:rsidRPr="00AA782C">
        <w:t xml:space="preserve">   End if</w:t>
      </w:r>
    </w:p>
    <w:p w14:paraId="392A37A9" w14:textId="77777777" w:rsidR="00C657BF" w:rsidRPr="00AA782C" w:rsidRDefault="00C657BF" w:rsidP="00C657BF">
      <w:pPr>
        <w:pStyle w:val="STTSSegmenProgramContent"/>
      </w:pPr>
      <w:r w:rsidRPr="00AA782C">
        <w:lastRenderedPageBreak/>
        <w:t>Else then</w:t>
      </w:r>
    </w:p>
    <w:p w14:paraId="23A62431" w14:textId="77777777" w:rsidR="00C657BF" w:rsidRPr="00AA782C" w:rsidRDefault="00C657BF" w:rsidP="00C657BF">
      <w:pPr>
        <w:pStyle w:val="STTSSegmenProgramContent"/>
      </w:pPr>
      <w:r w:rsidRPr="00AA782C">
        <w:t>Print data is fill blank</w:t>
      </w:r>
    </w:p>
    <w:p w14:paraId="37C71E74" w14:textId="77777777" w:rsidR="00C657BF" w:rsidRPr="00AA782C" w:rsidRDefault="00C657BF" w:rsidP="00C657BF">
      <w:pPr>
        <w:pStyle w:val="STTSSegmenProgramContent"/>
      </w:pPr>
      <w:r w:rsidRPr="00AA782C">
        <w:t>End if</w:t>
      </w:r>
    </w:p>
    <w:p w14:paraId="6CE819E3" w14:textId="77777777" w:rsidR="00C657BF" w:rsidRDefault="00C657BF" w:rsidP="00C657BF">
      <w:pPr>
        <w:rPr>
          <w:szCs w:val="24"/>
        </w:rPr>
      </w:pPr>
    </w:p>
    <w:p w14:paraId="1F35F9D3" w14:textId="77777777" w:rsidR="00C657BF" w:rsidRPr="00BC660E" w:rsidRDefault="00C657BF" w:rsidP="00C657BF">
      <w:pPr>
        <w:rPr>
          <w:b/>
          <w:bCs/>
          <w:szCs w:val="24"/>
        </w:rPr>
      </w:pPr>
      <w:r w:rsidRPr="00BC660E">
        <w:rPr>
          <w:b/>
          <w:bCs/>
          <w:szCs w:val="24"/>
        </w:rPr>
        <w:t>Algoritma 3.4 contoh Algoritma CRUD</w:t>
      </w:r>
    </w:p>
    <w:p w14:paraId="74BDDDE7" w14:textId="77777777" w:rsidR="00C657BF" w:rsidRPr="00BC660E" w:rsidRDefault="00C657BF" w:rsidP="00C657BF">
      <w:pPr>
        <w:jc w:val="center"/>
        <w:rPr>
          <w:szCs w:val="24"/>
        </w:rPr>
      </w:pPr>
      <w:r w:rsidRPr="00BC660E">
        <w:rPr>
          <w:szCs w:val="24"/>
        </w:rPr>
        <w:t>Insert</w:t>
      </w:r>
    </w:p>
    <w:p w14:paraId="32F6E759" w14:textId="77777777" w:rsidR="00C657BF" w:rsidRDefault="00C657BF" w:rsidP="00C657BF">
      <w:pPr>
        <w:pStyle w:val="STTSSegmenProgramContent"/>
        <w:numPr>
          <w:ilvl w:val="0"/>
          <w:numId w:val="24"/>
        </w:numPr>
        <w:ind w:left="709" w:hanging="709"/>
      </w:pPr>
      <w:r>
        <w:t>query = “”;</w:t>
      </w:r>
    </w:p>
    <w:p w14:paraId="451601B2" w14:textId="77777777" w:rsidR="00C657BF" w:rsidRDefault="00C657BF" w:rsidP="00C657BF">
      <w:pPr>
        <w:pStyle w:val="STTSSegmenProgramContent"/>
      </w:pPr>
      <w:r w:rsidRPr="00924D0E">
        <w:t>If kat is not null or merk is not null then</w:t>
      </w:r>
    </w:p>
    <w:p w14:paraId="784BE4A0" w14:textId="77777777" w:rsidR="00C657BF" w:rsidRPr="00924D0E" w:rsidRDefault="00C657BF" w:rsidP="00C657BF">
      <w:pPr>
        <w:pStyle w:val="STTSSegmenProgramContent"/>
      </w:pPr>
      <w:r w:rsidRPr="00924D0E">
        <w:t xml:space="preserve">     Call </w:t>
      </w:r>
      <w:proofErr w:type="gramStart"/>
      <w:r w:rsidRPr="00924D0E">
        <w:t>getKodekat(</w:t>
      </w:r>
      <w:proofErr w:type="gramEnd"/>
      <w:r w:rsidRPr="00924D0E">
        <w:t>)</w:t>
      </w:r>
    </w:p>
    <w:p w14:paraId="128EBB99" w14:textId="77777777" w:rsidR="00C657BF" w:rsidRPr="007C78BD" w:rsidRDefault="00C657BF" w:rsidP="00C657BF">
      <w:pPr>
        <w:pStyle w:val="STTSSegmenProgramContent"/>
      </w:pPr>
      <w:r w:rsidRPr="00924D0E">
        <w:t xml:space="preserve">     Call </w:t>
      </w:r>
      <w:proofErr w:type="gramStart"/>
      <w:r w:rsidRPr="00924D0E">
        <w:t>getKodemerk(</w:t>
      </w:r>
      <w:proofErr w:type="gramEnd"/>
      <w:r w:rsidRPr="00924D0E">
        <w:t>)</w:t>
      </w:r>
    </w:p>
    <w:p w14:paraId="08BF9E99" w14:textId="77777777" w:rsidR="00C657BF" w:rsidRPr="00AB53DB" w:rsidRDefault="00C657BF" w:rsidP="00C657BF">
      <w:pPr>
        <w:pStyle w:val="STTSSegmenProgramContent"/>
      </w:pPr>
      <w:r>
        <w:t xml:space="preserve">     Query = “</w:t>
      </w:r>
      <w:r w:rsidRPr="00D66083">
        <w:t xml:space="preserve">insert into </w:t>
      </w:r>
      <w:proofErr w:type="gramStart"/>
      <w:r w:rsidRPr="00D66083">
        <w:t>BARANG(</w:t>
      </w:r>
      <w:proofErr w:type="gramEnd"/>
      <w:r w:rsidRPr="00D66083">
        <w:t>NAMA_BARANG, MERK, KATEGORI,STOK,HARGA)</w:t>
      </w:r>
      <w:r>
        <w:t>”+“</w:t>
      </w:r>
      <w:r w:rsidRPr="00D66083">
        <w:t>values('{</w:t>
      </w:r>
      <w:r>
        <w:t>nm_barang</w:t>
      </w:r>
      <w:r w:rsidRPr="00D66083">
        <w:t>}','{kodemerk}','{kodekat}',{</w:t>
      </w:r>
      <w:r>
        <w:t>stock</w:t>
      </w:r>
      <w:r w:rsidRPr="00D66083">
        <w:t>},{</w:t>
      </w:r>
      <w:r>
        <w:t>harga</w:t>
      </w:r>
      <w:r w:rsidRPr="00D66083">
        <w:t>})</w:t>
      </w:r>
      <w:r>
        <w:t>”</w:t>
      </w:r>
    </w:p>
    <w:p w14:paraId="3A340808"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7924FA70" w14:textId="77777777" w:rsidR="00C657BF" w:rsidRPr="00924D0E" w:rsidRDefault="00C657BF" w:rsidP="00C657BF">
      <w:pPr>
        <w:pStyle w:val="STTSSegmenProgramContent"/>
      </w:pPr>
      <w:r w:rsidRPr="00924D0E">
        <w:t xml:space="preserve"> Else then</w:t>
      </w:r>
    </w:p>
    <w:p w14:paraId="1AA88B3B" w14:textId="77777777" w:rsidR="00C657BF" w:rsidRPr="00924D0E" w:rsidRDefault="00C657BF" w:rsidP="00C657BF">
      <w:pPr>
        <w:pStyle w:val="STTSSegmenProgramContent"/>
      </w:pPr>
      <w:r w:rsidRPr="00924D0E">
        <w:t xml:space="preserve">     Print fill </w:t>
      </w:r>
      <w:proofErr w:type="gramStart"/>
      <w:r w:rsidRPr="00924D0E">
        <w:t>blank !!</w:t>
      </w:r>
      <w:proofErr w:type="gramEnd"/>
    </w:p>
    <w:p w14:paraId="4EF229AE" w14:textId="77777777" w:rsidR="00C657BF" w:rsidRDefault="00C657BF" w:rsidP="00C657BF">
      <w:pPr>
        <w:pStyle w:val="STTSSegmenProgramContent"/>
      </w:pPr>
      <w:r w:rsidRPr="00924D0E">
        <w:t>End if</w:t>
      </w:r>
    </w:p>
    <w:p w14:paraId="3B35CA7C" w14:textId="77777777" w:rsidR="00C657BF" w:rsidRPr="00A83F3B" w:rsidRDefault="00C657BF" w:rsidP="00C657BF">
      <w:pPr>
        <w:pStyle w:val="STTSSegmenProgramContent"/>
        <w:numPr>
          <w:ilvl w:val="0"/>
          <w:numId w:val="0"/>
        </w:numPr>
        <w:ind w:left="624"/>
      </w:pPr>
    </w:p>
    <w:p w14:paraId="19A5BB76" w14:textId="77777777" w:rsidR="00C657BF" w:rsidRPr="00BC660E" w:rsidRDefault="00C657BF" w:rsidP="00C657BF">
      <w:pPr>
        <w:jc w:val="center"/>
        <w:rPr>
          <w:szCs w:val="24"/>
        </w:rPr>
      </w:pPr>
      <w:r w:rsidRPr="00BC660E">
        <w:rPr>
          <w:szCs w:val="24"/>
        </w:rPr>
        <w:t>Delete</w:t>
      </w:r>
    </w:p>
    <w:p w14:paraId="06154B21" w14:textId="77777777" w:rsidR="00C657BF" w:rsidRDefault="00C657BF" w:rsidP="00C657BF">
      <w:pPr>
        <w:pStyle w:val="STTSSegmenProgramContent"/>
        <w:numPr>
          <w:ilvl w:val="0"/>
          <w:numId w:val="24"/>
        </w:numPr>
        <w:ind w:hanging="720"/>
      </w:pPr>
      <w:r>
        <w:t>Query = “”</w:t>
      </w:r>
    </w:p>
    <w:p w14:paraId="79EFD95F" w14:textId="77777777" w:rsidR="00C657BF" w:rsidRDefault="00C657BF" w:rsidP="00C657BF">
      <w:pPr>
        <w:pStyle w:val="STTSSegmenProgramContent"/>
      </w:pPr>
      <w:r w:rsidRPr="00924D0E">
        <w:t>If kat is not null or merk is not null then</w:t>
      </w:r>
    </w:p>
    <w:p w14:paraId="01730E0C" w14:textId="77777777" w:rsidR="00C657BF" w:rsidRPr="00924D0E" w:rsidRDefault="00C657BF" w:rsidP="00C657BF">
      <w:pPr>
        <w:pStyle w:val="STTSSegmenProgramContent"/>
      </w:pPr>
      <w:r>
        <w:t xml:space="preserve">     Query = “</w:t>
      </w:r>
      <w:r w:rsidRPr="00D66083">
        <w:t>delete from barang where ID = {index+1}</w:t>
      </w:r>
      <w:r>
        <w:t>”</w:t>
      </w:r>
    </w:p>
    <w:p w14:paraId="35EE91A4" w14:textId="77777777" w:rsidR="00C657BF" w:rsidRPr="00924D0E" w:rsidRDefault="00C657BF" w:rsidP="00C657BF">
      <w:pPr>
        <w:pStyle w:val="STTSSegmenProgramContent"/>
      </w:pPr>
      <w:r w:rsidRPr="00924D0E">
        <w:t xml:space="preserve">     Print Delete barang berhasil</w:t>
      </w:r>
    </w:p>
    <w:p w14:paraId="1C560BA9" w14:textId="77777777" w:rsidR="00C657BF" w:rsidRPr="00924D0E" w:rsidRDefault="00C657BF" w:rsidP="00C657BF">
      <w:pPr>
        <w:pStyle w:val="STTSSegmenProgramContent"/>
      </w:pPr>
      <w:r w:rsidRPr="00924D0E">
        <w:t xml:space="preserve"> Else then</w:t>
      </w:r>
    </w:p>
    <w:p w14:paraId="2C0A117C" w14:textId="77777777" w:rsidR="00C657BF" w:rsidRPr="00924D0E" w:rsidRDefault="00C657BF" w:rsidP="00C657BF">
      <w:pPr>
        <w:pStyle w:val="STTSSegmenProgramContent"/>
      </w:pPr>
      <w:r w:rsidRPr="00924D0E">
        <w:t xml:space="preserve">     Print fill </w:t>
      </w:r>
      <w:proofErr w:type="gramStart"/>
      <w:r w:rsidRPr="00924D0E">
        <w:t>blank !!</w:t>
      </w:r>
      <w:proofErr w:type="gramEnd"/>
    </w:p>
    <w:p w14:paraId="194D99A4" w14:textId="77777777" w:rsidR="00C657BF" w:rsidRPr="00924D0E" w:rsidRDefault="00C657BF" w:rsidP="00C657BF">
      <w:pPr>
        <w:pStyle w:val="STTSSegmenProgramContent"/>
      </w:pPr>
      <w:r w:rsidRPr="00924D0E">
        <w:t>End if</w:t>
      </w:r>
    </w:p>
    <w:p w14:paraId="510BE904" w14:textId="77777777" w:rsidR="00C657BF" w:rsidRDefault="00C657BF" w:rsidP="00C657BF">
      <w:pPr>
        <w:pStyle w:val="STTSSegmenProgramContent"/>
        <w:numPr>
          <w:ilvl w:val="0"/>
          <w:numId w:val="0"/>
        </w:numPr>
        <w:ind w:left="624"/>
      </w:pPr>
    </w:p>
    <w:p w14:paraId="50F72062" w14:textId="77777777" w:rsidR="00C657BF" w:rsidRDefault="00C657BF" w:rsidP="00C657BF">
      <w:pPr>
        <w:rPr>
          <w:szCs w:val="24"/>
        </w:rPr>
      </w:pPr>
    </w:p>
    <w:p w14:paraId="33A238F4" w14:textId="77777777" w:rsidR="00C657BF" w:rsidRPr="00BC660E" w:rsidRDefault="00C657BF" w:rsidP="00C657BF">
      <w:pPr>
        <w:jc w:val="center"/>
        <w:rPr>
          <w:color w:val="000000"/>
          <w:szCs w:val="24"/>
        </w:rPr>
      </w:pPr>
      <w:r w:rsidRPr="00BC660E">
        <w:rPr>
          <w:szCs w:val="24"/>
        </w:rPr>
        <w:t>Update</w:t>
      </w:r>
      <w:r w:rsidRPr="00BC660E">
        <w:rPr>
          <w:color w:val="000000"/>
          <w:szCs w:val="24"/>
        </w:rPr>
        <w:t> </w:t>
      </w:r>
    </w:p>
    <w:p w14:paraId="716FAAF3" w14:textId="77777777" w:rsidR="00C657BF" w:rsidRDefault="00C657BF" w:rsidP="00C657BF">
      <w:pPr>
        <w:pStyle w:val="STTSSegmenProgramContent"/>
        <w:numPr>
          <w:ilvl w:val="0"/>
          <w:numId w:val="24"/>
        </w:numPr>
        <w:ind w:hanging="720"/>
      </w:pPr>
      <w:r>
        <w:t>query = “”;</w:t>
      </w:r>
    </w:p>
    <w:p w14:paraId="63FE22F6" w14:textId="77777777" w:rsidR="00C657BF" w:rsidRDefault="00C657BF" w:rsidP="00C657BF">
      <w:pPr>
        <w:pStyle w:val="STTSSegmenProgramContent"/>
      </w:pPr>
      <w:r w:rsidRPr="00924D0E">
        <w:t>If kat is not null or merk is not null then</w:t>
      </w:r>
    </w:p>
    <w:p w14:paraId="27902CC8" w14:textId="77777777" w:rsidR="00C657BF" w:rsidRPr="00AB53DB" w:rsidRDefault="00C657BF" w:rsidP="00C657BF">
      <w:pPr>
        <w:pStyle w:val="STTSSegmenProgramContent"/>
      </w:pPr>
      <w:r>
        <w:t xml:space="preserve">     Query = “</w:t>
      </w:r>
      <w:r w:rsidRPr="00D66083">
        <w:t xml:space="preserve">Update Barang SET NAMA_BARANG = </w:t>
      </w:r>
      <w:proofErr w:type="gramStart"/>
      <w:r w:rsidRPr="00D66083">
        <w:t xml:space="preserve">'{ </w:t>
      </w:r>
      <w:r>
        <w:t>nm</w:t>
      </w:r>
      <w:proofErr w:type="gramEnd"/>
      <w:r>
        <w:t>_barang</w:t>
      </w:r>
      <w:r w:rsidRPr="00D66083">
        <w:t xml:space="preserve"> }',MERK = '{ kodemerk }',kategori = '{ kodekat }',STOK = {</w:t>
      </w:r>
      <w:r>
        <w:t>stock</w:t>
      </w:r>
      <w:r w:rsidRPr="00D66083">
        <w:t>},HARGA = {</w:t>
      </w:r>
      <w:r>
        <w:t>harga</w:t>
      </w:r>
      <w:r w:rsidRPr="00D66083">
        <w:t>} Where id = " + (index+1)</w:t>
      </w:r>
      <w:r>
        <w:t>”</w:t>
      </w:r>
    </w:p>
    <w:p w14:paraId="6112C055"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27696841" w14:textId="77777777" w:rsidR="00C657BF" w:rsidRPr="00924D0E" w:rsidRDefault="00C657BF" w:rsidP="00C657BF">
      <w:pPr>
        <w:pStyle w:val="STTSSegmenProgramContent"/>
      </w:pPr>
      <w:r w:rsidRPr="00924D0E">
        <w:t xml:space="preserve"> Else then</w:t>
      </w:r>
    </w:p>
    <w:p w14:paraId="11D14442" w14:textId="77777777" w:rsidR="00C657BF" w:rsidRPr="00924D0E" w:rsidRDefault="00C657BF" w:rsidP="00C657BF">
      <w:pPr>
        <w:pStyle w:val="STTSSegmenProgramContent"/>
      </w:pPr>
      <w:r w:rsidRPr="00924D0E">
        <w:t xml:space="preserve">     Print fill </w:t>
      </w:r>
      <w:proofErr w:type="gramStart"/>
      <w:r w:rsidRPr="00924D0E">
        <w:t>blank !!</w:t>
      </w:r>
      <w:proofErr w:type="gramEnd"/>
    </w:p>
    <w:p w14:paraId="243445C3" w14:textId="77777777" w:rsidR="00C657BF" w:rsidRPr="00924D0E" w:rsidRDefault="00C657BF" w:rsidP="00C657BF">
      <w:pPr>
        <w:pStyle w:val="STTSSegmenProgramContent"/>
      </w:pPr>
      <w:r w:rsidRPr="00924D0E">
        <w:t>End if</w:t>
      </w:r>
    </w:p>
    <w:p w14:paraId="0464FCA5" w14:textId="77777777" w:rsidR="00C657BF" w:rsidRPr="000846F2" w:rsidRDefault="00C657BF" w:rsidP="00C657BF">
      <w:pPr>
        <w:ind w:right="1088"/>
        <w:jc w:val="left"/>
        <w:rPr>
          <w:szCs w:val="24"/>
        </w:rPr>
      </w:pPr>
    </w:p>
    <w:p w14:paraId="34AD83B9" w14:textId="4D163F7B" w:rsidR="00AB53DB" w:rsidRPr="00924D0E" w:rsidRDefault="00AB53DB" w:rsidP="00924D0E">
      <w:pPr>
        <w:tabs>
          <w:tab w:val="left" w:pos="2563"/>
        </w:tabs>
        <w:rPr>
          <w:lang w:val="id-ID"/>
        </w:rPr>
        <w:sectPr w:rsidR="00AB53DB" w:rsidRPr="00924D0E"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8" w:name="_Toc92357858"/>
      <w:bookmarkStart w:id="49" w:name="_Toc92366711"/>
      <w:r w:rsidRPr="00FC51D0">
        <w:lastRenderedPageBreak/>
        <w:t>BAB IV</w:t>
      </w:r>
      <w:bookmarkEnd w:id="48"/>
      <w:bookmarkEnd w:id="49"/>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BF050D">
      <w:pPr>
        <w:pStyle w:val="Heading2"/>
        <w:rPr>
          <w:rFonts w:ascii="Times New Roman" w:hAnsi="Times New Roman"/>
          <w:i w:val="0"/>
          <w:iCs w:val="0"/>
          <w:sz w:val="32"/>
          <w:szCs w:val="32"/>
        </w:rPr>
      </w:pPr>
      <w:bookmarkStart w:id="50" w:name="_Toc92357859"/>
      <w:bookmarkStart w:id="51" w:name="_Toc92366712"/>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50"/>
      <w:bookmarkEnd w:id="51"/>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BF050D">
      <w:pPr>
        <w:rPr>
          <w:b/>
          <w:bCs/>
          <w:szCs w:val="24"/>
        </w:rPr>
      </w:pPr>
      <w:r w:rsidRPr="00423B36">
        <w:rPr>
          <w:b/>
          <w:bCs/>
          <w:szCs w:val="24"/>
        </w:rPr>
        <w:t xml:space="preserve">Segment program 4.1 Connection </w:t>
      </w:r>
    </w:p>
    <w:p w14:paraId="77B05148" w14:textId="77777777" w:rsidR="00BF050D" w:rsidRPr="00FC51D0" w:rsidRDefault="00BF050D" w:rsidP="00BF050D">
      <w:pPr>
        <w:pStyle w:val="STTSSegmenProgramContent"/>
      </w:pPr>
      <w:bookmarkStart w:id="52"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 xml:space="preserve">public void </w:t>
      </w:r>
      <w:proofErr w:type="gramStart"/>
      <w:r w:rsidRPr="00FC51D0">
        <w:t>Connect(</w:t>
      </w:r>
      <w:proofErr w:type="gramEnd"/>
      <w:r w:rsidRPr="00FC51D0">
        <w: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proofErr w:type="gramStart"/>
      <w:r w:rsidRPr="00FC51D0">
        <w:t>MySqlConnection(</w:t>
      </w:r>
      <w:proofErr w:type="gramEnd"/>
      <w:r w:rsidRPr="00FC51D0">
        <w:t>"server=localhost;user=root;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proofErr w:type="gramStart"/>
      <w:r w:rsidRPr="00FC51D0">
        <w:t>conn.Open</w:t>
      </w:r>
      <w:proofErr w:type="gramEnd"/>
      <w:r w:rsidRPr="00FC51D0">
        <w:t>();</w:t>
      </w:r>
    </w:p>
    <w:p w14:paraId="2F183FAE" w14:textId="77777777" w:rsidR="00BF050D" w:rsidRPr="00FC51D0" w:rsidRDefault="00BF050D" w:rsidP="00BF050D">
      <w:pPr>
        <w:pStyle w:val="STTSSegmenProgramContent"/>
      </w:pPr>
      <w:r>
        <w:t xml:space="preserve">        </w:t>
      </w:r>
      <w:proofErr w:type="gramStart"/>
      <w:r w:rsidRPr="00FC51D0">
        <w:t>conn.Close</w:t>
      </w:r>
      <w:proofErr w:type="gramEnd"/>
      <w:r w:rsidRPr="00FC51D0">
        <w:t>();</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52"/>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BF050D">
      <w:pPr>
        <w:pStyle w:val="Heading2"/>
        <w:rPr>
          <w:rFonts w:ascii="Times New Roman" w:hAnsi="Times New Roman"/>
          <w:i w:val="0"/>
          <w:iCs w:val="0"/>
          <w:sz w:val="32"/>
          <w:szCs w:val="32"/>
        </w:rPr>
      </w:pPr>
      <w:bookmarkStart w:id="53" w:name="_Toc92357860"/>
      <w:bookmarkStart w:id="54" w:name="_Toc92366713"/>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3"/>
      <w:bookmarkEnd w:id="54"/>
    </w:p>
    <w:p w14:paraId="3D29134C" w14:textId="77777777" w:rsidR="00BF050D" w:rsidRPr="00BA4898" w:rsidRDefault="00BF050D" w:rsidP="00BF050D">
      <w:pPr>
        <w:rPr>
          <w:szCs w:val="24"/>
        </w:rPr>
      </w:pPr>
      <w:r w:rsidRPr="00423B36">
        <w:tab/>
      </w:r>
      <w:r w:rsidRPr="00BA4898">
        <w:rPr>
          <w:szCs w:val="24"/>
        </w:rPr>
        <w:t>App page ini berfungsi untuk login (berdasarkan role). Dari window App, user dapat beralih ke window admin, window homepage(user</w:t>
      </w:r>
      <w:proofErr w:type="gramStart"/>
      <w:r w:rsidRPr="00BA4898">
        <w:rPr>
          <w:szCs w:val="24"/>
        </w:rPr>
        <w:t>).Window</w:t>
      </w:r>
      <w:proofErr w:type="gramEnd"/>
      <w:r w:rsidRPr="00BA4898">
        <w:rPr>
          <w:szCs w:val="24"/>
        </w:rPr>
        <w:t xml:space="preserve">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BF050D">
      <w:pPr>
        <w:rPr>
          <w:b/>
          <w:bCs/>
          <w:szCs w:val="24"/>
        </w:rPr>
      </w:pPr>
      <w:r w:rsidRPr="00423B36">
        <w:rPr>
          <w:b/>
          <w:bCs/>
          <w:szCs w:val="24"/>
        </w:rPr>
        <w:t>Segment program 4.2 Login di App Page</w:t>
      </w:r>
    </w:p>
    <w:p w14:paraId="3C2B29A0" w14:textId="77777777" w:rsidR="00BF050D" w:rsidRPr="00FC51D0" w:rsidRDefault="00BF050D" w:rsidP="00FE485A">
      <w:pPr>
        <w:pStyle w:val="STTSSegmenProgramContent"/>
        <w:numPr>
          <w:ilvl w:val="0"/>
          <w:numId w:val="25"/>
        </w:numPr>
        <w:ind w:hanging="720"/>
      </w:pPr>
      <w:bookmarkStart w:id="55" w:name="_Hlk92286530"/>
      <w:r w:rsidRPr="00FC51D0">
        <w:t>if (</w:t>
      </w:r>
      <w:proofErr w:type="gramStart"/>
      <w:r w:rsidRPr="00FC51D0">
        <w:t>email.Length</w:t>
      </w:r>
      <w:proofErr w:type="gramEnd"/>
      <w:r w:rsidRPr="00FC51D0">
        <w:t xml:space="preserve"> &gt; 0 &amp;&amp; password.Length &gt; 0)</w:t>
      </w:r>
    </w:p>
    <w:p w14:paraId="5EE8AD33" w14:textId="77777777" w:rsidR="00BF050D" w:rsidRPr="00030B2A" w:rsidRDefault="00BF050D" w:rsidP="00BF050D">
      <w:pPr>
        <w:pStyle w:val="STTSSegmenProgramContent"/>
      </w:pPr>
      <w:r w:rsidRPr="00030B2A">
        <w:t xml:space="preserve">            {</w:t>
      </w:r>
    </w:p>
    <w:p w14:paraId="1F4961B5" w14:textId="77777777" w:rsidR="00BF050D" w:rsidRDefault="00BF050D" w:rsidP="00BF050D">
      <w:pPr>
        <w:pStyle w:val="STTSSegmenProgramContent"/>
      </w:pPr>
      <w:r w:rsidRPr="00030B2A">
        <w:t xml:space="preserve">                if (</w:t>
      </w:r>
      <w:proofErr w:type="gramStart"/>
      <w:r w:rsidRPr="00030B2A">
        <w:t>email.ToLower</w:t>
      </w:r>
      <w:proofErr w:type="gramEnd"/>
      <w:r w:rsidRPr="00030B2A">
        <w:t>() == "admin" &amp;&amp; password.ToLower() == "admin")</w:t>
      </w:r>
    </w:p>
    <w:p w14:paraId="5D3630F9"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t>Lanjutan Segment program</w:t>
      </w:r>
      <w:r w:rsidRPr="00423B36">
        <w:t xml:space="preserve"> </w:t>
      </w:r>
      <w:r w:rsidRPr="00423B36">
        <w:rPr>
          <w:rFonts w:ascii="Times New Roman" w:hAnsi="Times New Roman"/>
          <w:b/>
          <w:bCs/>
          <w:sz w:val="24"/>
          <w:szCs w:val="24"/>
        </w:rPr>
        <w:t>4.2 Login di App Page</w:t>
      </w:r>
    </w:p>
    <w:p w14:paraId="0301A098" w14:textId="77777777" w:rsidR="00BF050D" w:rsidRPr="00030B2A" w:rsidRDefault="00BF050D" w:rsidP="00BF050D">
      <w:pPr>
        <w:pStyle w:val="STTSSegmenProgramContent"/>
        <w:numPr>
          <w:ilvl w:val="0"/>
          <w:numId w:val="0"/>
        </w:numPr>
        <w:ind w:left="284"/>
      </w:pP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w:t>
      </w:r>
      <w:proofErr w:type="gramStart"/>
      <w:r w:rsidRPr="00030B2A">
        <w:t>Admin(</w:t>
      </w:r>
      <w:proofErr w:type="gramEnd"/>
      <w:r w:rsidRPr="00030B2A">
        <w:t>);</w:t>
      </w:r>
    </w:p>
    <w:p w14:paraId="776F071E" w14:textId="77777777" w:rsidR="00BF050D" w:rsidRPr="00030B2A" w:rsidRDefault="00BF050D" w:rsidP="00BF050D">
      <w:pPr>
        <w:pStyle w:val="STTSSegmenProgramContent"/>
      </w:pPr>
      <w:r w:rsidRPr="00030B2A">
        <w:t xml:space="preserve">                    </w:t>
      </w:r>
      <w:proofErr w:type="gramStart"/>
      <w:r w:rsidRPr="00030B2A">
        <w:t>this.NavigationService.Navigate</w:t>
      </w:r>
      <w:proofErr w:type="gramEnd"/>
      <w:r w:rsidRPr="00030B2A">
        <w:t>(admin);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w:t>
      </w:r>
      <w:proofErr w:type="gramStart"/>
      <w:r w:rsidRPr="00030B2A">
        <w:t>conn.conn</w:t>
      </w:r>
      <w:proofErr w:type="gramEnd"/>
      <w:r w:rsidRPr="00030B2A">
        <w:t>.Open();</w:t>
      </w:r>
    </w:p>
    <w:p w14:paraId="4AA87BAF" w14:textId="77777777" w:rsidR="00BF050D" w:rsidRPr="00030B2A" w:rsidRDefault="00BF050D" w:rsidP="00BF050D">
      <w:pPr>
        <w:pStyle w:val="STTSSegmenProgramContent"/>
      </w:pPr>
      <w:r w:rsidRPr="00030B2A">
        <w:t xml:space="preserve">                    cmd = new </w:t>
      </w:r>
      <w:proofErr w:type="gramStart"/>
      <w:r w:rsidRPr="00030B2A">
        <w:t>MySqlCommand(</w:t>
      </w:r>
      <w:proofErr w:type="gramEnd"/>
      <w:r w:rsidRPr="00030B2A">
        <w:t>);</w:t>
      </w:r>
    </w:p>
    <w:bookmarkEnd w:id="55"/>
    <w:p w14:paraId="3C9DBBF8" w14:textId="77777777" w:rsidR="00BF050D" w:rsidRPr="00030B2A" w:rsidRDefault="00BF050D" w:rsidP="00BF050D">
      <w:pPr>
        <w:pStyle w:val="STTSSegmenProgramContent"/>
      </w:pPr>
      <w:r w:rsidRPr="00030B2A">
        <w:t xml:space="preserve">                    cmd = new </w:t>
      </w:r>
      <w:proofErr w:type="gramStart"/>
      <w:r w:rsidRPr="00030B2A">
        <w:t>MySqlCommand(</w:t>
      </w:r>
      <w:proofErr w:type="gramEnd"/>
      <w:r w:rsidRPr="00030B2A">
        <w:t>$"SELECT * FROM CUSTOMER WHERE EMAIL = '{email}'", conn.conn);</w:t>
      </w:r>
    </w:p>
    <w:p w14:paraId="0A40F94E" w14:textId="77777777" w:rsidR="00BF050D" w:rsidRPr="00030B2A" w:rsidRDefault="00BF050D" w:rsidP="00BF050D">
      <w:pPr>
        <w:pStyle w:val="STTSSegmenProgramContent"/>
      </w:pPr>
      <w:r w:rsidRPr="00030B2A">
        <w:t xml:space="preserve">                    MySqlDataReader reader = </w:t>
      </w:r>
      <w:proofErr w:type="gramStart"/>
      <w:r w:rsidRPr="00030B2A">
        <w:t>cmd.ExecuteReader</w:t>
      </w:r>
      <w:proofErr w:type="gramEnd"/>
      <w:r w:rsidRPr="00030B2A">
        <w:t>();</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w:t>
      </w:r>
      <w:proofErr w:type="gramStart"/>
      <w:r w:rsidRPr="00030B2A">
        <w:t>reader.Read</w:t>
      </w:r>
      <w:proofErr w:type="gramEnd"/>
      <w:r w:rsidRPr="00030B2A">
        <w:t>())</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w:t>
      </w:r>
      <w:proofErr w:type="gramStart"/>
      <w:r w:rsidRPr="00030B2A">
        <w:t>].ToString</w:t>
      </w:r>
      <w:proofErr w:type="gramEnd"/>
      <w:r w:rsidRPr="00030B2A">
        <w:t>()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w:t>
      </w:r>
      <w:proofErr w:type="gramStart"/>
      <w:r w:rsidRPr="00030B2A">
        <w:t>].ToString</w:t>
      </w:r>
      <w:proofErr w:type="gramEnd"/>
      <w:r w:rsidRPr="00030B2A">
        <w:t>()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w:t>
      </w:r>
      <w:proofErr w:type="gramStart"/>
      <w:r w:rsidRPr="00030B2A">
        <w:t>].ToString</w:t>
      </w:r>
      <w:proofErr w:type="gramEnd"/>
      <w:r w:rsidRPr="00030B2A">
        <w:t>());</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w:t>
      </w:r>
      <w:proofErr w:type="gramStart"/>
      <w:r w:rsidRPr="00030B2A">
        <w:t>this.NavigationService.Navigate</w:t>
      </w:r>
      <w:proofErr w:type="gramEnd"/>
      <w:r w:rsidRPr="00030B2A">
        <w:t>(menu);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lastRenderedPageBreak/>
        <w:t xml:space="preserve">                                MessageBox.Show("password salah");</w:t>
      </w:r>
    </w:p>
    <w:p w14:paraId="0A27A48A" w14:textId="77777777"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w:t>
      </w:r>
      <w:proofErr w:type="gramStart"/>
      <w:r w:rsidRPr="00030B2A">
        <w:t>conn.conn</w:t>
      </w:r>
      <w:proofErr w:type="gramEnd"/>
      <w:r w:rsidRPr="00030B2A">
        <w:t>.Close();</w:t>
      </w:r>
    </w:p>
    <w:p w14:paraId="1AC1E2C0" w14:textId="77777777" w:rsidR="00BF050D" w:rsidRPr="00030B2A" w:rsidRDefault="00BF050D" w:rsidP="00BF050D">
      <w:pPr>
        <w:pStyle w:val="STTSSegmenProgramContent"/>
      </w:pPr>
      <w:r w:rsidRPr="00030B2A">
        <w:t xml:space="preserve">                    if </w:t>
      </w:r>
      <w:proofErr w:type="gramStart"/>
      <w:r w:rsidRPr="00030B2A">
        <w:t>(!isFound</w:t>
      </w:r>
      <w:proofErr w:type="gramEnd"/>
      <w:r w:rsidRPr="00030B2A">
        <w:t>)</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BF050D">
      <w:pPr>
        <w:rPr>
          <w:b/>
          <w:bCs/>
          <w:szCs w:val="24"/>
        </w:rPr>
      </w:pPr>
      <w:r w:rsidRPr="00423B36">
        <w:rPr>
          <w:b/>
          <w:bCs/>
          <w:szCs w:val="24"/>
        </w:rPr>
        <w:t>Segment program 4.2 Route Register di App Page</w:t>
      </w:r>
    </w:p>
    <w:p w14:paraId="14FD300D" w14:textId="77777777" w:rsidR="00BF050D" w:rsidRPr="0004025F" w:rsidRDefault="00BF050D" w:rsidP="00FE485A">
      <w:pPr>
        <w:pStyle w:val="STTSSegmenProgramContent"/>
        <w:numPr>
          <w:ilvl w:val="0"/>
          <w:numId w:val="26"/>
        </w:numPr>
        <w:ind w:hanging="720"/>
      </w:pPr>
      <w:bookmarkStart w:id="56" w:name="_Hlk92286389"/>
      <w:r w:rsidRPr="0004025F">
        <w:t>        private void lbregister_</w:t>
      </w:r>
      <w:proofErr w:type="gramStart"/>
      <w:r w:rsidRPr="0004025F">
        <w:t>PreviewMouseDown(</w:t>
      </w:r>
      <w:proofErr w:type="gramEnd"/>
      <w:r w:rsidRPr="0004025F">
        <w:t>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w:t>
      </w:r>
      <w:proofErr w:type="gramStart"/>
      <w:r w:rsidRPr="0004025F">
        <w:t>register(</w:t>
      </w:r>
      <w:proofErr w:type="gramEnd"/>
      <w:r w:rsidRPr="0004025F">
        <w:t>);</w:t>
      </w:r>
    </w:p>
    <w:p w14:paraId="36101768" w14:textId="77777777" w:rsidR="00BF050D" w:rsidRPr="0004025F" w:rsidRDefault="00BF050D" w:rsidP="00BF050D">
      <w:pPr>
        <w:pStyle w:val="STTSSegmenProgramContent"/>
      </w:pPr>
      <w:r w:rsidRPr="0004025F">
        <w:t xml:space="preserve">            </w:t>
      </w:r>
      <w:proofErr w:type="gramStart"/>
      <w:r w:rsidRPr="0004025F">
        <w:t>this.NavigationService.Navigate</w:t>
      </w:r>
      <w:proofErr w:type="gramEnd"/>
      <w:r w:rsidRPr="0004025F">
        <w:t>(reg);</w:t>
      </w:r>
    </w:p>
    <w:p w14:paraId="225ED137" w14:textId="77777777" w:rsidR="00BF050D" w:rsidRPr="0004025F" w:rsidRDefault="00BF050D" w:rsidP="00BF050D">
      <w:pPr>
        <w:pStyle w:val="STTSSegmenProgramContent"/>
      </w:pPr>
      <w:r w:rsidRPr="0004025F">
        <w:t xml:space="preserve">        }</w:t>
      </w:r>
    </w:p>
    <w:bookmarkEnd w:id="56"/>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F050D">
      <w:pPr>
        <w:pStyle w:val="Heading1"/>
        <w:rPr>
          <w:rFonts w:ascii="Times New Roman" w:hAnsi="Times New Roman"/>
        </w:rPr>
      </w:pPr>
      <w:bookmarkStart w:id="57" w:name="_Toc92357861"/>
      <w:bookmarkStart w:id="58" w:name="_Toc92366714"/>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7"/>
      <w:bookmarkEnd w:id="58"/>
    </w:p>
    <w:p w14:paraId="25E7BBFB" w14:textId="77777777" w:rsidR="00BF050D" w:rsidRPr="00CE123D" w:rsidRDefault="00BF050D" w:rsidP="00BF050D">
      <w:pPr>
        <w:rPr>
          <w:szCs w:val="24"/>
        </w:rPr>
      </w:pPr>
      <w:r w:rsidRPr="00CE123D">
        <w:tab/>
      </w:r>
      <w:r w:rsidRPr="00CE123D">
        <w:rPr>
          <w:szCs w:val="24"/>
        </w:rPr>
        <w:t xml:space="preserve">Register page ini berfungsi untuk mendaftarkan akun </w:t>
      </w:r>
      <w:proofErr w:type="gramStart"/>
      <w:r w:rsidRPr="00CE123D">
        <w:rPr>
          <w:szCs w:val="24"/>
        </w:rPr>
        <w:t>user.page</w:t>
      </w:r>
      <w:proofErr w:type="gramEnd"/>
      <w:r w:rsidRPr="00CE123D">
        <w:rPr>
          <w:szCs w:val="24"/>
        </w:rPr>
        <w:t xml:space="preserv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77777777" w:rsidR="00BF050D" w:rsidRPr="00684756" w:rsidRDefault="00BF050D" w:rsidP="00FE485A">
      <w:pPr>
        <w:pStyle w:val="STTSSegmenProgramContent"/>
        <w:numPr>
          <w:ilvl w:val="0"/>
          <w:numId w:val="27"/>
        </w:numPr>
        <w:ind w:hanging="720"/>
      </w:pPr>
      <w:r w:rsidRPr="0004025F">
        <w:t xml:space="preserve">    </w:t>
      </w:r>
      <w:r w:rsidRPr="00684756">
        <w:t>if (</w:t>
      </w:r>
      <w:proofErr w:type="gramStart"/>
      <w:r w:rsidRPr="00684756">
        <w:t>email.Length</w:t>
      </w:r>
      <w:proofErr w:type="gramEnd"/>
      <w:r w:rsidRPr="00684756">
        <w:t xml:space="preserve">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w:t>
      </w:r>
      <w:proofErr w:type="gramStart"/>
      <w:r w:rsidRPr="00684756">
        <w:t>if(</w:t>
      </w:r>
      <w:proofErr w:type="gramEnd"/>
      <w:r w:rsidRPr="00684756">
        <w:t>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w:t>
      </w:r>
      <w:proofErr w:type="gramStart"/>
      <w:r w:rsidRPr="00684756">
        <w:t>conn.conn</w:t>
      </w:r>
      <w:proofErr w:type="gramEnd"/>
      <w:r w:rsidRPr="00684756">
        <w:t>.Open();</w:t>
      </w:r>
    </w:p>
    <w:p w14:paraId="01F78674" w14:textId="77777777" w:rsidR="00BF050D" w:rsidRPr="00684756" w:rsidRDefault="00BF050D" w:rsidP="00BF050D">
      <w:pPr>
        <w:pStyle w:val="STTSSegmenProgramContent"/>
      </w:pPr>
      <w:r w:rsidRPr="00684756">
        <w:t xml:space="preserve">                        MySqlCommand cmd = new </w:t>
      </w:r>
      <w:proofErr w:type="gramStart"/>
      <w:r w:rsidRPr="00684756">
        <w:t>MySqlCommand(</w:t>
      </w:r>
      <w:proofErr w:type="gramEnd"/>
      <w:r w:rsidRPr="00684756">
        <w:t>$"INSERT INTO CUSTOMER(USERNAME, NAMA_CUST, EMAIL,NO_TELP,PASSWORD, SALDO) VALUES('{username}', '{name}', '{email}', '{nomor}', '{pass}', 0)", conn.conn);</w:t>
      </w:r>
    </w:p>
    <w:p w14:paraId="0FEDB622" w14:textId="39C0063E" w:rsidR="00BF050D" w:rsidRDefault="00BF050D" w:rsidP="00BF050D">
      <w:pPr>
        <w:pStyle w:val="STTSSegmenProgramContent"/>
      </w:pPr>
      <w:r w:rsidRPr="00684756">
        <w:t xml:space="preserve">                        </w:t>
      </w:r>
    </w:p>
    <w:p w14:paraId="15473AF6"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16BC4AF3" w14:textId="77777777" w:rsidR="003672CD" w:rsidRPr="00684756" w:rsidRDefault="003672CD" w:rsidP="003672CD">
      <w:pPr>
        <w:pStyle w:val="STTSSegmenProgramContent"/>
        <w:numPr>
          <w:ilvl w:val="0"/>
          <w:numId w:val="0"/>
        </w:numPr>
        <w:ind w:left="624"/>
      </w:pPr>
    </w:p>
    <w:p w14:paraId="2D70ED5A" w14:textId="77777777" w:rsidR="00BF050D" w:rsidRPr="00684756" w:rsidRDefault="00BF050D" w:rsidP="00BF050D">
      <w:pPr>
        <w:pStyle w:val="STTSSegmenProgramContent"/>
      </w:pPr>
      <w:r w:rsidRPr="00684756">
        <w:t xml:space="preserve">                        </w:t>
      </w:r>
      <w:proofErr w:type="gramStart"/>
      <w:r w:rsidRPr="00684756">
        <w:t>cmd.ExecuteNonQuery</w:t>
      </w:r>
      <w:proofErr w:type="gramEnd"/>
      <w:r w:rsidRPr="00684756">
        <w:t>();</w:t>
      </w:r>
    </w:p>
    <w:p w14:paraId="604E6C9C" w14:textId="77777777" w:rsidR="00BF050D" w:rsidRPr="00684756" w:rsidRDefault="00BF050D" w:rsidP="00BF050D">
      <w:pPr>
        <w:pStyle w:val="STTSSegmenProgramContent"/>
      </w:pPr>
      <w:r w:rsidRPr="00684756">
        <w:t xml:space="preserve">                        </w:t>
      </w:r>
      <w:proofErr w:type="gramStart"/>
      <w:r w:rsidRPr="00684756">
        <w:t>conn.conn</w:t>
      </w:r>
      <w:proofErr w:type="gramEnd"/>
      <w:r w:rsidRPr="00684756">
        <w:t>.Close();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w:t>
      </w:r>
      <w:proofErr w:type="gramStart"/>
      <w:r w:rsidRPr="00684756">
        <w:t>catch(</w:t>
      </w:r>
      <w:proofErr w:type="gramEnd"/>
      <w:r w:rsidRPr="00684756">
        <w:t>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w:t>
      </w:r>
      <w:proofErr w:type="gramStart"/>
      <w:r w:rsidRPr="00684756">
        <w:t>ex.Message</w:t>
      </w:r>
      <w:proofErr w:type="gramEnd"/>
      <w:r w:rsidRPr="00684756">
        <w:t>);</w:t>
      </w:r>
    </w:p>
    <w:p w14:paraId="306E815C" w14:textId="77777777" w:rsidR="00BF050D" w:rsidRPr="00684756" w:rsidRDefault="00BF050D" w:rsidP="00BF050D">
      <w:pPr>
        <w:pStyle w:val="STTSSegmenProgramContent"/>
      </w:pPr>
      <w:r w:rsidRPr="00684756">
        <w:t xml:space="preserve">                        </w:t>
      </w:r>
      <w:proofErr w:type="gramStart"/>
      <w:r w:rsidRPr="00684756">
        <w:t>conn.conn</w:t>
      </w:r>
      <w:proofErr w:type="gramEnd"/>
      <w:r w:rsidRPr="00684756">
        <w:t>.Close();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proofErr w:type="gramStart"/>
      <w:r w:rsidRPr="00684756">
        <w:t xml:space="preserve">tidak </w:t>
      </w:r>
      <w:r>
        <w:t xml:space="preserve"> </w:t>
      </w:r>
      <w:r w:rsidRPr="00684756">
        <w:t>sesuai</w:t>
      </w:r>
      <w:proofErr w:type="gramEnd"/>
      <w:r w:rsidRPr="00684756">
        <w:t>");</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BF050D">
      <w:pPr>
        <w:rPr>
          <w:b/>
          <w:bCs/>
          <w:szCs w:val="24"/>
        </w:rPr>
      </w:pPr>
      <w:r w:rsidRPr="00423B36">
        <w:rPr>
          <w:b/>
          <w:bCs/>
          <w:szCs w:val="24"/>
        </w:rPr>
        <w:t>Segment program 4.3 Route Login</w:t>
      </w:r>
    </w:p>
    <w:p w14:paraId="0C07388D" w14:textId="77777777" w:rsidR="00BF050D" w:rsidRPr="000C7607" w:rsidRDefault="00BF050D" w:rsidP="00FE485A">
      <w:pPr>
        <w:pStyle w:val="STTSSegmenProgramContent"/>
        <w:numPr>
          <w:ilvl w:val="0"/>
          <w:numId w:val="24"/>
        </w:numPr>
        <w:ind w:left="567" w:hanging="567"/>
      </w:pPr>
      <w:bookmarkStart w:id="59" w:name="_Hlk92286302"/>
      <w:bookmarkStart w:id="60" w:name="_Hlk92286491"/>
      <w:r w:rsidRPr="00FD3DF3">
        <w:rPr>
          <w:rFonts w:ascii="Times New Roman" w:hAnsi="Times New Roman"/>
        </w:rPr>
        <w:t xml:space="preserve">   </w:t>
      </w:r>
      <w:r w:rsidRPr="000C7607">
        <w:t>Private</w:t>
      </w:r>
      <w:r>
        <w:tab/>
      </w:r>
      <w:r w:rsidRPr="000C7607">
        <w:t>void</w:t>
      </w:r>
      <w:r>
        <w:tab/>
      </w:r>
      <w:r w:rsidRPr="000C7607">
        <w:t>lblogin_</w:t>
      </w:r>
      <w:proofErr w:type="gramStart"/>
      <w:r w:rsidRPr="000C7607">
        <w:t>PreviewMouseDown(</w:t>
      </w:r>
      <w:proofErr w:type="gramEnd"/>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w:t>
      </w:r>
      <w:proofErr w:type="gramStart"/>
      <w:r w:rsidRPr="000C7607">
        <w:t>this.NavigationService.Navigate</w:t>
      </w:r>
      <w:proofErr w:type="gramEnd"/>
      <w:r w:rsidRPr="000C7607">
        <w:t>(page1);</w:t>
      </w:r>
    </w:p>
    <w:p w14:paraId="65E3E61E" w14:textId="77777777" w:rsidR="00BF050D" w:rsidRDefault="00BF050D" w:rsidP="00BF050D">
      <w:pPr>
        <w:pStyle w:val="STTSSegmenProgramContent"/>
      </w:pPr>
      <w:r w:rsidRPr="000C7607">
        <w:t xml:space="preserve">        }</w:t>
      </w:r>
      <w:bookmarkEnd w:id="59"/>
    </w:p>
    <w:bookmarkEnd w:id="60"/>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BF050D">
      <w:pPr>
        <w:pStyle w:val="Heading1"/>
        <w:rPr>
          <w:rFonts w:ascii="Times New Roman" w:hAnsi="Times New Roman"/>
        </w:rPr>
      </w:pPr>
      <w:bookmarkStart w:id="61" w:name="_Toc92357862"/>
      <w:bookmarkStart w:id="62" w:name="_Toc92366715"/>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61"/>
      <w:bookmarkEnd w:id="62"/>
    </w:p>
    <w:p w14:paraId="65A0CBFD" w14:textId="77777777" w:rsidR="00BF050D" w:rsidRPr="00CE123D" w:rsidRDefault="00BF050D" w:rsidP="00BF050D">
      <w:pPr>
        <w:rPr>
          <w:szCs w:val="24"/>
        </w:rPr>
      </w:pPr>
      <w:r w:rsidRPr="00CE123D">
        <w:rPr>
          <w:szCs w:val="24"/>
        </w:rPr>
        <w:t xml:space="preserve">Admin page ini berfungsi untuk CRUD </w:t>
      </w:r>
      <w:proofErr w:type="gramStart"/>
      <w:r w:rsidRPr="00CE123D">
        <w:rPr>
          <w:szCs w:val="24"/>
        </w:rPr>
        <w:t>barang ,</w:t>
      </w:r>
      <w:proofErr w:type="gramEnd"/>
      <w:r w:rsidRPr="00CE123D">
        <w:rPr>
          <w:szCs w:val="24"/>
        </w:rPr>
        <w:t xml:space="preserve">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w:t>
      </w:r>
      <w:r w:rsidRPr="00CE123D">
        <w:rPr>
          <w:szCs w:val="24"/>
        </w:rPr>
        <w:lastRenderedPageBreak/>
        <w:t>bisa di filter sesuai kegunaannya dengan memilih 4 button yaitu Barang, User, Laporan Transaksi, Konfirmasi Top up.</w:t>
      </w:r>
    </w:p>
    <w:p w14:paraId="64BE99C0" w14:textId="77777777" w:rsidR="00BF050D" w:rsidRPr="00423B36" w:rsidRDefault="00BF050D" w:rsidP="00BF050D">
      <w:pPr>
        <w:rPr>
          <w:b/>
          <w:bCs/>
          <w:szCs w:val="24"/>
        </w:rPr>
      </w:pPr>
      <w:r w:rsidRPr="00423B36">
        <w:rPr>
          <w:b/>
          <w:bCs/>
          <w:szCs w:val="24"/>
        </w:rPr>
        <w:t>Segment program 4.4 Button Load Barang</w:t>
      </w:r>
    </w:p>
    <w:p w14:paraId="7F1D49B7" w14:textId="77777777" w:rsidR="00BF050D" w:rsidRPr="00E81191" w:rsidRDefault="00BF050D" w:rsidP="00FE485A">
      <w:pPr>
        <w:pStyle w:val="STTSSegmenProgramContent"/>
        <w:numPr>
          <w:ilvl w:val="0"/>
          <w:numId w:val="28"/>
        </w:numPr>
        <w:ind w:left="616" w:hanging="616"/>
      </w:pPr>
      <w:bookmarkStart w:id="63" w:name="_Hlk92286430"/>
      <w:proofErr w:type="gramStart"/>
      <w:r w:rsidRPr="00E81191">
        <w:t>conn.conn</w:t>
      </w:r>
      <w:proofErr w:type="gramEnd"/>
      <w:r w:rsidRPr="00E81191">
        <w:t>.Open();</w:t>
      </w:r>
    </w:p>
    <w:p w14:paraId="21A1F20F"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w:t>
      </w:r>
    </w:p>
    <w:p w14:paraId="5CCFF799"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 xml:space="preserve">dt = new </w:t>
      </w:r>
      <w:proofErr w:type="gramStart"/>
      <w:r w:rsidRPr="00E81191">
        <w:t>DataTable(</w:t>
      </w:r>
      <w:proofErr w:type="gramEnd"/>
      <w:r w:rsidRPr="00E81191">
        <w:t>);</w:t>
      </w:r>
    </w:p>
    <w:p w14:paraId="544C3C6A" w14:textId="77777777" w:rsidR="00BF050D" w:rsidRPr="00E81191" w:rsidRDefault="00BF050D" w:rsidP="00BF050D">
      <w:pPr>
        <w:pStyle w:val="STTSSegmenProgramContent"/>
      </w:pPr>
      <w:proofErr w:type="gramStart"/>
      <w:r w:rsidRPr="00E81191">
        <w:t>sda.Fill</w:t>
      </w:r>
      <w:proofErr w:type="gramEnd"/>
      <w:r w:rsidRPr="00E81191">
        <w:t>(dt);</w:t>
      </w:r>
    </w:p>
    <w:p w14:paraId="0BB6868D" w14:textId="77777777" w:rsidR="00BF050D" w:rsidRPr="00E81191" w:rsidRDefault="00BF050D" w:rsidP="00BF050D">
      <w:pPr>
        <w:pStyle w:val="STTSSegmenProgramContent"/>
      </w:pPr>
      <w:r w:rsidRPr="00E81191">
        <w:t xml:space="preserve">dgvUser.ItemsSource = </w:t>
      </w:r>
      <w:proofErr w:type="gramStart"/>
      <w:r w:rsidRPr="00E81191">
        <w:t>dt.DefaultView</w:t>
      </w:r>
      <w:proofErr w:type="gramEnd"/>
      <w:r w:rsidRPr="00E81191">
        <w:t>;</w:t>
      </w:r>
    </w:p>
    <w:p w14:paraId="7454931B" w14:textId="77777777" w:rsidR="00BF050D" w:rsidRDefault="00BF050D" w:rsidP="00BF050D">
      <w:pPr>
        <w:pStyle w:val="STTSSegmenProgramContent"/>
      </w:pPr>
      <w:proofErr w:type="gramStart"/>
      <w:r w:rsidRPr="00E81191">
        <w:t>conn.conn</w:t>
      </w:r>
      <w:proofErr w:type="gramEnd"/>
      <w:r w:rsidRPr="00E81191">
        <w:t>.Close();</w:t>
      </w:r>
      <w:bookmarkEnd w:id="63"/>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BF050D">
      <w:pPr>
        <w:rPr>
          <w:b/>
          <w:bCs/>
          <w:szCs w:val="24"/>
        </w:rPr>
      </w:pPr>
      <w:r w:rsidRPr="00423B36">
        <w:rPr>
          <w:b/>
          <w:bCs/>
          <w:szCs w:val="24"/>
        </w:rPr>
        <w:t>Segment program 4.4 Button Load User</w:t>
      </w:r>
    </w:p>
    <w:p w14:paraId="11C41D73" w14:textId="77777777" w:rsidR="00BF050D" w:rsidRPr="00E81191" w:rsidRDefault="00BF050D" w:rsidP="00FE485A">
      <w:pPr>
        <w:pStyle w:val="STTSSegmenProgramContent"/>
        <w:numPr>
          <w:ilvl w:val="0"/>
          <w:numId w:val="29"/>
        </w:numPr>
        <w:ind w:left="616" w:hanging="616"/>
      </w:pPr>
      <w:proofErr w:type="gramStart"/>
      <w:r w:rsidRPr="00E81191">
        <w:t>conn.conn</w:t>
      </w:r>
      <w:proofErr w:type="gramEnd"/>
      <w:r w:rsidRPr="00E81191">
        <w:t>.Open();</w:t>
      </w:r>
    </w:p>
    <w:p w14:paraId="2BAA8F68"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w:t>
      </w:r>
    </w:p>
    <w:p w14:paraId="494C5F53"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 xml:space="preserve">dt = new </w:t>
      </w:r>
      <w:proofErr w:type="gramStart"/>
      <w:r w:rsidRPr="00E81191">
        <w:t>DataTable(</w:t>
      </w:r>
      <w:proofErr w:type="gramEnd"/>
      <w:r w:rsidRPr="00E81191">
        <w:t>);</w:t>
      </w:r>
    </w:p>
    <w:p w14:paraId="1DA697C9" w14:textId="77777777" w:rsidR="00BF050D" w:rsidRPr="00E81191" w:rsidRDefault="00BF050D" w:rsidP="00BF050D">
      <w:pPr>
        <w:pStyle w:val="STTSSegmenProgramContent"/>
      </w:pPr>
      <w:proofErr w:type="gramStart"/>
      <w:r w:rsidRPr="00E81191">
        <w:t>sda.Fill</w:t>
      </w:r>
      <w:proofErr w:type="gramEnd"/>
      <w:r w:rsidRPr="00E81191">
        <w:t>(dt);</w:t>
      </w:r>
    </w:p>
    <w:p w14:paraId="1B19C747" w14:textId="77777777" w:rsidR="00BF050D" w:rsidRPr="00E81191" w:rsidRDefault="00BF050D" w:rsidP="00BF050D">
      <w:pPr>
        <w:pStyle w:val="STTSSegmenProgramContent"/>
      </w:pPr>
      <w:proofErr w:type="gramStart"/>
      <w:r w:rsidRPr="00E81191">
        <w:t>dgvcustomer.ItemsSource</w:t>
      </w:r>
      <w:proofErr w:type="gramEnd"/>
      <w:r w:rsidRPr="00E81191">
        <w:t xml:space="preserve"> = dt.DefaultView;</w:t>
      </w:r>
    </w:p>
    <w:p w14:paraId="46FE9D53" w14:textId="77777777" w:rsidR="00BF050D" w:rsidRDefault="00BF050D" w:rsidP="00BF050D">
      <w:pPr>
        <w:pStyle w:val="STTSSegmenProgramContent"/>
      </w:pPr>
      <w:proofErr w:type="gramStart"/>
      <w:r w:rsidRPr="00E81191">
        <w:t>conn.conn</w:t>
      </w:r>
      <w:proofErr w:type="gramEnd"/>
      <w:r w:rsidRPr="00E81191">
        <w:t>.Close();</w:t>
      </w:r>
    </w:p>
    <w:p w14:paraId="30E64B46" w14:textId="6813B53E" w:rsidR="00BF050D" w:rsidRDefault="00BF050D" w:rsidP="00BF050D">
      <w:pPr>
        <w:pStyle w:val="STTSSegmenProgramContent"/>
        <w:numPr>
          <w:ilvl w:val="0"/>
          <w:numId w:val="0"/>
        </w:numPr>
        <w:ind w:left="624"/>
      </w:pPr>
    </w:p>
    <w:p w14:paraId="571D0714" w14:textId="1C6A0F94" w:rsidR="007100B4" w:rsidRPr="007100B4" w:rsidRDefault="007100B4" w:rsidP="007100B4">
      <w:pPr>
        <w:pStyle w:val="STTSSegmenProgramContent"/>
        <w:numPr>
          <w:ilvl w:val="0"/>
          <w:numId w:val="0"/>
        </w:numPr>
        <w:ind w:left="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tersebeut.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BF050D">
      <w:pPr>
        <w:rPr>
          <w:b/>
          <w:bCs/>
          <w:szCs w:val="24"/>
        </w:rPr>
      </w:pPr>
      <w:r w:rsidRPr="00423B36">
        <w:rPr>
          <w:b/>
          <w:bCs/>
          <w:szCs w:val="24"/>
        </w:rPr>
        <w:t>Segment program 4.4 Button Load Laporan Transaksi</w:t>
      </w:r>
    </w:p>
    <w:p w14:paraId="491EA191" w14:textId="77777777" w:rsidR="00BF050D" w:rsidRPr="004C56C8" w:rsidRDefault="00BF050D" w:rsidP="00FE485A">
      <w:pPr>
        <w:pStyle w:val="STTSSegmenProgramContent"/>
        <w:numPr>
          <w:ilvl w:val="0"/>
          <w:numId w:val="30"/>
        </w:numPr>
        <w:ind w:left="616" w:hanging="616"/>
      </w:pPr>
      <w:r w:rsidRPr="004C56C8">
        <w:t>int sub = 0;</w:t>
      </w:r>
    </w:p>
    <w:p w14:paraId="372905AD" w14:textId="77777777" w:rsidR="00BF050D" w:rsidRPr="004C56C8" w:rsidRDefault="00BF050D" w:rsidP="00BF050D">
      <w:pPr>
        <w:pStyle w:val="STTSSegmenProgramContent"/>
      </w:pPr>
      <w:proofErr w:type="gramStart"/>
      <w:r w:rsidRPr="004C56C8">
        <w:t>conn.conn</w:t>
      </w:r>
      <w:proofErr w:type="gramEnd"/>
      <w:r w:rsidRPr="004C56C8">
        <w:t>.Open();</w:t>
      </w:r>
    </w:p>
    <w:p w14:paraId="3BCB9B0F" w14:textId="77777777" w:rsidR="00BF050D" w:rsidRPr="004C56C8" w:rsidRDefault="00BF050D" w:rsidP="00BF050D">
      <w:pPr>
        <w:pStyle w:val="STTSSegmenProgramContent"/>
      </w:pPr>
      <w:r w:rsidRPr="004C56C8">
        <w:t xml:space="preserve">cmd = new </w:t>
      </w:r>
      <w:proofErr w:type="gramStart"/>
      <w:r w:rsidRPr="004C56C8">
        <w:t>MySqlCommand(</w:t>
      </w:r>
      <w:proofErr w:type="gramEnd"/>
      <w:r w:rsidRPr="004C56C8">
        <w:t>);</w:t>
      </w:r>
    </w:p>
    <w:p w14:paraId="0D0866CB" w14:textId="77777777" w:rsidR="00BF050D" w:rsidRPr="004C56C8" w:rsidRDefault="00BF050D" w:rsidP="00BF050D">
      <w:pPr>
        <w:pStyle w:val="STTSSegmenProgramContent"/>
      </w:pPr>
      <w:r w:rsidRPr="004C56C8">
        <w:t xml:space="preserve">cmd = new </w:t>
      </w:r>
      <w:proofErr w:type="gramStart"/>
      <w:r w:rsidRPr="004C56C8">
        <w:t>MySqlCommand(</w:t>
      </w:r>
      <w:proofErr w:type="gramEnd"/>
      <w:r w:rsidRPr="004C56C8">
        <w:t xml:space="preserve">$"SELECT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47E395FA" w:rsidR="00BF050D" w:rsidRDefault="00BF050D" w:rsidP="00BF050D">
      <w:pPr>
        <w:pStyle w:val="STTSSegmenProgramContent"/>
      </w:pPr>
      <w:r w:rsidRPr="004C56C8">
        <w:t xml:space="preserve">dt = new </w:t>
      </w:r>
      <w:proofErr w:type="gramStart"/>
      <w:r w:rsidRPr="004C56C8">
        <w:t>DataTable(</w:t>
      </w:r>
      <w:proofErr w:type="gramEnd"/>
      <w:r w:rsidRPr="004C56C8">
        <w:t>);</w:t>
      </w:r>
    </w:p>
    <w:p w14:paraId="153ABADD"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00FD6C92" w14:textId="77777777" w:rsidR="003672CD" w:rsidRPr="004C56C8" w:rsidRDefault="003672CD" w:rsidP="003672CD">
      <w:pPr>
        <w:pStyle w:val="STTSSegmenProgramContent"/>
        <w:numPr>
          <w:ilvl w:val="0"/>
          <w:numId w:val="0"/>
        </w:numPr>
        <w:ind w:left="624"/>
      </w:pPr>
    </w:p>
    <w:p w14:paraId="53D8D0FD" w14:textId="77777777" w:rsidR="00BF050D" w:rsidRPr="004C56C8" w:rsidRDefault="00BF050D" w:rsidP="00BF050D">
      <w:pPr>
        <w:pStyle w:val="STTSSegmenProgramContent"/>
      </w:pPr>
      <w:proofErr w:type="gramStart"/>
      <w:r w:rsidRPr="004C56C8">
        <w:t>sda.Fill</w:t>
      </w:r>
      <w:proofErr w:type="gramEnd"/>
      <w:r w:rsidRPr="004C56C8">
        <w:t>(dt);</w:t>
      </w:r>
    </w:p>
    <w:p w14:paraId="3FD665BB" w14:textId="77777777" w:rsidR="00BF050D" w:rsidRPr="004C56C8" w:rsidRDefault="00BF050D" w:rsidP="00BF050D">
      <w:pPr>
        <w:pStyle w:val="STTSSegmenProgramContent"/>
      </w:pPr>
      <w:r w:rsidRPr="004C56C8">
        <w:t xml:space="preserve">dgvLaporan.ItemsSource = </w:t>
      </w:r>
      <w:proofErr w:type="gramStart"/>
      <w:r w:rsidRPr="004C56C8">
        <w:t>dt.DefaultView</w:t>
      </w:r>
      <w:proofErr w:type="gramEnd"/>
      <w:r w:rsidRPr="004C56C8">
        <w:t>;</w:t>
      </w:r>
    </w:p>
    <w:p w14:paraId="1F099F63" w14:textId="77777777" w:rsidR="00BF050D" w:rsidRPr="004C56C8" w:rsidRDefault="00BF050D" w:rsidP="00BF050D">
      <w:pPr>
        <w:pStyle w:val="STTSSegmenProgramContent"/>
      </w:pPr>
      <w:proofErr w:type="gramStart"/>
      <w:r w:rsidRPr="004C56C8">
        <w:t>conn.conn</w:t>
      </w:r>
      <w:proofErr w:type="gramEnd"/>
      <w:r w:rsidRPr="004C56C8">
        <w:t>.Close();</w:t>
      </w:r>
    </w:p>
    <w:p w14:paraId="372E5610" w14:textId="7C3CE9D5" w:rsidR="00BF050D" w:rsidRPr="004C56C8" w:rsidRDefault="00BF050D" w:rsidP="003672CD">
      <w:pPr>
        <w:pStyle w:val="STTSSegmenProgramContent"/>
      </w:pPr>
      <w:proofErr w:type="gramStart"/>
      <w:r w:rsidRPr="004C56C8">
        <w:t>conn.conn</w:t>
      </w:r>
      <w:proofErr w:type="gramEnd"/>
      <w:r w:rsidRPr="004C56C8">
        <w:t>.Open();</w:t>
      </w:r>
    </w:p>
    <w:p w14:paraId="07A86A40" w14:textId="77777777" w:rsidR="00BF050D" w:rsidRDefault="00BF050D" w:rsidP="00BF050D">
      <w:pPr>
        <w:pStyle w:val="STTSSegmenProgramContent"/>
      </w:pPr>
      <w:r w:rsidRPr="004C56C8">
        <w:t xml:space="preserve">cmd = new </w:t>
      </w:r>
      <w:proofErr w:type="gramStart"/>
      <w:r w:rsidRPr="004C56C8">
        <w:t>MySqlCommand(</w:t>
      </w:r>
      <w:proofErr w:type="gramEnd"/>
      <w:r w:rsidRPr="004C56C8">
        <w:t>$"SELECT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 xml:space="preserve">MySqlDataReader reader = </w:t>
      </w:r>
      <w:proofErr w:type="gramStart"/>
      <w:r w:rsidRPr="004C56C8">
        <w:t>cmd.ExecuteReader</w:t>
      </w:r>
      <w:proofErr w:type="gramEnd"/>
      <w:r w:rsidRPr="004C56C8">
        <w:t>();</w:t>
      </w:r>
    </w:p>
    <w:p w14:paraId="27173078" w14:textId="77777777" w:rsidR="00BF050D" w:rsidRPr="004C56C8" w:rsidRDefault="00BF050D" w:rsidP="00BF050D">
      <w:pPr>
        <w:pStyle w:val="STTSSegmenProgramContent"/>
      </w:pPr>
      <w:r w:rsidRPr="004C56C8">
        <w:t>while(</w:t>
      </w:r>
      <w:proofErr w:type="gramStart"/>
      <w:r w:rsidRPr="004C56C8">
        <w:t>reader.Read</w:t>
      </w:r>
      <w:proofErr w:type="gramEnd"/>
      <w:r w:rsidRPr="004C56C8">
        <w:t>())</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w:t>
      </w:r>
      <w:proofErr w:type="gramStart"/>
      <w:r w:rsidRPr="004C56C8">
        <w:t>].ToString</w:t>
      </w:r>
      <w:proofErr w:type="gramEnd"/>
      <w:r w:rsidRPr="004C56C8">
        <w:t>());</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w:t>
      </w:r>
      <w:proofErr w:type="gramStart"/>
      <w:r w:rsidRPr="004C56C8">
        <w:t>cblistcustomer.SelectedItem.ToString</w:t>
      </w:r>
      <w:proofErr w:type="gramEnd"/>
      <w:r w:rsidRPr="004C56C8">
        <w:t>().Split('-'))[1];</w:t>
      </w:r>
    </w:p>
    <w:p w14:paraId="010BF817" w14:textId="77777777" w:rsidR="00BF050D" w:rsidRPr="004C56C8" w:rsidRDefault="00BF050D" w:rsidP="00BF050D">
      <w:pPr>
        <w:pStyle w:val="STTSSegmenProgramContent"/>
      </w:pPr>
      <w:r w:rsidRPr="004C56C8">
        <w:t xml:space="preserve">totalLb.Content = "Total: " + </w:t>
      </w:r>
      <w:proofErr w:type="gramStart"/>
      <w:r w:rsidRPr="004C56C8">
        <w:t>sub.ToString</w:t>
      </w:r>
      <w:proofErr w:type="gramEnd"/>
      <w:r w:rsidRPr="004C56C8">
        <w:t>();</w:t>
      </w:r>
    </w:p>
    <w:p w14:paraId="43394CBE" w14:textId="77777777" w:rsidR="00BF050D" w:rsidRPr="004C56C8" w:rsidRDefault="00BF050D" w:rsidP="00BF050D">
      <w:pPr>
        <w:pStyle w:val="STTSSegmenProgramContent"/>
        <w:rPr>
          <w:rFonts w:ascii="Consolas" w:hAnsi="Consolas"/>
        </w:rPr>
      </w:pPr>
      <w:proofErr w:type="gramStart"/>
      <w:r w:rsidRPr="004C56C8">
        <w:t>conn.conn</w:t>
      </w:r>
      <w:proofErr w:type="gramEnd"/>
      <w:r w:rsidRPr="004C56C8">
        <w:t>.Close();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 xml:space="preserve">etika admin ingin melakukan penambahan data, admin harus memasukkan nama barang, kategori, merek, harga barang dan stock barang dan untuk mengafifkan mode ini user harus menekan tombol load barang terlebih </w:t>
      </w:r>
      <w:proofErr w:type="gramStart"/>
      <w:r w:rsidRPr="00CE123D">
        <w:rPr>
          <w:szCs w:val="24"/>
        </w:rPr>
        <w:t>dahulu .</w:t>
      </w:r>
      <w:proofErr w:type="gramEnd"/>
      <w:r w:rsidRPr="00CE123D">
        <w:rPr>
          <w:szCs w:val="24"/>
        </w:rPr>
        <w:t xml:space="preserve">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E485A">
      <w:pPr>
        <w:pStyle w:val="STTSSegmenProgramContent"/>
        <w:numPr>
          <w:ilvl w:val="0"/>
          <w:numId w:val="32"/>
        </w:numPr>
        <w:ind w:left="616" w:hanging="616"/>
      </w:pPr>
      <w:r>
        <w:t>if (text_</w:t>
      </w:r>
      <w:proofErr w:type="gramStart"/>
      <w:r>
        <w:t>nmbarang.Text.Length</w:t>
      </w:r>
      <w:proofErr w:type="gramEnd"/>
      <w:r>
        <w:t xml:space="preserve">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w:t>
      </w:r>
      <w:proofErr w:type="gramStart"/>
      <w:r>
        <w:t>kategori.SelectedIndex</w:t>
      </w:r>
      <w:proofErr w:type="gramEnd"/>
      <w:r>
        <w:t xml:space="preserve">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w:t>
      </w:r>
      <w:proofErr w:type="gramStart"/>
      <w:r>
        <w:t>getkodekat(</w:t>
      </w:r>
      <w:proofErr w:type="gramEnd"/>
      <w:r>
        <w:t>);</w:t>
      </w:r>
    </w:p>
    <w:p w14:paraId="4A7BA27A" w14:textId="091F6F01" w:rsidR="0017099A" w:rsidRDefault="0017099A" w:rsidP="0017099A">
      <w:pPr>
        <w:pStyle w:val="STTSSegmenProgramContent"/>
        <w:numPr>
          <w:ilvl w:val="0"/>
          <w:numId w:val="0"/>
        </w:numPr>
        <w:ind w:left="624" w:hanging="624"/>
      </w:pPr>
    </w:p>
    <w:p w14:paraId="15F2399E" w14:textId="08991FBB" w:rsidR="003672CD" w:rsidRDefault="003672CD" w:rsidP="0017099A">
      <w:pPr>
        <w:pStyle w:val="STTSSegmenProgramContent"/>
        <w:numPr>
          <w:ilvl w:val="0"/>
          <w:numId w:val="0"/>
        </w:numPr>
        <w:ind w:left="624" w:hanging="624"/>
      </w:pPr>
    </w:p>
    <w:p w14:paraId="1394DBC1" w14:textId="77777777" w:rsidR="003672CD" w:rsidRDefault="003672CD" w:rsidP="0017099A">
      <w:pPr>
        <w:pStyle w:val="STTSSegmenProgramContent"/>
        <w:numPr>
          <w:ilvl w:val="0"/>
          <w:numId w:val="0"/>
        </w:numPr>
        <w:ind w:left="624" w:hanging="624"/>
      </w:pPr>
    </w:p>
    <w:p w14:paraId="0415006F" w14:textId="72787E5E"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lastRenderedPageBreak/>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w:t>
      </w:r>
      <w:proofErr w:type="gramStart"/>
      <w:r>
        <w:t>getkodemerk(</w:t>
      </w:r>
      <w:proofErr w:type="gramEnd"/>
      <w:r>
        <w:t>);</w:t>
      </w:r>
    </w:p>
    <w:p w14:paraId="3CCCD5E5" w14:textId="64B6B4CF" w:rsidR="00BF050D" w:rsidRDefault="00BF050D" w:rsidP="000023E3">
      <w:pPr>
        <w:pStyle w:val="STTSSegmenProgramContent"/>
      </w:pPr>
      <w:r>
        <w:t xml:space="preserve">      </w:t>
      </w:r>
      <w:proofErr w:type="gramStart"/>
      <w:r>
        <w:t>conn.conn</w:t>
      </w:r>
      <w:proofErr w:type="gramEnd"/>
      <w:r>
        <w:t>.Open();</w:t>
      </w:r>
    </w:p>
    <w:p w14:paraId="19368D62" w14:textId="77777777" w:rsidR="00BF050D" w:rsidRDefault="00BF050D" w:rsidP="00BF050D">
      <w:pPr>
        <w:pStyle w:val="STTSSegmenProgramContent"/>
      </w:pPr>
      <w:proofErr w:type="gramStart"/>
      <w:r>
        <w:t>using(</w:t>
      </w:r>
      <w:proofErr w:type="gramEnd"/>
      <w:r>
        <w:t>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w:t>
      </w:r>
      <w:proofErr w:type="gramStart"/>
      <w:r>
        <w:t>MySqlCommand(</w:t>
      </w:r>
      <w:proofErr w:type="gramEnd"/>
      <w:r>
        <w:t>$"insert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w:t>
      </w:r>
      <w:proofErr w:type="gramStart"/>
      <w:r>
        <w:t>cmd.ExecuteNonQuery</w:t>
      </w:r>
      <w:proofErr w:type="gramEnd"/>
      <w:r>
        <w:t>();</w:t>
      </w:r>
    </w:p>
    <w:p w14:paraId="3B8D97AE" w14:textId="77777777" w:rsidR="00BF050D" w:rsidRDefault="00BF050D" w:rsidP="00BF050D">
      <w:pPr>
        <w:pStyle w:val="STTSSegmenProgramContent"/>
      </w:pPr>
      <w:r>
        <w:t xml:space="preserve">            </w:t>
      </w:r>
      <w:proofErr w:type="gramStart"/>
      <w:r>
        <w:t>trans.Commit</w:t>
      </w:r>
      <w:proofErr w:type="gramEnd"/>
      <w:r>
        <w:t>();</w:t>
      </w:r>
    </w:p>
    <w:p w14:paraId="4200B492" w14:textId="77777777" w:rsidR="00BF050D" w:rsidRDefault="00BF050D" w:rsidP="00BF050D">
      <w:pPr>
        <w:pStyle w:val="STTSSegmenProgramContent"/>
      </w:pPr>
      <w:r>
        <w:t xml:space="preserve">            </w:t>
      </w:r>
      <w:proofErr w:type="gramStart"/>
      <w:r>
        <w:t>conn.conn</w:t>
      </w:r>
      <w:proofErr w:type="gramEnd"/>
      <w:r>
        <w:t>.Close();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w:t>
      </w:r>
      <w:proofErr w:type="gramStart"/>
      <w:r>
        <w:t>trans.Rollback</w:t>
      </w:r>
      <w:proofErr w:type="gramEnd"/>
      <w:r>
        <w:t>();</w:t>
      </w:r>
    </w:p>
    <w:p w14:paraId="0A1EF95C" w14:textId="77777777" w:rsidR="00BF050D" w:rsidRDefault="00BF050D" w:rsidP="00BF050D">
      <w:pPr>
        <w:pStyle w:val="STTSSegmenProgramContent"/>
      </w:pPr>
      <w:r>
        <w:t xml:space="preserve">                            </w:t>
      </w:r>
      <w:proofErr w:type="gramStart"/>
      <w:r>
        <w:t>conn.conn</w:t>
      </w:r>
      <w:proofErr w:type="gramEnd"/>
      <w:r>
        <w:t>.Close();</w:t>
      </w:r>
    </w:p>
    <w:p w14:paraId="6150F977" w14:textId="77777777" w:rsidR="00BF050D" w:rsidRDefault="00BF050D" w:rsidP="00BF050D">
      <w:pPr>
        <w:pStyle w:val="STTSSegmenProgramContent"/>
      </w:pPr>
      <w:r>
        <w:t xml:space="preserve">                            MessageBox.Show(</w:t>
      </w:r>
      <w:proofErr w:type="gramStart"/>
      <w:r>
        <w:t>ex.Message</w:t>
      </w:r>
      <w:proofErr w:type="gramEnd"/>
      <w:r>
        <w:t>);</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w:t>
      </w:r>
      <w:proofErr w:type="gramStart"/>
      <w:r>
        <w:t>conn.conn</w:t>
      </w:r>
      <w:proofErr w:type="gramEnd"/>
      <w:r>
        <w:t>.Close();</w:t>
      </w:r>
    </w:p>
    <w:p w14:paraId="01F80D8F" w14:textId="77777777" w:rsidR="00BF050D" w:rsidRDefault="00BF050D" w:rsidP="00BF050D">
      <w:pPr>
        <w:pStyle w:val="STTSSegmenProgramContent"/>
      </w:pPr>
      <w:r>
        <w:t xml:space="preserve">                    </w:t>
      </w:r>
      <w:proofErr w:type="gramStart"/>
      <w:r>
        <w:t>loadBarang(</w:t>
      </w:r>
      <w:proofErr w:type="gramEnd"/>
      <w:r>
        <w:t>);</w:t>
      </w:r>
    </w:p>
    <w:p w14:paraId="242CE837" w14:textId="77777777" w:rsidR="00BF050D" w:rsidRDefault="00BF050D" w:rsidP="00BF050D">
      <w:pPr>
        <w:pStyle w:val="STTSSegmenProgramContent"/>
      </w:pPr>
      <w:r>
        <w:t xml:space="preserve">                    </w:t>
      </w:r>
      <w:proofErr w:type="gramStart"/>
      <w:r>
        <w:t>normalmode(</w:t>
      </w:r>
      <w:proofErr w:type="gramEnd"/>
      <w:r>
        <w:t>);</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50BF3B7A" w:rsidR="0017099A" w:rsidRDefault="0017099A" w:rsidP="00BF050D">
      <w:pPr>
        <w:rPr>
          <w:lang w:val="id-ID"/>
        </w:rPr>
      </w:pPr>
    </w:p>
    <w:p w14:paraId="53599248" w14:textId="77777777" w:rsidR="003672CD" w:rsidRPr="00243DA5" w:rsidRDefault="003672CD"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E485A">
      <w:pPr>
        <w:pStyle w:val="STTSSegmenProgramContent"/>
        <w:numPr>
          <w:ilvl w:val="0"/>
          <w:numId w:val="33"/>
        </w:numPr>
        <w:ind w:left="616" w:hanging="616"/>
      </w:pPr>
      <w:proofErr w:type="gramStart"/>
      <w:r w:rsidRPr="000023E3">
        <w:t>conn.conn</w:t>
      </w:r>
      <w:proofErr w:type="gramEnd"/>
      <w:r w:rsidRPr="000023E3">
        <w:t>.Open();</w:t>
      </w:r>
    </w:p>
    <w:p w14:paraId="623BA157" w14:textId="77777777" w:rsidR="00BF050D" w:rsidRPr="000023E3" w:rsidRDefault="00BF050D" w:rsidP="00BF050D">
      <w:pPr>
        <w:pStyle w:val="STTSSegmenProgramContent"/>
      </w:pPr>
      <w:proofErr w:type="gramStart"/>
      <w:r w:rsidRPr="000023E3">
        <w:t>using(</w:t>
      </w:r>
      <w:proofErr w:type="gramEnd"/>
      <w:r w:rsidRPr="000023E3">
        <w:t>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w:t>
      </w:r>
      <w:proofErr w:type="gramStart"/>
      <w:r w:rsidRPr="000023E3">
        <w:t>MySqlCommand(</w:t>
      </w:r>
      <w:proofErr w:type="gramEnd"/>
      <w:r w:rsidRPr="000023E3">
        <w:t>$"delete from barang where ID = {index+1}", conn.conn);</w:t>
      </w:r>
    </w:p>
    <w:p w14:paraId="77F59105" w14:textId="77777777" w:rsidR="00BF050D" w:rsidRPr="000023E3" w:rsidRDefault="00BF050D" w:rsidP="00BF050D">
      <w:pPr>
        <w:pStyle w:val="STTSSegmenProgramContent"/>
      </w:pPr>
      <w:r w:rsidRPr="000023E3">
        <w:t xml:space="preserve">           </w:t>
      </w:r>
      <w:proofErr w:type="gramStart"/>
      <w:r w:rsidRPr="000023E3">
        <w:t>cmd.ExecuteNonQuery</w:t>
      </w:r>
      <w:proofErr w:type="gramEnd"/>
      <w:r w:rsidRPr="000023E3">
        <w:t>();</w:t>
      </w:r>
    </w:p>
    <w:p w14:paraId="22C95904" w14:textId="77777777" w:rsidR="00BF050D" w:rsidRPr="000023E3" w:rsidRDefault="00BF050D" w:rsidP="00BF050D">
      <w:pPr>
        <w:pStyle w:val="STTSSegmenProgramContent"/>
      </w:pPr>
      <w:r w:rsidRPr="000023E3">
        <w:t xml:space="preserve">           </w:t>
      </w:r>
      <w:proofErr w:type="gramStart"/>
      <w:r w:rsidRPr="000023E3">
        <w:t>trans.Commit</w:t>
      </w:r>
      <w:proofErr w:type="gramEnd"/>
      <w:r w:rsidRPr="000023E3">
        <w:t>();</w:t>
      </w:r>
    </w:p>
    <w:p w14:paraId="59A3C69D" w14:textId="37D8524C" w:rsidR="00BF050D" w:rsidRPr="000023E3" w:rsidRDefault="00BF050D" w:rsidP="0017099A">
      <w:pPr>
        <w:pStyle w:val="STTSSegmenProgramContent"/>
      </w:pPr>
      <w:r w:rsidRPr="000023E3">
        <w:t xml:space="preserve">           </w:t>
      </w:r>
      <w:proofErr w:type="gramStart"/>
      <w:r w:rsidRPr="000023E3">
        <w:t>conn.conn</w:t>
      </w:r>
      <w:proofErr w:type="gramEnd"/>
      <w:r w:rsidRPr="000023E3">
        <w:t>.Close();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w:t>
      </w:r>
      <w:proofErr w:type="gramStart"/>
      <w:r w:rsidRPr="000023E3">
        <w:t>trans.Rollback</w:t>
      </w:r>
      <w:proofErr w:type="gramEnd"/>
      <w:r w:rsidRPr="000023E3">
        <w:t>();</w:t>
      </w:r>
    </w:p>
    <w:p w14:paraId="568E64A4" w14:textId="77777777" w:rsidR="00BF050D" w:rsidRPr="000023E3" w:rsidRDefault="00BF050D" w:rsidP="00BF050D">
      <w:pPr>
        <w:pStyle w:val="STTSSegmenProgramContent"/>
      </w:pPr>
      <w:r w:rsidRPr="000023E3">
        <w:t xml:space="preserve">             </w:t>
      </w:r>
      <w:proofErr w:type="gramStart"/>
      <w:r w:rsidRPr="000023E3">
        <w:t>conn.conn</w:t>
      </w:r>
      <w:proofErr w:type="gramEnd"/>
      <w:r w:rsidRPr="000023E3">
        <w:t>.Close();</w:t>
      </w:r>
    </w:p>
    <w:p w14:paraId="2FB7BEF2" w14:textId="77777777" w:rsidR="00BF050D" w:rsidRPr="000023E3" w:rsidRDefault="00BF050D" w:rsidP="00BF050D">
      <w:pPr>
        <w:pStyle w:val="STTSSegmenProgramContent"/>
      </w:pPr>
      <w:r w:rsidRPr="000023E3">
        <w:t xml:space="preserve">             MessageBox.Show(</w:t>
      </w:r>
      <w:proofErr w:type="gramStart"/>
      <w:r w:rsidRPr="000023E3">
        <w:t>ex.Message</w:t>
      </w:r>
      <w:proofErr w:type="gramEnd"/>
      <w:r w:rsidRPr="000023E3">
        <w:t>);</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proofErr w:type="gramStart"/>
      <w:r w:rsidRPr="000023E3">
        <w:t>conn.conn</w:t>
      </w:r>
      <w:proofErr w:type="gramEnd"/>
      <w:r w:rsidRPr="000023E3">
        <w:t>.Close();</w:t>
      </w:r>
    </w:p>
    <w:p w14:paraId="144F80E1" w14:textId="77777777" w:rsidR="00BF050D" w:rsidRPr="000023E3" w:rsidRDefault="00BF050D" w:rsidP="00BF050D">
      <w:pPr>
        <w:pStyle w:val="STTSSegmenProgramContent"/>
      </w:pPr>
      <w:proofErr w:type="gramStart"/>
      <w:r w:rsidRPr="000023E3">
        <w:t>loadBarang(</w:t>
      </w:r>
      <w:proofErr w:type="gramEnd"/>
      <w:r w:rsidRPr="000023E3">
        <w:t>);</w:t>
      </w:r>
    </w:p>
    <w:p w14:paraId="490FF927" w14:textId="77777777" w:rsidR="00BF050D" w:rsidRPr="000023E3" w:rsidRDefault="00BF050D" w:rsidP="00BF050D">
      <w:pPr>
        <w:pStyle w:val="STTSSegmenProgramContent"/>
      </w:pPr>
      <w:proofErr w:type="gramStart"/>
      <w:r w:rsidRPr="000023E3">
        <w:t>normalmode(</w:t>
      </w:r>
      <w:proofErr w:type="gramEnd"/>
      <w:r w:rsidRPr="000023E3">
        <w:t>);</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E485A">
      <w:pPr>
        <w:pStyle w:val="STTSSegmenProgramContent"/>
        <w:numPr>
          <w:ilvl w:val="0"/>
          <w:numId w:val="34"/>
        </w:numPr>
        <w:ind w:left="616" w:hanging="616"/>
      </w:pPr>
      <w:r>
        <w:t>if (text_</w:t>
      </w:r>
      <w:proofErr w:type="gramStart"/>
      <w:r>
        <w:t>nmbarang.Text.Length</w:t>
      </w:r>
      <w:proofErr w:type="gramEnd"/>
      <w:r>
        <w:t xml:space="preserve">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w:t>
      </w:r>
      <w:proofErr w:type="gramStart"/>
      <w:r>
        <w:t>kategori.SelectedIndex</w:t>
      </w:r>
      <w:proofErr w:type="gramEnd"/>
      <w:r>
        <w:t xml:space="preserve">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w:t>
      </w:r>
      <w:proofErr w:type="gramStart"/>
      <w:r>
        <w:t>getkodekat(</w:t>
      </w:r>
      <w:proofErr w:type="gramEnd"/>
      <w:r>
        <w:t>);</w:t>
      </w:r>
    </w:p>
    <w:p w14:paraId="1FDC66F6" w14:textId="77777777" w:rsidR="00BF050D" w:rsidRDefault="00BF050D" w:rsidP="00BF050D">
      <w:pPr>
        <w:pStyle w:val="STTSSegmenProgramContent"/>
      </w:pPr>
      <w:r>
        <w:t xml:space="preserve">            </w:t>
      </w:r>
      <w:proofErr w:type="gramStart"/>
      <w:r>
        <w:t>getkodemerk(</w:t>
      </w:r>
      <w:proofErr w:type="gramEnd"/>
      <w:r>
        <w:t>);</w:t>
      </w:r>
    </w:p>
    <w:p w14:paraId="6566A489" w14:textId="77777777" w:rsidR="00BF050D" w:rsidRDefault="00BF050D" w:rsidP="00BF050D">
      <w:pPr>
        <w:pStyle w:val="STTSSegmenProgramContent"/>
      </w:pPr>
      <w:r>
        <w:t xml:space="preserve">            </w:t>
      </w:r>
      <w:proofErr w:type="gramStart"/>
      <w:r>
        <w:t>conn.conn</w:t>
      </w:r>
      <w:proofErr w:type="gramEnd"/>
      <w:r>
        <w:t>.Open();</w:t>
      </w:r>
    </w:p>
    <w:p w14:paraId="2DC30C50" w14:textId="77777777" w:rsidR="00BF050D" w:rsidRDefault="00BF050D" w:rsidP="00BF050D">
      <w:pPr>
        <w:pStyle w:val="STTSSegmenProgramContent"/>
      </w:pPr>
      <w:r>
        <w:t xml:space="preserve">            using (MySqlTransaction trans = </w:t>
      </w:r>
      <w:proofErr w:type="gramStart"/>
      <w:r>
        <w:t>conn.conn</w:t>
      </w:r>
      <w:proofErr w:type="gramEnd"/>
      <w:r>
        <w:t>.BeginTransaction())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r>
      <w:proofErr w:type="gramStart"/>
      <w:r>
        <w:t>MySqlCommand(</w:t>
      </w:r>
      <w:proofErr w:type="gramEnd"/>
      <w:r>
        <w:t>$"Update</w:t>
      </w:r>
      <w:r>
        <w:tab/>
        <w:t xml:space="preserve">BARANG SET </w:t>
      </w:r>
    </w:p>
    <w:p w14:paraId="31C94094" w14:textId="77777777" w:rsidR="000023E3" w:rsidRDefault="00BF050D" w:rsidP="00BF050D">
      <w:pPr>
        <w:pStyle w:val="STTSSegmenProgramContent"/>
      </w:pPr>
      <w:r>
        <w:t xml:space="preserve">NAMA_BARANG = </w:t>
      </w:r>
      <w:proofErr w:type="gramStart"/>
      <w:r>
        <w:t>'{ text</w:t>
      </w:r>
      <w:proofErr w:type="gramEnd"/>
      <w:r>
        <w:t xml:space="preserve">_nmbarang.Text }',MERK = '{ kodemerk </w:t>
      </w:r>
    </w:p>
    <w:p w14:paraId="143F2197" w14:textId="77777777" w:rsidR="000023E3" w:rsidRPr="000023E3" w:rsidRDefault="00BF050D" w:rsidP="00BF050D">
      <w:pPr>
        <w:pStyle w:val="STTSSegmenProgramContent"/>
      </w:pPr>
      <w:r>
        <w:t>}</w:t>
      </w:r>
      <w:proofErr w:type="gramStart"/>
      <w:r>
        <w:t>',kategori</w:t>
      </w:r>
      <w:proofErr w:type="gramEnd"/>
      <w:r>
        <w:t>='{kodekat}',STOK={Convert.ToInt32</w:t>
      </w:r>
      <w:r>
        <w:rPr>
          <w:lang w:val="id-ID"/>
        </w:rPr>
        <w:t xml:space="preserve"> </w:t>
      </w:r>
    </w:p>
    <w:p w14:paraId="542A0900" w14:textId="77777777" w:rsidR="000023E3" w:rsidRDefault="00BF050D" w:rsidP="00BF050D">
      <w:pPr>
        <w:pStyle w:val="STTSSegmenProgramContent"/>
      </w:pPr>
      <w:r>
        <w:t>(text_</w:t>
      </w:r>
      <w:proofErr w:type="gramStart"/>
      <w:r>
        <w:t>stok.Text</w:t>
      </w:r>
      <w:proofErr w:type="gramEnd"/>
      <w:r>
        <w:t xml:space="preserve">)},HARGA = {Convert.ToInt32(text_harga.Text)} </w:t>
      </w:r>
    </w:p>
    <w:p w14:paraId="672F7FDC" w14:textId="54F8498A" w:rsidR="00BF050D" w:rsidRDefault="00BF050D" w:rsidP="00BF050D">
      <w:pPr>
        <w:pStyle w:val="STTSSegmenProgramContent"/>
      </w:pPr>
      <w:r>
        <w:t>Where id = " + (index+1</w:t>
      </w:r>
      <w:proofErr w:type="gramStart"/>
      <w:r>
        <w:t>) ,conn</w:t>
      </w:r>
      <w:proofErr w:type="gramEnd"/>
      <w:r>
        <w:t>.conn);</w:t>
      </w:r>
    </w:p>
    <w:p w14:paraId="24491714" w14:textId="77777777" w:rsidR="00BF050D" w:rsidRDefault="00BF050D" w:rsidP="00BF050D">
      <w:pPr>
        <w:pStyle w:val="STTSSegmenProgramContent"/>
      </w:pPr>
      <w:r>
        <w:t xml:space="preserve">                         </w:t>
      </w:r>
      <w:proofErr w:type="gramStart"/>
      <w:r>
        <w:t>cmd.ExecuteNonQuery</w:t>
      </w:r>
      <w:proofErr w:type="gramEnd"/>
      <w:r>
        <w:t>();</w:t>
      </w:r>
    </w:p>
    <w:p w14:paraId="23073348" w14:textId="77777777" w:rsidR="00BF050D" w:rsidRDefault="00BF050D" w:rsidP="00BF050D">
      <w:pPr>
        <w:pStyle w:val="STTSSegmenProgramContent"/>
      </w:pPr>
      <w:r>
        <w:t xml:space="preserve">                         </w:t>
      </w:r>
      <w:proofErr w:type="gramStart"/>
      <w:r>
        <w:t>trans.Commit</w:t>
      </w:r>
      <w:proofErr w:type="gramEnd"/>
      <w:r>
        <w:t>();</w:t>
      </w:r>
    </w:p>
    <w:p w14:paraId="664722E7" w14:textId="77777777" w:rsidR="00BF050D" w:rsidRDefault="00BF050D" w:rsidP="00BF050D">
      <w:pPr>
        <w:pStyle w:val="STTSSegmenProgramContent"/>
      </w:pPr>
      <w:r>
        <w:t xml:space="preserve">                         </w:t>
      </w:r>
      <w:proofErr w:type="gramStart"/>
      <w:r>
        <w:t>conn.conn</w:t>
      </w:r>
      <w:proofErr w:type="gramEnd"/>
      <w:r>
        <w:t>.Close();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w:t>
      </w:r>
      <w:proofErr w:type="gramStart"/>
      <w:r>
        <w:t>trans.Rollback</w:t>
      </w:r>
      <w:proofErr w:type="gramEnd"/>
      <w:r>
        <w:t>();</w:t>
      </w:r>
    </w:p>
    <w:p w14:paraId="19723A57" w14:textId="77777777" w:rsidR="00BF050D" w:rsidRDefault="00BF050D" w:rsidP="00BF050D">
      <w:pPr>
        <w:pStyle w:val="STTSSegmenProgramContent"/>
      </w:pPr>
      <w:r>
        <w:t xml:space="preserve">                         </w:t>
      </w:r>
      <w:proofErr w:type="gramStart"/>
      <w:r>
        <w:t>conn.conn</w:t>
      </w:r>
      <w:proofErr w:type="gramEnd"/>
      <w:r>
        <w:t>.Close();</w:t>
      </w:r>
    </w:p>
    <w:p w14:paraId="4E34DB85" w14:textId="77777777" w:rsidR="00BF050D" w:rsidRDefault="00BF050D" w:rsidP="00BF050D">
      <w:pPr>
        <w:pStyle w:val="STTSSegmenProgramContent"/>
      </w:pPr>
      <w:r>
        <w:t xml:space="preserve">                         MessageBox.Show(</w:t>
      </w:r>
      <w:proofErr w:type="gramStart"/>
      <w:r>
        <w:t>ex.Message</w:t>
      </w:r>
      <w:proofErr w:type="gramEnd"/>
      <w:r>
        <w:t>);</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w:t>
      </w:r>
      <w:proofErr w:type="gramStart"/>
      <w:r>
        <w:t>conn.conn</w:t>
      </w:r>
      <w:proofErr w:type="gramEnd"/>
      <w:r>
        <w:t>.Close();</w:t>
      </w:r>
    </w:p>
    <w:p w14:paraId="6A2E7918" w14:textId="77777777" w:rsidR="00BF050D" w:rsidRDefault="00BF050D" w:rsidP="00BF050D">
      <w:pPr>
        <w:pStyle w:val="STTSSegmenProgramContent"/>
      </w:pPr>
      <w:r>
        <w:t xml:space="preserve">             </w:t>
      </w:r>
      <w:proofErr w:type="gramStart"/>
      <w:r>
        <w:t>loadBarang(</w:t>
      </w:r>
      <w:proofErr w:type="gramEnd"/>
      <w:r>
        <w:t>);</w:t>
      </w:r>
    </w:p>
    <w:p w14:paraId="13E879FE" w14:textId="77777777" w:rsidR="00BF050D" w:rsidRDefault="00BF050D" w:rsidP="00BF050D">
      <w:pPr>
        <w:pStyle w:val="STTSSegmenProgramContent"/>
      </w:pPr>
      <w:r>
        <w:t xml:space="preserve">             </w:t>
      </w:r>
      <w:proofErr w:type="gramStart"/>
      <w:r>
        <w:t>normalmode(</w:t>
      </w:r>
      <w:proofErr w:type="gramEnd"/>
      <w:r>
        <w:t>);</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17099A">
      <w:pPr>
        <w:pStyle w:val="STTSSegmenProgramContent"/>
        <w:numPr>
          <w:ilvl w:val="0"/>
          <w:numId w:val="0"/>
        </w:numPr>
        <w:ind w:left="624"/>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4" w:name="_Hlk92361584"/>
      <w:r w:rsidRPr="00423B36">
        <w:rPr>
          <w:rFonts w:ascii="Times New Roman" w:hAnsi="Times New Roman"/>
          <w:b/>
          <w:bCs/>
          <w:sz w:val="24"/>
          <w:szCs w:val="24"/>
        </w:rPr>
        <w:t>Segment program 4.4 Button Load Konfirmasi Top Up</w:t>
      </w:r>
    </w:p>
    <w:bookmarkEnd w:id="64"/>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17099A">
      <w:pPr>
        <w:pStyle w:val="STTSSegmenProgramContent"/>
        <w:numPr>
          <w:ilvl w:val="0"/>
          <w:numId w:val="31"/>
        </w:numPr>
        <w:ind w:left="616" w:hanging="616"/>
      </w:pPr>
      <w:proofErr w:type="gramStart"/>
      <w:r w:rsidRPr="004C56C8">
        <w:t>conn.conn</w:t>
      </w:r>
      <w:proofErr w:type="gramEnd"/>
      <w:r w:rsidRPr="004C56C8">
        <w:t>.Open();</w:t>
      </w:r>
    </w:p>
    <w:p w14:paraId="7A2AB8E3" w14:textId="77777777" w:rsidR="0017099A" w:rsidRPr="004C56C8" w:rsidRDefault="0017099A" w:rsidP="0017099A">
      <w:pPr>
        <w:pStyle w:val="STTSSegmenProgramContent"/>
      </w:pPr>
      <w:r w:rsidRPr="004C56C8">
        <w:t xml:space="preserve">cmd = new </w:t>
      </w:r>
      <w:proofErr w:type="gramStart"/>
      <w:r w:rsidRPr="004C56C8">
        <w:t>MySqlCommand(</w:t>
      </w:r>
      <w:proofErr w:type="gramEnd"/>
      <w:r w:rsidRPr="004C56C8">
        <w:t>);</w:t>
      </w:r>
    </w:p>
    <w:p w14:paraId="5403C73D" w14:textId="77777777" w:rsidR="0017099A" w:rsidRPr="004C56C8" w:rsidRDefault="0017099A" w:rsidP="0017099A">
      <w:pPr>
        <w:pStyle w:val="STTSSegmenProgramContent"/>
      </w:pPr>
      <w:r w:rsidRPr="004C56C8">
        <w:t xml:space="preserve">cmd = new </w:t>
      </w:r>
      <w:proofErr w:type="gramStart"/>
      <w:r w:rsidRPr="004C56C8">
        <w:t>MySqlCommand(</w:t>
      </w:r>
      <w:proofErr w:type="gramEnd"/>
      <w:r w:rsidRPr="004C56C8">
        <w:t>$"SELECT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 xml:space="preserve">dt = new </w:t>
      </w:r>
      <w:proofErr w:type="gramStart"/>
      <w:r w:rsidRPr="004C56C8">
        <w:t>DataTable(</w:t>
      </w:r>
      <w:proofErr w:type="gramEnd"/>
      <w:r w:rsidRPr="004C56C8">
        <w:t>);</w:t>
      </w:r>
    </w:p>
    <w:p w14:paraId="229BF2D7" w14:textId="77777777" w:rsidR="0017099A" w:rsidRPr="004C56C8" w:rsidRDefault="0017099A" w:rsidP="0017099A">
      <w:pPr>
        <w:pStyle w:val="STTSSegmenProgramContent"/>
      </w:pPr>
      <w:proofErr w:type="gramStart"/>
      <w:r w:rsidRPr="004C56C8">
        <w:t>sda.Fill</w:t>
      </w:r>
      <w:proofErr w:type="gramEnd"/>
      <w:r w:rsidRPr="004C56C8">
        <w:t>(dt);</w:t>
      </w:r>
    </w:p>
    <w:p w14:paraId="53BFF80C" w14:textId="0762CF35" w:rsidR="0017099A" w:rsidRDefault="0017099A" w:rsidP="0017099A">
      <w:pPr>
        <w:pStyle w:val="STTSSegmenProgramContent"/>
      </w:pPr>
      <w:proofErr w:type="gramStart"/>
      <w:r w:rsidRPr="004C56C8">
        <w:t>dgvkonfirsaldo.ItemsSource</w:t>
      </w:r>
      <w:proofErr w:type="gramEnd"/>
      <w:r w:rsidRPr="004C56C8">
        <w:t xml:space="preserve"> = dt.DefaultView;</w:t>
      </w:r>
    </w:p>
    <w:p w14:paraId="01F9863D" w14:textId="3CF91469" w:rsidR="0017099A" w:rsidRDefault="0017099A" w:rsidP="0017099A">
      <w:pPr>
        <w:pStyle w:val="STTSSegmenProgramContent"/>
      </w:pPr>
      <w:proofErr w:type="gramStart"/>
      <w:r w:rsidRPr="004C56C8">
        <w:t>conn.conn</w:t>
      </w:r>
      <w:proofErr w:type="gramEnd"/>
      <w:r w:rsidRPr="004C56C8">
        <w:t>.Close();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 xml:space="preserve">Lalu pada fitur konfirmasi saldo, admin dapat menyetujui request saldo atau menolak request saldo user, terlebidahulu admin harus menekan salah satu user yang terdapat pada datagridview, lalu terdapat 2 tombol terima dan </w:t>
      </w:r>
      <w:proofErr w:type="gramStart"/>
      <w:r>
        <w:rPr>
          <w:szCs w:val="24"/>
        </w:rPr>
        <w:t>tolak.saat</w:t>
      </w:r>
      <w:proofErr w:type="gramEnd"/>
      <w:r>
        <w:rPr>
          <w:szCs w:val="24"/>
        </w:rPr>
        <w:t xml:space="preserve">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E485A">
      <w:pPr>
        <w:pStyle w:val="STTSSegmenProgramContent"/>
        <w:numPr>
          <w:ilvl w:val="0"/>
          <w:numId w:val="35"/>
        </w:numPr>
        <w:ind w:left="616" w:hanging="616"/>
      </w:pPr>
      <w:r>
        <w:t>if (</w:t>
      </w:r>
      <w:proofErr w:type="gramStart"/>
      <w:r>
        <w:t>tbnamacust.Text.Length</w:t>
      </w:r>
      <w:proofErr w:type="gramEnd"/>
      <w:r>
        <w:t xml:space="preserve">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w:t>
      </w:r>
      <w:proofErr w:type="gramStart"/>
      <w:r>
        <w:t>conn.conn</w:t>
      </w:r>
      <w:proofErr w:type="gramEnd"/>
      <w:r>
        <w:t>.Open();</w:t>
      </w:r>
    </w:p>
    <w:p w14:paraId="3D5FB803" w14:textId="77777777" w:rsidR="00BF050D" w:rsidRDefault="00BF050D" w:rsidP="00BF050D">
      <w:pPr>
        <w:pStyle w:val="STTSSegmenProgramContent"/>
      </w:pPr>
      <w:r>
        <w:t xml:space="preserve">      using (MySqlTransaction trans = </w:t>
      </w:r>
      <w:proofErr w:type="gramStart"/>
      <w:r>
        <w:t>conn.conn</w:t>
      </w:r>
      <w:proofErr w:type="gramEnd"/>
      <w:r>
        <w:t>.BeginTransaction())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w:t>
      </w:r>
      <w:proofErr w:type="gramStart"/>
      <w:r>
        <w:t>MySqlCommand(</w:t>
      </w:r>
      <w:proofErr w:type="gramEnd"/>
      <w:r>
        <w:t>$"Update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w:t>
      </w:r>
      <w:proofErr w:type="gramStart"/>
      <w:r>
        <w:t>MySqlCommand(</w:t>
      </w:r>
      <w:proofErr w:type="gramEnd"/>
      <w:r>
        <w:t>$"Update REQ_SALDO SET KONFIRMASI = 'accepted' WHERE ID = {dt.Rows[dgvkonfirsaldo.SelectedIndex][0]}", conn.conn);</w:t>
      </w:r>
    </w:p>
    <w:p w14:paraId="7E7E169C" w14:textId="77777777" w:rsidR="00BF050D" w:rsidRDefault="00BF050D" w:rsidP="00BF050D">
      <w:pPr>
        <w:pStyle w:val="STTSSegmenProgramContent"/>
      </w:pPr>
      <w:r>
        <w:t xml:space="preserve">                 </w:t>
      </w:r>
      <w:proofErr w:type="gramStart"/>
      <w:r>
        <w:t>cmd.ExecuteNonQuery</w:t>
      </w:r>
      <w:proofErr w:type="gramEnd"/>
      <w:r>
        <w:t>();</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w:t>
      </w:r>
      <w:proofErr w:type="gramStart"/>
      <w:r>
        <w:t>trans.Commit</w:t>
      </w:r>
      <w:proofErr w:type="gramEnd"/>
      <w:r>
        <w:t>();</w:t>
      </w:r>
    </w:p>
    <w:p w14:paraId="554DC39F" w14:textId="77777777" w:rsidR="00BF050D" w:rsidRDefault="00BF050D" w:rsidP="00BF050D">
      <w:pPr>
        <w:pStyle w:val="STTSSegmenProgramContent"/>
      </w:pPr>
      <w:r>
        <w:t xml:space="preserve">                 </w:t>
      </w:r>
      <w:proofErr w:type="gramStart"/>
      <w:r>
        <w:t>conn.conn</w:t>
      </w:r>
      <w:proofErr w:type="gramEnd"/>
      <w:r>
        <w:t>.Close();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w:t>
      </w:r>
      <w:proofErr w:type="gramStart"/>
      <w:r>
        <w:t>LoadSaldo(</w:t>
      </w:r>
      <w:proofErr w:type="gramEnd"/>
      <w:r>
        <w:t>);</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w:t>
      </w:r>
      <w:proofErr w:type="gramStart"/>
      <w:r>
        <w:t>trans.Rollback</w:t>
      </w:r>
      <w:proofErr w:type="gramEnd"/>
      <w:r>
        <w:t>();</w:t>
      </w:r>
    </w:p>
    <w:p w14:paraId="69EFAC46" w14:textId="77777777" w:rsidR="00BF050D" w:rsidRDefault="00BF050D" w:rsidP="00BF050D">
      <w:pPr>
        <w:pStyle w:val="STTSSegmenProgramContent"/>
      </w:pPr>
      <w:r>
        <w:t xml:space="preserve">                 </w:t>
      </w:r>
      <w:proofErr w:type="gramStart"/>
      <w:r>
        <w:t>conn.conn</w:t>
      </w:r>
      <w:proofErr w:type="gramEnd"/>
      <w:r>
        <w:t>.Close();</w:t>
      </w:r>
    </w:p>
    <w:p w14:paraId="2AB0E1A8" w14:textId="77777777" w:rsidR="00BF050D" w:rsidRDefault="00BF050D" w:rsidP="00BF050D">
      <w:pPr>
        <w:pStyle w:val="STTSSegmenProgramContent"/>
      </w:pPr>
      <w:r>
        <w:t xml:space="preserve">                 MessageBox.Show(</w:t>
      </w:r>
      <w:proofErr w:type="gramStart"/>
      <w:r>
        <w:t>ex.Message</w:t>
      </w:r>
      <w:proofErr w:type="gramEnd"/>
      <w:r>
        <w:t>);</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E485A">
      <w:pPr>
        <w:pStyle w:val="STTSSegmenProgramContent"/>
        <w:numPr>
          <w:ilvl w:val="0"/>
          <w:numId w:val="36"/>
        </w:numPr>
        <w:ind w:left="616" w:hanging="616"/>
      </w:pPr>
      <w:r>
        <w:t>if (</w:t>
      </w:r>
      <w:proofErr w:type="gramStart"/>
      <w:r>
        <w:t>tbnamacust.Text.Length</w:t>
      </w:r>
      <w:proofErr w:type="gramEnd"/>
      <w:r>
        <w:t xml:space="preserve">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w:t>
      </w:r>
      <w:proofErr w:type="gramStart"/>
      <w:r>
        <w:t>conn.conn</w:t>
      </w:r>
      <w:proofErr w:type="gramEnd"/>
      <w:r>
        <w:t>.Open();</w:t>
      </w:r>
    </w:p>
    <w:p w14:paraId="58B5A916" w14:textId="77777777" w:rsidR="00BF050D" w:rsidRDefault="00BF050D" w:rsidP="00BF050D">
      <w:pPr>
        <w:pStyle w:val="STTSSegmenProgramContent"/>
      </w:pPr>
      <w:r>
        <w:t xml:space="preserve">       using (MySqlTransaction trans = </w:t>
      </w:r>
      <w:proofErr w:type="gramStart"/>
      <w:r>
        <w:t>conn.conn</w:t>
      </w:r>
      <w:proofErr w:type="gramEnd"/>
      <w:r>
        <w:t>.BeginTransaction())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w:t>
      </w:r>
      <w:proofErr w:type="gramStart"/>
      <w:r>
        <w:t>MySqlCommand(</w:t>
      </w:r>
      <w:proofErr w:type="gramEnd"/>
      <w:r>
        <w:t>$"Update REQ_SALDO SET KONFIRMASI = 'rejected' WHERE ID = {dt.Rows[dgvkonfirsaldo.SelectedIndex][0]}", conn.conn);</w:t>
      </w:r>
    </w:p>
    <w:p w14:paraId="14FF85F8" w14:textId="77777777" w:rsidR="00BF050D" w:rsidRDefault="00BF050D" w:rsidP="00BF050D">
      <w:pPr>
        <w:pStyle w:val="STTSSegmenProgramContent"/>
      </w:pPr>
      <w:r>
        <w:t xml:space="preserve">                  </w:t>
      </w:r>
      <w:proofErr w:type="gramStart"/>
      <w:r>
        <w:t>cmd.ExecuteNonQuery</w:t>
      </w:r>
      <w:proofErr w:type="gramEnd"/>
      <w:r>
        <w:t>();</w:t>
      </w:r>
    </w:p>
    <w:p w14:paraId="29C336F7" w14:textId="77777777" w:rsidR="00BF050D" w:rsidRDefault="00BF050D" w:rsidP="00BF050D">
      <w:pPr>
        <w:pStyle w:val="STTSSegmenProgramContent"/>
      </w:pPr>
      <w:r>
        <w:t xml:space="preserve">                  </w:t>
      </w:r>
      <w:proofErr w:type="gramStart"/>
      <w:r>
        <w:t>trans.Commit</w:t>
      </w:r>
      <w:proofErr w:type="gramEnd"/>
      <w:r>
        <w:t>();</w:t>
      </w:r>
    </w:p>
    <w:p w14:paraId="41205A3A" w14:textId="77777777" w:rsidR="00BF050D" w:rsidRDefault="00BF050D" w:rsidP="00BF050D">
      <w:pPr>
        <w:pStyle w:val="STTSSegmenProgramContent"/>
      </w:pPr>
      <w:r>
        <w:t xml:space="preserve">                  </w:t>
      </w:r>
      <w:proofErr w:type="gramStart"/>
      <w:r>
        <w:t>conn.conn</w:t>
      </w:r>
      <w:proofErr w:type="gramEnd"/>
      <w:r>
        <w:t>.Close();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w:t>
      </w:r>
      <w:proofErr w:type="gramStart"/>
      <w:r>
        <w:t>LoadSaldo(</w:t>
      </w:r>
      <w:proofErr w:type="gramEnd"/>
      <w:r>
        <w:t>);</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w:t>
      </w:r>
      <w:proofErr w:type="gramStart"/>
      <w:r>
        <w:t>trans.Rollback</w:t>
      </w:r>
      <w:proofErr w:type="gramEnd"/>
      <w:r>
        <w:t>();</w:t>
      </w:r>
    </w:p>
    <w:p w14:paraId="45099B62" w14:textId="77777777" w:rsidR="00BF050D" w:rsidRDefault="00BF050D" w:rsidP="00BF050D">
      <w:pPr>
        <w:pStyle w:val="STTSSegmenProgramContent"/>
      </w:pPr>
      <w:r>
        <w:t xml:space="preserve">                  </w:t>
      </w:r>
      <w:proofErr w:type="gramStart"/>
      <w:r>
        <w:t>conn.conn</w:t>
      </w:r>
      <w:proofErr w:type="gramEnd"/>
      <w:r>
        <w:t>.Close();</w:t>
      </w:r>
    </w:p>
    <w:p w14:paraId="1C9AD79E" w14:textId="77777777" w:rsidR="00BF050D" w:rsidRDefault="00BF050D" w:rsidP="00BF050D">
      <w:pPr>
        <w:pStyle w:val="STTSSegmenProgramContent"/>
      </w:pPr>
      <w:r>
        <w:t xml:space="preserve">                  MessageBox.Show(</w:t>
      </w:r>
      <w:proofErr w:type="gramStart"/>
      <w:r>
        <w:t>ex.Message</w:t>
      </w:r>
      <w:proofErr w:type="gramEnd"/>
      <w:r>
        <w:t>);</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w:t>
      </w:r>
      <w:proofErr w:type="gramStart"/>
      <w:r>
        <w:t>tbnamacust.Clear</w:t>
      </w:r>
      <w:proofErr w:type="gramEnd"/>
      <w:r>
        <w:t>();</w:t>
      </w:r>
    </w:p>
    <w:p w14:paraId="6B274BB9" w14:textId="77777777" w:rsidR="00BF050D" w:rsidRDefault="00BF050D" w:rsidP="00BF050D">
      <w:pPr>
        <w:pStyle w:val="STTSSegmenProgramContent"/>
      </w:pPr>
      <w:r>
        <w:t xml:space="preserve">                  </w:t>
      </w:r>
      <w:proofErr w:type="gramStart"/>
      <w:r>
        <w:t>tbsaldo.Clear</w:t>
      </w:r>
      <w:proofErr w:type="gramEnd"/>
      <w:r>
        <w:t>();</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BF050D">
      <w:pPr>
        <w:pStyle w:val="Heading1"/>
        <w:rPr>
          <w:rFonts w:ascii="Times New Roman" w:hAnsi="Times New Roman"/>
          <w:b w:val="0"/>
          <w:bCs w:val="0"/>
        </w:rPr>
      </w:pPr>
      <w:bookmarkStart w:id="65" w:name="_Toc92357863"/>
      <w:bookmarkStart w:id="66" w:name="_Toc92366716"/>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5"/>
      <w:bookmarkEnd w:id="66"/>
    </w:p>
    <w:p w14:paraId="1D03D526" w14:textId="2FB3E411" w:rsidR="00AB3EF4" w:rsidRPr="00A15E2A" w:rsidRDefault="00AB3EF4" w:rsidP="00AB3EF4">
      <w:pPr>
        <w:pStyle w:val="STTSSegmenProgramContent"/>
        <w:numPr>
          <w:ilvl w:val="0"/>
          <w:numId w:val="0"/>
        </w:numPr>
      </w:pPr>
      <w:r>
        <w:rPr>
          <w:rFonts w:ascii="Times New Roman" w:hAnsi="Times New Roman"/>
          <w:sz w:val="24"/>
          <w:szCs w:val="24"/>
        </w:rPr>
        <w:t xml:space="preserve">Pada page </w:t>
      </w:r>
      <w:proofErr w:type="gramStart"/>
      <w:r>
        <w:rPr>
          <w:rFonts w:ascii="Times New Roman" w:hAnsi="Times New Roman"/>
          <w:sz w:val="24"/>
          <w:szCs w:val="24"/>
        </w:rPr>
        <w:t>ini ,</w:t>
      </w:r>
      <w:proofErr w:type="gramEnd"/>
      <w:r>
        <w:rPr>
          <w:rFonts w:ascii="Times New Roman" w:hAnsi="Times New Roman"/>
          <w:sz w:val="24"/>
          <w:szCs w:val="24"/>
        </w:rPr>
        <w:t xml:space="preserve">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AB3EF4">
      <w:pPr>
        <w:pStyle w:val="STTSSegmenProgramContent"/>
        <w:numPr>
          <w:ilvl w:val="0"/>
          <w:numId w:val="0"/>
        </w:numPr>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A15E2A">
      <w:pPr>
        <w:pStyle w:val="STTSSegmenProgramContent"/>
        <w:numPr>
          <w:ilvl w:val="0"/>
          <w:numId w:val="48"/>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if(</w:t>
      </w:r>
      <w:proofErr w:type="gramEnd"/>
      <w:r w:rsidRPr="00AB7CCA">
        <w:rPr>
          <w:rFonts w:cs="Courier New"/>
          <w:szCs w:val="20"/>
        </w:rPr>
        <w:t>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0E9190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159576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proofErr w:type="gramStart"/>
      <w:r w:rsidRPr="00AB7CCA">
        <w:rPr>
          <w:rFonts w:cs="Courier New"/>
          <w:szCs w:val="20"/>
        </w:rPr>
        <w:t>}else</w:t>
      </w:r>
      <w:proofErr w:type="gramEnd"/>
      <w:r w:rsidRPr="00AB7CCA">
        <w:rPr>
          <w:rFonts w:cs="Courier New"/>
          <w:szCs w:val="20"/>
        </w:rPr>
        <w:t xml:space="preserv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w:t>
      </w:r>
      <w:proofErr w:type="gramStart"/>
      <w:r w:rsidRPr="00AB7CCA">
        <w:rPr>
          <w:rFonts w:cs="Courier New"/>
          <w:szCs w:val="20"/>
        </w:rPr>
        <w:t>tbsearch.Text.ToUpper</w:t>
      </w:r>
      <w:proofErr w:type="gramEnd"/>
      <w:r w:rsidRPr="00AB7CCA">
        <w:rPr>
          <w:rFonts w:cs="Courier New"/>
          <w:szCs w:val="20"/>
        </w:rPr>
        <w:t>()}%'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}else</w:t>
      </w:r>
      <w:proofErr w:type="gramEnd"/>
      <w:r w:rsidRPr="00AB7CCA">
        <w:rPr>
          <w:rFonts w:cs="Courier New"/>
          <w:szCs w:val="20"/>
        </w:rPr>
        <w:t xml:space="preserv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if(</w:t>
      </w:r>
      <w:proofErr w:type="gramEnd"/>
      <w:r w:rsidRPr="00AB7CCA">
        <w:rPr>
          <w:rFonts w:cs="Courier New"/>
          <w:szCs w:val="20"/>
        </w:rPr>
        <w:t>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Convert.FromBase64String(Encoding.UTF</w:t>
      </w:r>
      <w:proofErr w:type="gramStart"/>
      <w:r w:rsidRPr="00AB7CCA">
        <w:rPr>
          <w:rFonts w:cs="Courier New"/>
          <w:szCs w:val="20"/>
        </w:rPr>
        <w:t>8.GetString</w:t>
      </w:r>
      <w:proofErr w:type="gramEnd"/>
      <w:r w:rsidRPr="00AB7CCA">
        <w:rPr>
          <w:rFonts w:cs="Courier New"/>
          <w:szCs w:val="20"/>
        </w:rPr>
        <w:t>((byte[])(re</w:t>
      </w:r>
    </w:p>
    <w:p w14:paraId="598BECED" w14:textId="77777777" w:rsidR="00AB3EF4"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r w:rsidRPr="00AB7CCA">
        <w:rPr>
          <w:rFonts w:cs="Courier New"/>
          <w:szCs w:val="20"/>
        </w:rPr>
        <w:t>Barang(Convert.ToInt32(reader[0</w:t>
      </w:r>
      <w:proofErr w:type="gramStart"/>
      <w:r w:rsidRPr="00AB7CCA">
        <w:rPr>
          <w:rFonts w:cs="Courier New"/>
          <w:szCs w:val="20"/>
        </w:rPr>
        <w:t>].ToString</w:t>
      </w:r>
      <w:proofErr w:type="gramEnd"/>
      <w:r w:rsidRPr="00AB7CCA">
        <w:rPr>
          <w:rFonts w:cs="Courier New"/>
          <w:szCs w:val="20"/>
        </w:rPr>
        <w:t xml:space="preserve">()), </w:t>
      </w:r>
    </w:p>
    <w:p w14:paraId="014D8D85" w14:textId="77777777" w:rsidR="00AB3EF4"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173ACB0F" w14:textId="77777777" w:rsidR="00AB3EF4"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}else</w:t>
      </w:r>
      <w:proofErr w:type="gramEnd"/>
      <w:r w:rsidRPr="00AB7CCA">
        <w:rPr>
          <w:rFonts w:cs="Courier New"/>
          <w:szCs w:val="20"/>
        </w:rPr>
        <w:t xml:space="preserv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proofErr w:type="gramStart"/>
      <w:r w:rsidRPr="00AB7CCA">
        <w:rPr>
          <w:rFonts w:cs="Courier New"/>
          <w:szCs w:val="20"/>
        </w:rPr>
        <w:t>MySqlCommand(</w:t>
      </w:r>
      <w:proofErr w:type="gramEnd"/>
      <w:r w:rsidRPr="00AB7CCA">
        <w:rPr>
          <w:rFonts w:cs="Courier New"/>
          <w:szCs w:val="20"/>
        </w:rPr>
        <w:t xml:space="preserve">$"SELECT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w:t>
      </w:r>
      <w:proofErr w:type="gramStart"/>
      <w:r w:rsidRPr="00AB7CCA">
        <w:rPr>
          <w:rFonts w:cs="Courier New"/>
          <w:szCs w:val="20"/>
        </w:rPr>
        <w:t>tbsearch.Text.ToUpper</w:t>
      </w:r>
      <w:proofErr w:type="gramEnd"/>
      <w:r w:rsidRPr="00AB7CCA">
        <w:rPr>
          <w:rFonts w:cs="Courier New"/>
          <w:szCs w:val="20"/>
        </w:rPr>
        <w:t xml:space="preserve">()}%' ORDER BY harga DESC", </w:t>
      </w:r>
    </w:p>
    <w:p w14:paraId="08ACAA92" w14:textId="77777777" w:rsidR="00AB3EF4" w:rsidRPr="00AB7CCA" w:rsidRDefault="00AB3EF4" w:rsidP="00AB3EF4">
      <w:pPr>
        <w:pStyle w:val="STTSSegmenProgramContent"/>
        <w:rPr>
          <w:rFonts w:cs="Courier New"/>
          <w:szCs w:val="20"/>
        </w:rPr>
      </w:pPr>
      <w:proofErr w:type="gramStart"/>
      <w:r w:rsidRPr="00AB7CCA">
        <w:rPr>
          <w:rFonts w:cs="Courier New"/>
          <w:szCs w:val="20"/>
        </w:rPr>
        <w:t>conn.conn</w:t>
      </w:r>
      <w:proofErr w:type="gramEnd"/>
      <w:r w:rsidRPr="00AB7CCA">
        <w:rPr>
          <w:rFonts w:cs="Courier New"/>
          <w:szCs w:val="20"/>
        </w:rPr>
        <w:t>);</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proofErr w:type="gramStart"/>
      <w:r w:rsidRPr="00AB7CCA">
        <w:rPr>
          <w:rFonts w:cs="Courier New"/>
          <w:szCs w:val="20"/>
        </w:rPr>
        <w:t>cmd.ExecuteReader</w:t>
      </w:r>
      <w:proofErr w:type="gramEnd"/>
      <w:r w:rsidRPr="00AB7CCA">
        <w:rPr>
          <w:rFonts w:cs="Courier New"/>
          <w:szCs w:val="20"/>
        </w:rPr>
        <w:t>();</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Convert.FromBase64String(Encoding.UTF</w:t>
      </w:r>
      <w:proofErr w:type="gramStart"/>
      <w:r w:rsidRPr="00AB7CCA">
        <w:rPr>
          <w:rFonts w:cs="Courier New"/>
          <w:szCs w:val="20"/>
        </w:rPr>
        <w:t>8.GetString</w:t>
      </w:r>
      <w:proofErr w:type="gramEnd"/>
      <w:r w:rsidRPr="00AB7CCA">
        <w:rPr>
          <w:rFonts w:cs="Courier New"/>
          <w:szCs w:val="20"/>
        </w:rPr>
        <w:t>((byte[])(re</w:t>
      </w:r>
    </w:p>
    <w:p w14:paraId="14883E8D" w14:textId="77777777" w:rsidR="00AB3EF4" w:rsidRPr="00AB7CCA"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r w:rsidRPr="00AB7CCA">
        <w:rPr>
          <w:rFonts w:cs="Courier New"/>
          <w:szCs w:val="20"/>
        </w:rPr>
        <w:t>Barang(Convert.ToInt32(reader[0</w:t>
      </w:r>
      <w:proofErr w:type="gramStart"/>
      <w:r w:rsidRPr="00AB7CCA">
        <w:rPr>
          <w:rFonts w:cs="Courier New"/>
          <w:szCs w:val="20"/>
        </w:rPr>
        <w:t>].ToString</w:t>
      </w:r>
      <w:proofErr w:type="gramEnd"/>
      <w:r w:rsidRPr="00AB7CCA">
        <w:rPr>
          <w:rFonts w:cs="Courier New"/>
          <w:szCs w:val="20"/>
        </w:rPr>
        <w:t xml:space="preserve">()), </w:t>
      </w:r>
    </w:p>
    <w:p w14:paraId="17D1F613" w14:textId="77777777" w:rsidR="00AB3EF4"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6CD9EAFA" w14:textId="77777777" w:rsidR="00AB3EF4"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proofErr w:type="gramStart"/>
      <w:r w:rsidRPr="00AB7CCA">
        <w:rPr>
          <w:rFonts w:cs="Courier New"/>
          <w:szCs w:val="20"/>
        </w:rPr>
        <w:t>MySqlCommand(</w:t>
      </w:r>
      <w:proofErr w:type="gramEnd"/>
      <w:r w:rsidRPr="00AB7CCA">
        <w:rPr>
          <w:rFonts w:cs="Courier New"/>
          <w:szCs w:val="20"/>
        </w:rPr>
        <w:t xml:space="preserve">$"SELECT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 xml:space="preserve">KATEGORI='{kategori[kat]}' ORDER BY harga DESC", </w:t>
      </w:r>
      <w:proofErr w:type="gramStart"/>
      <w:r w:rsidRPr="00AB7CCA">
        <w:rPr>
          <w:rFonts w:cs="Courier New"/>
          <w:szCs w:val="20"/>
        </w:rPr>
        <w:t>conn.conn</w:t>
      </w:r>
      <w:proofErr w:type="gramEnd"/>
      <w:r w:rsidRPr="00AB7CCA">
        <w:rPr>
          <w:rFonts w:cs="Courier New"/>
          <w:szCs w:val="20"/>
        </w:rPr>
        <w:t>);</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proofErr w:type="gramStart"/>
      <w:r w:rsidRPr="00AB7CCA">
        <w:rPr>
          <w:rFonts w:cs="Courier New"/>
          <w:szCs w:val="20"/>
        </w:rPr>
        <w:t>cmd.ExecuteReader</w:t>
      </w:r>
      <w:proofErr w:type="gramEnd"/>
      <w:r w:rsidRPr="00AB7CCA">
        <w:rPr>
          <w:rFonts w:cs="Courier New"/>
          <w:szCs w:val="20"/>
        </w:rPr>
        <w:t>();</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Convert.FromBase64String(Encoding.UTF</w:t>
      </w:r>
      <w:proofErr w:type="gramStart"/>
      <w:r w:rsidRPr="00AB7CCA">
        <w:rPr>
          <w:rFonts w:cs="Courier New"/>
          <w:szCs w:val="20"/>
        </w:rPr>
        <w:t>8.GetString</w:t>
      </w:r>
      <w:proofErr w:type="gramEnd"/>
      <w:r w:rsidRPr="00AB7CCA">
        <w:rPr>
          <w:rFonts w:cs="Courier New"/>
          <w:szCs w:val="20"/>
        </w:rPr>
        <w:t>((byte[])(re</w:t>
      </w:r>
    </w:p>
    <w:p w14:paraId="4DB9F439" w14:textId="77777777" w:rsidR="00AB3EF4" w:rsidRPr="00AB7CCA"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r w:rsidRPr="00AB7CCA">
        <w:rPr>
          <w:rFonts w:cs="Courier New"/>
          <w:szCs w:val="20"/>
        </w:rPr>
        <w:t>Barang(Convert.ToInt32(reader[0</w:t>
      </w:r>
      <w:proofErr w:type="gramStart"/>
      <w:r w:rsidRPr="00AB7CCA">
        <w:rPr>
          <w:rFonts w:cs="Courier New"/>
          <w:szCs w:val="20"/>
        </w:rPr>
        <w:t>].ToString</w:t>
      </w:r>
      <w:proofErr w:type="gramEnd"/>
      <w:r w:rsidRPr="00AB7CCA">
        <w:rPr>
          <w:rFonts w:cs="Courier New"/>
          <w:szCs w:val="20"/>
        </w:rPr>
        <w:t xml:space="preserve">()), </w:t>
      </w:r>
    </w:p>
    <w:p w14:paraId="2624FF73" w14:textId="77777777" w:rsidR="00AB3EF4"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7468B8EA" w14:textId="77777777" w:rsidR="00AB3EF4"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}else</w:t>
      </w:r>
      <w:proofErr w:type="gramEnd"/>
      <w:r w:rsidRPr="00AB7CCA">
        <w:rPr>
          <w:rFonts w:cs="Courier New"/>
          <w:szCs w:val="20"/>
        </w:rPr>
        <w:t xml:space="preserv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Convert.FromBase64String(Encoding.UTF</w:t>
      </w:r>
      <w:proofErr w:type="gramStart"/>
      <w:r w:rsidRPr="00AB7CCA">
        <w:rPr>
          <w:rFonts w:cs="Courier New"/>
          <w:szCs w:val="20"/>
        </w:rPr>
        <w:t>8.GetString</w:t>
      </w:r>
      <w:proofErr w:type="gramEnd"/>
      <w:r w:rsidRPr="00AB7CCA">
        <w:rPr>
          <w:rFonts w:cs="Courier New"/>
          <w:szCs w:val="20"/>
        </w:rPr>
        <w:t>((byte[])(re</w:t>
      </w:r>
    </w:p>
    <w:p w14:paraId="63D822DD" w14:textId="77777777" w:rsidR="00AB3EF4"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r w:rsidRPr="00AB7CCA">
        <w:rPr>
          <w:rFonts w:cs="Courier New"/>
          <w:szCs w:val="20"/>
        </w:rPr>
        <w:t>Barang(Convert.ToInt32(reader[0</w:t>
      </w:r>
      <w:proofErr w:type="gramStart"/>
      <w:r w:rsidRPr="00AB7CCA">
        <w:rPr>
          <w:rFonts w:cs="Courier New"/>
          <w:szCs w:val="20"/>
        </w:rPr>
        <w:t>].ToString</w:t>
      </w:r>
      <w:proofErr w:type="gramEnd"/>
      <w:r w:rsidRPr="00AB7CCA">
        <w:rPr>
          <w:rFonts w:cs="Courier New"/>
          <w:szCs w:val="20"/>
        </w:rPr>
        <w:t xml:space="preserve">()), </w:t>
      </w:r>
    </w:p>
    <w:p w14:paraId="072F25AD" w14:textId="77777777" w:rsidR="00AB3EF4" w:rsidRPr="00882215"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proofErr w:type="gramStart"/>
      <w:r w:rsidRPr="00AB7CCA">
        <w:rPr>
          <w:rFonts w:cs="Courier New"/>
          <w:szCs w:val="20"/>
        </w:rPr>
        <w:t>conn.conn</w:t>
      </w:r>
      <w:proofErr w:type="gramEnd"/>
      <w:r w:rsidRPr="00AB7CCA">
        <w:rPr>
          <w:rFonts w:cs="Courier New"/>
          <w:szCs w:val="20"/>
        </w:rPr>
        <w:t>.Open();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 xml:space="preserve">MySqlCommand cmd = new </w:t>
      </w:r>
      <w:proofErr w:type="gramStart"/>
      <w:r w:rsidRPr="00AB7CCA">
        <w:rPr>
          <w:rFonts w:cs="Courier New"/>
          <w:szCs w:val="20"/>
        </w:rPr>
        <w:t>MySqlCommand(</w:t>
      </w:r>
      <w:proofErr w:type="gramEnd"/>
      <w:r w:rsidRPr="00AB7CCA">
        <w:rPr>
          <w:rFonts w:cs="Courier New"/>
          <w:szCs w:val="20"/>
        </w:rPr>
        <w:t>$"SELECT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 xml:space="preserve">MySqlDataReader reader = </w:t>
      </w:r>
      <w:proofErr w:type="gramStart"/>
      <w:r w:rsidRPr="00AB7CCA">
        <w:rPr>
          <w:rFonts w:cs="Courier New"/>
          <w:szCs w:val="20"/>
        </w:rPr>
        <w:t>cmd.ExecuteReader</w:t>
      </w:r>
      <w:proofErr w:type="gramEnd"/>
      <w:r w:rsidRPr="00AB7CCA">
        <w:rPr>
          <w:rFonts w:cs="Courier New"/>
          <w:szCs w:val="20"/>
        </w:rPr>
        <w:t>();</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w:t>
      </w:r>
      <w:proofErr w:type="gramStart"/>
      <w:r w:rsidRPr="00AB7CCA">
        <w:rPr>
          <w:rFonts w:cs="Courier New"/>
          <w:szCs w:val="20"/>
        </w:rPr>
        <w:t>reader.Read</w:t>
      </w:r>
      <w:proofErr w:type="gramEnd"/>
      <w:r w:rsidRPr="00AB7CCA">
        <w:rPr>
          <w:rFonts w:cs="Courier New"/>
          <w:szCs w:val="20"/>
        </w:rPr>
        <w:t>())</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proofErr w:type="gramStart"/>
      <w:r w:rsidRPr="00AB7CCA">
        <w:rPr>
          <w:rFonts w:cs="Courier New"/>
          <w:szCs w:val="20"/>
        </w:rPr>
        <w:t>byte[</w:t>
      </w:r>
      <w:proofErr w:type="gramEnd"/>
      <w:r w:rsidRPr="00AB7CCA">
        <w:rPr>
          <w:rFonts w:cs="Courier New"/>
          <w:szCs w:val="20"/>
        </w:rPr>
        <w:t>]binaryData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barangList.Add(new Barang(Convert.ToInt32(reader[0</w:t>
      </w:r>
      <w:proofErr w:type="gramStart"/>
      <w:r w:rsidRPr="00AB7CCA">
        <w:rPr>
          <w:rFonts w:cs="Courier New"/>
          <w:szCs w:val="20"/>
        </w:rPr>
        <w:t>].ToString</w:t>
      </w:r>
      <w:proofErr w:type="gramEnd"/>
      <w:r w:rsidRPr="00AB7CCA">
        <w:rPr>
          <w:rFonts w:cs="Courier New"/>
          <w:szCs w:val="20"/>
        </w:rPr>
        <w:t>()),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loadBarangScreen(</w:t>
      </w:r>
      <w:proofErr w:type="gramEnd"/>
      <w:r w:rsidRPr="00AB7CCA">
        <w:rPr>
          <w:rFonts w:cs="Courier New"/>
          <w:szCs w:val="20"/>
        </w:rPr>
        <w:t>);</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nextbtn.IsEnabled</w:t>
      </w:r>
      <w:proofErr w:type="gramEnd"/>
      <w:r w:rsidRPr="00AB7CCA">
        <w:rPr>
          <w:rFonts w:cs="Courier New"/>
          <w:szCs w:val="20"/>
        </w:rPr>
        <w:t xml:space="preserve">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w:t>
      </w:r>
      <w:proofErr w:type="gramStart"/>
      <w:r>
        <w:rPr>
          <w:rFonts w:cs="Courier New"/>
          <w:szCs w:val="20"/>
        </w:rPr>
        <w:t>if(</w:t>
      </w:r>
      <w:proofErr w:type="gramEnd"/>
      <w:r>
        <w:rPr>
          <w:rFonts w:cs="Courier New"/>
          <w:szCs w:val="20"/>
        </w:rPr>
        <w:t xml:space="preserve">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nextbtn.IsEnabled</w:t>
      </w:r>
      <w:proofErr w:type="gramEnd"/>
      <w:r w:rsidRPr="00AB7CCA">
        <w:rPr>
          <w:rFonts w:cs="Courier New"/>
          <w:szCs w:val="20"/>
        </w:rPr>
        <w:t xml:space="preserve">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BF050D">
      <w:pPr>
        <w:ind w:firstLine="0"/>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76B59">
      <w:pPr>
        <w:pStyle w:val="STTSSegmenProgramContent"/>
        <w:numPr>
          <w:ilvl w:val="0"/>
          <w:numId w:val="38"/>
        </w:numPr>
        <w:ind w:left="616" w:hanging="616"/>
      </w:pPr>
      <w:r w:rsidRPr="00B02084">
        <w:t xml:space="preserve">string temp = </w:t>
      </w:r>
      <w:proofErr w:type="gramStart"/>
      <w:r w:rsidRPr="00B02084">
        <w:t>lbldetail.Content.ToString</w:t>
      </w:r>
      <w:proofErr w:type="gramEnd"/>
      <w:r w:rsidRPr="00B02084">
        <w:t>();</w:t>
      </w:r>
    </w:p>
    <w:p w14:paraId="2A0C8F6D" w14:textId="77777777" w:rsidR="00F76B59" w:rsidRPr="00B02084" w:rsidRDefault="00F76B59" w:rsidP="00F76B59">
      <w:pPr>
        <w:pStyle w:val="STTSSegmenProgramContent"/>
      </w:pPr>
      <w:proofErr w:type="gramStart"/>
      <w:r w:rsidRPr="00B02084">
        <w:t>conn.conn</w:t>
      </w:r>
      <w:proofErr w:type="gramEnd"/>
      <w:r w:rsidRPr="00B02084">
        <w:t>.Open();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 xml:space="preserve">MySqlCommand cmd = new </w:t>
      </w:r>
      <w:proofErr w:type="gramStart"/>
      <w:r w:rsidRPr="00B02084">
        <w:t>MySqlCommand(</w:t>
      </w:r>
      <w:proofErr w:type="gramEnd"/>
      <w:r w:rsidRPr="00B02084">
        <w:t>$"SELECT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w:t>
      </w:r>
      <w:proofErr w:type="gramStart"/>
      <w:r w:rsidRPr="00B02084">
        <w:t>cmd.ExecuteReader</w:t>
      </w:r>
      <w:proofErr w:type="gramEnd"/>
      <w:r w:rsidRPr="00B02084">
        <w:t>();</w:t>
      </w:r>
    </w:p>
    <w:p w14:paraId="0DE1CCBC" w14:textId="77777777" w:rsidR="00F76B59" w:rsidRPr="00B02084" w:rsidRDefault="00F76B59" w:rsidP="00F76B59">
      <w:pPr>
        <w:pStyle w:val="STTSSegmenProgramContent"/>
      </w:pPr>
      <w:r w:rsidRPr="00B02084">
        <w:t xml:space="preserve">            while(</w:t>
      </w:r>
      <w:proofErr w:type="gramStart"/>
      <w:r w:rsidRPr="00B02084">
        <w:t>reader.Read</w:t>
      </w:r>
      <w:proofErr w:type="gramEnd"/>
      <w:r w:rsidRPr="00B02084">
        <w:t>())</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w:t>
      </w:r>
      <w:proofErr w:type="gramStart"/>
      <w:r w:rsidRPr="00B02084">
        <w:t>].ToString</w:t>
      </w:r>
      <w:proofErr w:type="gramEnd"/>
      <w:r w:rsidRPr="00B02084">
        <w:t>());</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w:t>
      </w:r>
      <w:proofErr w:type="gramStart"/>
      <w:r w:rsidRPr="00B02084">
        <w:t>MySqlCommand(</w:t>
      </w:r>
      <w:proofErr w:type="gramEnd"/>
      <w:r w:rsidRPr="00B02084">
        <w:t>$"SELECT ID_BARANG FROM CART WHERE USERNAME='{user.username}'", conn.conn);</w:t>
      </w:r>
    </w:p>
    <w:p w14:paraId="5EBC03E8" w14:textId="77781252" w:rsidR="00F76B59" w:rsidRPr="006A39A9" w:rsidRDefault="00F76B59" w:rsidP="006A39A9">
      <w:pPr>
        <w:pStyle w:val="STTSSegmenProgramContent"/>
      </w:pPr>
      <w:r w:rsidRPr="00B02084">
        <w:t xml:space="preserve">            reader = </w:t>
      </w:r>
      <w:proofErr w:type="gramStart"/>
      <w:r w:rsidRPr="00B02084">
        <w:t>cmd.ExecuteReader</w:t>
      </w:r>
      <w:proofErr w:type="gramEnd"/>
      <w:r w:rsidRPr="00B02084">
        <w:t>();</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w:t>
      </w:r>
      <w:proofErr w:type="gramStart"/>
      <w:r w:rsidRPr="00B02084">
        <w:t>reader.Read</w:t>
      </w:r>
      <w:proofErr w:type="gramEnd"/>
      <w:r w:rsidRPr="00B02084">
        <w:t>())</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w:t>
      </w:r>
      <w:proofErr w:type="gramStart"/>
      <w:r w:rsidRPr="00B02084">
        <w:t>if(</w:t>
      </w:r>
      <w:proofErr w:type="gramEnd"/>
      <w:r w:rsidRPr="00B02084">
        <w:t>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w:t>
      </w:r>
      <w:proofErr w:type="gramStart"/>
      <w:r w:rsidRPr="00B02084">
        <w:t>conn.conn</w:t>
      </w:r>
      <w:proofErr w:type="gramEnd"/>
      <w:r w:rsidRPr="00B02084">
        <w:t>.Close();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w:t>
      </w:r>
      <w:proofErr w:type="gramStart"/>
      <w:r w:rsidRPr="00B02084">
        <w:t>(!isFound</w:t>
      </w:r>
      <w:proofErr w:type="gramEnd"/>
      <w:r w:rsidRPr="00B02084">
        <w:t>)</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.Open();</w:t>
      </w:r>
    </w:p>
    <w:p w14:paraId="7CFAADE8" w14:textId="77777777" w:rsidR="00F76B59" w:rsidRPr="00B02084" w:rsidRDefault="00F76B59" w:rsidP="00F76B59">
      <w:pPr>
        <w:pStyle w:val="STTSSegmenProgramContent"/>
      </w:pPr>
      <w:r w:rsidRPr="00B02084">
        <w:t xml:space="preserve">                cmd = new </w:t>
      </w:r>
      <w:proofErr w:type="gramStart"/>
      <w:r w:rsidRPr="00B02084">
        <w:t>MySqlCommand(</w:t>
      </w:r>
      <w:proofErr w:type="gramEnd"/>
      <w:r w:rsidRPr="00B02084">
        <w:t>$"INSERT INTO CART VALUES('{user.username}', {idbrg})", conn.conn);</w:t>
      </w:r>
    </w:p>
    <w:p w14:paraId="37EE98EA" w14:textId="77777777" w:rsidR="00F76B59" w:rsidRPr="00B02084" w:rsidRDefault="00F76B59" w:rsidP="00F76B59">
      <w:pPr>
        <w:pStyle w:val="STTSSegmenProgramContent"/>
      </w:pPr>
      <w:r w:rsidRPr="00B02084">
        <w:t xml:space="preserve">                </w:t>
      </w:r>
      <w:proofErr w:type="gramStart"/>
      <w:r w:rsidRPr="00B02084">
        <w:t>cmd.ExecuteNonQuery</w:t>
      </w:r>
      <w:proofErr w:type="gramEnd"/>
      <w:r w:rsidRPr="00B02084">
        <w:t>();</w:t>
      </w:r>
    </w:p>
    <w:p w14:paraId="576D17C2"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76267169" w:rsidR="006A39A9" w:rsidRPr="006A39A9" w:rsidRDefault="006A39A9" w:rsidP="00F76B59">
      <w:pPr>
        <w:pStyle w:val="STTSSegmenProgramContent"/>
        <w:numPr>
          <w:ilvl w:val="0"/>
          <w:numId w:val="0"/>
        </w:numPr>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76B59">
      <w:pPr>
        <w:pStyle w:val="STTSSegmenProgramContent"/>
        <w:numPr>
          <w:ilvl w:val="0"/>
          <w:numId w:val="39"/>
        </w:numPr>
        <w:ind w:left="616" w:hanging="616"/>
      </w:pPr>
      <w:proofErr w:type="gramStart"/>
      <w:r w:rsidRPr="00454B56">
        <w:t>conn.conn</w:t>
      </w:r>
      <w:proofErr w:type="gramEnd"/>
      <w:r w:rsidRPr="00454B56">
        <w:t>.Open();</w:t>
      </w:r>
    </w:p>
    <w:p w14:paraId="1B0DE519" w14:textId="77777777" w:rsidR="00F76B59" w:rsidRPr="00454B56" w:rsidRDefault="00F76B59" w:rsidP="00F76B59">
      <w:pPr>
        <w:pStyle w:val="STTSSegmenProgramContent"/>
      </w:pPr>
      <w:r w:rsidRPr="00454B56">
        <w:t xml:space="preserve">            MySqlCommand cmd = new </w:t>
      </w:r>
      <w:proofErr w:type="gramStart"/>
      <w:r w:rsidRPr="00454B56">
        <w:t>MySqlCommand(</w:t>
      </w:r>
      <w:proofErr w:type="gramEnd"/>
      <w:r w:rsidRPr="00454B56">
        <w:t>$"SELECT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w:t>
      </w:r>
      <w:proofErr w:type="gramStart"/>
      <w:r w:rsidRPr="00454B56">
        <w:t>cmd.ExecuteReader</w:t>
      </w:r>
      <w:proofErr w:type="gramEnd"/>
      <w:r w:rsidRPr="00454B56">
        <w:t>();</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w:t>
      </w:r>
      <w:proofErr w:type="gramStart"/>
      <w:r w:rsidRPr="00454B56">
        <w:t>reader.Read</w:t>
      </w:r>
      <w:proofErr w:type="gramEnd"/>
      <w:r w:rsidRPr="00454B56">
        <w:t>())</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w:t>
      </w:r>
      <w:proofErr w:type="gramStart"/>
      <w:r w:rsidRPr="00454B56">
        <w:t>].ToString</w:t>
      </w:r>
      <w:proofErr w:type="gramEnd"/>
      <w:r w:rsidRPr="00454B56">
        <w:t>());</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w:t>
      </w:r>
      <w:proofErr w:type="gramStart"/>
      <w:r w:rsidRPr="00454B56">
        <w:t>conn.conn</w:t>
      </w:r>
      <w:proofErr w:type="gramEnd"/>
      <w:r w:rsidRPr="00454B56">
        <w:t>.Close();</w:t>
      </w:r>
    </w:p>
    <w:p w14:paraId="6286916B" w14:textId="77777777" w:rsidR="00F76B59" w:rsidRPr="00454B56" w:rsidRDefault="00F76B59" w:rsidP="00F76B59">
      <w:pPr>
        <w:pStyle w:val="STTSSegmenProgramContent"/>
      </w:pPr>
      <w:r w:rsidRPr="00454B56">
        <w:t xml:space="preserve">            if (total &lt;= </w:t>
      </w:r>
      <w:proofErr w:type="gramStart"/>
      <w:r w:rsidRPr="00454B56">
        <w:t>user.saldo</w:t>
      </w:r>
      <w:proofErr w:type="gramEnd"/>
      <w:r w:rsidRPr="00454B56">
        <w:t>)</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w:t>
      </w:r>
      <w:proofErr w:type="gramStart"/>
      <w:r w:rsidRPr="00454B56">
        <w:t>&gt;(</w:t>
      </w:r>
      <w:proofErr w:type="gramEnd"/>
      <w:r w:rsidRPr="00454B56">
        <w:t>);</w:t>
      </w:r>
    </w:p>
    <w:p w14:paraId="48B3C559" w14:textId="65FF8792" w:rsidR="00F76B59" w:rsidRDefault="00F76B59" w:rsidP="00F76B59">
      <w:pPr>
        <w:pStyle w:val="STTSSegmenProgramContent"/>
      </w:pPr>
      <w:r w:rsidRPr="00454B56">
        <w:t xml:space="preserve">                string nota = </w:t>
      </w:r>
      <w:proofErr w:type="gramStart"/>
      <w:r w:rsidRPr="00454B56">
        <w:t>generateNota(</w:t>
      </w:r>
      <w:proofErr w:type="gramEnd"/>
      <w:r w:rsidRPr="00454B56">
        <w:t>);</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w:t>
      </w:r>
      <w:proofErr w:type="gramStart"/>
      <w:r w:rsidRPr="00454B56">
        <w:t>MySqlCommand(</w:t>
      </w:r>
      <w:proofErr w:type="gramEnd"/>
      <w:r w:rsidRPr="00454B56">
        <w:t>$"INSERT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7C73230F"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$"UPDATE CUSTOMER SET SALDO = {user.saldo - total} WHERE ID = {user.id}", conn.conn);</w:t>
      </w:r>
    </w:p>
    <w:p w14:paraId="6814FC6B"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08248C63"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w:t>
      </w:r>
      <w:proofErr w:type="gramStart"/>
      <w:r w:rsidRPr="00454B56">
        <w:t>&gt;(</w:t>
      </w:r>
      <w:proofErr w:type="gramEnd"/>
      <w:r w:rsidRPr="00454B56">
        <w:t>);</w:t>
      </w:r>
    </w:p>
    <w:p w14:paraId="576FA586"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712DF146"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w:t>
      </w:r>
      <w:proofErr w:type="gramStart"/>
      <w:r w:rsidRPr="00454B56">
        <w:t>cmd.ExecuteReader</w:t>
      </w:r>
      <w:proofErr w:type="gramEnd"/>
      <w:r w:rsidRPr="00454B56">
        <w:t>();</w:t>
      </w:r>
    </w:p>
    <w:p w14:paraId="05494577" w14:textId="77777777" w:rsidR="00F76B59" w:rsidRPr="00454B56" w:rsidRDefault="00F76B59" w:rsidP="00F76B59">
      <w:pPr>
        <w:pStyle w:val="STTSSegmenProgramContent"/>
      </w:pPr>
      <w:r w:rsidRPr="00454B56">
        <w:t xml:space="preserve">                while(</w:t>
      </w:r>
      <w:proofErr w:type="gramStart"/>
      <w:r w:rsidRPr="00454B56">
        <w:t>reader.Read</w:t>
      </w:r>
      <w:proofErr w:type="gramEnd"/>
      <w:r w:rsidRPr="00454B56">
        <w:t>())</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w:t>
      </w:r>
      <w:proofErr w:type="gramStart"/>
      <w:r w:rsidRPr="00454B56">
        <w:t>dbeli.Add</w:t>
      </w:r>
      <w:proofErr w:type="gramEnd"/>
      <w:r w:rsidRPr="00454B56">
        <w:t>(new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w:t>
      </w:r>
      <w:proofErr w:type="gramStart"/>
      <w:r w:rsidRPr="00454B56">
        <w:t>listidbarang.Add</w:t>
      </w:r>
      <w:proofErr w:type="gramEnd"/>
      <w:r w:rsidRPr="00454B56">
        <w:t>(Convert.ToInt32(reader[0].ToString()));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007D83A5" w14:textId="77777777" w:rsidR="00F76B59" w:rsidRPr="00454B56" w:rsidRDefault="00F76B59" w:rsidP="00F76B59">
      <w:pPr>
        <w:pStyle w:val="STTSSegmenProgramContent"/>
      </w:pPr>
      <w:r w:rsidRPr="00454B56">
        <w:t xml:space="preserve">                for (int i = 0; i &lt; </w:t>
      </w:r>
      <w:proofErr w:type="gramStart"/>
      <w:r w:rsidRPr="00454B56">
        <w:t>dbeli.Count</w:t>
      </w:r>
      <w:proofErr w:type="gramEnd"/>
      <w:r w:rsidRPr="00454B56">
        <w: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$"UPDATE BARANG SET STOK = STOK-1 WHERE BARANG.ID = {listidbarang[i]}", conn.conn);</w:t>
      </w:r>
    </w:p>
    <w:p w14:paraId="48A69C26"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2FC96F0F" w14:textId="77777777" w:rsidR="00F76B59" w:rsidRPr="00454B56" w:rsidRDefault="00F76B59" w:rsidP="00F76B59">
      <w:pPr>
        <w:pStyle w:val="STTSSegmenProgramContent"/>
      </w:pPr>
      <w:r w:rsidRPr="00454B56">
        <w:t xml:space="preserve">                </w:t>
      </w:r>
      <w:proofErr w:type="gramStart"/>
      <w:r w:rsidRPr="00454B56">
        <w:t>listidbarang.Clear</w:t>
      </w:r>
      <w:proofErr w:type="gramEnd"/>
      <w:r w:rsidRPr="00454B56">
        <w:t>();</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w:t>
      </w:r>
      <w:proofErr w:type="gramStart"/>
      <w:r w:rsidRPr="00454B56">
        <w:t>conn.conn</w:t>
      </w:r>
      <w:proofErr w:type="gramEnd"/>
      <w:r w:rsidRPr="00454B56">
        <w:t>.Open();</w:t>
      </w:r>
    </w:p>
    <w:p w14:paraId="538F8B20" w14:textId="77777777" w:rsidR="00F76B59" w:rsidRPr="00454B56" w:rsidRDefault="00F76B59" w:rsidP="00F76B59">
      <w:pPr>
        <w:pStyle w:val="STTSSegmenProgramContent"/>
      </w:pPr>
      <w:r w:rsidRPr="00454B56">
        <w:t xml:space="preserve">                </w:t>
      </w:r>
      <w:proofErr w:type="gramStart"/>
      <w:r w:rsidRPr="00454B56">
        <w:t>foreach(</w:t>
      </w:r>
      <w:proofErr w:type="gramEnd"/>
      <w:r w:rsidRPr="00454B56">
        <w:t>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w:t>
      </w:r>
      <w:proofErr w:type="gramStart"/>
      <w:r w:rsidRPr="00454B56">
        <w:t>cmd.ExecuteNonQuery</w:t>
      </w:r>
      <w:proofErr w:type="gramEnd"/>
      <w:r w:rsidRPr="00454B56">
        <w:t>();</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26E6A010"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$"DELETE FROM CART WHERE USERNAME = \"{user.username}\"", conn.conn);</w:t>
      </w:r>
    </w:p>
    <w:p w14:paraId="789749B2"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5EF3213B"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43F581D0"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$"DELETE FROM BARANG WHERE STOK = 0", conn.conn);</w:t>
      </w:r>
    </w:p>
    <w:p w14:paraId="3C81E33A"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5DF6F9AA"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w:t>
      </w:r>
      <w:proofErr w:type="gramStart"/>
      <w:r w:rsidRPr="00454B56">
        <w:t>loadData(</w:t>
      </w:r>
      <w:proofErr w:type="gramEnd"/>
      <w:r w:rsidRPr="00454B56">
        <w:t>);</w:t>
      </w:r>
    </w:p>
    <w:p w14:paraId="69451254" w14:textId="77777777" w:rsidR="00F76B59" w:rsidRPr="00454B56" w:rsidRDefault="00F76B59" w:rsidP="00F76B59">
      <w:pPr>
        <w:pStyle w:val="STTSSegmenProgramContent"/>
      </w:pPr>
      <w:r w:rsidRPr="00454B56">
        <w:t xml:space="preserve">                </w:t>
      </w:r>
      <w:proofErr w:type="gramStart"/>
      <w:r w:rsidRPr="00454B56">
        <w:t>loadCart(</w:t>
      </w:r>
      <w:proofErr w:type="gramEnd"/>
      <w:r w:rsidRPr="00454B56">
        <w:t>);</w:t>
      </w:r>
    </w:p>
    <w:p w14:paraId="19DD1601" w14:textId="77777777" w:rsidR="00F76B59" w:rsidRPr="00454B56" w:rsidRDefault="00F76B59" w:rsidP="00F76B59">
      <w:pPr>
        <w:pStyle w:val="STTSSegmenProgramContent"/>
      </w:pPr>
      <w:r w:rsidRPr="00454B56">
        <w:t xml:space="preserve">                var report = new ReportPembelian(user.id, dbeli);</w:t>
      </w:r>
    </w:p>
    <w:p w14:paraId="51A1F702" w14:textId="77777777" w:rsidR="00F76B59" w:rsidRPr="00454B56" w:rsidRDefault="00F76B59" w:rsidP="00F76B59">
      <w:pPr>
        <w:pStyle w:val="STTSSegmenProgramContent"/>
      </w:pPr>
      <w:r w:rsidRPr="00454B56">
        <w:t xml:space="preserve">                </w:t>
      </w:r>
      <w:proofErr w:type="gramStart"/>
      <w:r w:rsidRPr="00454B56">
        <w:t>this.NavigationService.Navigate</w:t>
      </w:r>
      <w:proofErr w:type="gramEnd"/>
      <w:r w:rsidRPr="00454B56">
        <w:t>(report);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76B59">
      <w:pPr>
        <w:pStyle w:val="STTSSegmenProgramContent"/>
        <w:numPr>
          <w:ilvl w:val="0"/>
          <w:numId w:val="0"/>
        </w:numPr>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7E5EF3">
      <w:pPr>
        <w:pStyle w:val="STTSSegmenProgramContent"/>
        <w:numPr>
          <w:ilvl w:val="0"/>
          <w:numId w:val="40"/>
        </w:numPr>
        <w:ind w:left="616" w:hanging="616"/>
        <w:rPr>
          <w:b/>
          <w:bCs/>
        </w:rPr>
      </w:pPr>
      <w:proofErr w:type="gramStart"/>
      <w:r w:rsidRPr="00835B54">
        <w:rPr>
          <w:rFonts w:cs="Courier New"/>
          <w:szCs w:val="20"/>
          <w:lang w:val="en-ID"/>
        </w:rPr>
        <w:t>conn.conn</w:t>
      </w:r>
      <w:proofErr w:type="gramEnd"/>
      <w:r w:rsidRPr="00835B54">
        <w:rPr>
          <w:rFonts w:cs="Courier New"/>
          <w:szCs w:val="20"/>
          <w:lang w:val="en-ID"/>
        </w:rPr>
        <w:t>.Open();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w:t>
      </w:r>
      <w:proofErr w:type="gramStart"/>
      <w:r w:rsidRPr="00835B54">
        <w:t>CONCAT(</w:t>
      </w:r>
      <w:proofErr w:type="gramEnd"/>
      <w:r w:rsidRPr="00835B54">
        <w:t xml:space="preserve">\"{ </w:t>
      </w:r>
    </w:p>
    <w:p w14:paraId="69ADDC76" w14:textId="77777777" w:rsidR="007E5EF3" w:rsidRDefault="007E5EF3" w:rsidP="007E5EF3">
      <w:pPr>
        <w:pStyle w:val="STTSSegmenProgramContent"/>
      </w:pPr>
      <w:proofErr w:type="gramStart"/>
      <w:r w:rsidRPr="00835B54">
        <w:t>DateTime.Now.ToString</w:t>
      </w:r>
      <w:proofErr w:type="gramEnd"/>
      <w:r w:rsidRPr="00835B54">
        <w:t xml:space="preserve">("yyyyMMdd")}\"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w:t>
      </w:r>
      <w:proofErr w:type="gramStart"/>
      <w:r w:rsidRPr="00835B54">
        <w:t>DateTime.Now.ToString</w:t>
      </w:r>
      <w:proofErr w:type="gramEnd"/>
      <w:r w:rsidRPr="00835B54">
        <w:t>("yyyyMMdd")}%'";</w:t>
      </w:r>
    </w:p>
    <w:p w14:paraId="28B50577" w14:textId="77777777" w:rsidR="007E5EF3" w:rsidRDefault="007E5EF3" w:rsidP="007E5EF3">
      <w:pPr>
        <w:pStyle w:val="STTSSegmenProgramContent"/>
      </w:pPr>
      <w:r w:rsidRPr="00835B54">
        <w:t xml:space="preserve">            MySqlCommand cmd = new </w:t>
      </w:r>
      <w:proofErr w:type="gramStart"/>
      <w:r w:rsidRPr="00835B54">
        <w:t>MySqlCommand(</w:t>
      </w:r>
      <w:proofErr w:type="gramEnd"/>
      <w:r w:rsidRPr="00835B54">
        <w:t xml:space="preserve">temp, </w:t>
      </w:r>
    </w:p>
    <w:p w14:paraId="439F74FB" w14:textId="77777777" w:rsidR="007E5EF3" w:rsidRPr="00835B54" w:rsidRDefault="007E5EF3" w:rsidP="007E5EF3">
      <w:pPr>
        <w:pStyle w:val="STTSSegmenProgramContent"/>
      </w:pPr>
      <w:proofErr w:type="gramStart"/>
      <w:r w:rsidRPr="00835B54">
        <w:t>conn.conn</w:t>
      </w:r>
      <w:proofErr w:type="gramEnd"/>
      <w:r w:rsidRPr="00835B54">
        <w:t>);</w:t>
      </w:r>
    </w:p>
    <w:p w14:paraId="5757975A" w14:textId="77777777" w:rsidR="007E5EF3" w:rsidRPr="00835B54" w:rsidRDefault="007E5EF3" w:rsidP="007E5EF3">
      <w:pPr>
        <w:pStyle w:val="STTSSegmenProgramContent"/>
      </w:pPr>
      <w:r w:rsidRPr="00835B54">
        <w:t xml:space="preserve">            MySqlDataReader reader = </w:t>
      </w:r>
      <w:proofErr w:type="gramStart"/>
      <w:r w:rsidRPr="00835B54">
        <w:t>cmd.ExecuteReader</w:t>
      </w:r>
      <w:proofErr w:type="gramEnd"/>
      <w:r w:rsidRPr="00835B54">
        <w:t>();</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w:t>
      </w:r>
      <w:proofErr w:type="gramStart"/>
      <w:r w:rsidRPr="00835B54">
        <w:t>reader.Read</w:t>
      </w:r>
      <w:proofErr w:type="gramEnd"/>
      <w:r w:rsidRPr="00835B54">
        <w:t>())</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w:t>
      </w:r>
      <w:proofErr w:type="gramStart"/>
      <w:r w:rsidRPr="00835B54">
        <w:t>].ToString</w:t>
      </w:r>
      <w:proofErr w:type="gramEnd"/>
      <w:r w:rsidRPr="00835B54">
        <w:t>();</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w:t>
      </w:r>
      <w:proofErr w:type="gramStart"/>
      <w:r w:rsidRPr="00835B54">
        <w:t>conn.conn</w:t>
      </w:r>
      <w:proofErr w:type="gramEnd"/>
      <w:r w:rsidRPr="00835B54">
        <w:t>.Close();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lastRenderedPageBreak/>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E485A">
      <w:pPr>
        <w:pStyle w:val="STTSSegmenProgramContent"/>
        <w:numPr>
          <w:ilvl w:val="0"/>
          <w:numId w:val="41"/>
        </w:numPr>
        <w:ind w:left="616" w:hanging="616"/>
        <w:rPr>
          <w:rFonts w:cs="Courier New"/>
          <w:szCs w:val="20"/>
        </w:rPr>
      </w:pPr>
      <w:proofErr w:type="gramStart"/>
      <w:r w:rsidRPr="00882215">
        <w:rPr>
          <w:rFonts w:cs="Courier New"/>
          <w:szCs w:val="20"/>
          <w:lang w:val="en-ID"/>
        </w:rPr>
        <w:t>conn.conn</w:t>
      </w:r>
      <w:proofErr w:type="gramEnd"/>
      <w:r w:rsidRPr="00882215">
        <w:rPr>
          <w:rFonts w:cs="Courier New"/>
          <w:szCs w:val="20"/>
          <w:lang w:val="en-ID"/>
        </w:rPr>
        <w:t>.Open();</w:t>
      </w:r>
    </w:p>
    <w:p w14:paraId="3E96FC0F" w14:textId="77777777" w:rsidR="00BF050D" w:rsidRPr="00882215" w:rsidRDefault="00BF050D" w:rsidP="00BF050D">
      <w:pPr>
        <w:pStyle w:val="STTSSegmenProgramContent"/>
      </w:pPr>
      <w:r w:rsidRPr="00882215">
        <w:t xml:space="preserve">MySqlCommand cmd = new </w:t>
      </w:r>
      <w:proofErr w:type="gramStart"/>
      <w:r w:rsidRPr="00882215">
        <w:t>MySqlCommand(</w:t>
      </w:r>
      <w:proofErr w:type="gramEnd"/>
      <w:r w:rsidRPr="00882215">
        <w:t>$"UPDATE customer SET NAMA_CUST=@name,EMAIL=@email, NO_TELP=@notelp WHERE ID={iduser}", conn.conn);</w:t>
      </w:r>
    </w:p>
    <w:p w14:paraId="4150A211" w14:textId="77777777" w:rsidR="00BF050D" w:rsidRPr="00882215" w:rsidRDefault="00BF050D" w:rsidP="00BF050D">
      <w:pPr>
        <w:pStyle w:val="STTSSegmenProgramContent"/>
      </w:pPr>
      <w:proofErr w:type="gramStart"/>
      <w:r w:rsidRPr="00882215">
        <w:t>cmd.Parameters.AddWithValue</w:t>
      </w:r>
      <w:proofErr w:type="gramEnd"/>
      <w:r w:rsidRPr="00882215">
        <w:t>("@name", name);</w:t>
      </w:r>
    </w:p>
    <w:p w14:paraId="4D663F1D" w14:textId="77777777" w:rsidR="00BF050D" w:rsidRPr="00882215" w:rsidRDefault="00BF050D" w:rsidP="00BF050D">
      <w:pPr>
        <w:pStyle w:val="STTSSegmenProgramContent"/>
      </w:pPr>
      <w:proofErr w:type="gramStart"/>
      <w:r w:rsidRPr="00882215">
        <w:t>cmd.Parameters.AddWithValue</w:t>
      </w:r>
      <w:proofErr w:type="gramEnd"/>
      <w:r w:rsidRPr="00882215">
        <w:t>("@email", email);</w:t>
      </w:r>
    </w:p>
    <w:p w14:paraId="66902CAD" w14:textId="77777777" w:rsidR="00BF050D" w:rsidRPr="00882215" w:rsidRDefault="00BF050D" w:rsidP="00BF050D">
      <w:pPr>
        <w:pStyle w:val="STTSSegmenProgramContent"/>
      </w:pPr>
      <w:proofErr w:type="gramStart"/>
      <w:r w:rsidRPr="00882215">
        <w:t>cmd.Parameters.AddWithValue</w:t>
      </w:r>
      <w:proofErr w:type="gramEnd"/>
      <w:r w:rsidRPr="00882215">
        <w:t>("@notelp", notelp);</w:t>
      </w:r>
    </w:p>
    <w:p w14:paraId="440ECD54" w14:textId="77777777" w:rsidR="00BF050D" w:rsidRPr="00882215" w:rsidRDefault="00BF050D" w:rsidP="00BF050D">
      <w:pPr>
        <w:pStyle w:val="STTSSegmenProgramContent"/>
      </w:pPr>
      <w:proofErr w:type="gramStart"/>
      <w:r w:rsidRPr="00882215">
        <w:t>cmd.ExecuteNonQuery</w:t>
      </w:r>
      <w:proofErr w:type="gramEnd"/>
      <w:r w:rsidRPr="00882215">
        <w:t>();</w:t>
      </w:r>
    </w:p>
    <w:p w14:paraId="06E7D940" w14:textId="77777777" w:rsidR="00BF050D" w:rsidRPr="00882215" w:rsidRDefault="00BF050D" w:rsidP="00BF050D">
      <w:pPr>
        <w:pStyle w:val="STTSSegmenProgramContent"/>
      </w:pPr>
      <w:proofErr w:type="gramStart"/>
      <w:r w:rsidRPr="00882215">
        <w:t>conn.conn</w:t>
      </w:r>
      <w:proofErr w:type="gramEnd"/>
      <w:r w:rsidRPr="00882215">
        <w:t>.Close();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ganti password pada user</w:t>
      </w:r>
    </w:p>
    <w:p w14:paraId="4D0667AD" w14:textId="77777777" w:rsidR="00BF050D" w:rsidRPr="008D1611" w:rsidRDefault="00BF050D" w:rsidP="00FE485A">
      <w:pPr>
        <w:pStyle w:val="STTSSegmenProgramContent"/>
        <w:numPr>
          <w:ilvl w:val="0"/>
          <w:numId w:val="42"/>
        </w:numPr>
        <w:ind w:left="616" w:hanging="616"/>
      </w:pPr>
      <w:proofErr w:type="gramStart"/>
      <w:r w:rsidRPr="008D1611">
        <w:t>if(</w:t>
      </w:r>
      <w:proofErr w:type="gramEnd"/>
      <w:r w:rsidRPr="008D1611">
        <w:t>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proofErr w:type="gramStart"/>
      <w:r>
        <w:t>if</w:t>
      </w:r>
      <w:r w:rsidRPr="008D1611">
        <w:t>(</w:t>
      </w:r>
      <w:proofErr w:type="gramEnd"/>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w:t>
      </w:r>
      <w:proofErr w:type="gramStart"/>
      <w:r w:rsidRPr="008D1611">
        <w:t>conn.conn</w:t>
      </w:r>
      <w:proofErr w:type="gramEnd"/>
      <w:r w:rsidRPr="008D1611">
        <w:t>.Open();</w:t>
      </w:r>
    </w:p>
    <w:p w14:paraId="50589BEF" w14:textId="77777777" w:rsidR="00BF050D" w:rsidRPr="008D1611" w:rsidRDefault="00BF050D" w:rsidP="00BF050D">
      <w:pPr>
        <w:pStyle w:val="STTSSegmenProgramContent"/>
      </w:pPr>
      <w:r w:rsidRPr="008D1611">
        <w:t xml:space="preserve">             MySqlCommand cmd = new </w:t>
      </w:r>
      <w:proofErr w:type="gramStart"/>
      <w:r w:rsidRPr="008D1611">
        <w:t>MySqlCommand(</w:t>
      </w:r>
      <w:proofErr w:type="gramEnd"/>
      <w:r w:rsidRPr="008D1611">
        <w:t>$"UPDATE customer SET Password=@password WHERE ID={iduser}", conn.conn);</w:t>
      </w:r>
    </w:p>
    <w:p w14:paraId="7262F743" w14:textId="77777777" w:rsidR="00BF050D" w:rsidRPr="008D1611" w:rsidRDefault="00BF050D" w:rsidP="00BF050D">
      <w:pPr>
        <w:pStyle w:val="STTSSegmenProgramContent"/>
      </w:pPr>
      <w:r w:rsidRPr="008D1611">
        <w:t xml:space="preserve">             </w:t>
      </w:r>
      <w:proofErr w:type="gramStart"/>
      <w:r w:rsidRPr="008D1611">
        <w:t>cmd.Parameters.AddWithValue</w:t>
      </w:r>
      <w:proofErr w:type="gramEnd"/>
      <w:r w:rsidRPr="008D1611">
        <w:t>("@password", password);</w:t>
      </w:r>
    </w:p>
    <w:p w14:paraId="59B4C491" w14:textId="77777777" w:rsidR="00BF050D" w:rsidRPr="008D1611" w:rsidRDefault="00BF050D" w:rsidP="00BF050D">
      <w:pPr>
        <w:pStyle w:val="STTSSegmenProgramContent"/>
      </w:pPr>
      <w:r w:rsidRPr="008D1611">
        <w:t xml:space="preserve">             </w:t>
      </w:r>
      <w:proofErr w:type="gramStart"/>
      <w:r w:rsidRPr="008D1611">
        <w:t>cmd.ExecuteNonQuery</w:t>
      </w:r>
      <w:proofErr w:type="gramEnd"/>
      <w:r w:rsidRPr="008D1611">
        <w:t>();</w:t>
      </w:r>
    </w:p>
    <w:p w14:paraId="06E5D901" w14:textId="77777777" w:rsidR="00BF050D" w:rsidRPr="008D1611" w:rsidRDefault="00BF050D" w:rsidP="00BF050D">
      <w:pPr>
        <w:pStyle w:val="STTSSegmenProgramContent"/>
      </w:pPr>
      <w:r w:rsidRPr="008D1611">
        <w:t xml:space="preserve">             </w:t>
      </w:r>
      <w:proofErr w:type="gramStart"/>
      <w:r w:rsidRPr="008D1611">
        <w:t>conn.conn</w:t>
      </w:r>
      <w:proofErr w:type="gramEnd"/>
      <w:r w:rsidRPr="008D1611">
        <w:t>.Close();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68B85253" w14:textId="77777777"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33605667" w:rsidR="00024523" w:rsidRPr="00B06AE6"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lastRenderedPageBreak/>
        <w:t xml:space="preserve">Saat user memilih opsi tokoku pada menu di samping kanan maka user akan diarahkan ke halaman toko user yang berisi barang-barang yang ingin dijual oleh </w:t>
      </w:r>
      <w:proofErr w:type="gramStart"/>
      <w:r w:rsidRPr="00B06AE6">
        <w:rPr>
          <w:rFonts w:ascii="Times New Roman" w:hAnsi="Times New Roman"/>
          <w:sz w:val="24"/>
          <w:szCs w:val="24"/>
        </w:rPr>
        <w:t>user,salah</w:t>
      </w:r>
      <w:proofErr w:type="gramEnd"/>
      <w:r w:rsidRPr="00B06AE6">
        <w:rPr>
          <w:rFonts w:ascii="Times New Roman" w:hAnsi="Times New Roman"/>
          <w:sz w:val="24"/>
          <w:szCs w:val="24"/>
        </w:rPr>
        <w:t xml:space="preserve">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E485A">
      <w:pPr>
        <w:pStyle w:val="STTSSegmenProgramContent"/>
        <w:numPr>
          <w:ilvl w:val="0"/>
          <w:numId w:val="43"/>
        </w:numPr>
        <w:ind w:left="616" w:hanging="616"/>
        <w:rPr>
          <w:rFonts w:cs="Courier New"/>
          <w:b/>
          <w:bCs/>
          <w:szCs w:val="20"/>
        </w:rPr>
      </w:pPr>
      <w:r w:rsidRPr="00C85701">
        <w:rPr>
          <w:rFonts w:cs="Courier New"/>
          <w:szCs w:val="20"/>
          <w:lang w:val="en-ID"/>
        </w:rPr>
        <w:t>string namabarang = tb_seller_</w:t>
      </w:r>
      <w:proofErr w:type="gramStart"/>
      <w:r w:rsidRPr="00C85701">
        <w:rPr>
          <w:rFonts w:cs="Courier New"/>
          <w:szCs w:val="20"/>
          <w:lang w:val="en-ID"/>
        </w:rPr>
        <w:t>nama.Text.ToString</w:t>
      </w:r>
      <w:proofErr w:type="gramEnd"/>
      <w:r w:rsidRPr="00C85701">
        <w:rPr>
          <w:rFonts w:cs="Courier New"/>
          <w:szCs w:val="20"/>
          <w:lang w:val="en-ID"/>
        </w:rPr>
        <w:t>();</w:t>
      </w:r>
    </w:p>
    <w:p w14:paraId="55464D78" w14:textId="77777777" w:rsidR="00BF050D" w:rsidRPr="00C85701" w:rsidRDefault="00BF050D" w:rsidP="00BF050D">
      <w:pPr>
        <w:pStyle w:val="STTSSegmenProgramContent"/>
        <w:rPr>
          <w:rFonts w:cs="Courier New"/>
          <w:szCs w:val="20"/>
        </w:rPr>
      </w:pPr>
      <w:r w:rsidRPr="00C85701">
        <w:rPr>
          <w:rFonts w:cs="Courier New"/>
          <w:szCs w:val="20"/>
        </w:rPr>
        <w:t xml:space="preserve">int stok = </w:t>
      </w:r>
      <w:proofErr w:type="gramStart"/>
      <w:r w:rsidRPr="00C85701">
        <w:rPr>
          <w:rFonts w:cs="Courier New"/>
          <w:szCs w:val="20"/>
        </w:rPr>
        <w:t>int.Parse</w:t>
      </w:r>
      <w:proofErr w:type="gramEnd"/>
      <w:r w:rsidRPr="00C85701">
        <w:rPr>
          <w:rFonts w:cs="Courier New"/>
          <w:szCs w:val="20"/>
        </w:rPr>
        <w:t>(tb_seller_stok.Text.ToString());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proofErr w:type="gramStart"/>
      <w:r w:rsidRPr="00C85701">
        <w:rPr>
          <w:rFonts w:cs="Courier New"/>
          <w:szCs w:val="20"/>
        </w:rPr>
        <w:t>int.Parse</w:t>
      </w:r>
      <w:proofErr w:type="gramEnd"/>
      <w:r w:rsidRPr="00C85701">
        <w:rPr>
          <w:rFonts w:cs="Courier New"/>
          <w:szCs w:val="20"/>
        </w:rPr>
        <w:t>(tb_seller_harga.Text.ToString());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getid(</w:t>
      </w:r>
      <w:proofErr w:type="gramEnd"/>
      <w:r w:rsidRPr="00C85701">
        <w:rPr>
          <w:rFonts w:cs="Courier New"/>
          <w:szCs w:val="20"/>
        </w:rPr>
        <w:t>);</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 xml:space="preserve">$"INSERT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INTO BARANG(NAMA_</w:t>
      </w:r>
      <w:proofErr w:type="gramStart"/>
      <w:r w:rsidRPr="00C85701">
        <w:rPr>
          <w:rFonts w:cs="Courier New"/>
          <w:szCs w:val="20"/>
        </w:rPr>
        <w:t>BARANG,MERK</w:t>
      </w:r>
      <w:proofErr w:type="gramEnd"/>
      <w:r w:rsidRPr="00C85701">
        <w:rPr>
          <w:rFonts w:cs="Courier New"/>
          <w:szCs w:val="20"/>
        </w:rPr>
        <w:t xml:space="preserve">,KATEGORI,STOK,HARGA,IMG)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proofErr w:type="gramStart"/>
      <w:r w:rsidRPr="00C85701">
        <w:rPr>
          <w:rFonts w:cs="Courier New"/>
          <w:szCs w:val="20"/>
        </w:rPr>
        <w:t>conn.conn</w:t>
      </w:r>
      <w:proofErr w:type="gramEnd"/>
      <w:r w:rsidRPr="00C85701">
        <w:rPr>
          <w:rFonts w:cs="Courier New"/>
          <w:szCs w:val="20"/>
        </w:rPr>
        <w:t>);</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3B4114A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w:t>
      </w:r>
      <w:proofErr w:type="gramStart"/>
      <w:r w:rsidRPr="00C85701">
        <w:rPr>
          <w:rFonts w:cs="Courier New"/>
          <w:szCs w:val="20"/>
        </w:rPr>
        <w:t>MySqlCommand(</w:t>
      </w:r>
      <w:proofErr w:type="gramEnd"/>
      <w:r w:rsidRPr="00C85701">
        <w:rPr>
          <w:rFonts w:cs="Courier New"/>
          <w:szCs w:val="20"/>
        </w:rPr>
        <w:t xml:space="preserve">"SELECT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t xml:space="preserve">BARANG", </w:t>
      </w:r>
      <w:proofErr w:type="gramStart"/>
      <w:r w:rsidRPr="00C85701">
        <w:rPr>
          <w:rFonts w:cs="Courier New"/>
          <w:szCs w:val="20"/>
        </w:rPr>
        <w:t>conn.conn</w:t>
      </w:r>
      <w:proofErr w:type="gramEnd"/>
      <w:r w:rsidRPr="00C85701">
        <w:rPr>
          <w:rFonts w:cs="Courier New"/>
          <w:szCs w:val="20"/>
        </w:rPr>
        <w:t>);</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w:t>
      </w:r>
      <w:proofErr w:type="gramStart"/>
      <w:r w:rsidRPr="00C85701">
        <w:rPr>
          <w:rFonts w:cs="Courier New"/>
          <w:szCs w:val="20"/>
        </w:rPr>
        <w:t>cmd.ExecuteReader</w:t>
      </w:r>
      <w:proofErr w:type="gramEnd"/>
      <w:r w:rsidRPr="00C85701">
        <w:rPr>
          <w:rFonts w:cs="Courier New"/>
          <w:szCs w:val="20"/>
        </w:rPr>
        <w:t>();</w:t>
      </w:r>
    </w:p>
    <w:p w14:paraId="15C0CEAD" w14:textId="07BC0889" w:rsidR="00B06AE6" w:rsidRPr="00B06AE6" w:rsidRDefault="00B06AE6" w:rsidP="00B06AE6">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lastRenderedPageBreak/>
        <w:t>Lanjutan Segment program 4.5 tambah barang di user seller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w:t>
      </w:r>
      <w:proofErr w:type="gramStart"/>
      <w:r w:rsidRPr="00C85701">
        <w:rPr>
          <w:rFonts w:cs="Courier New"/>
          <w:szCs w:val="20"/>
        </w:rPr>
        <w:t>reader.Read</w:t>
      </w:r>
      <w:proofErr w:type="gramEnd"/>
      <w:r w:rsidRPr="00C85701">
        <w:rPr>
          <w:rFonts w:cs="Courier New"/>
          <w:szCs w:val="20"/>
        </w:rPr>
        <w:t>())</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w:t>
      </w:r>
      <w:proofErr w:type="gramStart"/>
      <w:r w:rsidRPr="00C85701">
        <w:rPr>
          <w:rFonts w:cs="Courier New"/>
          <w:szCs w:val="20"/>
        </w:rPr>
        <w:t>int.Parse</w:t>
      </w:r>
      <w:proofErr w:type="gramEnd"/>
      <w:r w:rsidRPr="00C85701">
        <w:rPr>
          <w:rFonts w:cs="Courier New"/>
          <w:szCs w:val="20"/>
        </w:rPr>
        <w:t>(reader[0].ToString());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 xml:space="preserve">$"INSERT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INTO DIGITAL_</w:t>
      </w:r>
      <w:proofErr w:type="gramStart"/>
      <w:r w:rsidRPr="00C85701">
        <w:rPr>
          <w:rFonts w:cs="Courier New"/>
          <w:szCs w:val="20"/>
        </w:rPr>
        <w:t>SELLER(</w:t>
      </w:r>
      <w:proofErr w:type="gramEnd"/>
      <w:r w:rsidRPr="00C85701">
        <w:rPr>
          <w:rFonts w:cs="Courier New"/>
          <w:szCs w:val="20"/>
        </w:rPr>
        <w:t xml:space="preserve">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 xml:space="preserve">VALUES('{userID}','{barangID}')", </w:t>
      </w:r>
      <w:proofErr w:type="gramStart"/>
      <w:r w:rsidRPr="00C85701">
        <w:rPr>
          <w:rFonts w:cs="Courier New"/>
          <w:szCs w:val="20"/>
        </w:rPr>
        <w:t>conn.conn</w:t>
      </w:r>
      <w:proofErr w:type="gramEnd"/>
      <w:r w:rsidRPr="00C85701">
        <w:rPr>
          <w:rFonts w:cs="Courier New"/>
          <w:szCs w:val="20"/>
        </w:rPr>
        <w:t>);</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E485A">
      <w:pPr>
        <w:pStyle w:val="STTSSegmenProgramContent"/>
        <w:numPr>
          <w:ilvl w:val="0"/>
          <w:numId w:val="44"/>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 xml:space="preserve">$"DELETE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 xml:space="preserve">FROM BARANG WHERE id = {barangID}", </w:t>
      </w:r>
      <w:proofErr w:type="gramStart"/>
      <w:r w:rsidRPr="00C85701">
        <w:rPr>
          <w:rFonts w:cs="Courier New"/>
          <w:szCs w:val="20"/>
        </w:rPr>
        <w:t>conn.conn</w:t>
      </w:r>
      <w:proofErr w:type="gramEnd"/>
      <w:r w:rsidRPr="00C85701">
        <w:rPr>
          <w:rFonts w:cs="Courier New"/>
          <w:szCs w:val="20"/>
        </w:rPr>
        <w:t>);</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578C99E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49CDBB00" w14:textId="34BE0E16" w:rsidR="00B06AE6" w:rsidRPr="00B06AE6" w:rsidRDefault="00B06AE6" w:rsidP="00B06AE6">
      <w:pPr>
        <w:pStyle w:val="STTSSegmenProgramContent"/>
        <w:numPr>
          <w:ilvl w:val="0"/>
          <w:numId w:val="0"/>
        </w:numPr>
        <w:rPr>
          <w:rFonts w:ascii="Times New Roman" w:hAnsi="Times New Roman"/>
          <w:b/>
          <w:bCs/>
          <w:sz w:val="24"/>
          <w:szCs w:val="24"/>
        </w:rPr>
      </w:pPr>
      <w:r>
        <w:rPr>
          <w:rFonts w:ascii="Times New Roman" w:hAnsi="Times New Roman"/>
          <w:b/>
          <w:bCs/>
          <w:sz w:val="24"/>
          <w:szCs w:val="24"/>
        </w:rPr>
        <w:lastRenderedPageBreak/>
        <w:t xml:space="preserve">Lanjutan </w:t>
      </w:r>
      <w:r w:rsidRPr="00C85701">
        <w:rPr>
          <w:rFonts w:ascii="Times New Roman" w:hAnsi="Times New Roman"/>
          <w:b/>
          <w:bCs/>
          <w:sz w:val="24"/>
          <w:szCs w:val="24"/>
        </w:rPr>
        <w:t>Segment program 4.5 delete barang di user seller</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proofErr w:type="gramStart"/>
      <w:r w:rsidRPr="00B06AE6">
        <w:rPr>
          <w:rFonts w:cs="Courier New"/>
          <w:szCs w:val="20"/>
        </w:rPr>
        <w:t>catch(</w:t>
      </w:r>
      <w:proofErr w:type="gramEnd"/>
      <w:r w:rsidRPr="00B06AE6">
        <w:rPr>
          <w:rFonts w:cs="Courier New"/>
          <w:szCs w:val="20"/>
        </w:rPr>
        <w:t>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w:t>
      </w:r>
      <w:proofErr w:type="gramStart"/>
      <w:r w:rsidRPr="00C85701">
        <w:rPr>
          <w:rFonts w:cs="Courier New"/>
          <w:szCs w:val="20"/>
          <w:lang w:val="en-ID"/>
        </w:rPr>
        <w:t>loaddatagrid(</w:t>
      </w:r>
      <w:proofErr w:type="gramEnd"/>
      <w:r w:rsidRPr="00C85701">
        <w:rPr>
          <w:rFonts w:cs="Courier New"/>
          <w:szCs w:val="20"/>
          <w:lang w:val="en-ID"/>
        </w:rPr>
        <w:t>);</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1144019D" w14:textId="247DE4E2" w:rsidR="00576F67" w:rsidRDefault="00576F67" w:rsidP="00576F67">
      <w:pPr>
        <w:rPr>
          <w:lang w:val="en-ID"/>
        </w:rPr>
      </w:pPr>
      <w:bookmarkStart w:id="67" w:name="_Toc92357864"/>
      <w:bookmarkStart w:id="68" w:name="_Toc92366717"/>
    </w:p>
    <w:p w14:paraId="0CC26834" w14:textId="77777777" w:rsidR="00576F67" w:rsidRDefault="00576F67" w:rsidP="00576F67">
      <w:pPr>
        <w:rPr>
          <w:lang w:val="en-ID"/>
        </w:rPr>
      </w:pPr>
    </w:p>
    <w:p w14:paraId="5918B8FF" w14:textId="77777777" w:rsidR="00576F67" w:rsidRPr="00576F67" w:rsidRDefault="00576F67" w:rsidP="00576F67">
      <w:pPr>
        <w:rPr>
          <w:lang w:val="en-ID"/>
        </w:rPr>
      </w:pPr>
    </w:p>
    <w:p w14:paraId="00F6121B" w14:textId="258598CF" w:rsidR="00BF050D" w:rsidRDefault="00BF050D" w:rsidP="00576F67">
      <w:pPr>
        <w:pStyle w:val="Heading1"/>
        <w:ind w:firstLine="0"/>
        <w:jc w:val="center"/>
        <w:rPr>
          <w:rFonts w:ascii="Times New Roman" w:hAnsi="Times New Roman"/>
          <w:b w:val="0"/>
          <w:lang w:val="en-ID"/>
        </w:rPr>
      </w:pPr>
      <w:r>
        <w:rPr>
          <w:rFonts w:ascii="Times New Roman" w:hAnsi="Times New Roman"/>
          <w:lang w:val="en-ID"/>
        </w:rPr>
        <w:lastRenderedPageBreak/>
        <w:t>BAB V</w:t>
      </w:r>
      <w:bookmarkEnd w:id="67"/>
      <w:bookmarkEnd w:id="68"/>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E485A">
      <w:pPr>
        <w:pStyle w:val="ListParagraph"/>
        <w:numPr>
          <w:ilvl w:val="0"/>
          <w:numId w:val="45"/>
        </w:numPr>
        <w:ind w:left="709" w:hanging="709"/>
        <w:outlineLvl w:val="1"/>
        <w:rPr>
          <w:b/>
          <w:szCs w:val="24"/>
          <w:lang w:val="en-ID"/>
        </w:rPr>
      </w:pPr>
      <w:bookmarkStart w:id="69" w:name="_Toc92357865"/>
      <w:bookmarkStart w:id="70" w:name="_Toc92366718"/>
      <w:r>
        <w:rPr>
          <w:b/>
          <w:sz w:val="28"/>
          <w:szCs w:val="24"/>
          <w:lang w:val="en-ID"/>
        </w:rPr>
        <w:t>Kesimpulan</w:t>
      </w:r>
      <w:bookmarkEnd w:id="69"/>
      <w:bookmarkEnd w:id="70"/>
    </w:p>
    <w:p w14:paraId="52E80BD9" w14:textId="77777777"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 Berdasarkan hasil perancangan dan pembuatan aplikasi ini, dapat disimpulkan hal-hal sebagai berikut:</w:t>
      </w:r>
    </w:p>
    <w:p w14:paraId="2B1B5E32" w14:textId="77777777" w:rsidR="00BF050D" w:rsidRPr="00566FD7" w:rsidRDefault="00BF050D" w:rsidP="00FE485A">
      <w:pPr>
        <w:pStyle w:val="ListParagraph"/>
        <w:numPr>
          <w:ilvl w:val="0"/>
          <w:numId w:val="46"/>
        </w:numPr>
        <w:ind w:left="426" w:hanging="426"/>
        <w:rPr>
          <w:szCs w:val="24"/>
          <w:lang w:val="en-ID"/>
        </w:rPr>
      </w:pPr>
      <w:r w:rsidRPr="00566FD7">
        <w:rPr>
          <w:szCs w:val="24"/>
          <w:lang w:val="en-ID"/>
        </w:rPr>
        <w:t>Program ini bertujuan mempermudah pembelian produk di masa pandemic ini.</w:t>
      </w:r>
    </w:p>
    <w:p w14:paraId="53F98040" w14:textId="77777777" w:rsidR="00BF050D" w:rsidRDefault="00BF050D" w:rsidP="00FE485A">
      <w:pPr>
        <w:pStyle w:val="ListParagraph"/>
        <w:numPr>
          <w:ilvl w:val="0"/>
          <w:numId w:val="46"/>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5B9FA28" w14:textId="77777777" w:rsidR="00BF050D" w:rsidRDefault="00BF050D" w:rsidP="00BF050D">
      <w:pPr>
        <w:pStyle w:val="ListParagraph"/>
        <w:ind w:left="426"/>
        <w:rPr>
          <w:szCs w:val="24"/>
          <w:lang w:val="en-ID"/>
        </w:rPr>
      </w:pPr>
    </w:p>
    <w:p w14:paraId="6ABEA160" w14:textId="01A408ED" w:rsidR="00BF050D" w:rsidRDefault="00BF050D" w:rsidP="00FE485A">
      <w:pPr>
        <w:pStyle w:val="ListParagraph"/>
        <w:numPr>
          <w:ilvl w:val="0"/>
          <w:numId w:val="45"/>
        </w:numPr>
        <w:ind w:left="709" w:hanging="720"/>
        <w:outlineLvl w:val="1"/>
        <w:rPr>
          <w:b/>
          <w:sz w:val="28"/>
          <w:szCs w:val="24"/>
          <w:lang w:val="en-ID"/>
        </w:rPr>
      </w:pPr>
      <w:bookmarkStart w:id="71" w:name="_Toc92357866"/>
      <w:bookmarkStart w:id="72" w:name="_Toc92366719"/>
      <w:r>
        <w:rPr>
          <w:b/>
          <w:sz w:val="28"/>
          <w:szCs w:val="24"/>
          <w:lang w:val="en-ID"/>
        </w:rPr>
        <w:t>Saran</w:t>
      </w:r>
      <w:bookmarkEnd w:id="71"/>
      <w:bookmarkEnd w:id="72"/>
    </w:p>
    <w:p w14:paraId="2E41DFB4" w14:textId="77777777" w:rsidR="00BF050D" w:rsidRPr="00566FD7" w:rsidRDefault="00BF050D" w:rsidP="00BF050D">
      <w:pPr>
        <w:pStyle w:val="ListParagraph"/>
        <w:ind w:left="0" w:firstLine="709"/>
        <w:rPr>
          <w:szCs w:val="24"/>
        </w:rPr>
      </w:pPr>
      <w:r w:rsidRPr="00566FD7">
        <w:rPr>
          <w:szCs w:val="24"/>
        </w:rPr>
        <w:t>ini akan dijelaskan kesimpulan dari aplikasi pemesanan peralatan gaming ALTERNATECH yang telah kami buat. Pada bab ini juga akan disertakan saran – saran untuk software ALTERNATECH. Pada bagian akhir bab disertakan daftar pustaka dan sumber-sumber teori dari buku.</w:t>
      </w:r>
    </w:p>
    <w:p w14:paraId="302FD196" w14:textId="77777777" w:rsidR="00BF050D" w:rsidRPr="00566FD7" w:rsidRDefault="00BF050D" w:rsidP="00FE485A">
      <w:pPr>
        <w:pStyle w:val="ListParagraph"/>
        <w:numPr>
          <w:ilvl w:val="0"/>
          <w:numId w:val="47"/>
        </w:numPr>
        <w:ind w:left="426" w:hanging="426"/>
        <w:rPr>
          <w:szCs w:val="24"/>
          <w:lang w:val="en-ID"/>
        </w:rPr>
      </w:pPr>
      <w:r w:rsidRPr="00566FD7">
        <w:rPr>
          <w:szCs w:val="24"/>
          <w:lang w:val="en-ID"/>
        </w:rPr>
        <w:t>Memperindah tampilan aplikasi supaya enak dilihat</w:t>
      </w:r>
    </w:p>
    <w:p w14:paraId="35882F20" w14:textId="77777777" w:rsidR="00BF050D" w:rsidRDefault="00BF050D" w:rsidP="00FE485A">
      <w:pPr>
        <w:pStyle w:val="ListParagraph"/>
        <w:numPr>
          <w:ilvl w:val="0"/>
          <w:numId w:val="47"/>
        </w:numPr>
        <w:ind w:left="426" w:hanging="426"/>
        <w:rPr>
          <w:szCs w:val="24"/>
          <w:lang w:val="en-ID"/>
        </w:rPr>
      </w:pPr>
      <w:r w:rsidRPr="00566FD7">
        <w:rPr>
          <w:szCs w:val="24"/>
          <w:lang w:val="en-ID"/>
        </w:rPr>
        <w:t>Optimisasi fungsi yang terdapat dalam tiap event supaya bisa memaksimalkan kinerja software pada system.</w:t>
      </w: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3" w:name="_Toc92357867"/>
      <w:bookmarkStart w:id="74" w:name="_Toc92366720"/>
      <w:r>
        <w:t>DAFTAR PUSTAKA</w:t>
      </w:r>
      <w:bookmarkEnd w:id="73"/>
      <w:bookmarkEnd w:id="74"/>
    </w:p>
    <w:p w14:paraId="294E696E" w14:textId="767DE8D5" w:rsidR="00BF050D" w:rsidRPr="00676D72" w:rsidRDefault="00676D72" w:rsidP="00BF050D">
      <w:pPr>
        <w:pStyle w:val="STTSDarftarPustakaNormal"/>
        <w:jc w:val="both"/>
        <w:rPr>
          <w:i/>
          <w:noProof/>
          <w:szCs w:val="24"/>
        </w:rPr>
      </w:pPr>
      <w:r w:rsidRPr="00676D72">
        <w:rPr>
          <w:noProof/>
          <w:szCs w:val="24"/>
        </w:rPr>
        <w:t>Wikipedia</w:t>
      </w:r>
      <w:r w:rsidRPr="00676D72">
        <w:rPr>
          <w:i/>
          <w:noProof/>
          <w:szCs w:val="24"/>
        </w:rPr>
        <w:t>, Agile Software Development</w:t>
      </w:r>
    </w:p>
    <w:p w14:paraId="402F5A6E" w14:textId="77777777" w:rsidR="00BF050D" w:rsidRDefault="00676D72" w:rsidP="00BF050D">
      <w:pPr>
        <w:spacing w:line="240" w:lineRule="auto"/>
        <w:rPr>
          <w:szCs w:val="24"/>
          <w:lang w:val="en-ID"/>
        </w:rPr>
      </w:pPr>
      <w:hyperlink r:id="rId61" w:history="1">
        <w:r w:rsidR="00BF050D" w:rsidRPr="00E135C8">
          <w:rPr>
            <w:rStyle w:val="Hyperlink"/>
            <w:szCs w:val="24"/>
            <w:lang w:val="en-ID"/>
          </w:rPr>
          <w:t>https://en.m.wikipedia.org/wiki/Agile_software_development</w:t>
        </w:r>
      </w:hyperlink>
    </w:p>
    <w:p w14:paraId="73AD1403" w14:textId="77777777" w:rsidR="00BF050D" w:rsidRDefault="00BF050D" w:rsidP="00BF050D">
      <w:pPr>
        <w:spacing w:line="240" w:lineRule="auto"/>
        <w:rPr>
          <w:szCs w:val="24"/>
          <w:lang w:val="en-ID"/>
        </w:rPr>
      </w:pPr>
    </w:p>
    <w:p w14:paraId="51E5A010" w14:textId="21BF4006" w:rsidR="00BF050D" w:rsidRPr="00676D72" w:rsidRDefault="00676D72" w:rsidP="00676D72">
      <w:pPr>
        <w:spacing w:line="240" w:lineRule="auto"/>
        <w:ind w:firstLine="0"/>
        <w:rPr>
          <w:i/>
          <w:szCs w:val="24"/>
          <w:lang w:val="en-ID"/>
        </w:rPr>
      </w:pPr>
      <w:r w:rsidRPr="00676D72">
        <w:rPr>
          <w:szCs w:val="24"/>
          <w:lang w:val="en-ID"/>
        </w:rPr>
        <w:t>Github,</w:t>
      </w:r>
      <w:r w:rsidRPr="00676D72">
        <w:rPr>
          <w:i/>
          <w:szCs w:val="24"/>
          <w:lang w:val="en-ID"/>
        </w:rPr>
        <w:t xml:space="preserve"> sshnet/SSH.NET</w:t>
      </w:r>
    </w:p>
    <w:p w14:paraId="713A7215" w14:textId="77777777" w:rsidR="00BF050D" w:rsidRDefault="00676D72" w:rsidP="00BF050D">
      <w:pPr>
        <w:spacing w:line="240" w:lineRule="auto"/>
        <w:rPr>
          <w:szCs w:val="24"/>
          <w:lang w:val="en-ID"/>
        </w:rPr>
      </w:pPr>
      <w:hyperlink r:id="rId62" w:history="1">
        <w:r w:rsidR="00BF050D" w:rsidRPr="00E135C8">
          <w:rPr>
            <w:rStyle w:val="Hyperlink"/>
            <w:szCs w:val="24"/>
            <w:lang w:val="en-ID"/>
          </w:rPr>
          <w:t>https://github.com/sshnet/SSH.NET</w:t>
        </w:r>
      </w:hyperlink>
    </w:p>
    <w:p w14:paraId="6A377B86" w14:textId="77777777" w:rsidR="00BF050D" w:rsidRDefault="00BF050D" w:rsidP="00BF050D">
      <w:pPr>
        <w:spacing w:line="240" w:lineRule="auto"/>
        <w:rPr>
          <w:szCs w:val="24"/>
          <w:lang w:val="en-ID"/>
        </w:rPr>
      </w:pPr>
    </w:p>
    <w:p w14:paraId="6D8AB318" w14:textId="569CCFFD" w:rsidR="00BF050D" w:rsidRPr="00676D72" w:rsidRDefault="00BF050D" w:rsidP="00676D72">
      <w:pPr>
        <w:spacing w:line="240" w:lineRule="auto"/>
        <w:ind w:firstLine="0"/>
        <w:rPr>
          <w:i/>
          <w:szCs w:val="24"/>
          <w:lang w:val="en-ID"/>
        </w:rPr>
      </w:pPr>
      <w:r w:rsidRPr="00676D72">
        <w:rPr>
          <w:szCs w:val="24"/>
          <w:lang w:val="en-ID"/>
        </w:rPr>
        <w:t>Ne</w:t>
      </w:r>
      <w:r w:rsidR="00676D72">
        <w:rPr>
          <w:szCs w:val="24"/>
          <w:lang w:val="en-ID"/>
        </w:rPr>
        <w:t xml:space="preserve">t-information.com, </w:t>
      </w:r>
      <w:r w:rsidRPr="00676D72">
        <w:rPr>
          <w:i/>
          <w:szCs w:val="24"/>
          <w:lang w:val="en-ID"/>
        </w:rPr>
        <w:t xml:space="preserve">How </w:t>
      </w:r>
      <w:proofErr w:type="gramStart"/>
      <w:r w:rsidRPr="00676D72">
        <w:rPr>
          <w:i/>
          <w:szCs w:val="24"/>
          <w:lang w:val="en-ID"/>
        </w:rPr>
        <w:t>To</w:t>
      </w:r>
      <w:proofErr w:type="gramEnd"/>
      <w:r w:rsidRPr="00676D72">
        <w:rPr>
          <w:i/>
          <w:szCs w:val="24"/>
          <w:lang w:val="en-ID"/>
        </w:rPr>
        <w:t xml:space="preserve"> </w:t>
      </w:r>
      <w:r w:rsidR="00676D72">
        <w:rPr>
          <w:i/>
          <w:szCs w:val="24"/>
          <w:lang w:val="en-ID"/>
        </w:rPr>
        <w:t>Connect to MySQL Database to C#</w:t>
      </w:r>
      <w:r w:rsidRPr="00676D72">
        <w:rPr>
          <w:i/>
          <w:szCs w:val="24"/>
          <w:lang w:val="en-ID"/>
        </w:rPr>
        <w:t>:</w:t>
      </w:r>
    </w:p>
    <w:p w14:paraId="7D05A3BD" w14:textId="77777777" w:rsidR="00BF050D" w:rsidRDefault="00676D72" w:rsidP="00BF050D">
      <w:pPr>
        <w:spacing w:line="240" w:lineRule="auto"/>
        <w:rPr>
          <w:szCs w:val="24"/>
          <w:lang w:val="en-ID"/>
        </w:rPr>
      </w:pPr>
      <w:hyperlink r:id="rId63" w:anchor=":~:text=Add%20Reference,Library%20in%20your%20C%23%20project" w:history="1">
        <w:r w:rsidR="00BF050D" w:rsidRPr="00E135C8">
          <w:rPr>
            <w:rStyle w:val="Hyperlink"/>
            <w:szCs w:val="24"/>
            <w:lang w:val="en-ID"/>
          </w:rPr>
          <w:t>http://net-informations.com/q/faq/mysql.html#:~:text=Add%20Reference,Library%20in%20your%20C%23%20project</w:t>
        </w:r>
      </w:hyperlink>
    </w:p>
    <w:p w14:paraId="5C678BF6" w14:textId="77777777" w:rsidR="00BF050D" w:rsidRDefault="00BF050D" w:rsidP="00BF050D">
      <w:pPr>
        <w:spacing w:line="240" w:lineRule="auto"/>
        <w:rPr>
          <w:szCs w:val="24"/>
        </w:rPr>
      </w:pPr>
    </w:p>
    <w:p w14:paraId="0B71316A" w14:textId="77777777" w:rsidR="00BF050D" w:rsidRDefault="00BF050D" w:rsidP="00676D72">
      <w:pPr>
        <w:spacing w:line="240" w:lineRule="auto"/>
        <w:ind w:firstLine="0"/>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676D72">
      <w:pPr>
        <w:spacing w:line="240" w:lineRule="auto"/>
        <w:ind w:firstLine="0"/>
        <w:rPr>
          <w:szCs w:val="24"/>
        </w:rPr>
      </w:pPr>
      <w:r w:rsidRPr="00D374C5">
        <w:rPr>
          <w:szCs w:val="24"/>
        </w:rPr>
        <w:t xml:space="preserve">Retrieved from Bina Nusantara University: </w:t>
      </w:r>
    </w:p>
    <w:p w14:paraId="4FADC47C" w14:textId="77777777" w:rsidR="00BF050D" w:rsidRDefault="00676D72" w:rsidP="00BF050D">
      <w:pPr>
        <w:spacing w:line="240" w:lineRule="auto"/>
        <w:rPr>
          <w:szCs w:val="24"/>
        </w:rPr>
      </w:pPr>
      <w:hyperlink r:id="rId64"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BF050D">
      <w:pPr>
        <w:spacing w:line="240" w:lineRule="auto"/>
        <w:rPr>
          <w:szCs w:val="24"/>
        </w:rPr>
      </w:pPr>
    </w:p>
    <w:p w14:paraId="357B0B5A" w14:textId="77777777" w:rsidR="00BF050D" w:rsidRDefault="00BF050D" w:rsidP="00676D72">
      <w:pPr>
        <w:spacing w:line="240" w:lineRule="auto"/>
        <w:ind w:firstLine="0"/>
        <w:rPr>
          <w:szCs w:val="24"/>
        </w:rPr>
      </w:pPr>
      <w:r w:rsidRPr="00D374C5">
        <w:rPr>
          <w:szCs w:val="24"/>
        </w:rPr>
        <w:t>Filipova, O., &amp; Vilão, R. (2018</w:t>
      </w:r>
      <w:r w:rsidRPr="009F60DC">
        <w:rPr>
          <w:i/>
          <w:iCs/>
          <w:szCs w:val="24"/>
        </w:rPr>
        <w:t xml:space="preserve">). Software Development </w:t>
      </w:r>
      <w:proofErr w:type="gramStart"/>
      <w:r w:rsidRPr="009F60DC">
        <w:rPr>
          <w:i/>
          <w:iCs/>
          <w:szCs w:val="24"/>
        </w:rPr>
        <w:t>From</w:t>
      </w:r>
      <w:proofErr w:type="gramEnd"/>
      <w:r w:rsidRPr="009F60DC">
        <w:rPr>
          <w:i/>
          <w:iCs/>
          <w:szCs w:val="24"/>
        </w:rPr>
        <w:t xml:space="preserve"> A to Z</w:t>
      </w:r>
      <w:r w:rsidRPr="00D374C5">
        <w:rPr>
          <w:szCs w:val="24"/>
        </w:rPr>
        <w:t>. Apress.</w:t>
      </w:r>
    </w:p>
    <w:p w14:paraId="4C6F560F" w14:textId="77777777" w:rsidR="00BF050D" w:rsidRDefault="00BF050D" w:rsidP="00BF050D">
      <w:pPr>
        <w:spacing w:line="240" w:lineRule="auto"/>
        <w:rPr>
          <w:szCs w:val="24"/>
        </w:rPr>
      </w:pPr>
    </w:p>
    <w:p w14:paraId="66455989" w14:textId="77777777" w:rsidR="00BF050D" w:rsidRDefault="00BF050D" w:rsidP="00676D72">
      <w:pPr>
        <w:spacing w:line="240" w:lineRule="auto"/>
        <w:ind w:firstLine="0"/>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676D72" w:rsidP="00BF050D">
      <w:pPr>
        <w:spacing w:line="240" w:lineRule="auto"/>
        <w:rPr>
          <w:szCs w:val="24"/>
        </w:rPr>
      </w:pPr>
      <w:hyperlink r:id="rId65"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BF050D">
      <w:pPr>
        <w:spacing w:line="240" w:lineRule="auto"/>
        <w:rPr>
          <w:szCs w:val="24"/>
        </w:rPr>
      </w:pPr>
      <w:r w:rsidRPr="009F60DC">
        <w:rPr>
          <w:szCs w:val="24"/>
        </w:rPr>
        <w:t xml:space="preserve"> </w:t>
      </w:r>
    </w:p>
    <w:p w14:paraId="4EA92621" w14:textId="77777777" w:rsidR="00BF050D" w:rsidRDefault="00BF050D" w:rsidP="00676D72">
      <w:pPr>
        <w:spacing w:line="240" w:lineRule="auto"/>
        <w:ind w:firstLine="0"/>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66" w:history="1">
        <w:r w:rsidRPr="00E135C8">
          <w:rPr>
            <w:rStyle w:val="Hyperlink"/>
            <w:szCs w:val="24"/>
          </w:rPr>
          <w:t>https://www.visual-paradigm.com/guide/uml-unified-modeling-language/what-isactivity-diagram/</w:t>
        </w:r>
      </w:hyperlink>
    </w:p>
    <w:p w14:paraId="4A28952E" w14:textId="77777777" w:rsidR="00BF050D" w:rsidRPr="009F60DC" w:rsidRDefault="00BF050D" w:rsidP="00BF050D">
      <w:pPr>
        <w:spacing w:line="240" w:lineRule="auto"/>
        <w:rPr>
          <w:szCs w:val="24"/>
        </w:rPr>
      </w:pPr>
      <w:r w:rsidRPr="009F60DC">
        <w:rPr>
          <w:szCs w:val="24"/>
        </w:rPr>
        <w:t xml:space="preserve"> </w:t>
      </w:r>
    </w:p>
    <w:p w14:paraId="27CC463F" w14:textId="52267891" w:rsidR="00903E79" w:rsidRPr="00576F67" w:rsidRDefault="00BF050D" w:rsidP="00676D72">
      <w:pPr>
        <w:spacing w:line="240" w:lineRule="auto"/>
        <w:ind w:firstLine="0"/>
        <w:rPr>
          <w:szCs w:val="24"/>
        </w:rPr>
        <w:sectPr w:rsidR="00903E79" w:rsidRPr="00576F67" w:rsidSect="00C22F25">
          <w:pgSz w:w="11907" w:h="16840" w:code="9"/>
          <w:pgMar w:top="2268" w:right="1701" w:bottom="1701" w:left="2268" w:header="1418" w:footer="851" w:gutter="0"/>
          <w:cols w:space="720"/>
          <w:titlePg/>
          <w:docGrid w:linePitch="360"/>
        </w:sectPr>
      </w:pPr>
      <w:r w:rsidRPr="009F60DC">
        <w:rPr>
          <w:szCs w:val="24"/>
        </w:rPr>
        <w:t xml:space="preserve">Visual Paradigm. (n.d.). </w:t>
      </w:r>
      <w:r w:rsidRPr="009F60DC">
        <w:rPr>
          <w:i/>
          <w:iCs/>
          <w:szCs w:val="24"/>
        </w:rPr>
        <w:t>What is Entity Relationship Diagram (ERD)?</w:t>
      </w:r>
      <w:r w:rsidR="00676D72">
        <w:rPr>
          <w:szCs w:val="24"/>
        </w:rPr>
        <w:t xml:space="preserve"> Retrieved from </w:t>
      </w:r>
      <w:r w:rsidRPr="009F60DC">
        <w:rPr>
          <w:szCs w:val="24"/>
        </w:rPr>
        <w:t>Visual Paradigm</w:t>
      </w:r>
      <w:hyperlink r:id="rId67" w:history="1">
        <w:r w:rsidRPr="006F5036">
          <w:rPr>
            <w:rStyle w:val="Hyperlink"/>
            <w:szCs w:val="24"/>
          </w:rPr>
          <w:t>: https://www.visual-paradigm.com/guide/data-modeling/whatis-entity-relationship-diagram/</w:t>
        </w:r>
      </w:hyperlink>
    </w:p>
    <w:p w14:paraId="088FCE6E" w14:textId="0C2CEB74" w:rsidR="007032AD" w:rsidRDefault="007032AD" w:rsidP="00576F67">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15E7A" w14:textId="77777777" w:rsidR="00915551" w:rsidRDefault="00915551" w:rsidP="00A1571D">
      <w:pPr>
        <w:spacing w:line="240" w:lineRule="auto"/>
      </w:pPr>
      <w:r>
        <w:separator/>
      </w:r>
    </w:p>
  </w:endnote>
  <w:endnote w:type="continuationSeparator" w:id="0">
    <w:p w14:paraId="7A35167E" w14:textId="77777777" w:rsidR="00915551" w:rsidRDefault="00915551"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AC240" w14:textId="4E5EBBDB" w:rsidR="00676D72" w:rsidRPr="00707BFB" w:rsidRDefault="00676D72"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804CA">
      <w:rPr>
        <w:noProof/>
      </w:rPr>
      <w:t>i</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E84F7" w14:textId="77777777" w:rsidR="00676D72" w:rsidRDefault="00676D72">
    <w:pPr>
      <w:pStyle w:val="Footer"/>
      <w:jc w:val="center"/>
    </w:pPr>
  </w:p>
  <w:p w14:paraId="212FE893" w14:textId="77777777" w:rsidR="00676D72" w:rsidRDefault="00676D7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0B95" w14:textId="77777777" w:rsidR="00676D72" w:rsidRDefault="00676D72">
    <w:pPr>
      <w:pStyle w:val="Footer"/>
      <w:jc w:val="center"/>
    </w:pPr>
  </w:p>
  <w:p w14:paraId="17A81C30" w14:textId="77777777" w:rsidR="00676D72" w:rsidRDefault="00676D72" w:rsidP="00AB2806">
    <w:pPr>
      <w:pStyle w:val="Footer"/>
      <w:tabs>
        <w:tab w:val="clear" w:pos="4680"/>
        <w:tab w:val="clear" w:pos="9360"/>
      </w:tabs>
      <w:ind w:firstLine="0"/>
    </w:pPr>
  </w:p>
  <w:p w14:paraId="53CEB6D3" w14:textId="77777777" w:rsidR="00676D72" w:rsidRDefault="00676D72"/>
  <w:p w14:paraId="23BC23EE" w14:textId="77777777" w:rsidR="00676D72" w:rsidRDefault="00676D7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4C15" w14:textId="095152C9" w:rsidR="00676D72" w:rsidRDefault="00676D72"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804CA">
      <w:rPr>
        <w:noProof/>
      </w:rPr>
      <w:t>7</w:t>
    </w:r>
    <w:r>
      <w:rPr>
        <w:noProof/>
      </w:rPr>
      <w:fldChar w:fldCharType="end"/>
    </w:r>
  </w:p>
  <w:p w14:paraId="65C54254" w14:textId="77777777" w:rsidR="00676D72" w:rsidRDefault="00676D72"/>
  <w:p w14:paraId="6B680640" w14:textId="77777777" w:rsidR="00676D72" w:rsidRDefault="00676D7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011DC" w14:textId="77777777" w:rsidR="00915551" w:rsidRDefault="00915551" w:rsidP="00A1571D">
      <w:pPr>
        <w:spacing w:line="240" w:lineRule="auto"/>
      </w:pPr>
      <w:r>
        <w:separator/>
      </w:r>
    </w:p>
  </w:footnote>
  <w:footnote w:type="continuationSeparator" w:id="0">
    <w:p w14:paraId="75EA9A14" w14:textId="77777777" w:rsidR="00915551" w:rsidRDefault="00915551"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E23ED" w14:textId="77777777" w:rsidR="00676D72" w:rsidRDefault="00676D72">
    <w:pPr>
      <w:pStyle w:val="Header"/>
      <w:jc w:val="right"/>
    </w:pPr>
  </w:p>
  <w:p w14:paraId="65351708" w14:textId="77777777" w:rsidR="00676D72" w:rsidRDefault="00676D7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D9EAF" w14:textId="67DD63D8" w:rsidR="00676D72" w:rsidRDefault="00676D72" w:rsidP="00AB2806">
    <w:pPr>
      <w:pStyle w:val="Header"/>
      <w:tabs>
        <w:tab w:val="clear" w:pos="4680"/>
        <w:tab w:val="clear" w:pos="9360"/>
      </w:tabs>
      <w:ind w:firstLine="0"/>
      <w:jc w:val="right"/>
    </w:pPr>
    <w:r>
      <w:fldChar w:fldCharType="begin"/>
    </w:r>
    <w:r>
      <w:instrText xml:space="preserve"> PAGE   \* MERGEFORMAT </w:instrText>
    </w:r>
    <w:r>
      <w:fldChar w:fldCharType="separate"/>
    </w:r>
    <w:r w:rsidR="007804CA">
      <w:rPr>
        <w:noProof/>
      </w:rPr>
      <w:t>17</w:t>
    </w:r>
    <w:r>
      <w:rPr>
        <w:noProof/>
      </w:rPr>
      <w:fldChar w:fldCharType="end"/>
    </w:r>
  </w:p>
  <w:p w14:paraId="2C450BE1" w14:textId="77777777" w:rsidR="00676D72" w:rsidRDefault="00676D72"/>
  <w:p w14:paraId="6FEB33F3" w14:textId="77777777" w:rsidR="00676D72" w:rsidRDefault="00676D7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0246E"/>
    <w:multiLevelType w:val="multilevel"/>
    <w:tmpl w:val="71DEB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653B"/>
    <w:multiLevelType w:val="multilevel"/>
    <w:tmpl w:val="97623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1B6FAE"/>
    <w:multiLevelType w:val="multilevel"/>
    <w:tmpl w:val="77EC1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DC3D75"/>
    <w:multiLevelType w:val="multilevel"/>
    <w:tmpl w:val="E2B4C9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EF23B8"/>
    <w:multiLevelType w:val="multilevel"/>
    <w:tmpl w:val="0734C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6"/>
  </w:num>
  <w:num w:numId="3">
    <w:abstractNumId w:val="3"/>
  </w:num>
  <w:num w:numId="4">
    <w:abstractNumId w:val="22"/>
  </w:num>
  <w:num w:numId="5">
    <w:abstractNumId w:val="8"/>
  </w:num>
  <w:num w:numId="6">
    <w:abstractNumId w:val="11"/>
  </w:num>
  <w:num w:numId="7">
    <w:abstractNumId w:val="23"/>
  </w:num>
  <w:num w:numId="8">
    <w:abstractNumId w:val="16"/>
  </w:num>
  <w:num w:numId="9">
    <w:abstractNumId w:val="10"/>
  </w:num>
  <w:num w:numId="10">
    <w:abstractNumId w:val="4"/>
  </w:num>
  <w:num w:numId="11">
    <w:abstractNumId w:val="14"/>
  </w:num>
  <w:num w:numId="12">
    <w:abstractNumId w:val="18"/>
  </w:num>
  <w:num w:numId="13">
    <w:abstractNumId w:val="15"/>
  </w:num>
  <w:num w:numId="14">
    <w:abstractNumId w:val="6"/>
  </w:num>
  <w:num w:numId="15">
    <w:abstractNumId w:val="21"/>
  </w:num>
  <w:num w:numId="16">
    <w:abstractNumId w:val="12"/>
  </w:num>
  <w:num w:numId="17">
    <w:abstractNumId w:val="0"/>
  </w:num>
  <w:num w:numId="18">
    <w:abstractNumId w:val="13"/>
  </w:num>
  <w:num w:numId="19">
    <w:abstractNumId w:val="7"/>
  </w:num>
  <w:num w:numId="20">
    <w:abstractNumId w:val="20"/>
  </w:num>
  <w:num w:numId="21">
    <w:abstractNumId w:val="1"/>
  </w:num>
  <w:num w:numId="22">
    <w:abstractNumId w:val="2"/>
  </w:num>
  <w:num w:numId="23">
    <w:abstractNumId w:val="25"/>
  </w:num>
  <w:num w:numId="24">
    <w:abstractNumId w:val="23"/>
    <w:lvlOverride w:ilvl="0">
      <w:startOverride w:val="1"/>
    </w:lvlOverride>
  </w:num>
  <w:num w:numId="25">
    <w:abstractNumId w:val="23"/>
    <w:lvlOverride w:ilvl="0">
      <w:startOverride w:val="1"/>
    </w:lvlOverride>
  </w:num>
  <w:num w:numId="26">
    <w:abstractNumId w:val="23"/>
    <w:lvlOverride w:ilvl="0">
      <w:startOverride w:val="1"/>
    </w:lvlOverride>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19"/>
  </w:num>
  <w:num w:numId="46">
    <w:abstractNumId w:val="9"/>
  </w:num>
  <w:num w:numId="47">
    <w:abstractNumId w:val="5"/>
  </w:num>
  <w:num w:numId="48">
    <w:abstractNumId w:val="23"/>
    <w:lvlOverride w:ilvl="0">
      <w:startOverride w:val="1"/>
    </w:lvlOverride>
  </w:num>
  <w:num w:numId="49">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6024F"/>
    <w:rsid w:val="00063C01"/>
    <w:rsid w:val="00074DDD"/>
    <w:rsid w:val="00076CA0"/>
    <w:rsid w:val="00077B17"/>
    <w:rsid w:val="00080304"/>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B1C36"/>
    <w:rsid w:val="001B572E"/>
    <w:rsid w:val="001B5DD2"/>
    <w:rsid w:val="001B651C"/>
    <w:rsid w:val="001C1855"/>
    <w:rsid w:val="001C6513"/>
    <w:rsid w:val="001C71FA"/>
    <w:rsid w:val="001D198B"/>
    <w:rsid w:val="001F10EB"/>
    <w:rsid w:val="001F1CCD"/>
    <w:rsid w:val="001F48CA"/>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95055"/>
    <w:rsid w:val="00295AB6"/>
    <w:rsid w:val="002A77C0"/>
    <w:rsid w:val="002A7979"/>
    <w:rsid w:val="002B43D7"/>
    <w:rsid w:val="002D1C50"/>
    <w:rsid w:val="002D266F"/>
    <w:rsid w:val="002D3AF7"/>
    <w:rsid w:val="002E37ED"/>
    <w:rsid w:val="002E4488"/>
    <w:rsid w:val="002F5A28"/>
    <w:rsid w:val="00305110"/>
    <w:rsid w:val="003069D3"/>
    <w:rsid w:val="00307094"/>
    <w:rsid w:val="003146B7"/>
    <w:rsid w:val="00315264"/>
    <w:rsid w:val="00321705"/>
    <w:rsid w:val="00325257"/>
    <w:rsid w:val="00325FC7"/>
    <w:rsid w:val="00335DA3"/>
    <w:rsid w:val="00353887"/>
    <w:rsid w:val="00362805"/>
    <w:rsid w:val="003640ED"/>
    <w:rsid w:val="003672CD"/>
    <w:rsid w:val="0037489B"/>
    <w:rsid w:val="00377D63"/>
    <w:rsid w:val="0038704E"/>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31526"/>
    <w:rsid w:val="00535191"/>
    <w:rsid w:val="00541331"/>
    <w:rsid w:val="00544A34"/>
    <w:rsid w:val="005464F0"/>
    <w:rsid w:val="005467C8"/>
    <w:rsid w:val="00551AAB"/>
    <w:rsid w:val="005624E6"/>
    <w:rsid w:val="0056614D"/>
    <w:rsid w:val="00576F67"/>
    <w:rsid w:val="0058385E"/>
    <w:rsid w:val="00587587"/>
    <w:rsid w:val="005A1D6A"/>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D72"/>
    <w:rsid w:val="00676FA6"/>
    <w:rsid w:val="006A39A9"/>
    <w:rsid w:val="006A6852"/>
    <w:rsid w:val="006B1ABF"/>
    <w:rsid w:val="006B5CD7"/>
    <w:rsid w:val="006C439F"/>
    <w:rsid w:val="006C6996"/>
    <w:rsid w:val="006E2920"/>
    <w:rsid w:val="006F1E5D"/>
    <w:rsid w:val="006F355E"/>
    <w:rsid w:val="00701CE3"/>
    <w:rsid w:val="007032AD"/>
    <w:rsid w:val="00707BFB"/>
    <w:rsid w:val="007100B4"/>
    <w:rsid w:val="00721731"/>
    <w:rsid w:val="00724C34"/>
    <w:rsid w:val="00730A14"/>
    <w:rsid w:val="00735EC9"/>
    <w:rsid w:val="00740724"/>
    <w:rsid w:val="00744907"/>
    <w:rsid w:val="00752147"/>
    <w:rsid w:val="00766AA8"/>
    <w:rsid w:val="00766B47"/>
    <w:rsid w:val="007718F9"/>
    <w:rsid w:val="00773C1C"/>
    <w:rsid w:val="00776081"/>
    <w:rsid w:val="007804CA"/>
    <w:rsid w:val="00781D57"/>
    <w:rsid w:val="007834C5"/>
    <w:rsid w:val="00784C7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B52BD"/>
    <w:rsid w:val="008B52F7"/>
    <w:rsid w:val="008B61ED"/>
    <w:rsid w:val="008C23C3"/>
    <w:rsid w:val="008D0D45"/>
    <w:rsid w:val="008D219A"/>
    <w:rsid w:val="008F5758"/>
    <w:rsid w:val="00903E79"/>
    <w:rsid w:val="00906DCD"/>
    <w:rsid w:val="00907A67"/>
    <w:rsid w:val="009111CD"/>
    <w:rsid w:val="00915551"/>
    <w:rsid w:val="00924D0E"/>
    <w:rsid w:val="00927AE3"/>
    <w:rsid w:val="009344B3"/>
    <w:rsid w:val="009448A1"/>
    <w:rsid w:val="009822D6"/>
    <w:rsid w:val="00991AF4"/>
    <w:rsid w:val="00992769"/>
    <w:rsid w:val="009B6531"/>
    <w:rsid w:val="009C1E9F"/>
    <w:rsid w:val="009D0678"/>
    <w:rsid w:val="009D1535"/>
    <w:rsid w:val="009E2D46"/>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4107C"/>
    <w:rsid w:val="00B46211"/>
    <w:rsid w:val="00B4720F"/>
    <w:rsid w:val="00B56B52"/>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57BF"/>
    <w:rsid w:val="00C66616"/>
    <w:rsid w:val="00C8091A"/>
    <w:rsid w:val="00C836C8"/>
    <w:rsid w:val="00CC13EA"/>
    <w:rsid w:val="00CC71B8"/>
    <w:rsid w:val="00CD191D"/>
    <w:rsid w:val="00CE0A3C"/>
    <w:rsid w:val="00CE4C37"/>
    <w:rsid w:val="00CE5B40"/>
    <w:rsid w:val="00CF71F2"/>
    <w:rsid w:val="00D0419B"/>
    <w:rsid w:val="00D05699"/>
    <w:rsid w:val="00D05AA0"/>
    <w:rsid w:val="00D06D8C"/>
    <w:rsid w:val="00D1316D"/>
    <w:rsid w:val="00D15AF4"/>
    <w:rsid w:val="00D209B1"/>
    <w:rsid w:val="00D27B1A"/>
    <w:rsid w:val="00D30D5E"/>
    <w:rsid w:val="00D32DE8"/>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DE4B73"/>
    <w:rsid w:val="00E07DA3"/>
    <w:rsid w:val="00E11318"/>
    <w:rsid w:val="00E122F3"/>
    <w:rsid w:val="00E2207E"/>
    <w:rsid w:val="00E30BD7"/>
    <w:rsid w:val="00E31933"/>
    <w:rsid w:val="00E6374A"/>
    <w:rsid w:val="00E7244D"/>
    <w:rsid w:val="00E80C9F"/>
    <w:rsid w:val="00E878B7"/>
    <w:rsid w:val="00EA49AD"/>
    <w:rsid w:val="00EB2C13"/>
    <w:rsid w:val="00EC1FCF"/>
    <w:rsid w:val="00EC446D"/>
    <w:rsid w:val="00EC4FBF"/>
    <w:rsid w:val="00ED6ED5"/>
    <w:rsid w:val="00EF5AF2"/>
    <w:rsid w:val="00F02430"/>
    <w:rsid w:val="00F03753"/>
    <w:rsid w:val="00F14718"/>
    <w:rsid w:val="00F253F1"/>
    <w:rsid w:val="00F26145"/>
    <w:rsid w:val="00F344A3"/>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4BE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56487">
      <w:bodyDiv w:val="1"/>
      <w:marLeft w:val="0"/>
      <w:marRight w:val="0"/>
      <w:marTop w:val="0"/>
      <w:marBottom w:val="0"/>
      <w:divBdr>
        <w:top w:val="none" w:sz="0" w:space="0" w:color="auto"/>
        <w:left w:val="none" w:sz="0" w:space="0" w:color="auto"/>
        <w:bottom w:val="none" w:sz="0" w:space="0" w:color="auto"/>
        <w:right w:val="none" w:sz="0" w:space="0" w:color="auto"/>
      </w:divBdr>
    </w:div>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1260822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9639287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785931473">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42426644">
      <w:bodyDiv w:val="1"/>
      <w:marLeft w:val="0"/>
      <w:marRight w:val="0"/>
      <w:marTop w:val="0"/>
      <w:marBottom w:val="0"/>
      <w:divBdr>
        <w:top w:val="none" w:sz="0" w:space="0" w:color="auto"/>
        <w:left w:val="none" w:sz="0" w:space="0" w:color="auto"/>
        <w:bottom w:val="none" w:sz="0" w:space="0" w:color="auto"/>
        <w:right w:val="none" w:sz="0" w:space="0" w:color="auto"/>
      </w:divBdr>
    </w:div>
    <w:div w:id="1156385093">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637642830">
      <w:bodyDiv w:val="1"/>
      <w:marLeft w:val="0"/>
      <w:marRight w:val="0"/>
      <w:marTop w:val="0"/>
      <w:marBottom w:val="0"/>
      <w:divBdr>
        <w:top w:val="none" w:sz="0" w:space="0" w:color="auto"/>
        <w:left w:val="none" w:sz="0" w:space="0" w:color="auto"/>
        <w:bottom w:val="none" w:sz="0" w:space="0" w:color="auto"/>
        <w:right w:val="none" w:sz="0" w:space="0" w:color="auto"/>
      </w:divBdr>
    </w:div>
    <w:div w:id="1910846720">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1965497797">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Visual_J%2B%2B&amp;action=edit&amp;redlink=1" TargetMode="External"/><Relationship Id="rId21" Type="http://schemas.openxmlformats.org/officeDocument/2006/relationships/hyperlink" Target="https://id.wikipedia.org/wiki/Visual_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net-informations.com/q/faq/mysql.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hyperlink" Target="https://en.m.wikipedia.org/wiki/Agile_software_development" TargetMode="External"/><Relationship Id="rId19" Type="http://schemas.openxmlformats.org/officeDocument/2006/relationships/hyperlink" Target="https://id.wikipedia.org/wiki/Integrated_Development_Environment" TargetMode="Externa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socs.binus.ac.id/2020/07/02/teknik-dalam-white-box-dan-black-boxtest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visual-paradigm.com/guide/data-modeling/whatis-entity-" TargetMode="External"/><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github.com/sshnet/SSH.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visual-paradigm.com/guide/requirementsgathering/requirement-analysis-techniqu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05CEFB1-2DF7-45C6-80FE-4563AB182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Template>
  <TotalTime>574</TotalTime>
  <Pages>71</Pages>
  <Words>10928</Words>
  <Characters>62294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JohnCS</cp:lastModifiedBy>
  <cp:revision>29</cp:revision>
  <dcterms:created xsi:type="dcterms:W3CDTF">2021-10-12T12:34:00Z</dcterms:created>
  <dcterms:modified xsi:type="dcterms:W3CDTF">2022-01-06T07:28:00Z</dcterms:modified>
</cp:coreProperties>
</file>