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C522C4">
            <w:pPr>
              <w:pStyle w:val="STTSNormalCover"/>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13035D54" w14:textId="77777777" w:rsidR="00C522C4" w:rsidRDefault="00EA49AD" w:rsidP="00C522C4">
            <w:pPr>
              <w:pStyle w:val="STTSNormalCover"/>
            </w:pPr>
            <w:r>
              <w:t>2021</w:t>
            </w:r>
          </w:p>
          <w:p w14:paraId="4A0D32BA" w14:textId="17C9E623" w:rsidR="00031480" w:rsidRDefault="00031480" w:rsidP="00C522C4">
            <w:pPr>
              <w:pStyle w:val="STTSNormalCover"/>
            </w:pPr>
          </w:p>
        </w:tc>
      </w:tr>
    </w:tbl>
    <w:p w14:paraId="326ADE6D" w14:textId="77777777" w:rsidR="005E6C51" w:rsidRDefault="005E6C51" w:rsidP="00D05AA0">
      <w:pPr>
        <w:pStyle w:val="STTSNormalDaftarIsi"/>
        <w:tabs>
          <w:tab w:val="left" w:pos="709"/>
          <w:tab w:val="right" w:leader="dot" w:pos="7230"/>
          <w:tab w:val="right" w:pos="8222"/>
        </w:tabs>
        <w:sectPr w:rsidR="005E6C51" w:rsidSect="009F4D69">
          <w:headerReference w:type="default" r:id="rId9"/>
          <w:footerReference w:type="default" r:id="rId10"/>
          <w:footerReference w:type="first" r:id="rId11"/>
          <w:pgSz w:w="11907" w:h="16840" w:code="9"/>
          <w:pgMar w:top="2268" w:right="1701" w:bottom="1701" w:left="2268" w:header="1418" w:footer="851" w:gutter="0"/>
          <w:pgNumType w:fmt="lowerRoman" w:start="1"/>
          <w:cols w:space="720"/>
          <w:docGrid w:linePitch="360"/>
        </w:sectPr>
      </w:pPr>
    </w:p>
    <w:bookmarkStart w:id="0" w:name="_Toc92358008" w:displacedByCustomXml="next"/>
    <w:bookmarkStart w:id="1" w:name="_Toc92357836" w:displacedByCustomXml="next"/>
    <w:sdt>
      <w:sdtPr>
        <w:rPr>
          <w:rFonts w:ascii="Times New Roman" w:eastAsia="Calibri" w:hAnsi="Times New Roman" w:cs="Times New Roman"/>
          <w:color w:val="auto"/>
          <w:sz w:val="24"/>
          <w:szCs w:val="24"/>
        </w:rPr>
        <w:id w:val="-1445297411"/>
        <w:docPartObj>
          <w:docPartGallery w:val="Table of Contents"/>
          <w:docPartUnique/>
        </w:docPartObj>
      </w:sdtPr>
      <w:sdtEndPr>
        <w:rPr>
          <w:b/>
          <w:bCs/>
          <w:noProof/>
          <w:szCs w:val="22"/>
        </w:rPr>
      </w:sdtEndPr>
      <w:sdtContent>
        <w:sdt>
          <w:sdtPr>
            <w:rPr>
              <w:rFonts w:ascii="Times New Roman" w:eastAsia="Calibri" w:hAnsi="Times New Roman" w:cs="Times New Roman"/>
              <w:color w:val="auto"/>
              <w:sz w:val="24"/>
              <w:szCs w:val="24"/>
            </w:rPr>
            <w:id w:val="89208615"/>
            <w:docPartObj>
              <w:docPartGallery w:val="Table of Contents"/>
              <w:docPartUnique/>
            </w:docPartObj>
          </w:sdtPr>
          <w:sdtEndPr>
            <w:rPr>
              <w:b/>
              <w:bCs/>
              <w:noProof/>
              <w:szCs w:val="22"/>
            </w:rPr>
          </w:sdtEndPr>
          <w:sdtContent>
            <w:p w14:paraId="0E90F52A" w14:textId="372E468C" w:rsidR="00107370" w:rsidRPr="00021DA6" w:rsidRDefault="00107370" w:rsidP="00021DA6">
              <w:pPr>
                <w:pStyle w:val="TOCHeading"/>
                <w:jc w:val="center"/>
                <w:rPr>
                  <w:rFonts w:ascii="Times New Roman" w:hAnsi="Times New Roman" w:cs="Times New Roman"/>
                  <w:b/>
                  <w:bCs/>
                  <w:color w:val="auto"/>
                </w:rPr>
              </w:pPr>
              <w:r w:rsidRPr="00021DA6">
                <w:rPr>
                  <w:rFonts w:ascii="Times New Roman" w:hAnsi="Times New Roman" w:cs="Times New Roman"/>
                  <w:b/>
                  <w:bCs/>
                  <w:color w:val="auto"/>
                </w:rPr>
                <w:t>DAFTAR ISI</w:t>
              </w:r>
            </w:p>
            <w:p w14:paraId="0555439A" w14:textId="77777777" w:rsidR="00107370" w:rsidRPr="00021DA6" w:rsidRDefault="00107370" w:rsidP="00021DA6">
              <w:pPr>
                <w:ind w:firstLine="0"/>
                <w:rPr>
                  <w:szCs w:val="24"/>
                </w:rPr>
              </w:pPr>
            </w:p>
            <w:p w14:paraId="6A1A0ECB" w14:textId="77777777" w:rsidR="00107370" w:rsidRPr="00021DA6" w:rsidRDefault="00107370" w:rsidP="00021DA6">
              <w:pPr>
                <w:ind w:firstLine="0"/>
                <w:jc w:val="right"/>
                <w:rPr>
                  <w:szCs w:val="24"/>
                </w:rPr>
              </w:pPr>
              <w:r w:rsidRPr="00021DA6">
                <w:rPr>
                  <w:b/>
                  <w:bCs/>
                  <w:szCs w:val="24"/>
                </w:rPr>
                <w:t>Halaman</w:t>
              </w:r>
            </w:p>
            <w:p w14:paraId="04B666FA" w14:textId="28AE5673" w:rsidR="00107370" w:rsidRDefault="00107370" w:rsidP="00021DA6">
              <w:pPr>
                <w:ind w:firstLine="0"/>
                <w:rPr>
                  <w:szCs w:val="24"/>
                </w:rPr>
              </w:pPr>
              <w:r w:rsidRPr="00021DA6">
                <w:rPr>
                  <w:szCs w:val="24"/>
                </w:rPr>
                <w:t>HALAMAN JUDUL……………………………………………………</w:t>
              </w:r>
              <w:r w:rsidR="00021DA6">
                <w:rPr>
                  <w:szCs w:val="24"/>
                </w:rPr>
                <w:t>…</w:t>
              </w:r>
              <w:r w:rsidRPr="00021DA6">
                <w:rPr>
                  <w:szCs w:val="24"/>
                </w:rPr>
                <w:t xml:space="preserve">           </w:t>
              </w:r>
              <w:r w:rsidR="00021DA6">
                <w:rPr>
                  <w:szCs w:val="24"/>
                </w:rPr>
                <w:t xml:space="preserve"> </w:t>
              </w:r>
              <w:r w:rsidRPr="00021DA6">
                <w:rPr>
                  <w:szCs w:val="24"/>
                </w:rPr>
                <w:t xml:space="preserve"> i</w:t>
              </w:r>
            </w:p>
            <w:p w14:paraId="0976D1A9" w14:textId="5673847B" w:rsidR="00021DA6" w:rsidRPr="00021DA6" w:rsidRDefault="00021DA6" w:rsidP="00021DA6">
              <w:pPr>
                <w:ind w:firstLine="0"/>
                <w:rPr>
                  <w:szCs w:val="24"/>
                </w:rPr>
              </w:pPr>
              <w:r>
                <w:rPr>
                  <w:szCs w:val="24"/>
                </w:rPr>
                <w:t>DAFTAR ISI……………………………………………………………....            ii</w:t>
              </w:r>
            </w:p>
            <w:p w14:paraId="64994781" w14:textId="23FC4F33" w:rsidR="00107370" w:rsidRPr="00021DA6" w:rsidRDefault="00107370" w:rsidP="00021DA6">
              <w:pPr>
                <w:pStyle w:val="TOC1"/>
                <w:tabs>
                  <w:tab w:val="right" w:leader="dot" w:pos="7928"/>
                </w:tabs>
                <w:jc w:val="both"/>
                <w:rPr>
                  <w:rFonts w:ascii="Times New Roman" w:eastAsiaTheme="minorEastAsia" w:hAnsi="Times New Roman" w:cs="Times New Roman"/>
                  <w:noProof/>
                  <w:sz w:val="24"/>
                  <w:szCs w:val="24"/>
                </w:rPr>
              </w:pPr>
              <w:r w:rsidRPr="00021DA6">
                <w:rPr>
                  <w:rFonts w:ascii="Times New Roman" w:hAnsi="Times New Roman" w:cs="Times New Roman"/>
                  <w:sz w:val="24"/>
                  <w:szCs w:val="24"/>
                </w:rPr>
                <w:fldChar w:fldCharType="begin"/>
              </w:r>
              <w:r w:rsidRPr="00021DA6">
                <w:rPr>
                  <w:rFonts w:ascii="Times New Roman" w:hAnsi="Times New Roman" w:cs="Times New Roman"/>
                  <w:sz w:val="24"/>
                  <w:szCs w:val="24"/>
                </w:rPr>
                <w:instrText xml:space="preserve"> TOC \o "1-3" \h \z \u </w:instrText>
              </w:r>
              <w:r w:rsidRPr="00021DA6">
                <w:rPr>
                  <w:rFonts w:ascii="Times New Roman" w:hAnsi="Times New Roman" w:cs="Times New Roman"/>
                  <w:sz w:val="24"/>
                  <w:szCs w:val="24"/>
                </w:rPr>
                <w:fldChar w:fldCharType="separate"/>
              </w:r>
              <w:hyperlink w:anchor="_Toc92358008" w:history="1">
                <w:r w:rsidRPr="00021DA6">
                  <w:rPr>
                    <w:rStyle w:val="Hyperlink"/>
                    <w:rFonts w:ascii="Times New Roman" w:hAnsi="Times New Roman" w:cs="Times New Roman"/>
                    <w:noProof/>
                    <w:sz w:val="24"/>
                    <w:szCs w:val="24"/>
                  </w:rPr>
                  <w:t>BAB I     PENDAHULUAN</w:t>
                </w:r>
                <w:r w:rsidRPr="00021DA6">
                  <w:rPr>
                    <w:rFonts w:ascii="Times New Roman" w:hAnsi="Times New Roman" w:cs="Times New Roman"/>
                    <w:noProof/>
                    <w:webHidden/>
                    <w:sz w:val="24"/>
                    <w:szCs w:val="24"/>
                  </w:rPr>
                  <w:tab/>
                </w:r>
                <w:r w:rsidRPr="00021DA6">
                  <w:rPr>
                    <w:sz w:val="24"/>
                    <w:szCs w:val="24"/>
                  </w:rPr>
                  <w:t xml:space="preserve">            </w:t>
                </w:r>
                <w:r w:rsidRPr="00021DA6">
                  <w:rPr>
                    <w:rFonts w:ascii="Times New Roman" w:hAnsi="Times New Roman" w:cs="Times New Roman"/>
                    <w:noProof/>
                    <w:webHidden/>
                    <w:sz w:val="24"/>
                    <w:szCs w:val="24"/>
                  </w:rPr>
                  <w:fldChar w:fldCharType="begin"/>
                </w:r>
                <w:r w:rsidRPr="00021DA6">
                  <w:rPr>
                    <w:rFonts w:ascii="Times New Roman" w:hAnsi="Times New Roman" w:cs="Times New Roman"/>
                    <w:noProof/>
                    <w:webHidden/>
                    <w:sz w:val="24"/>
                    <w:szCs w:val="24"/>
                  </w:rPr>
                  <w:instrText xml:space="preserve"> PAGEREF _Toc92358008 \h </w:instrText>
                </w:r>
                <w:r w:rsidRPr="00021DA6">
                  <w:rPr>
                    <w:rFonts w:ascii="Times New Roman" w:hAnsi="Times New Roman" w:cs="Times New Roman"/>
                    <w:noProof/>
                    <w:webHidden/>
                    <w:sz w:val="24"/>
                    <w:szCs w:val="24"/>
                  </w:rPr>
                </w:r>
                <w:r w:rsidRPr="00021DA6">
                  <w:rPr>
                    <w:rFonts w:ascii="Times New Roman" w:hAnsi="Times New Roman" w:cs="Times New Roman"/>
                    <w:noProof/>
                    <w:webHidden/>
                    <w:sz w:val="24"/>
                    <w:szCs w:val="24"/>
                  </w:rPr>
                  <w:fldChar w:fldCharType="separate"/>
                </w:r>
                <w:r w:rsidRPr="00021DA6">
                  <w:rPr>
                    <w:rFonts w:ascii="Times New Roman" w:hAnsi="Times New Roman" w:cs="Times New Roman"/>
                    <w:noProof/>
                    <w:webHidden/>
                    <w:sz w:val="24"/>
                    <w:szCs w:val="24"/>
                  </w:rPr>
                  <w:t>1</w:t>
                </w:r>
                <w:r w:rsidRPr="00021DA6">
                  <w:rPr>
                    <w:rFonts w:ascii="Times New Roman" w:hAnsi="Times New Roman" w:cs="Times New Roman"/>
                    <w:noProof/>
                    <w:webHidden/>
                    <w:sz w:val="24"/>
                    <w:szCs w:val="24"/>
                  </w:rPr>
                  <w:fldChar w:fldCharType="end"/>
                </w:r>
              </w:hyperlink>
            </w:p>
            <w:p w14:paraId="67591307" w14:textId="734AF169" w:rsidR="00107370" w:rsidRPr="00021DA6" w:rsidRDefault="008B52F7" w:rsidP="00021DA6">
              <w:pPr>
                <w:pStyle w:val="TOC2"/>
                <w:rPr>
                  <w:rFonts w:eastAsiaTheme="minorEastAsia"/>
                  <w:lang w:val="en-US"/>
                </w:rPr>
              </w:pPr>
              <w:hyperlink w:anchor="_Toc92358009" w:history="1">
                <w:r w:rsidR="00107370" w:rsidRPr="00021DA6">
                  <w:rPr>
                    <w:rStyle w:val="Hyperlink"/>
                  </w:rPr>
                  <w:t>1.1</w:t>
                </w:r>
                <w:r w:rsidR="00107370" w:rsidRPr="00021DA6">
                  <w:rPr>
                    <w:rFonts w:eastAsiaTheme="minorEastAsia"/>
                    <w:lang w:val="en-US"/>
                  </w:rPr>
                  <w:t xml:space="preserve">     </w:t>
                </w:r>
                <w:r w:rsidR="00107370" w:rsidRPr="00021DA6">
                  <w:rPr>
                    <w:rStyle w:val="Hyperlink"/>
                  </w:rPr>
                  <w:t>Latar Belakang</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_Toc92358009 \h </w:instrText>
                </w:r>
                <w:r w:rsidR="00107370" w:rsidRPr="00021DA6">
                  <w:rPr>
                    <w:webHidden/>
                  </w:rPr>
                </w:r>
                <w:r w:rsidR="00107370" w:rsidRPr="00021DA6">
                  <w:rPr>
                    <w:webHidden/>
                  </w:rPr>
                  <w:fldChar w:fldCharType="separate"/>
                </w:r>
                <w:r w:rsidR="00107370" w:rsidRPr="00021DA6">
                  <w:rPr>
                    <w:webHidden/>
                  </w:rPr>
                  <w:t>1</w:t>
                </w:r>
                <w:r w:rsidR="00107370" w:rsidRPr="00021DA6">
                  <w:rPr>
                    <w:webHidden/>
                  </w:rPr>
                  <w:fldChar w:fldCharType="end"/>
                </w:r>
              </w:hyperlink>
            </w:p>
            <w:p w14:paraId="5F3BD459" w14:textId="5245F825" w:rsidR="00107370" w:rsidRPr="00021DA6" w:rsidRDefault="008B52F7" w:rsidP="00021DA6">
              <w:pPr>
                <w:pStyle w:val="TOC2"/>
                <w:rPr>
                  <w:rFonts w:eastAsiaTheme="minorEastAsia"/>
                  <w:lang w:val="en-US"/>
                </w:rPr>
              </w:pPr>
              <w:hyperlink w:anchor="_Toc92358010" w:history="1">
                <w:r w:rsidR="00107370" w:rsidRPr="00021DA6">
                  <w:rPr>
                    <w:rStyle w:val="Hyperlink"/>
                  </w:rPr>
                  <w:t>1.2</w:t>
                </w:r>
                <w:r w:rsidR="00107370" w:rsidRPr="00021DA6">
                  <w:rPr>
                    <w:rFonts w:eastAsiaTheme="minorEastAsia"/>
                    <w:lang w:val="en-US"/>
                  </w:rPr>
                  <w:t xml:space="preserve">     </w:t>
                </w:r>
                <w:r w:rsidR="00107370" w:rsidRPr="00021DA6">
                  <w:rPr>
                    <w:rStyle w:val="Hyperlink"/>
                  </w:rPr>
                  <w:t>Tujuan</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_Toc92358010 \h </w:instrText>
                </w:r>
                <w:r w:rsidR="00107370" w:rsidRPr="00021DA6">
                  <w:rPr>
                    <w:webHidden/>
                  </w:rPr>
                </w:r>
                <w:r w:rsidR="00107370" w:rsidRPr="00021DA6">
                  <w:rPr>
                    <w:webHidden/>
                  </w:rPr>
                  <w:fldChar w:fldCharType="separate"/>
                </w:r>
                <w:r w:rsidR="00107370" w:rsidRPr="00021DA6">
                  <w:rPr>
                    <w:webHidden/>
                  </w:rPr>
                  <w:t>2</w:t>
                </w:r>
                <w:r w:rsidR="00107370" w:rsidRPr="00021DA6">
                  <w:rPr>
                    <w:webHidden/>
                  </w:rPr>
                  <w:fldChar w:fldCharType="end"/>
                </w:r>
              </w:hyperlink>
            </w:p>
            <w:p w14:paraId="154E4E40" w14:textId="78A69252" w:rsidR="00107370" w:rsidRPr="00021DA6" w:rsidRDefault="008B52F7" w:rsidP="00021DA6">
              <w:pPr>
                <w:pStyle w:val="TOC2"/>
                <w:rPr>
                  <w:rFonts w:eastAsiaTheme="minorEastAsia"/>
                  <w:lang w:val="en-US"/>
                </w:rPr>
              </w:pPr>
              <w:hyperlink w:anchor="_Toc92358011" w:history="1">
                <w:r w:rsidR="00107370" w:rsidRPr="00021DA6">
                  <w:rPr>
                    <w:rStyle w:val="Hyperlink"/>
                  </w:rPr>
                  <w:t>1.3</w:t>
                </w:r>
                <w:r w:rsidR="00107370" w:rsidRPr="00021DA6">
                  <w:rPr>
                    <w:rFonts w:eastAsiaTheme="minorEastAsia"/>
                    <w:lang w:val="en-US"/>
                  </w:rPr>
                  <w:t xml:space="preserve">     </w:t>
                </w:r>
                <w:r w:rsidR="00107370" w:rsidRPr="00021DA6">
                  <w:rPr>
                    <w:rStyle w:val="Hyperlink"/>
                  </w:rPr>
                  <w:t>Teori Penunjang</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_Toc92358011 \h </w:instrText>
                </w:r>
                <w:r w:rsidR="00107370" w:rsidRPr="00021DA6">
                  <w:rPr>
                    <w:webHidden/>
                  </w:rPr>
                </w:r>
                <w:r w:rsidR="00107370" w:rsidRPr="00021DA6">
                  <w:rPr>
                    <w:webHidden/>
                  </w:rPr>
                  <w:fldChar w:fldCharType="separate"/>
                </w:r>
                <w:r w:rsidR="00107370" w:rsidRPr="00021DA6">
                  <w:rPr>
                    <w:webHidden/>
                  </w:rPr>
                  <w:t>2</w:t>
                </w:r>
                <w:r w:rsidR="00107370" w:rsidRPr="00021DA6">
                  <w:rPr>
                    <w:webHidden/>
                  </w:rPr>
                  <w:fldChar w:fldCharType="end"/>
                </w:r>
              </w:hyperlink>
            </w:p>
            <w:p w14:paraId="781CA0A6" w14:textId="294850FF" w:rsidR="00107370" w:rsidRPr="00021DA6" w:rsidRDefault="00107370" w:rsidP="00021DA6">
              <w:pPr>
                <w:pStyle w:val="TOC3"/>
                <w:tabs>
                  <w:tab w:val="left" w:pos="1760"/>
                  <w:tab w:val="right" w:leader="dot" w:pos="7928"/>
                </w:tabs>
                <w:rPr>
                  <w:rFonts w:eastAsiaTheme="minorEastAsia"/>
                  <w:noProof/>
                  <w:szCs w:val="24"/>
                </w:rPr>
              </w:pPr>
              <w:r w:rsidRPr="00021DA6">
                <w:rPr>
                  <w:rStyle w:val="Hyperlink"/>
                  <w:noProof/>
                  <w:szCs w:val="24"/>
                  <w:u w:val="none"/>
                </w:rPr>
                <w:t xml:space="preserve">      </w:t>
              </w:r>
              <w:hyperlink w:anchor="_Toc92358012" w:history="1">
                <w:r w:rsidRPr="00021DA6">
                  <w:rPr>
                    <w:rStyle w:val="Hyperlink"/>
                    <w:noProof/>
                    <w:szCs w:val="24"/>
                  </w:rPr>
                  <w:t>1.     My SQL</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_Toc92358012 \h </w:instrText>
                </w:r>
                <w:r w:rsidRPr="00021DA6">
                  <w:rPr>
                    <w:noProof/>
                    <w:webHidden/>
                    <w:szCs w:val="24"/>
                  </w:rPr>
                </w:r>
                <w:r w:rsidRPr="00021DA6">
                  <w:rPr>
                    <w:noProof/>
                    <w:webHidden/>
                    <w:szCs w:val="24"/>
                  </w:rPr>
                  <w:fldChar w:fldCharType="separate"/>
                </w:r>
                <w:r w:rsidRPr="00021DA6">
                  <w:rPr>
                    <w:noProof/>
                    <w:webHidden/>
                    <w:szCs w:val="24"/>
                  </w:rPr>
                  <w:t>2</w:t>
                </w:r>
                <w:r w:rsidRPr="00021DA6">
                  <w:rPr>
                    <w:noProof/>
                    <w:webHidden/>
                    <w:szCs w:val="24"/>
                  </w:rPr>
                  <w:fldChar w:fldCharType="end"/>
                </w:r>
              </w:hyperlink>
            </w:p>
            <w:p w14:paraId="7D4BF15E" w14:textId="56580E31" w:rsidR="00107370" w:rsidRPr="00021DA6" w:rsidRDefault="00107370" w:rsidP="00021DA6">
              <w:pPr>
                <w:pStyle w:val="TOC3"/>
                <w:tabs>
                  <w:tab w:val="right" w:leader="dot" w:pos="7928"/>
                </w:tabs>
                <w:rPr>
                  <w:rFonts w:eastAsiaTheme="minorEastAsia"/>
                  <w:noProof/>
                  <w:szCs w:val="24"/>
                </w:rPr>
              </w:pPr>
              <w:r w:rsidRPr="00021DA6">
                <w:rPr>
                  <w:rStyle w:val="Hyperlink"/>
                  <w:noProof/>
                  <w:szCs w:val="24"/>
                  <w:u w:val="none"/>
                </w:rPr>
                <w:t xml:space="preserve">      </w:t>
              </w:r>
              <w:hyperlink w:anchor="_Toc92358013" w:history="1">
                <w:r w:rsidRPr="00021DA6">
                  <w:rPr>
                    <w:rStyle w:val="Hyperlink"/>
                    <w:noProof/>
                    <w:szCs w:val="24"/>
                  </w:rPr>
                  <w:t>2.     E-commerce API //payment gateway</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_Toc92358013 \h </w:instrText>
                </w:r>
                <w:r w:rsidRPr="00021DA6">
                  <w:rPr>
                    <w:noProof/>
                    <w:webHidden/>
                    <w:szCs w:val="24"/>
                  </w:rPr>
                </w:r>
                <w:r w:rsidRPr="00021DA6">
                  <w:rPr>
                    <w:noProof/>
                    <w:webHidden/>
                    <w:szCs w:val="24"/>
                  </w:rPr>
                  <w:fldChar w:fldCharType="separate"/>
                </w:r>
                <w:r w:rsidRPr="00021DA6">
                  <w:rPr>
                    <w:noProof/>
                    <w:webHidden/>
                    <w:szCs w:val="24"/>
                  </w:rPr>
                  <w:t>2</w:t>
                </w:r>
                <w:r w:rsidRPr="00021DA6">
                  <w:rPr>
                    <w:noProof/>
                    <w:webHidden/>
                    <w:szCs w:val="24"/>
                  </w:rPr>
                  <w:fldChar w:fldCharType="end"/>
                </w:r>
              </w:hyperlink>
            </w:p>
            <w:p w14:paraId="6577A718" w14:textId="0B25598D" w:rsidR="00107370" w:rsidRPr="00021DA6" w:rsidRDefault="00107370" w:rsidP="00021DA6">
              <w:pPr>
                <w:pStyle w:val="TOC3"/>
                <w:tabs>
                  <w:tab w:val="left" w:pos="1760"/>
                  <w:tab w:val="right" w:leader="dot" w:pos="7928"/>
                </w:tabs>
                <w:rPr>
                  <w:rFonts w:eastAsiaTheme="minorEastAsia"/>
                  <w:noProof/>
                  <w:szCs w:val="24"/>
                </w:rPr>
              </w:pPr>
              <w:r w:rsidRPr="00021DA6">
                <w:rPr>
                  <w:rStyle w:val="Hyperlink"/>
                  <w:noProof/>
                  <w:szCs w:val="24"/>
                  <w:u w:val="none"/>
                </w:rPr>
                <w:t xml:space="preserve">      </w:t>
              </w:r>
              <w:hyperlink w:anchor="_Toc92358014" w:history="1">
                <w:r w:rsidRPr="00021DA6">
                  <w:rPr>
                    <w:rStyle w:val="Hyperlink"/>
                    <w:noProof/>
                    <w:szCs w:val="24"/>
                  </w:rPr>
                  <w:t>3.     C#</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_Toc92358014 \h </w:instrText>
                </w:r>
                <w:r w:rsidRPr="00021DA6">
                  <w:rPr>
                    <w:noProof/>
                    <w:webHidden/>
                    <w:szCs w:val="24"/>
                  </w:rPr>
                </w:r>
                <w:r w:rsidRPr="00021DA6">
                  <w:rPr>
                    <w:noProof/>
                    <w:webHidden/>
                    <w:szCs w:val="24"/>
                  </w:rPr>
                  <w:fldChar w:fldCharType="separate"/>
                </w:r>
                <w:r w:rsidRPr="00021DA6">
                  <w:rPr>
                    <w:noProof/>
                    <w:webHidden/>
                    <w:szCs w:val="24"/>
                  </w:rPr>
                  <w:t>3</w:t>
                </w:r>
                <w:r w:rsidRPr="00021DA6">
                  <w:rPr>
                    <w:noProof/>
                    <w:webHidden/>
                    <w:szCs w:val="24"/>
                  </w:rPr>
                  <w:fldChar w:fldCharType="end"/>
                </w:r>
              </w:hyperlink>
            </w:p>
            <w:p w14:paraId="3A523EFA" w14:textId="32E93158" w:rsidR="00107370" w:rsidRPr="00021DA6" w:rsidRDefault="00107370" w:rsidP="00021DA6">
              <w:pPr>
                <w:pStyle w:val="TOC3"/>
                <w:tabs>
                  <w:tab w:val="left" w:pos="1760"/>
                  <w:tab w:val="right" w:leader="dot" w:pos="7928"/>
                </w:tabs>
                <w:rPr>
                  <w:rFonts w:eastAsiaTheme="minorEastAsia"/>
                  <w:noProof/>
                  <w:szCs w:val="24"/>
                </w:rPr>
              </w:pPr>
              <w:r w:rsidRPr="00021DA6">
                <w:rPr>
                  <w:rStyle w:val="Hyperlink"/>
                  <w:noProof/>
                  <w:szCs w:val="24"/>
                  <w:u w:val="none"/>
                </w:rPr>
                <w:t xml:space="preserve">      </w:t>
              </w:r>
              <w:hyperlink w:anchor="_Toc92358015" w:history="1">
                <w:r w:rsidRPr="00021DA6">
                  <w:rPr>
                    <w:rStyle w:val="Hyperlink"/>
                    <w:noProof/>
                    <w:szCs w:val="24"/>
                  </w:rPr>
                  <w:t>4.     Visual studio</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_Toc92358015 \h </w:instrText>
                </w:r>
                <w:r w:rsidRPr="00021DA6">
                  <w:rPr>
                    <w:noProof/>
                    <w:webHidden/>
                    <w:szCs w:val="24"/>
                  </w:rPr>
                </w:r>
                <w:r w:rsidRPr="00021DA6">
                  <w:rPr>
                    <w:noProof/>
                    <w:webHidden/>
                    <w:szCs w:val="24"/>
                  </w:rPr>
                  <w:fldChar w:fldCharType="separate"/>
                </w:r>
                <w:r w:rsidRPr="00021DA6">
                  <w:rPr>
                    <w:noProof/>
                    <w:webHidden/>
                    <w:szCs w:val="24"/>
                  </w:rPr>
                  <w:t>3</w:t>
                </w:r>
                <w:r w:rsidRPr="00021DA6">
                  <w:rPr>
                    <w:noProof/>
                    <w:webHidden/>
                    <w:szCs w:val="24"/>
                  </w:rPr>
                  <w:fldChar w:fldCharType="end"/>
                </w:r>
              </w:hyperlink>
            </w:p>
            <w:p w14:paraId="0046CEF2" w14:textId="3716BC82" w:rsidR="00107370" w:rsidRPr="00021DA6" w:rsidRDefault="008B52F7" w:rsidP="00021DA6">
              <w:pPr>
                <w:pStyle w:val="TOC2"/>
                <w:rPr>
                  <w:rFonts w:eastAsiaTheme="minorEastAsia"/>
                  <w:lang w:val="en-US"/>
                </w:rPr>
              </w:pPr>
              <w:hyperlink w:anchor="_Toc92358016" w:history="1">
                <w:r w:rsidR="00107370" w:rsidRPr="00021DA6">
                  <w:rPr>
                    <w:rStyle w:val="Hyperlink"/>
                  </w:rPr>
                  <w:t>1.4</w:t>
                </w:r>
                <w:r w:rsidR="00107370" w:rsidRPr="00021DA6">
                  <w:rPr>
                    <w:rFonts w:eastAsiaTheme="minorEastAsia"/>
                    <w:lang w:val="en-US"/>
                  </w:rPr>
                  <w:t xml:space="preserve">     </w:t>
                </w:r>
                <w:r w:rsidR="00107370" w:rsidRPr="00021DA6">
                  <w:rPr>
                    <w:rStyle w:val="Hyperlink"/>
                  </w:rPr>
                  <w:t>Ruang Lingkup</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_Toc92358016 \h </w:instrText>
                </w:r>
                <w:r w:rsidR="00107370" w:rsidRPr="00021DA6">
                  <w:rPr>
                    <w:webHidden/>
                  </w:rPr>
                </w:r>
                <w:r w:rsidR="00107370" w:rsidRPr="00021DA6">
                  <w:rPr>
                    <w:webHidden/>
                  </w:rPr>
                  <w:fldChar w:fldCharType="separate"/>
                </w:r>
                <w:r w:rsidR="00107370" w:rsidRPr="00021DA6">
                  <w:rPr>
                    <w:webHidden/>
                  </w:rPr>
                  <w:t>4</w:t>
                </w:r>
                <w:r w:rsidR="00107370" w:rsidRPr="00021DA6">
                  <w:rPr>
                    <w:webHidden/>
                  </w:rPr>
                  <w:fldChar w:fldCharType="end"/>
                </w:r>
              </w:hyperlink>
            </w:p>
            <w:p w14:paraId="377DD063" w14:textId="7E4AA243" w:rsidR="00107370" w:rsidRPr="00021DA6" w:rsidRDefault="008B52F7" w:rsidP="00021DA6">
              <w:pPr>
                <w:pStyle w:val="TOC2"/>
                <w:rPr>
                  <w:rFonts w:eastAsiaTheme="minorEastAsia"/>
                  <w:lang w:val="en-US"/>
                </w:rPr>
              </w:pPr>
              <w:hyperlink w:anchor="_Toc92358017" w:history="1">
                <w:r w:rsidR="00107370" w:rsidRPr="00021DA6">
                  <w:rPr>
                    <w:rStyle w:val="Hyperlink"/>
                  </w:rPr>
                  <w:t>1.5</w:t>
                </w:r>
                <w:r w:rsidR="00107370" w:rsidRPr="00021DA6">
                  <w:rPr>
                    <w:rFonts w:eastAsiaTheme="minorEastAsia"/>
                    <w:lang w:val="en-US"/>
                  </w:rPr>
                  <w:t xml:space="preserve">     </w:t>
                </w:r>
                <w:r w:rsidR="00107370" w:rsidRPr="00021DA6">
                  <w:rPr>
                    <w:rStyle w:val="Hyperlink"/>
                  </w:rPr>
                  <w:t>Metodologi</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_Toc92358017 \h </w:instrText>
                </w:r>
                <w:r w:rsidR="00107370" w:rsidRPr="00021DA6">
                  <w:rPr>
                    <w:webHidden/>
                  </w:rPr>
                </w:r>
                <w:r w:rsidR="00107370" w:rsidRPr="00021DA6">
                  <w:rPr>
                    <w:webHidden/>
                  </w:rPr>
                  <w:fldChar w:fldCharType="separate"/>
                </w:r>
                <w:r w:rsidR="00107370" w:rsidRPr="00021DA6">
                  <w:rPr>
                    <w:webHidden/>
                  </w:rPr>
                  <w:t>6</w:t>
                </w:r>
                <w:r w:rsidR="00107370" w:rsidRPr="00021DA6">
                  <w:rPr>
                    <w:webHidden/>
                  </w:rPr>
                  <w:fldChar w:fldCharType="end"/>
                </w:r>
              </w:hyperlink>
            </w:p>
            <w:p w14:paraId="70B041D3" w14:textId="103FD8C8" w:rsidR="00107370" w:rsidRPr="00021DA6" w:rsidRDefault="008B52F7" w:rsidP="00021DA6">
              <w:pPr>
                <w:pStyle w:val="TOC2"/>
                <w:rPr>
                  <w:rFonts w:eastAsiaTheme="minorEastAsia"/>
                  <w:lang w:val="en-US"/>
                </w:rPr>
              </w:pPr>
              <w:hyperlink w:anchor="_Toc92358018" w:history="1">
                <w:r w:rsidR="00107370" w:rsidRPr="00021DA6">
                  <w:rPr>
                    <w:rStyle w:val="Hyperlink"/>
                  </w:rPr>
                  <w:t>1.6</w:t>
                </w:r>
                <w:r w:rsidR="00107370" w:rsidRPr="00021DA6">
                  <w:rPr>
                    <w:rFonts w:eastAsiaTheme="minorEastAsia"/>
                    <w:lang w:val="en-US"/>
                  </w:rPr>
                  <w:t xml:space="preserve">     </w:t>
                </w:r>
                <w:r w:rsidR="00107370" w:rsidRPr="00021DA6">
                  <w:rPr>
                    <w:rStyle w:val="Hyperlink"/>
                  </w:rPr>
                  <w:t>Sistematika Pembahasan</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_Toc92358018 \h </w:instrText>
                </w:r>
                <w:r w:rsidR="00107370" w:rsidRPr="00021DA6">
                  <w:rPr>
                    <w:webHidden/>
                  </w:rPr>
                </w:r>
                <w:r w:rsidR="00107370" w:rsidRPr="00021DA6">
                  <w:rPr>
                    <w:webHidden/>
                  </w:rPr>
                  <w:fldChar w:fldCharType="separate"/>
                </w:r>
                <w:r w:rsidR="00107370" w:rsidRPr="00021DA6">
                  <w:rPr>
                    <w:webHidden/>
                  </w:rPr>
                  <w:t>6</w:t>
                </w:r>
                <w:r w:rsidR="00107370" w:rsidRPr="00021DA6">
                  <w:rPr>
                    <w:webHidden/>
                  </w:rPr>
                  <w:fldChar w:fldCharType="end"/>
                </w:r>
              </w:hyperlink>
            </w:p>
            <w:p w14:paraId="34DA3E67" w14:textId="7C6C2E9E" w:rsidR="00107370" w:rsidRPr="00021DA6" w:rsidRDefault="008B52F7" w:rsidP="00021DA6">
              <w:pPr>
                <w:pStyle w:val="TOC1"/>
                <w:tabs>
                  <w:tab w:val="right" w:leader="dot" w:pos="7928"/>
                </w:tabs>
                <w:jc w:val="both"/>
                <w:rPr>
                  <w:rFonts w:ascii="Times New Roman" w:eastAsiaTheme="minorEastAsia" w:hAnsi="Times New Roman" w:cs="Times New Roman"/>
                  <w:noProof/>
                  <w:sz w:val="24"/>
                  <w:szCs w:val="24"/>
                </w:rPr>
              </w:pPr>
              <w:hyperlink w:anchor="_Toc92358019" w:history="1">
                <w:r w:rsidR="00107370" w:rsidRPr="00021DA6">
                  <w:rPr>
                    <w:rStyle w:val="Hyperlink"/>
                    <w:rFonts w:ascii="Times New Roman" w:hAnsi="Times New Roman" w:cs="Times New Roman"/>
                    <w:noProof/>
                    <w:sz w:val="24"/>
                    <w:szCs w:val="24"/>
                  </w:rPr>
                  <w:t>BAB II    ANALISA SISTEM</w:t>
                </w:r>
                <w:r w:rsidR="00107370" w:rsidRPr="00021DA6">
                  <w:rPr>
                    <w:rFonts w:ascii="Times New Roman" w:hAnsi="Times New Roman" w:cs="Times New Roman"/>
                    <w:noProof/>
                    <w:webHidden/>
                    <w:sz w:val="24"/>
                    <w:szCs w:val="24"/>
                  </w:rPr>
                  <w:tab/>
                </w:r>
                <w:r w:rsidR="00107370" w:rsidRPr="00021DA6">
                  <w:rPr>
                    <w:rFonts w:ascii="Times New Roman" w:hAnsi="Times New Roman" w:cs="Times New Roman"/>
                    <w:noProof/>
                    <w:sz w:val="24"/>
                    <w:szCs w:val="24"/>
                  </w:rPr>
                  <w:t xml:space="preserve">           </w:t>
                </w:r>
                <w:r w:rsidR="00107370" w:rsidRPr="00021DA6">
                  <w:rPr>
                    <w:rFonts w:ascii="Times New Roman" w:hAnsi="Times New Roman" w:cs="Times New Roman"/>
                    <w:noProof/>
                    <w:webHidden/>
                    <w:sz w:val="24"/>
                    <w:szCs w:val="24"/>
                  </w:rPr>
                  <w:fldChar w:fldCharType="begin"/>
                </w:r>
                <w:r w:rsidR="00107370" w:rsidRPr="00021DA6">
                  <w:rPr>
                    <w:rFonts w:ascii="Times New Roman" w:hAnsi="Times New Roman" w:cs="Times New Roman"/>
                    <w:noProof/>
                    <w:webHidden/>
                    <w:sz w:val="24"/>
                    <w:szCs w:val="24"/>
                  </w:rPr>
                  <w:instrText xml:space="preserve"> PAGEREF _Toc92358019 \h </w:instrText>
                </w:r>
                <w:r w:rsidR="00107370" w:rsidRPr="00021DA6">
                  <w:rPr>
                    <w:rFonts w:ascii="Times New Roman" w:hAnsi="Times New Roman" w:cs="Times New Roman"/>
                    <w:noProof/>
                    <w:webHidden/>
                    <w:sz w:val="24"/>
                    <w:szCs w:val="24"/>
                  </w:rPr>
                </w:r>
                <w:r w:rsidR="00107370" w:rsidRPr="00021DA6">
                  <w:rPr>
                    <w:rFonts w:ascii="Times New Roman" w:hAnsi="Times New Roman" w:cs="Times New Roman"/>
                    <w:noProof/>
                    <w:webHidden/>
                    <w:sz w:val="24"/>
                    <w:szCs w:val="24"/>
                  </w:rPr>
                  <w:fldChar w:fldCharType="separate"/>
                </w:r>
                <w:r w:rsidR="00107370" w:rsidRPr="00021DA6">
                  <w:rPr>
                    <w:rFonts w:ascii="Times New Roman" w:hAnsi="Times New Roman" w:cs="Times New Roman"/>
                    <w:noProof/>
                    <w:webHidden/>
                    <w:sz w:val="24"/>
                    <w:szCs w:val="24"/>
                  </w:rPr>
                  <w:t>7</w:t>
                </w:r>
                <w:r w:rsidR="00107370" w:rsidRPr="00021DA6">
                  <w:rPr>
                    <w:rFonts w:ascii="Times New Roman" w:hAnsi="Times New Roman" w:cs="Times New Roman"/>
                    <w:noProof/>
                    <w:webHidden/>
                    <w:sz w:val="24"/>
                    <w:szCs w:val="24"/>
                  </w:rPr>
                  <w:fldChar w:fldCharType="end"/>
                </w:r>
              </w:hyperlink>
            </w:p>
            <w:p w14:paraId="3398CDE9" w14:textId="5D456BEB" w:rsidR="00107370" w:rsidRPr="00021DA6" w:rsidRDefault="008B52F7" w:rsidP="00021DA6">
              <w:pPr>
                <w:pStyle w:val="TOC2"/>
                <w:rPr>
                  <w:rFonts w:eastAsiaTheme="minorEastAsia"/>
                  <w:lang w:val="en-US"/>
                </w:rPr>
              </w:pPr>
              <w:hyperlink w:anchor="_Toc92358020" w:history="1">
                <w:r w:rsidR="00107370" w:rsidRPr="00021DA6">
                  <w:rPr>
                    <w:rStyle w:val="Hyperlink"/>
                  </w:rPr>
                  <w:t>2.1</w:t>
                </w:r>
                <w:r w:rsidR="00107370" w:rsidRPr="00021DA6">
                  <w:rPr>
                    <w:rFonts w:eastAsiaTheme="minorEastAsia"/>
                    <w:lang w:val="en-US"/>
                  </w:rPr>
                  <w:t xml:space="preserve">     </w:t>
                </w:r>
                <w:r w:rsidR="00107370" w:rsidRPr="00021DA6">
                  <w:rPr>
                    <w:rStyle w:val="Hyperlink"/>
                  </w:rPr>
                  <w:t>Fact Finding</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_Toc92358020 \h </w:instrText>
                </w:r>
                <w:r w:rsidR="00107370" w:rsidRPr="00021DA6">
                  <w:rPr>
                    <w:webHidden/>
                  </w:rPr>
                </w:r>
                <w:r w:rsidR="00107370" w:rsidRPr="00021DA6">
                  <w:rPr>
                    <w:webHidden/>
                  </w:rPr>
                  <w:fldChar w:fldCharType="separate"/>
                </w:r>
                <w:r w:rsidR="00107370" w:rsidRPr="00021DA6">
                  <w:rPr>
                    <w:webHidden/>
                  </w:rPr>
                  <w:t>7</w:t>
                </w:r>
                <w:r w:rsidR="00107370" w:rsidRPr="00021DA6">
                  <w:rPr>
                    <w:webHidden/>
                  </w:rPr>
                  <w:fldChar w:fldCharType="end"/>
                </w:r>
              </w:hyperlink>
            </w:p>
            <w:p w14:paraId="08202AFB" w14:textId="4B49EE69" w:rsidR="00107370" w:rsidRPr="00021DA6" w:rsidRDefault="00107370" w:rsidP="00021DA6">
              <w:pPr>
                <w:pStyle w:val="TOC3"/>
                <w:tabs>
                  <w:tab w:val="left" w:pos="1900"/>
                  <w:tab w:val="right" w:leader="dot" w:pos="7928"/>
                </w:tabs>
                <w:rPr>
                  <w:rFonts w:eastAsiaTheme="minorEastAsia"/>
                  <w:noProof/>
                  <w:szCs w:val="24"/>
                </w:rPr>
              </w:pPr>
              <w:r w:rsidRPr="00021DA6">
                <w:rPr>
                  <w:rStyle w:val="Hyperlink"/>
                  <w:noProof/>
                  <w:szCs w:val="24"/>
                  <w:u w:val="none"/>
                </w:rPr>
                <w:t xml:space="preserve">      </w:t>
              </w:r>
              <w:hyperlink w:anchor="_Toc92358021" w:history="1">
                <w:r w:rsidRPr="00021DA6">
                  <w:rPr>
                    <w:rStyle w:val="Hyperlink"/>
                    <w:noProof/>
                    <w:szCs w:val="24"/>
                    <w:u w:val="none"/>
                  </w:rPr>
                  <w:t>2.1.1     Pembanding</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_Toc92358021 \h </w:instrText>
                </w:r>
                <w:r w:rsidRPr="00021DA6">
                  <w:rPr>
                    <w:noProof/>
                    <w:webHidden/>
                    <w:szCs w:val="24"/>
                  </w:rPr>
                </w:r>
                <w:r w:rsidRPr="00021DA6">
                  <w:rPr>
                    <w:noProof/>
                    <w:webHidden/>
                    <w:szCs w:val="24"/>
                  </w:rPr>
                  <w:fldChar w:fldCharType="separate"/>
                </w:r>
                <w:r w:rsidRPr="00021DA6">
                  <w:rPr>
                    <w:noProof/>
                    <w:webHidden/>
                    <w:szCs w:val="24"/>
                  </w:rPr>
                  <w:t>7</w:t>
                </w:r>
                <w:r w:rsidRPr="00021DA6">
                  <w:rPr>
                    <w:noProof/>
                    <w:webHidden/>
                    <w:szCs w:val="24"/>
                  </w:rPr>
                  <w:fldChar w:fldCharType="end"/>
                </w:r>
              </w:hyperlink>
            </w:p>
            <w:p w14:paraId="551D8FA9" w14:textId="6E4C1C64" w:rsidR="00107370" w:rsidRPr="00021DA6" w:rsidRDefault="00107370" w:rsidP="00021DA6">
              <w:pPr>
                <w:pStyle w:val="TOC3"/>
                <w:tabs>
                  <w:tab w:val="right" w:leader="dot" w:pos="7928"/>
                </w:tabs>
                <w:rPr>
                  <w:rFonts w:eastAsiaTheme="minorEastAsia"/>
                  <w:noProof/>
                  <w:szCs w:val="24"/>
                </w:rPr>
              </w:pPr>
              <w:r w:rsidRPr="00021DA6">
                <w:rPr>
                  <w:rStyle w:val="Hyperlink"/>
                  <w:noProof/>
                  <w:szCs w:val="24"/>
                  <w:u w:val="none"/>
                </w:rPr>
                <w:t xml:space="preserve">      </w:t>
              </w:r>
              <w:hyperlink w:anchor="_Toc92358022" w:history="1">
                <w:r w:rsidRPr="00021DA6">
                  <w:rPr>
                    <w:rStyle w:val="Hyperlink"/>
                    <w:noProof/>
                    <w:szCs w:val="24"/>
                    <w:u w:val="none"/>
                  </w:rPr>
                  <w:t>2.1.2      Dokumentasi</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_Toc92358022 \h </w:instrText>
                </w:r>
                <w:r w:rsidRPr="00021DA6">
                  <w:rPr>
                    <w:noProof/>
                    <w:webHidden/>
                    <w:szCs w:val="24"/>
                  </w:rPr>
                </w:r>
                <w:r w:rsidRPr="00021DA6">
                  <w:rPr>
                    <w:noProof/>
                    <w:webHidden/>
                    <w:szCs w:val="24"/>
                  </w:rPr>
                  <w:fldChar w:fldCharType="separate"/>
                </w:r>
                <w:r w:rsidRPr="00021DA6">
                  <w:rPr>
                    <w:noProof/>
                    <w:webHidden/>
                    <w:szCs w:val="24"/>
                  </w:rPr>
                  <w:t>7</w:t>
                </w:r>
                <w:r w:rsidRPr="00021DA6">
                  <w:rPr>
                    <w:noProof/>
                    <w:webHidden/>
                    <w:szCs w:val="24"/>
                  </w:rPr>
                  <w:fldChar w:fldCharType="end"/>
                </w:r>
              </w:hyperlink>
            </w:p>
            <w:p w14:paraId="6A1D343D" w14:textId="2DD0F096" w:rsidR="00107370" w:rsidRPr="00021DA6" w:rsidRDefault="00107370" w:rsidP="00021DA6">
              <w:pPr>
                <w:pStyle w:val="TOC3"/>
                <w:tabs>
                  <w:tab w:val="right" w:leader="dot" w:pos="7928"/>
                </w:tabs>
                <w:rPr>
                  <w:rFonts w:eastAsiaTheme="minorEastAsia"/>
                  <w:noProof/>
                  <w:szCs w:val="24"/>
                </w:rPr>
              </w:pPr>
              <w:r w:rsidRPr="00021DA6">
                <w:rPr>
                  <w:rStyle w:val="Hyperlink"/>
                  <w:noProof/>
                  <w:szCs w:val="24"/>
                  <w:u w:val="none"/>
                </w:rPr>
                <w:t xml:space="preserve">      </w:t>
              </w:r>
              <w:hyperlink w:anchor="_Toc92358023" w:history="1">
                <w:r w:rsidRPr="00021DA6">
                  <w:rPr>
                    <w:rStyle w:val="Hyperlink"/>
                    <w:noProof/>
                    <w:szCs w:val="24"/>
                    <w:u w:val="none"/>
                  </w:rPr>
                  <w:t>2.1.3      Prototype</w:t>
                </w:r>
                <w:r w:rsidRPr="00021DA6">
                  <w:rPr>
                    <w:noProof/>
                    <w:webHidden/>
                    <w:szCs w:val="24"/>
                  </w:rPr>
                  <w:tab/>
                </w:r>
                <w:r w:rsidRPr="00021DA6">
                  <w:rPr>
                    <w:noProof/>
                    <w:szCs w:val="24"/>
                  </w:rPr>
                  <w:t xml:space="preserve">         </w:t>
                </w:r>
                <w:r w:rsidRPr="00021DA6">
                  <w:rPr>
                    <w:noProof/>
                    <w:webHidden/>
                    <w:szCs w:val="24"/>
                  </w:rPr>
                  <w:fldChar w:fldCharType="begin"/>
                </w:r>
                <w:r w:rsidRPr="00021DA6">
                  <w:rPr>
                    <w:noProof/>
                    <w:webHidden/>
                    <w:szCs w:val="24"/>
                  </w:rPr>
                  <w:instrText xml:space="preserve"> PAGEREF _Toc92358023 \h </w:instrText>
                </w:r>
                <w:r w:rsidRPr="00021DA6">
                  <w:rPr>
                    <w:noProof/>
                    <w:webHidden/>
                    <w:szCs w:val="24"/>
                  </w:rPr>
                </w:r>
                <w:r w:rsidRPr="00021DA6">
                  <w:rPr>
                    <w:noProof/>
                    <w:webHidden/>
                    <w:szCs w:val="24"/>
                  </w:rPr>
                  <w:fldChar w:fldCharType="separate"/>
                </w:r>
                <w:r w:rsidRPr="00021DA6">
                  <w:rPr>
                    <w:noProof/>
                    <w:webHidden/>
                    <w:szCs w:val="24"/>
                  </w:rPr>
                  <w:t>14</w:t>
                </w:r>
                <w:r w:rsidRPr="00021DA6">
                  <w:rPr>
                    <w:noProof/>
                    <w:webHidden/>
                    <w:szCs w:val="24"/>
                  </w:rPr>
                  <w:fldChar w:fldCharType="end"/>
                </w:r>
              </w:hyperlink>
            </w:p>
            <w:p w14:paraId="7D69ECEF" w14:textId="07FEC870" w:rsidR="00107370" w:rsidRPr="00021DA6" w:rsidRDefault="008B52F7" w:rsidP="00021DA6">
              <w:pPr>
                <w:pStyle w:val="TOC2"/>
                <w:rPr>
                  <w:rFonts w:eastAsiaTheme="minorEastAsia"/>
                  <w:lang w:val="en-US"/>
                </w:rPr>
              </w:pPr>
              <w:hyperlink w:anchor="_Toc92358024" w:history="1">
                <w:r w:rsidR="00107370" w:rsidRPr="00021DA6">
                  <w:rPr>
                    <w:rStyle w:val="Hyperlink"/>
                    <w:u w:val="none"/>
                  </w:rPr>
                  <w:t>2.2.</w:t>
                </w:r>
                <w:r w:rsidR="00107370" w:rsidRPr="00021DA6">
                  <w:rPr>
                    <w:rFonts w:eastAsiaTheme="minorEastAsia"/>
                    <w:lang w:val="en-US"/>
                  </w:rPr>
                  <w:t xml:space="preserve">     </w:t>
                </w:r>
                <w:r w:rsidR="00107370" w:rsidRPr="00021DA6">
                  <w:rPr>
                    <w:rStyle w:val="Hyperlink"/>
                    <w:u w:val="none"/>
                  </w:rPr>
                  <w:t>Analisis  Kebutuhan</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_Toc92358024 \h </w:instrText>
                </w:r>
                <w:r w:rsidR="00107370" w:rsidRPr="00021DA6">
                  <w:rPr>
                    <w:webHidden/>
                  </w:rPr>
                </w:r>
                <w:r w:rsidR="00107370" w:rsidRPr="00021DA6">
                  <w:rPr>
                    <w:webHidden/>
                  </w:rPr>
                  <w:fldChar w:fldCharType="separate"/>
                </w:r>
                <w:r w:rsidR="00107370" w:rsidRPr="00021DA6">
                  <w:rPr>
                    <w:webHidden/>
                  </w:rPr>
                  <w:t>17</w:t>
                </w:r>
                <w:r w:rsidR="00107370" w:rsidRPr="00021DA6">
                  <w:rPr>
                    <w:webHidden/>
                  </w:rPr>
                  <w:fldChar w:fldCharType="end"/>
                </w:r>
              </w:hyperlink>
            </w:p>
            <w:p w14:paraId="63B398CA" w14:textId="545C285C" w:rsidR="00107370" w:rsidRPr="00021DA6" w:rsidRDefault="008B52F7" w:rsidP="00021DA6">
              <w:pPr>
                <w:pStyle w:val="TOC2"/>
                <w:rPr>
                  <w:rFonts w:eastAsiaTheme="minorEastAsia"/>
                  <w:lang w:val="en-US"/>
                </w:rPr>
              </w:pPr>
              <w:hyperlink w:anchor="_Toc92358025" w:history="1">
                <w:r w:rsidR="00107370" w:rsidRPr="00021DA6">
                  <w:rPr>
                    <w:rStyle w:val="Hyperlink"/>
                    <w:u w:val="none"/>
                  </w:rPr>
                  <w:t>2.3.</w:t>
                </w:r>
                <w:r w:rsidR="00107370" w:rsidRPr="00021DA6">
                  <w:rPr>
                    <w:rFonts w:eastAsiaTheme="minorEastAsia"/>
                    <w:lang w:val="en-US"/>
                  </w:rPr>
                  <w:t xml:space="preserve">     </w:t>
                </w:r>
                <w:r w:rsidR="00107370" w:rsidRPr="00021DA6">
                  <w:rPr>
                    <w:rStyle w:val="Hyperlink"/>
                    <w:u w:val="none"/>
                  </w:rPr>
                  <w:t>Hardware Requirement</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_Toc92358025 \h </w:instrText>
                </w:r>
                <w:r w:rsidR="00107370" w:rsidRPr="00021DA6">
                  <w:rPr>
                    <w:webHidden/>
                  </w:rPr>
                </w:r>
                <w:r w:rsidR="00107370" w:rsidRPr="00021DA6">
                  <w:rPr>
                    <w:webHidden/>
                  </w:rPr>
                  <w:fldChar w:fldCharType="separate"/>
                </w:r>
                <w:r w:rsidR="00107370" w:rsidRPr="00021DA6">
                  <w:rPr>
                    <w:webHidden/>
                  </w:rPr>
                  <w:t>18</w:t>
                </w:r>
                <w:r w:rsidR="00107370" w:rsidRPr="00021DA6">
                  <w:rPr>
                    <w:webHidden/>
                  </w:rPr>
                  <w:fldChar w:fldCharType="end"/>
                </w:r>
              </w:hyperlink>
            </w:p>
            <w:p w14:paraId="7BF962E8" w14:textId="6E8529AF" w:rsidR="00107370" w:rsidRPr="00021DA6" w:rsidRDefault="008B52F7" w:rsidP="00021DA6">
              <w:pPr>
                <w:pStyle w:val="TOC2"/>
                <w:rPr>
                  <w:rFonts w:eastAsiaTheme="minorEastAsia"/>
                  <w:lang w:val="en-US"/>
                </w:rPr>
              </w:pPr>
              <w:hyperlink w:anchor="_Toc92358026" w:history="1">
                <w:r w:rsidR="00107370" w:rsidRPr="00021DA6">
                  <w:rPr>
                    <w:rStyle w:val="Hyperlink"/>
                    <w:u w:val="none"/>
                  </w:rPr>
                  <w:t>2.4.</w:t>
                </w:r>
                <w:r w:rsidR="00107370" w:rsidRPr="00021DA6">
                  <w:rPr>
                    <w:rFonts w:eastAsiaTheme="minorEastAsia"/>
                    <w:lang w:val="en-US"/>
                  </w:rPr>
                  <w:t xml:space="preserve">     </w:t>
                </w:r>
                <w:r w:rsidR="00107370" w:rsidRPr="00021DA6">
                  <w:rPr>
                    <w:rStyle w:val="Hyperlink"/>
                    <w:u w:val="none"/>
                  </w:rPr>
                  <w:t>Batasan Aplikasi</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_Toc92358026 \h </w:instrText>
                </w:r>
                <w:r w:rsidR="00107370" w:rsidRPr="00021DA6">
                  <w:rPr>
                    <w:webHidden/>
                  </w:rPr>
                </w:r>
                <w:r w:rsidR="00107370" w:rsidRPr="00021DA6">
                  <w:rPr>
                    <w:webHidden/>
                  </w:rPr>
                  <w:fldChar w:fldCharType="separate"/>
                </w:r>
                <w:r w:rsidR="00107370" w:rsidRPr="00021DA6">
                  <w:rPr>
                    <w:webHidden/>
                  </w:rPr>
                  <w:t>18</w:t>
                </w:r>
                <w:r w:rsidR="00107370" w:rsidRPr="00021DA6">
                  <w:rPr>
                    <w:webHidden/>
                  </w:rPr>
                  <w:fldChar w:fldCharType="end"/>
                </w:r>
              </w:hyperlink>
            </w:p>
            <w:p w14:paraId="29546335" w14:textId="1B01D31F" w:rsidR="00107370" w:rsidRPr="00021DA6" w:rsidRDefault="008B52F7" w:rsidP="00021DA6">
              <w:pPr>
                <w:pStyle w:val="TOC1"/>
                <w:tabs>
                  <w:tab w:val="right" w:leader="dot" w:pos="7928"/>
                </w:tabs>
                <w:jc w:val="both"/>
                <w:rPr>
                  <w:rFonts w:ascii="Times New Roman" w:eastAsiaTheme="minorEastAsia" w:hAnsi="Times New Roman" w:cs="Times New Roman"/>
                  <w:noProof/>
                  <w:sz w:val="24"/>
                  <w:szCs w:val="24"/>
                </w:rPr>
              </w:pPr>
              <w:hyperlink w:anchor="_Toc92358027" w:history="1">
                <w:r w:rsidR="00107370" w:rsidRPr="00021DA6">
                  <w:rPr>
                    <w:rStyle w:val="Hyperlink"/>
                    <w:rFonts w:ascii="Times New Roman" w:hAnsi="Times New Roman" w:cs="Times New Roman"/>
                    <w:noProof/>
                    <w:sz w:val="24"/>
                    <w:szCs w:val="24"/>
                    <w:u w:val="none"/>
                  </w:rPr>
                  <w:t xml:space="preserve">BAB III  </w:t>
                </w:r>
                <w:r w:rsidR="00021DA6" w:rsidRPr="00021DA6">
                  <w:rPr>
                    <w:rStyle w:val="Hyperlink"/>
                    <w:rFonts w:ascii="Times New Roman" w:hAnsi="Times New Roman" w:cs="Times New Roman"/>
                    <w:noProof/>
                    <w:sz w:val="24"/>
                    <w:szCs w:val="24"/>
                    <w:u w:val="none"/>
                  </w:rPr>
                  <w:t xml:space="preserve"> </w:t>
                </w:r>
                <w:r w:rsidR="00107370" w:rsidRPr="00021DA6">
                  <w:rPr>
                    <w:rStyle w:val="Hyperlink"/>
                    <w:rFonts w:ascii="Times New Roman" w:hAnsi="Times New Roman" w:cs="Times New Roman"/>
                    <w:noProof/>
                    <w:sz w:val="24"/>
                    <w:szCs w:val="24"/>
                    <w:u w:val="none"/>
                  </w:rPr>
                  <w:t>SISTEM DESAIN</w:t>
                </w:r>
                <w:r w:rsidR="00107370" w:rsidRPr="00021DA6">
                  <w:rPr>
                    <w:rFonts w:ascii="Times New Roman" w:hAnsi="Times New Roman" w:cs="Times New Roman"/>
                    <w:noProof/>
                    <w:webHidden/>
                    <w:sz w:val="24"/>
                    <w:szCs w:val="24"/>
                  </w:rPr>
                  <w:tab/>
                </w:r>
                <w:r w:rsidR="00107370" w:rsidRPr="00021DA6">
                  <w:rPr>
                    <w:rFonts w:ascii="Times New Roman" w:hAnsi="Times New Roman" w:cs="Times New Roman"/>
                    <w:noProof/>
                    <w:sz w:val="24"/>
                    <w:szCs w:val="24"/>
                  </w:rPr>
                  <w:t xml:space="preserve">         </w:t>
                </w:r>
                <w:r w:rsidR="00107370" w:rsidRPr="00021DA6">
                  <w:rPr>
                    <w:rFonts w:ascii="Times New Roman" w:hAnsi="Times New Roman" w:cs="Times New Roman"/>
                    <w:noProof/>
                    <w:webHidden/>
                    <w:sz w:val="24"/>
                    <w:szCs w:val="24"/>
                  </w:rPr>
                  <w:fldChar w:fldCharType="begin"/>
                </w:r>
                <w:r w:rsidR="00107370" w:rsidRPr="00021DA6">
                  <w:rPr>
                    <w:rFonts w:ascii="Times New Roman" w:hAnsi="Times New Roman" w:cs="Times New Roman"/>
                    <w:noProof/>
                    <w:webHidden/>
                    <w:sz w:val="24"/>
                    <w:szCs w:val="24"/>
                  </w:rPr>
                  <w:instrText xml:space="preserve"> PAGEREF _Toc92358027 \h </w:instrText>
                </w:r>
                <w:r w:rsidR="00107370" w:rsidRPr="00021DA6">
                  <w:rPr>
                    <w:rFonts w:ascii="Times New Roman" w:hAnsi="Times New Roman" w:cs="Times New Roman"/>
                    <w:noProof/>
                    <w:webHidden/>
                    <w:sz w:val="24"/>
                    <w:szCs w:val="24"/>
                  </w:rPr>
                </w:r>
                <w:r w:rsidR="00107370" w:rsidRPr="00021DA6">
                  <w:rPr>
                    <w:rFonts w:ascii="Times New Roman" w:hAnsi="Times New Roman" w:cs="Times New Roman"/>
                    <w:noProof/>
                    <w:webHidden/>
                    <w:sz w:val="24"/>
                    <w:szCs w:val="24"/>
                  </w:rPr>
                  <w:fldChar w:fldCharType="separate"/>
                </w:r>
                <w:r w:rsidR="00107370" w:rsidRPr="00021DA6">
                  <w:rPr>
                    <w:rFonts w:ascii="Times New Roman" w:hAnsi="Times New Roman" w:cs="Times New Roman"/>
                    <w:noProof/>
                    <w:webHidden/>
                    <w:sz w:val="24"/>
                    <w:szCs w:val="24"/>
                  </w:rPr>
                  <w:t>22</w:t>
                </w:r>
                <w:r w:rsidR="00107370" w:rsidRPr="00021DA6">
                  <w:rPr>
                    <w:rFonts w:ascii="Times New Roman" w:hAnsi="Times New Roman" w:cs="Times New Roman"/>
                    <w:noProof/>
                    <w:webHidden/>
                    <w:sz w:val="24"/>
                    <w:szCs w:val="24"/>
                  </w:rPr>
                  <w:fldChar w:fldCharType="end"/>
                </w:r>
              </w:hyperlink>
            </w:p>
            <w:p w14:paraId="256EA4B9" w14:textId="778A4BD9" w:rsidR="00107370" w:rsidRPr="00021DA6" w:rsidRDefault="008B52F7" w:rsidP="00021DA6">
              <w:pPr>
                <w:pStyle w:val="TOC2"/>
                <w:rPr>
                  <w:rFonts w:eastAsiaTheme="minorEastAsia"/>
                  <w:lang w:val="en-US"/>
                </w:rPr>
              </w:pPr>
              <w:hyperlink w:anchor="_Toc92358028" w:history="1">
                <w:r w:rsidR="00107370" w:rsidRPr="00021DA6">
                  <w:rPr>
                    <w:rStyle w:val="Hyperlink"/>
                    <w:u w:val="none"/>
                  </w:rPr>
                  <w:t>3.2      Desain Database</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_Toc92358028 \h </w:instrText>
                </w:r>
                <w:r w:rsidR="00107370" w:rsidRPr="00021DA6">
                  <w:rPr>
                    <w:webHidden/>
                  </w:rPr>
                </w:r>
                <w:r w:rsidR="00107370" w:rsidRPr="00021DA6">
                  <w:rPr>
                    <w:webHidden/>
                  </w:rPr>
                  <w:fldChar w:fldCharType="separate"/>
                </w:r>
                <w:r w:rsidR="00107370" w:rsidRPr="00021DA6">
                  <w:rPr>
                    <w:webHidden/>
                  </w:rPr>
                  <w:t>22</w:t>
                </w:r>
                <w:r w:rsidR="00107370" w:rsidRPr="00021DA6">
                  <w:rPr>
                    <w:webHidden/>
                  </w:rPr>
                  <w:fldChar w:fldCharType="end"/>
                </w:r>
              </w:hyperlink>
            </w:p>
            <w:p w14:paraId="20B21717" w14:textId="0F8CB786" w:rsidR="00107370" w:rsidRPr="00021DA6" w:rsidRDefault="008B52F7" w:rsidP="00021DA6">
              <w:pPr>
                <w:pStyle w:val="TOC2"/>
                <w:rPr>
                  <w:rFonts w:eastAsiaTheme="minorEastAsia"/>
                  <w:lang w:val="en-US"/>
                </w:rPr>
              </w:pPr>
              <w:hyperlink w:anchor="_Toc92358029" w:history="1">
                <w:r w:rsidR="00107370" w:rsidRPr="00021DA6">
                  <w:rPr>
                    <w:rStyle w:val="Hyperlink"/>
                    <w:u w:val="none"/>
                  </w:rPr>
                  <w:t>3.3.</w:t>
                </w:r>
                <w:r w:rsidR="00107370" w:rsidRPr="00021DA6">
                  <w:rPr>
                    <w:rFonts w:eastAsiaTheme="minorEastAsia"/>
                    <w:lang w:val="en-US"/>
                  </w:rPr>
                  <w:t xml:space="preserve">     </w:t>
                </w:r>
                <w:r w:rsidR="00107370" w:rsidRPr="00021DA6">
                  <w:rPr>
                    <w:rStyle w:val="Hyperlink"/>
                    <w:u w:val="none"/>
                  </w:rPr>
                  <w:t>Desain Procedural</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_Toc92358029 \h </w:instrText>
                </w:r>
                <w:r w:rsidR="00107370" w:rsidRPr="00021DA6">
                  <w:rPr>
                    <w:webHidden/>
                  </w:rPr>
                </w:r>
                <w:r w:rsidR="00107370" w:rsidRPr="00021DA6">
                  <w:rPr>
                    <w:webHidden/>
                  </w:rPr>
                  <w:fldChar w:fldCharType="separate"/>
                </w:r>
                <w:r w:rsidR="00107370" w:rsidRPr="00021DA6">
                  <w:rPr>
                    <w:webHidden/>
                  </w:rPr>
                  <w:t>28</w:t>
                </w:r>
                <w:r w:rsidR="00107370" w:rsidRPr="00021DA6">
                  <w:rPr>
                    <w:webHidden/>
                  </w:rPr>
                  <w:fldChar w:fldCharType="end"/>
                </w:r>
              </w:hyperlink>
            </w:p>
            <w:p w14:paraId="6B2C8493" w14:textId="2469548A" w:rsidR="00107370" w:rsidRPr="00021DA6" w:rsidRDefault="008B52F7" w:rsidP="00021DA6">
              <w:pPr>
                <w:pStyle w:val="TOC1"/>
                <w:tabs>
                  <w:tab w:val="right" w:leader="dot" w:pos="7928"/>
                </w:tabs>
                <w:jc w:val="both"/>
                <w:rPr>
                  <w:rFonts w:ascii="Times New Roman" w:eastAsiaTheme="minorEastAsia" w:hAnsi="Times New Roman" w:cs="Times New Roman"/>
                  <w:noProof/>
                  <w:sz w:val="24"/>
                  <w:szCs w:val="24"/>
                </w:rPr>
              </w:pPr>
              <w:hyperlink w:anchor="_Toc92358030" w:history="1">
                <w:r w:rsidR="00107370" w:rsidRPr="00021DA6">
                  <w:rPr>
                    <w:rStyle w:val="Hyperlink"/>
                    <w:rFonts w:ascii="Times New Roman" w:hAnsi="Times New Roman" w:cs="Times New Roman"/>
                    <w:noProof/>
                    <w:sz w:val="24"/>
                    <w:szCs w:val="24"/>
                    <w:u w:val="none"/>
                  </w:rPr>
                  <w:t>BAB IV   IMPLEMENTSASI</w:t>
                </w:r>
                <w:r w:rsidR="00107370" w:rsidRPr="00021DA6">
                  <w:rPr>
                    <w:rFonts w:ascii="Times New Roman" w:hAnsi="Times New Roman" w:cs="Times New Roman"/>
                    <w:noProof/>
                    <w:webHidden/>
                    <w:sz w:val="24"/>
                    <w:szCs w:val="24"/>
                  </w:rPr>
                  <w:tab/>
                </w:r>
                <w:r w:rsidR="00107370" w:rsidRPr="00021DA6">
                  <w:rPr>
                    <w:rFonts w:ascii="Times New Roman" w:hAnsi="Times New Roman" w:cs="Times New Roman"/>
                    <w:noProof/>
                    <w:sz w:val="24"/>
                    <w:szCs w:val="24"/>
                  </w:rPr>
                  <w:t xml:space="preserve">         </w:t>
                </w:r>
                <w:r w:rsidR="00107370" w:rsidRPr="00021DA6">
                  <w:rPr>
                    <w:rFonts w:ascii="Times New Roman" w:hAnsi="Times New Roman" w:cs="Times New Roman"/>
                    <w:noProof/>
                    <w:webHidden/>
                    <w:sz w:val="24"/>
                    <w:szCs w:val="24"/>
                  </w:rPr>
                  <w:fldChar w:fldCharType="begin"/>
                </w:r>
                <w:r w:rsidR="00107370" w:rsidRPr="00021DA6">
                  <w:rPr>
                    <w:rFonts w:ascii="Times New Roman" w:hAnsi="Times New Roman" w:cs="Times New Roman"/>
                    <w:noProof/>
                    <w:webHidden/>
                    <w:sz w:val="24"/>
                    <w:szCs w:val="24"/>
                  </w:rPr>
                  <w:instrText xml:space="preserve"> PAGEREF _Toc92358030 \h </w:instrText>
                </w:r>
                <w:r w:rsidR="00107370" w:rsidRPr="00021DA6">
                  <w:rPr>
                    <w:rFonts w:ascii="Times New Roman" w:hAnsi="Times New Roman" w:cs="Times New Roman"/>
                    <w:noProof/>
                    <w:webHidden/>
                    <w:sz w:val="24"/>
                    <w:szCs w:val="24"/>
                  </w:rPr>
                </w:r>
                <w:r w:rsidR="00107370" w:rsidRPr="00021DA6">
                  <w:rPr>
                    <w:rFonts w:ascii="Times New Roman" w:hAnsi="Times New Roman" w:cs="Times New Roman"/>
                    <w:noProof/>
                    <w:webHidden/>
                    <w:sz w:val="24"/>
                    <w:szCs w:val="24"/>
                  </w:rPr>
                  <w:fldChar w:fldCharType="separate"/>
                </w:r>
                <w:r w:rsidR="00107370" w:rsidRPr="00021DA6">
                  <w:rPr>
                    <w:rFonts w:ascii="Times New Roman" w:hAnsi="Times New Roman" w:cs="Times New Roman"/>
                    <w:noProof/>
                    <w:webHidden/>
                    <w:sz w:val="24"/>
                    <w:szCs w:val="24"/>
                  </w:rPr>
                  <w:t>30</w:t>
                </w:r>
                <w:r w:rsidR="00107370" w:rsidRPr="00021DA6">
                  <w:rPr>
                    <w:rFonts w:ascii="Times New Roman" w:hAnsi="Times New Roman" w:cs="Times New Roman"/>
                    <w:noProof/>
                    <w:webHidden/>
                    <w:sz w:val="24"/>
                    <w:szCs w:val="24"/>
                  </w:rPr>
                  <w:fldChar w:fldCharType="end"/>
                </w:r>
              </w:hyperlink>
            </w:p>
            <w:p w14:paraId="25E6F696" w14:textId="77DD0932" w:rsidR="00107370" w:rsidRPr="00021DA6" w:rsidRDefault="008B52F7" w:rsidP="00021DA6">
              <w:pPr>
                <w:pStyle w:val="TOC2"/>
                <w:rPr>
                  <w:rFonts w:eastAsiaTheme="minorEastAsia"/>
                  <w:lang w:val="en-US"/>
                </w:rPr>
              </w:pPr>
              <w:hyperlink w:anchor="_Toc92358031" w:history="1">
                <w:r w:rsidR="00107370" w:rsidRPr="00021DA6">
                  <w:rPr>
                    <w:rStyle w:val="Hyperlink"/>
                    <w:u w:val="none"/>
                  </w:rPr>
                  <w:t>4.1</w:t>
                </w:r>
                <w:r w:rsidR="00107370" w:rsidRPr="00021DA6">
                  <w:rPr>
                    <w:rFonts w:eastAsiaTheme="minorEastAsia"/>
                    <w:lang w:val="en-US"/>
                  </w:rPr>
                  <w:t xml:space="preserve">     </w:t>
                </w:r>
                <w:r w:rsidR="00107370" w:rsidRPr="00021DA6">
                  <w:rPr>
                    <w:rStyle w:val="Hyperlink"/>
                    <w:u w:val="none"/>
                  </w:rPr>
                  <w:t>Koneksi Server</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_Toc92358031 \h </w:instrText>
                </w:r>
                <w:r w:rsidR="00107370" w:rsidRPr="00021DA6">
                  <w:rPr>
                    <w:webHidden/>
                  </w:rPr>
                </w:r>
                <w:r w:rsidR="00107370" w:rsidRPr="00021DA6">
                  <w:rPr>
                    <w:webHidden/>
                  </w:rPr>
                  <w:fldChar w:fldCharType="separate"/>
                </w:r>
                <w:r w:rsidR="00107370" w:rsidRPr="00021DA6">
                  <w:rPr>
                    <w:webHidden/>
                  </w:rPr>
                  <w:t>30</w:t>
                </w:r>
                <w:r w:rsidR="00107370" w:rsidRPr="00021DA6">
                  <w:rPr>
                    <w:webHidden/>
                  </w:rPr>
                  <w:fldChar w:fldCharType="end"/>
                </w:r>
              </w:hyperlink>
            </w:p>
            <w:p w14:paraId="288EA3A6" w14:textId="75B6C5E9" w:rsidR="00107370" w:rsidRPr="00021DA6" w:rsidRDefault="008B52F7" w:rsidP="00021DA6">
              <w:pPr>
                <w:pStyle w:val="TOC2"/>
                <w:rPr>
                  <w:color w:val="0000FF" w:themeColor="hyperlink"/>
                </w:rPr>
              </w:pPr>
              <w:hyperlink w:anchor="_Toc92358032" w:history="1">
                <w:r w:rsidR="00107370" w:rsidRPr="00021DA6">
                  <w:rPr>
                    <w:rStyle w:val="Hyperlink"/>
                    <w:u w:val="none"/>
                  </w:rPr>
                  <w:t>4.2</w:t>
                </w:r>
                <w:r w:rsidR="00107370" w:rsidRPr="00021DA6">
                  <w:rPr>
                    <w:rFonts w:eastAsiaTheme="minorEastAsia"/>
                    <w:lang w:val="en-US"/>
                  </w:rPr>
                  <w:t xml:space="preserve">     </w:t>
                </w:r>
                <w:r w:rsidR="00107370" w:rsidRPr="00021DA6">
                  <w:rPr>
                    <w:rStyle w:val="Hyperlink"/>
                    <w:u w:val="none"/>
                  </w:rPr>
                  <w:t>App Page</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_Toc92358032 \h </w:instrText>
                </w:r>
                <w:r w:rsidR="00107370" w:rsidRPr="00021DA6">
                  <w:rPr>
                    <w:webHidden/>
                  </w:rPr>
                </w:r>
                <w:r w:rsidR="00107370" w:rsidRPr="00021DA6">
                  <w:rPr>
                    <w:webHidden/>
                  </w:rPr>
                  <w:fldChar w:fldCharType="separate"/>
                </w:r>
                <w:r w:rsidR="00107370" w:rsidRPr="00021DA6">
                  <w:rPr>
                    <w:webHidden/>
                  </w:rPr>
                  <w:t>31</w:t>
                </w:r>
                <w:r w:rsidR="00107370" w:rsidRPr="00021DA6">
                  <w:rPr>
                    <w:webHidden/>
                  </w:rPr>
                  <w:fldChar w:fldCharType="end"/>
                </w:r>
              </w:hyperlink>
            </w:p>
            <w:p w14:paraId="0328D1E7" w14:textId="7FD37A7F" w:rsidR="00107370" w:rsidRPr="00021DA6" w:rsidRDefault="00107370" w:rsidP="00021DA6">
              <w:pPr>
                <w:pStyle w:val="TOC1"/>
                <w:tabs>
                  <w:tab w:val="left" w:pos="660"/>
                  <w:tab w:val="right" w:leader="dot" w:pos="7928"/>
                </w:tabs>
                <w:jc w:val="both"/>
                <w:rPr>
                  <w:rFonts w:ascii="Times New Roman" w:hAnsi="Times New Roman" w:cs="Times New Roman"/>
                  <w:noProof/>
                  <w:color w:val="0000FF" w:themeColor="hyperlink"/>
                  <w:sz w:val="24"/>
                  <w:szCs w:val="24"/>
                </w:rPr>
              </w:pPr>
              <w:r w:rsidRPr="00021DA6">
                <w:rPr>
                  <w:rStyle w:val="Hyperlink"/>
                  <w:rFonts w:ascii="Times New Roman" w:hAnsi="Times New Roman" w:cs="Times New Roman"/>
                  <w:noProof/>
                  <w:sz w:val="24"/>
                  <w:szCs w:val="24"/>
                  <w:u w:val="none"/>
                </w:rPr>
                <w:t xml:space="preserve">                </w:t>
              </w:r>
              <w:hyperlink w:anchor="_Toc92358033" w:history="1">
                <w:r w:rsidRPr="00021DA6">
                  <w:rPr>
                    <w:rStyle w:val="Hyperlink"/>
                    <w:rFonts w:ascii="Times New Roman" w:hAnsi="Times New Roman" w:cs="Times New Roman"/>
                    <w:noProof/>
                    <w:sz w:val="24"/>
                    <w:szCs w:val="24"/>
                    <w:u w:val="none"/>
                  </w:rPr>
                  <w:t>4.3     Register Page</w:t>
                </w:r>
                <w:r w:rsidRPr="00021DA6">
                  <w:rPr>
                    <w:rFonts w:ascii="Times New Roman" w:hAnsi="Times New Roman" w:cs="Times New Roman"/>
                    <w:noProof/>
                    <w:webHidden/>
                    <w:sz w:val="24"/>
                    <w:szCs w:val="24"/>
                  </w:rPr>
                  <w:tab/>
                </w:r>
                <w:r w:rsidRPr="00021DA6">
                  <w:rPr>
                    <w:rFonts w:ascii="Times New Roman" w:hAnsi="Times New Roman" w:cs="Times New Roman"/>
                    <w:noProof/>
                    <w:sz w:val="24"/>
                    <w:szCs w:val="24"/>
                  </w:rPr>
                  <w:t xml:space="preserve">         </w:t>
                </w:r>
                <w:r w:rsidRPr="00021DA6">
                  <w:rPr>
                    <w:rFonts w:ascii="Times New Roman" w:hAnsi="Times New Roman" w:cs="Times New Roman"/>
                    <w:noProof/>
                    <w:webHidden/>
                    <w:sz w:val="24"/>
                    <w:szCs w:val="24"/>
                  </w:rPr>
                  <w:fldChar w:fldCharType="begin"/>
                </w:r>
                <w:r w:rsidRPr="00021DA6">
                  <w:rPr>
                    <w:rFonts w:ascii="Times New Roman" w:hAnsi="Times New Roman" w:cs="Times New Roman"/>
                    <w:noProof/>
                    <w:webHidden/>
                    <w:sz w:val="24"/>
                    <w:szCs w:val="24"/>
                  </w:rPr>
                  <w:instrText xml:space="preserve"> PAGEREF _Toc92358033 \h </w:instrText>
                </w:r>
                <w:r w:rsidRPr="00021DA6">
                  <w:rPr>
                    <w:rFonts w:ascii="Times New Roman" w:hAnsi="Times New Roman" w:cs="Times New Roman"/>
                    <w:noProof/>
                    <w:webHidden/>
                    <w:sz w:val="24"/>
                    <w:szCs w:val="24"/>
                  </w:rPr>
                </w:r>
                <w:r w:rsidRPr="00021DA6">
                  <w:rPr>
                    <w:rFonts w:ascii="Times New Roman" w:hAnsi="Times New Roman" w:cs="Times New Roman"/>
                    <w:noProof/>
                    <w:webHidden/>
                    <w:sz w:val="24"/>
                    <w:szCs w:val="24"/>
                  </w:rPr>
                  <w:fldChar w:fldCharType="separate"/>
                </w:r>
                <w:r w:rsidRPr="00021DA6">
                  <w:rPr>
                    <w:rFonts w:ascii="Times New Roman" w:hAnsi="Times New Roman" w:cs="Times New Roman"/>
                    <w:noProof/>
                    <w:webHidden/>
                    <w:sz w:val="24"/>
                    <w:szCs w:val="24"/>
                  </w:rPr>
                  <w:t>32</w:t>
                </w:r>
                <w:r w:rsidRPr="00021DA6">
                  <w:rPr>
                    <w:rFonts w:ascii="Times New Roman" w:hAnsi="Times New Roman" w:cs="Times New Roman"/>
                    <w:noProof/>
                    <w:webHidden/>
                    <w:sz w:val="24"/>
                    <w:szCs w:val="24"/>
                  </w:rPr>
                  <w:fldChar w:fldCharType="end"/>
                </w:r>
              </w:hyperlink>
            </w:p>
            <w:p w14:paraId="5009400B" w14:textId="6F0F47E7" w:rsidR="00107370" w:rsidRPr="00021DA6" w:rsidRDefault="00107370" w:rsidP="00021DA6">
              <w:pPr>
                <w:pStyle w:val="TOC1"/>
                <w:tabs>
                  <w:tab w:val="left" w:pos="660"/>
                  <w:tab w:val="right" w:leader="dot" w:pos="7928"/>
                </w:tabs>
                <w:jc w:val="both"/>
                <w:rPr>
                  <w:rFonts w:ascii="Times New Roman" w:eastAsiaTheme="minorEastAsia" w:hAnsi="Times New Roman" w:cs="Times New Roman"/>
                  <w:noProof/>
                  <w:sz w:val="24"/>
                  <w:szCs w:val="24"/>
                </w:rPr>
              </w:pPr>
              <w:r w:rsidRPr="00021DA6">
                <w:rPr>
                  <w:rStyle w:val="Hyperlink"/>
                  <w:rFonts w:ascii="Times New Roman" w:hAnsi="Times New Roman" w:cs="Times New Roman"/>
                  <w:noProof/>
                  <w:sz w:val="24"/>
                  <w:szCs w:val="24"/>
                  <w:u w:val="none"/>
                </w:rPr>
                <w:t xml:space="preserve">                </w:t>
              </w:r>
              <w:hyperlink w:anchor="_Toc92358034" w:history="1">
                <w:r w:rsidRPr="00021DA6">
                  <w:rPr>
                    <w:rStyle w:val="Hyperlink"/>
                    <w:rFonts w:ascii="Times New Roman" w:hAnsi="Times New Roman" w:cs="Times New Roman"/>
                    <w:noProof/>
                    <w:sz w:val="24"/>
                    <w:szCs w:val="24"/>
                    <w:u w:val="none"/>
                  </w:rPr>
                  <w:t>4.4     AdminPage</w:t>
                </w:r>
                <w:r w:rsidRPr="00021DA6">
                  <w:rPr>
                    <w:rFonts w:ascii="Times New Roman" w:hAnsi="Times New Roman" w:cs="Times New Roman"/>
                    <w:noProof/>
                    <w:webHidden/>
                    <w:sz w:val="24"/>
                    <w:szCs w:val="24"/>
                  </w:rPr>
                  <w:tab/>
                </w:r>
                <w:r w:rsidRPr="00021DA6">
                  <w:rPr>
                    <w:rFonts w:ascii="Times New Roman" w:hAnsi="Times New Roman" w:cs="Times New Roman"/>
                    <w:noProof/>
                    <w:sz w:val="24"/>
                    <w:szCs w:val="24"/>
                  </w:rPr>
                  <w:t xml:space="preserve">         </w:t>
                </w:r>
                <w:r w:rsidRPr="00021DA6">
                  <w:rPr>
                    <w:rFonts w:ascii="Times New Roman" w:hAnsi="Times New Roman" w:cs="Times New Roman"/>
                    <w:noProof/>
                    <w:webHidden/>
                    <w:sz w:val="24"/>
                    <w:szCs w:val="24"/>
                  </w:rPr>
                  <w:fldChar w:fldCharType="begin"/>
                </w:r>
                <w:r w:rsidRPr="00021DA6">
                  <w:rPr>
                    <w:rFonts w:ascii="Times New Roman" w:hAnsi="Times New Roman" w:cs="Times New Roman"/>
                    <w:noProof/>
                    <w:webHidden/>
                    <w:sz w:val="24"/>
                    <w:szCs w:val="24"/>
                  </w:rPr>
                  <w:instrText xml:space="preserve"> PAGEREF _Toc92358034 \h </w:instrText>
                </w:r>
                <w:r w:rsidRPr="00021DA6">
                  <w:rPr>
                    <w:rFonts w:ascii="Times New Roman" w:hAnsi="Times New Roman" w:cs="Times New Roman"/>
                    <w:noProof/>
                    <w:webHidden/>
                    <w:sz w:val="24"/>
                    <w:szCs w:val="24"/>
                  </w:rPr>
                </w:r>
                <w:r w:rsidRPr="00021DA6">
                  <w:rPr>
                    <w:rFonts w:ascii="Times New Roman" w:hAnsi="Times New Roman" w:cs="Times New Roman"/>
                    <w:noProof/>
                    <w:webHidden/>
                    <w:sz w:val="24"/>
                    <w:szCs w:val="24"/>
                  </w:rPr>
                  <w:fldChar w:fldCharType="separate"/>
                </w:r>
                <w:r w:rsidRPr="00021DA6">
                  <w:rPr>
                    <w:rFonts w:ascii="Times New Roman" w:hAnsi="Times New Roman" w:cs="Times New Roman"/>
                    <w:noProof/>
                    <w:webHidden/>
                    <w:sz w:val="24"/>
                    <w:szCs w:val="24"/>
                  </w:rPr>
                  <w:t>33</w:t>
                </w:r>
                <w:r w:rsidRPr="00021DA6">
                  <w:rPr>
                    <w:rFonts w:ascii="Times New Roman" w:hAnsi="Times New Roman" w:cs="Times New Roman"/>
                    <w:noProof/>
                    <w:webHidden/>
                    <w:sz w:val="24"/>
                    <w:szCs w:val="24"/>
                  </w:rPr>
                  <w:fldChar w:fldCharType="end"/>
                </w:r>
              </w:hyperlink>
            </w:p>
            <w:p w14:paraId="0DEAB786" w14:textId="38466D2B" w:rsidR="00107370" w:rsidRPr="00021DA6" w:rsidRDefault="00107370" w:rsidP="00021DA6">
              <w:pPr>
                <w:pStyle w:val="TOC1"/>
                <w:tabs>
                  <w:tab w:val="left" w:pos="660"/>
                  <w:tab w:val="right" w:leader="dot" w:pos="7928"/>
                </w:tabs>
                <w:jc w:val="both"/>
                <w:rPr>
                  <w:rFonts w:ascii="Times New Roman" w:eastAsiaTheme="minorEastAsia" w:hAnsi="Times New Roman" w:cs="Times New Roman"/>
                  <w:noProof/>
                  <w:sz w:val="24"/>
                  <w:szCs w:val="24"/>
                </w:rPr>
              </w:pPr>
              <w:r w:rsidRPr="00021DA6">
                <w:rPr>
                  <w:rStyle w:val="Hyperlink"/>
                  <w:rFonts w:ascii="Times New Roman" w:hAnsi="Times New Roman" w:cs="Times New Roman"/>
                  <w:noProof/>
                  <w:sz w:val="24"/>
                  <w:szCs w:val="24"/>
                  <w:u w:val="none"/>
                </w:rPr>
                <w:t xml:space="preserve">                </w:t>
              </w:r>
              <w:hyperlink w:anchor="_Toc92358035" w:history="1">
                <w:r w:rsidRPr="00021DA6">
                  <w:rPr>
                    <w:rStyle w:val="Hyperlink"/>
                    <w:rFonts w:ascii="Times New Roman" w:hAnsi="Times New Roman" w:cs="Times New Roman"/>
                    <w:noProof/>
                    <w:sz w:val="24"/>
                    <w:szCs w:val="24"/>
                    <w:u w:val="none"/>
                  </w:rPr>
                  <w:t>4.5     User Page</w:t>
                </w:r>
                <w:r w:rsidRPr="00021DA6">
                  <w:rPr>
                    <w:rFonts w:ascii="Times New Roman" w:hAnsi="Times New Roman" w:cs="Times New Roman"/>
                    <w:noProof/>
                    <w:webHidden/>
                    <w:sz w:val="24"/>
                    <w:szCs w:val="24"/>
                  </w:rPr>
                  <w:tab/>
                </w:r>
                <w:r w:rsidRPr="00021DA6">
                  <w:rPr>
                    <w:rFonts w:ascii="Times New Roman" w:hAnsi="Times New Roman" w:cs="Times New Roman"/>
                    <w:noProof/>
                    <w:sz w:val="24"/>
                    <w:szCs w:val="24"/>
                  </w:rPr>
                  <w:t xml:space="preserve">         </w:t>
                </w:r>
                <w:r w:rsidRPr="00021DA6">
                  <w:rPr>
                    <w:rFonts w:ascii="Times New Roman" w:hAnsi="Times New Roman" w:cs="Times New Roman"/>
                    <w:noProof/>
                    <w:webHidden/>
                    <w:sz w:val="24"/>
                    <w:szCs w:val="24"/>
                  </w:rPr>
                  <w:fldChar w:fldCharType="begin"/>
                </w:r>
                <w:r w:rsidRPr="00021DA6">
                  <w:rPr>
                    <w:rFonts w:ascii="Times New Roman" w:hAnsi="Times New Roman" w:cs="Times New Roman"/>
                    <w:noProof/>
                    <w:webHidden/>
                    <w:sz w:val="24"/>
                    <w:szCs w:val="24"/>
                  </w:rPr>
                  <w:instrText xml:space="preserve"> PAGEREF _Toc92358035 \h </w:instrText>
                </w:r>
                <w:r w:rsidRPr="00021DA6">
                  <w:rPr>
                    <w:rFonts w:ascii="Times New Roman" w:hAnsi="Times New Roman" w:cs="Times New Roman"/>
                    <w:noProof/>
                    <w:webHidden/>
                    <w:sz w:val="24"/>
                    <w:szCs w:val="24"/>
                  </w:rPr>
                </w:r>
                <w:r w:rsidRPr="00021DA6">
                  <w:rPr>
                    <w:rFonts w:ascii="Times New Roman" w:hAnsi="Times New Roman" w:cs="Times New Roman"/>
                    <w:noProof/>
                    <w:webHidden/>
                    <w:sz w:val="24"/>
                    <w:szCs w:val="24"/>
                  </w:rPr>
                  <w:fldChar w:fldCharType="separate"/>
                </w:r>
                <w:r w:rsidRPr="00021DA6">
                  <w:rPr>
                    <w:rFonts w:ascii="Times New Roman" w:hAnsi="Times New Roman" w:cs="Times New Roman"/>
                    <w:noProof/>
                    <w:webHidden/>
                    <w:sz w:val="24"/>
                    <w:szCs w:val="24"/>
                  </w:rPr>
                  <w:t>40</w:t>
                </w:r>
                <w:r w:rsidRPr="00021DA6">
                  <w:rPr>
                    <w:rFonts w:ascii="Times New Roman" w:hAnsi="Times New Roman" w:cs="Times New Roman"/>
                    <w:noProof/>
                    <w:webHidden/>
                    <w:sz w:val="24"/>
                    <w:szCs w:val="24"/>
                  </w:rPr>
                  <w:fldChar w:fldCharType="end"/>
                </w:r>
              </w:hyperlink>
            </w:p>
            <w:p w14:paraId="008F4BC7" w14:textId="00D6D507" w:rsidR="00107370" w:rsidRPr="00021DA6" w:rsidRDefault="008B52F7" w:rsidP="00021DA6">
              <w:pPr>
                <w:pStyle w:val="TOC1"/>
                <w:tabs>
                  <w:tab w:val="right" w:leader="dot" w:pos="7928"/>
                </w:tabs>
                <w:jc w:val="both"/>
                <w:rPr>
                  <w:rFonts w:ascii="Times New Roman" w:eastAsiaTheme="minorEastAsia" w:hAnsi="Times New Roman" w:cs="Times New Roman"/>
                  <w:noProof/>
                  <w:sz w:val="24"/>
                  <w:szCs w:val="24"/>
                </w:rPr>
              </w:pPr>
              <w:hyperlink w:anchor="_Toc92358036" w:history="1">
                <w:r w:rsidR="00107370" w:rsidRPr="00021DA6">
                  <w:rPr>
                    <w:rStyle w:val="Hyperlink"/>
                    <w:rFonts w:ascii="Times New Roman" w:hAnsi="Times New Roman" w:cs="Times New Roman"/>
                    <w:noProof/>
                    <w:sz w:val="24"/>
                    <w:szCs w:val="24"/>
                    <w:u w:val="none"/>
                    <w:lang w:val="en-ID"/>
                  </w:rPr>
                  <w:t>BAB V    PENUTUP</w:t>
                </w:r>
                <w:r w:rsidR="00107370" w:rsidRPr="00021DA6">
                  <w:rPr>
                    <w:rFonts w:ascii="Times New Roman" w:hAnsi="Times New Roman" w:cs="Times New Roman"/>
                    <w:noProof/>
                    <w:webHidden/>
                    <w:sz w:val="24"/>
                    <w:szCs w:val="24"/>
                  </w:rPr>
                  <w:tab/>
                </w:r>
                <w:r w:rsidR="00107370" w:rsidRPr="00021DA6">
                  <w:rPr>
                    <w:rFonts w:ascii="Times New Roman" w:hAnsi="Times New Roman" w:cs="Times New Roman"/>
                    <w:noProof/>
                    <w:sz w:val="24"/>
                    <w:szCs w:val="24"/>
                  </w:rPr>
                  <w:t xml:space="preserve">         </w:t>
                </w:r>
                <w:r w:rsidR="00107370" w:rsidRPr="00021DA6">
                  <w:rPr>
                    <w:rFonts w:ascii="Times New Roman" w:hAnsi="Times New Roman" w:cs="Times New Roman"/>
                    <w:noProof/>
                    <w:webHidden/>
                    <w:sz w:val="24"/>
                    <w:szCs w:val="24"/>
                  </w:rPr>
                  <w:fldChar w:fldCharType="begin"/>
                </w:r>
                <w:r w:rsidR="00107370" w:rsidRPr="00021DA6">
                  <w:rPr>
                    <w:rFonts w:ascii="Times New Roman" w:hAnsi="Times New Roman" w:cs="Times New Roman"/>
                    <w:noProof/>
                    <w:webHidden/>
                    <w:sz w:val="24"/>
                    <w:szCs w:val="24"/>
                  </w:rPr>
                  <w:instrText xml:space="preserve"> PAGEREF _Toc92358036 \h </w:instrText>
                </w:r>
                <w:r w:rsidR="00107370" w:rsidRPr="00021DA6">
                  <w:rPr>
                    <w:rFonts w:ascii="Times New Roman" w:hAnsi="Times New Roman" w:cs="Times New Roman"/>
                    <w:noProof/>
                    <w:webHidden/>
                    <w:sz w:val="24"/>
                    <w:szCs w:val="24"/>
                  </w:rPr>
                </w:r>
                <w:r w:rsidR="00107370" w:rsidRPr="00021DA6">
                  <w:rPr>
                    <w:rFonts w:ascii="Times New Roman" w:hAnsi="Times New Roman" w:cs="Times New Roman"/>
                    <w:noProof/>
                    <w:webHidden/>
                    <w:sz w:val="24"/>
                    <w:szCs w:val="24"/>
                  </w:rPr>
                  <w:fldChar w:fldCharType="separate"/>
                </w:r>
                <w:r w:rsidR="00107370" w:rsidRPr="00021DA6">
                  <w:rPr>
                    <w:rFonts w:ascii="Times New Roman" w:hAnsi="Times New Roman" w:cs="Times New Roman"/>
                    <w:noProof/>
                    <w:webHidden/>
                    <w:sz w:val="24"/>
                    <w:szCs w:val="24"/>
                  </w:rPr>
                  <w:t>52</w:t>
                </w:r>
                <w:r w:rsidR="00107370" w:rsidRPr="00021DA6">
                  <w:rPr>
                    <w:rFonts w:ascii="Times New Roman" w:hAnsi="Times New Roman" w:cs="Times New Roman"/>
                    <w:noProof/>
                    <w:webHidden/>
                    <w:sz w:val="24"/>
                    <w:szCs w:val="24"/>
                  </w:rPr>
                  <w:fldChar w:fldCharType="end"/>
                </w:r>
              </w:hyperlink>
            </w:p>
            <w:p w14:paraId="145AB855" w14:textId="4CB72F2E" w:rsidR="00107370" w:rsidRPr="00021DA6" w:rsidRDefault="008B52F7" w:rsidP="00021DA6">
              <w:pPr>
                <w:pStyle w:val="TOC2"/>
                <w:rPr>
                  <w:rFonts w:eastAsiaTheme="minorEastAsia"/>
                  <w:lang w:val="en-US"/>
                </w:rPr>
              </w:pPr>
              <w:hyperlink w:anchor="_Toc92358037" w:history="1">
                <w:r w:rsidR="00107370" w:rsidRPr="00021DA6">
                  <w:rPr>
                    <w:rStyle w:val="Hyperlink"/>
                    <w:u w:val="none"/>
                    <w:lang w:val="en-ID"/>
                  </w:rPr>
                  <w:t>5.1</w:t>
                </w:r>
                <w:r w:rsidR="00107370" w:rsidRPr="00021DA6">
                  <w:rPr>
                    <w:rStyle w:val="Hyperlink"/>
                    <w:u w:val="none"/>
                  </w:rPr>
                  <w:t xml:space="preserve">     </w:t>
                </w:r>
                <w:r w:rsidR="00107370" w:rsidRPr="00021DA6">
                  <w:rPr>
                    <w:rStyle w:val="Hyperlink"/>
                    <w:u w:val="none"/>
                    <w:lang w:val="en-ID"/>
                  </w:rPr>
                  <w:t>Kesimpulan</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_Toc92358037 \h </w:instrText>
                </w:r>
                <w:r w:rsidR="00107370" w:rsidRPr="00021DA6">
                  <w:rPr>
                    <w:webHidden/>
                  </w:rPr>
                </w:r>
                <w:r w:rsidR="00107370" w:rsidRPr="00021DA6">
                  <w:rPr>
                    <w:webHidden/>
                  </w:rPr>
                  <w:fldChar w:fldCharType="separate"/>
                </w:r>
                <w:r w:rsidR="00107370" w:rsidRPr="00021DA6">
                  <w:rPr>
                    <w:webHidden/>
                  </w:rPr>
                  <w:t>52</w:t>
                </w:r>
                <w:r w:rsidR="00107370" w:rsidRPr="00021DA6">
                  <w:rPr>
                    <w:webHidden/>
                  </w:rPr>
                  <w:fldChar w:fldCharType="end"/>
                </w:r>
              </w:hyperlink>
            </w:p>
            <w:p w14:paraId="775E60B4" w14:textId="2A99D60C" w:rsidR="00107370" w:rsidRPr="00021DA6" w:rsidRDefault="008B52F7" w:rsidP="00021DA6">
              <w:pPr>
                <w:pStyle w:val="TOC2"/>
                <w:rPr>
                  <w:rFonts w:eastAsiaTheme="minorEastAsia"/>
                  <w:lang w:val="en-US"/>
                </w:rPr>
              </w:pPr>
              <w:hyperlink w:anchor="_Toc92358038" w:history="1">
                <w:r w:rsidR="00107370" w:rsidRPr="00021DA6">
                  <w:rPr>
                    <w:rStyle w:val="Hyperlink"/>
                    <w:u w:val="none"/>
                    <w:lang w:val="en-ID"/>
                  </w:rPr>
                  <w:t>5.2</w:t>
                </w:r>
                <w:r w:rsidR="00107370" w:rsidRPr="00021DA6">
                  <w:rPr>
                    <w:rFonts w:eastAsiaTheme="minorEastAsia"/>
                    <w:lang w:val="en-US"/>
                  </w:rPr>
                  <w:t xml:space="preserve">     </w:t>
                </w:r>
                <w:r w:rsidR="00107370" w:rsidRPr="00021DA6">
                  <w:rPr>
                    <w:rStyle w:val="Hyperlink"/>
                    <w:u w:val="none"/>
                    <w:lang w:val="en-ID"/>
                  </w:rPr>
                  <w:t>Saran</w:t>
                </w:r>
                <w:r w:rsidR="00107370" w:rsidRPr="00021DA6">
                  <w:rPr>
                    <w:webHidden/>
                  </w:rPr>
                  <w:tab/>
                </w:r>
                <w:r w:rsidR="00107370" w:rsidRPr="00021DA6">
                  <w:t xml:space="preserve">         </w:t>
                </w:r>
                <w:r w:rsidR="00107370" w:rsidRPr="00021DA6">
                  <w:rPr>
                    <w:webHidden/>
                  </w:rPr>
                  <w:fldChar w:fldCharType="begin"/>
                </w:r>
                <w:r w:rsidR="00107370" w:rsidRPr="00021DA6">
                  <w:rPr>
                    <w:webHidden/>
                  </w:rPr>
                  <w:instrText xml:space="preserve"> PAGEREF _Toc92358038 \h </w:instrText>
                </w:r>
                <w:r w:rsidR="00107370" w:rsidRPr="00021DA6">
                  <w:rPr>
                    <w:webHidden/>
                  </w:rPr>
                </w:r>
                <w:r w:rsidR="00107370" w:rsidRPr="00021DA6">
                  <w:rPr>
                    <w:webHidden/>
                  </w:rPr>
                  <w:fldChar w:fldCharType="separate"/>
                </w:r>
                <w:r w:rsidR="00107370" w:rsidRPr="00021DA6">
                  <w:rPr>
                    <w:webHidden/>
                  </w:rPr>
                  <w:t>52</w:t>
                </w:r>
                <w:r w:rsidR="00107370" w:rsidRPr="00021DA6">
                  <w:rPr>
                    <w:webHidden/>
                  </w:rPr>
                  <w:fldChar w:fldCharType="end"/>
                </w:r>
              </w:hyperlink>
            </w:p>
            <w:p w14:paraId="7AB0DE33" w14:textId="6AB56399" w:rsidR="00107370" w:rsidRPr="00021DA6" w:rsidRDefault="008B52F7" w:rsidP="00021DA6">
              <w:pPr>
                <w:pStyle w:val="TOC1"/>
                <w:tabs>
                  <w:tab w:val="right" w:leader="dot" w:pos="7928"/>
                </w:tabs>
                <w:jc w:val="both"/>
                <w:rPr>
                  <w:rFonts w:ascii="Times New Roman" w:eastAsiaTheme="minorEastAsia" w:hAnsi="Times New Roman" w:cs="Times New Roman"/>
                  <w:noProof/>
                  <w:sz w:val="24"/>
                  <w:szCs w:val="24"/>
                </w:rPr>
              </w:pPr>
              <w:hyperlink w:anchor="_Toc92358039" w:history="1">
                <w:r w:rsidR="00107370" w:rsidRPr="00021DA6">
                  <w:rPr>
                    <w:rStyle w:val="Hyperlink"/>
                    <w:rFonts w:ascii="Times New Roman" w:hAnsi="Times New Roman" w:cs="Times New Roman"/>
                    <w:noProof/>
                    <w:sz w:val="24"/>
                    <w:szCs w:val="24"/>
                    <w:u w:val="none"/>
                  </w:rPr>
                  <w:t>DAFTAR PUSTAKA</w:t>
                </w:r>
                <w:r w:rsidR="00107370" w:rsidRPr="00021DA6">
                  <w:rPr>
                    <w:rFonts w:ascii="Times New Roman" w:hAnsi="Times New Roman" w:cs="Times New Roman"/>
                    <w:noProof/>
                    <w:webHidden/>
                    <w:sz w:val="24"/>
                    <w:szCs w:val="24"/>
                  </w:rPr>
                  <w:tab/>
                </w:r>
                <w:r w:rsidR="00107370" w:rsidRPr="00021DA6">
                  <w:rPr>
                    <w:rFonts w:ascii="Times New Roman" w:hAnsi="Times New Roman" w:cs="Times New Roman"/>
                    <w:noProof/>
                    <w:sz w:val="24"/>
                    <w:szCs w:val="24"/>
                  </w:rPr>
                  <w:t xml:space="preserve">         </w:t>
                </w:r>
                <w:r w:rsidR="00107370" w:rsidRPr="00021DA6">
                  <w:rPr>
                    <w:rFonts w:ascii="Times New Roman" w:hAnsi="Times New Roman" w:cs="Times New Roman"/>
                    <w:noProof/>
                    <w:webHidden/>
                    <w:sz w:val="24"/>
                    <w:szCs w:val="24"/>
                  </w:rPr>
                  <w:fldChar w:fldCharType="begin"/>
                </w:r>
                <w:r w:rsidR="00107370" w:rsidRPr="00021DA6">
                  <w:rPr>
                    <w:rFonts w:ascii="Times New Roman" w:hAnsi="Times New Roman" w:cs="Times New Roman"/>
                    <w:noProof/>
                    <w:webHidden/>
                    <w:sz w:val="24"/>
                    <w:szCs w:val="24"/>
                  </w:rPr>
                  <w:instrText xml:space="preserve"> PAGEREF _Toc92358039 \h </w:instrText>
                </w:r>
                <w:r w:rsidR="00107370" w:rsidRPr="00021DA6">
                  <w:rPr>
                    <w:rFonts w:ascii="Times New Roman" w:hAnsi="Times New Roman" w:cs="Times New Roman"/>
                    <w:noProof/>
                    <w:webHidden/>
                    <w:sz w:val="24"/>
                    <w:szCs w:val="24"/>
                  </w:rPr>
                </w:r>
                <w:r w:rsidR="00107370" w:rsidRPr="00021DA6">
                  <w:rPr>
                    <w:rFonts w:ascii="Times New Roman" w:hAnsi="Times New Roman" w:cs="Times New Roman"/>
                    <w:noProof/>
                    <w:webHidden/>
                    <w:sz w:val="24"/>
                    <w:szCs w:val="24"/>
                  </w:rPr>
                  <w:fldChar w:fldCharType="separate"/>
                </w:r>
                <w:r w:rsidR="00107370" w:rsidRPr="00021DA6">
                  <w:rPr>
                    <w:rFonts w:ascii="Times New Roman" w:hAnsi="Times New Roman" w:cs="Times New Roman"/>
                    <w:noProof/>
                    <w:webHidden/>
                    <w:sz w:val="24"/>
                    <w:szCs w:val="24"/>
                  </w:rPr>
                  <w:t>53</w:t>
                </w:r>
                <w:r w:rsidR="00107370" w:rsidRPr="00021DA6">
                  <w:rPr>
                    <w:rFonts w:ascii="Times New Roman" w:hAnsi="Times New Roman" w:cs="Times New Roman"/>
                    <w:noProof/>
                    <w:webHidden/>
                    <w:sz w:val="24"/>
                    <w:szCs w:val="24"/>
                  </w:rPr>
                  <w:fldChar w:fldCharType="end"/>
                </w:r>
              </w:hyperlink>
            </w:p>
            <w:p w14:paraId="6E49360C" w14:textId="77777777" w:rsidR="00107370" w:rsidRPr="00021DA6" w:rsidRDefault="00107370" w:rsidP="00021DA6">
              <w:pPr>
                <w:rPr>
                  <w:szCs w:val="24"/>
                  <w:lang w:val="id-ID"/>
                </w:rPr>
                <w:sectPr w:rsidR="00107370" w:rsidRPr="00021DA6" w:rsidSect="00836AC3">
                  <w:headerReference w:type="default" r:id="rId12"/>
                  <w:footerReference w:type="default" r:id="rId13"/>
                  <w:footerReference w:type="first" r:id="rId14"/>
                  <w:pgSz w:w="11907" w:h="16840" w:code="9"/>
                  <w:pgMar w:top="2268" w:right="1701" w:bottom="1701" w:left="2268" w:header="1418" w:footer="851" w:gutter="0"/>
                  <w:pgNumType w:fmt="lowerRoman"/>
                  <w:cols w:space="720"/>
                  <w:titlePg/>
                  <w:docGrid w:linePitch="360"/>
                </w:sectPr>
              </w:pPr>
            </w:p>
            <w:p w14:paraId="68231483" w14:textId="2C66861E" w:rsidR="00107370" w:rsidRDefault="00107370" w:rsidP="00021DA6">
              <w:pPr>
                <w:ind w:firstLine="0"/>
                <w:rPr>
                  <w:b/>
                  <w:bCs/>
                  <w:noProof/>
                </w:rPr>
              </w:pPr>
              <w:r w:rsidRPr="00021DA6">
                <w:rPr>
                  <w:noProof/>
                  <w:szCs w:val="24"/>
                </w:rPr>
                <w:lastRenderedPageBreak/>
                <w:fldChar w:fldCharType="end"/>
              </w:r>
            </w:p>
          </w:sdtContent>
        </w:sdt>
      </w:sdtContent>
    </w:sdt>
    <w:p w14:paraId="2287A0B3" w14:textId="65387E3D" w:rsidR="00F57EE6" w:rsidRDefault="00165D7D" w:rsidP="00107370">
      <w:pPr>
        <w:pStyle w:val="STTSJudulBab"/>
        <w:outlineLvl w:val="0"/>
      </w:pPr>
      <w:r>
        <w:t>BAB I</w:t>
      </w:r>
      <w:bookmarkEnd w:id="1"/>
      <w:bookmarkEnd w:id="0"/>
    </w:p>
    <w:p w14:paraId="633BAC80" w14:textId="2C786A02" w:rsidR="00165D7D" w:rsidRDefault="00165D7D" w:rsidP="00A81506">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48D39015" w:rsidR="00B86AF7" w:rsidRDefault="00B86AF7" w:rsidP="00FE485A">
      <w:pPr>
        <w:pStyle w:val="STTSJudulSubBab"/>
        <w:numPr>
          <w:ilvl w:val="0"/>
          <w:numId w:val="1"/>
        </w:numPr>
        <w:ind w:left="709" w:hanging="709"/>
        <w:outlineLvl w:val="1"/>
      </w:pPr>
      <w:bookmarkStart w:id="2" w:name="_Toc92357837"/>
      <w:bookmarkStart w:id="3" w:name="_Toc92358009"/>
      <w:r>
        <w:t>Latar Belakang</w:t>
      </w:r>
      <w:bookmarkEnd w:id="2"/>
      <w:bookmarkEnd w:id="3"/>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39EB0DCA" w14:textId="07755A8E" w:rsidR="004D171A" w:rsidRDefault="00B86AF7" w:rsidP="00107370">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3C1FBC59" w14:textId="77777777" w:rsidR="00107370" w:rsidRDefault="00107370" w:rsidP="00107370"/>
    <w:p w14:paraId="1FF70771" w14:textId="5049636A" w:rsidR="004B41E2" w:rsidRDefault="004B41E2" w:rsidP="00FE485A">
      <w:pPr>
        <w:pStyle w:val="STTSJudulSubBab"/>
        <w:numPr>
          <w:ilvl w:val="0"/>
          <w:numId w:val="1"/>
        </w:numPr>
        <w:ind w:left="709" w:hanging="709"/>
        <w:outlineLvl w:val="1"/>
      </w:pPr>
      <w:bookmarkStart w:id="4" w:name="_Toc92357838"/>
      <w:bookmarkStart w:id="5" w:name="_Toc92358010"/>
      <w:r>
        <w:lastRenderedPageBreak/>
        <w:t>Tujuan</w:t>
      </w:r>
      <w:bookmarkEnd w:id="4"/>
      <w:bookmarkEnd w:id="5"/>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FE485A">
      <w:pPr>
        <w:pStyle w:val="STTSJudulSubBab"/>
        <w:numPr>
          <w:ilvl w:val="0"/>
          <w:numId w:val="17"/>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FE485A">
      <w:pPr>
        <w:pStyle w:val="STTSJudulSubBab"/>
        <w:numPr>
          <w:ilvl w:val="0"/>
          <w:numId w:val="17"/>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1417A4BE" w:rsidR="000C29A8" w:rsidRDefault="000C29A8" w:rsidP="00FE485A">
      <w:pPr>
        <w:pStyle w:val="STTSJudulSubBab"/>
        <w:numPr>
          <w:ilvl w:val="0"/>
          <w:numId w:val="1"/>
        </w:numPr>
        <w:ind w:left="709" w:hanging="709"/>
        <w:outlineLvl w:val="1"/>
      </w:pPr>
      <w:bookmarkStart w:id="6" w:name="_Toc92357839"/>
      <w:bookmarkStart w:id="7" w:name="_Toc92358011"/>
      <w:r>
        <w:t>Teori Penunjang</w:t>
      </w:r>
      <w:bookmarkEnd w:id="6"/>
      <w:bookmarkEnd w:id="7"/>
    </w:p>
    <w:p w14:paraId="55F21CF7" w14:textId="77777777" w:rsidR="000C29A8" w:rsidRDefault="000C29A8" w:rsidP="000C29A8">
      <w:pPr>
        <w:ind w:firstLine="709"/>
      </w:pPr>
      <w:r>
        <w:t xml:space="preserve">Berikut merupakan teori-teori yang digunakan untuk menunjang pembuatan aplikasi ini: </w:t>
      </w:r>
    </w:p>
    <w:p w14:paraId="444E103D" w14:textId="77C95840" w:rsidR="000C29A8" w:rsidRPr="00332543" w:rsidRDefault="00E7244D" w:rsidP="00FE485A">
      <w:pPr>
        <w:pStyle w:val="ListParagraph"/>
        <w:numPr>
          <w:ilvl w:val="0"/>
          <w:numId w:val="9"/>
        </w:numPr>
        <w:outlineLvl w:val="2"/>
        <w:rPr>
          <w:b/>
          <w:bCs/>
        </w:rPr>
      </w:pPr>
      <w:bookmarkStart w:id="8" w:name="_Toc92357840"/>
      <w:bookmarkStart w:id="9" w:name="_Toc92358012"/>
      <w:r>
        <w:rPr>
          <w:b/>
          <w:bCs/>
        </w:rPr>
        <w:t>My SQL</w:t>
      </w:r>
      <w:bookmarkEnd w:id="8"/>
      <w:bookmarkEnd w:id="9"/>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6A7AC460" w:rsidR="000C29A8" w:rsidRPr="00107370" w:rsidRDefault="000C29A8" w:rsidP="00735EC9">
      <w:pPr>
        <w:pStyle w:val="Heading3"/>
        <w:rPr>
          <w:rFonts w:ascii="Times New Roman" w:hAnsi="Times New Roman"/>
          <w:b w:val="0"/>
          <w:bCs w:val="0"/>
          <w:sz w:val="24"/>
          <w:szCs w:val="24"/>
        </w:rPr>
      </w:pPr>
      <w:bookmarkStart w:id="10" w:name="_Toc92357841"/>
      <w:bookmarkStart w:id="11" w:name="_Toc92358013"/>
      <w:r w:rsidRPr="00107370">
        <w:rPr>
          <w:rFonts w:ascii="Times New Roman" w:hAnsi="Times New Roman"/>
          <w:sz w:val="24"/>
          <w:szCs w:val="24"/>
        </w:rPr>
        <w:t xml:space="preserve">2. E-commerce API </w:t>
      </w:r>
      <w:r w:rsidR="00B86AF7" w:rsidRPr="00107370">
        <w:rPr>
          <w:rFonts w:ascii="Times New Roman" w:hAnsi="Times New Roman"/>
          <w:sz w:val="24"/>
          <w:szCs w:val="24"/>
        </w:rPr>
        <w:t>//payment gateway</w:t>
      </w:r>
      <w:bookmarkEnd w:id="10"/>
      <w:bookmarkEnd w:id="11"/>
    </w:p>
    <w:p w14:paraId="0BDF3B21" w14:textId="7B197DC2" w:rsidR="00307094" w:rsidRDefault="000C29A8" w:rsidP="00307094">
      <w:r>
        <w:t xml:space="preserve">E-commerce API membantu pengembang aplikasi mentransfer data dari satu aplikasi e-commerce ke aplikasi lain dan menggunakan </w:t>
      </w:r>
      <w:proofErr w:type="gramStart"/>
      <w:r>
        <w:t>data  dalam</w:t>
      </w:r>
      <w:proofErr w:type="gramEnd"/>
      <w:r>
        <w:t xml:space="preserve"> aplikasi web atau mobile. API jenis ini menawarkan fitur yang luas untuk mendukung fungsionalitas bisnis e-commerce mulai dari pencarian barang dan toko hingga filter rating dan popularitas.</w:t>
      </w:r>
    </w:p>
    <w:p w14:paraId="4333D449" w14:textId="77777777" w:rsidR="00307094" w:rsidRDefault="00307094" w:rsidP="00307094"/>
    <w:p w14:paraId="40BA038E" w14:textId="51D049A8" w:rsidR="000C29A8" w:rsidRPr="00735EC9" w:rsidRDefault="000C29A8" w:rsidP="00FE485A">
      <w:pPr>
        <w:pStyle w:val="ListParagraph"/>
        <w:numPr>
          <w:ilvl w:val="0"/>
          <w:numId w:val="23"/>
        </w:numPr>
        <w:outlineLvl w:val="2"/>
        <w:rPr>
          <w:b/>
          <w:bCs/>
        </w:rPr>
      </w:pPr>
      <w:bookmarkStart w:id="12" w:name="_Toc92357842"/>
      <w:bookmarkStart w:id="13" w:name="_Toc92358014"/>
      <w:r w:rsidRPr="00735EC9">
        <w:rPr>
          <w:b/>
          <w:bCs/>
        </w:rPr>
        <w:lastRenderedPageBreak/>
        <w:t>C#</w:t>
      </w:r>
      <w:bookmarkEnd w:id="12"/>
      <w:bookmarkEnd w:id="13"/>
    </w:p>
    <w:p w14:paraId="3B272EAF" w14:textId="77777777" w:rsidR="000C29A8" w:rsidRDefault="000C29A8" w:rsidP="000C29A8">
      <w:r w:rsidRPr="002008D3">
        <w:t>C# atau yang dibaca C sharp adalah ba</w:t>
      </w:r>
      <w:r>
        <w:t xml:space="preserve">hasa pemrograman sederhana yang </w:t>
      </w:r>
      <w:r w:rsidRPr="002008D3">
        <w:t>digunakan untuk tujuan umum, dalam artian bahasa pemrograman ini dapat digunakan untuk berbagai fungsi misalnya untuk pemrograman server-side pada website, membangun aplikasi desktop ataupun mobile, pemrograman game dan sebagainya. Selain itu C# juga bahasa </w:t>
      </w:r>
      <w:hyperlink r:id="rId15"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5E5DA924" w:rsidR="000C29A8" w:rsidRPr="00735EC9" w:rsidRDefault="000C29A8" w:rsidP="00FE485A">
      <w:pPr>
        <w:pStyle w:val="ListParagraph"/>
        <w:numPr>
          <w:ilvl w:val="0"/>
          <w:numId w:val="23"/>
        </w:numPr>
        <w:outlineLvl w:val="2"/>
        <w:rPr>
          <w:b/>
          <w:bCs/>
        </w:rPr>
      </w:pPr>
      <w:bookmarkStart w:id="14" w:name="_Toc92357843"/>
      <w:bookmarkStart w:id="15" w:name="_Toc92358015"/>
      <w:r w:rsidRPr="00735EC9">
        <w:rPr>
          <w:b/>
          <w:bCs/>
        </w:rPr>
        <w:t>Visual studio</w:t>
      </w:r>
      <w:bookmarkEnd w:id="14"/>
      <w:bookmarkEnd w:id="15"/>
    </w:p>
    <w:p w14:paraId="0268D430" w14:textId="0DF29E71" w:rsidR="00307094" w:rsidRDefault="000C29A8" w:rsidP="00307094">
      <w:r w:rsidRPr="002008D3">
        <w:t>Micro</w:t>
      </w:r>
      <w:r>
        <w:t xml:space="preserve">soft Visual Studio merupakan </w:t>
      </w:r>
      <w:r w:rsidRPr="002008D3">
        <w:t>sebuah </w:t>
      </w:r>
      <w:hyperlink r:id="rId16"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7" w:tooltip="Kompiler" w:history="1">
        <w:r w:rsidRPr="002008D3">
          <w:t>kompiler</w:t>
        </w:r>
      </w:hyperlink>
      <w:r w:rsidRPr="002008D3">
        <w:t>, </w:t>
      </w:r>
      <w:hyperlink r:id="rId18" w:tooltip="Software Development Kit" w:history="1">
        <w:r w:rsidRPr="002008D3">
          <w:t>SDK</w:t>
        </w:r>
      </w:hyperlink>
      <w:r w:rsidRPr="002008D3">
        <w:t>, </w:t>
      </w:r>
      <w:hyperlink r:id="rId19" w:tooltip="Integrated Development Environment" w:history="1">
        <w:r w:rsidRPr="002008D3">
          <w:t>Integrated Development Environment (IDE)</w:t>
        </w:r>
      </w:hyperlink>
      <w:r w:rsidRPr="002008D3">
        <w:t>, dan dokumentasi (umumnya berupa </w:t>
      </w:r>
      <w:hyperlink r:id="rId20" w:tooltip="MSDN Library (halaman belum tersedia)" w:history="1">
        <w:r w:rsidRPr="002008D3">
          <w:t>MSDN Library</w:t>
        </w:r>
      </w:hyperlink>
      <w:r w:rsidRPr="002008D3">
        <w:t>). Kompiler yang dimasukkan ke dalam paket Visual Studio antara lain </w:t>
      </w:r>
      <w:hyperlink r:id="rId21" w:tooltip="Visual C++" w:history="1">
        <w:r w:rsidRPr="002008D3">
          <w:t>Visual C++</w:t>
        </w:r>
      </w:hyperlink>
      <w:r w:rsidRPr="002008D3">
        <w:t>, </w:t>
      </w:r>
      <w:hyperlink r:id="rId22" w:tooltip="Visual C (halaman belum tersedia)" w:history="1">
        <w:r w:rsidRPr="002008D3">
          <w:t>Visual C#</w:t>
        </w:r>
      </w:hyperlink>
      <w:r w:rsidRPr="002008D3">
        <w:t>, </w:t>
      </w:r>
      <w:hyperlink r:id="rId23" w:tooltip="Visual Basic" w:history="1">
        <w:r w:rsidRPr="002008D3">
          <w:t>Visual Basic</w:t>
        </w:r>
      </w:hyperlink>
      <w:r w:rsidRPr="002008D3">
        <w:t>, </w:t>
      </w:r>
      <w:hyperlink r:id="rId24" w:tooltip="Visual Basic .NET" w:history="1">
        <w:r w:rsidRPr="002008D3">
          <w:t>Visual Basic .NET</w:t>
        </w:r>
      </w:hyperlink>
      <w:r w:rsidRPr="002008D3">
        <w:t>, </w:t>
      </w:r>
      <w:hyperlink r:id="rId25" w:tooltip="Visual InterDev (halaman belum tersedia)" w:history="1">
        <w:r w:rsidRPr="002008D3">
          <w:t>Visual InterDev</w:t>
        </w:r>
      </w:hyperlink>
      <w:r w:rsidRPr="002008D3">
        <w:t>, </w:t>
      </w:r>
      <w:hyperlink r:id="rId26" w:tooltip="Visual J++ (halaman belum tersedia)" w:history="1">
        <w:r w:rsidRPr="002008D3">
          <w:t>Visual J++</w:t>
        </w:r>
      </w:hyperlink>
      <w:r w:rsidRPr="002008D3">
        <w:t>, </w:t>
      </w:r>
      <w:hyperlink r:id="rId27" w:tooltip="Visual J (halaman belum tersedia)" w:history="1">
        <w:r w:rsidRPr="002008D3">
          <w:t>Visual J#</w:t>
        </w:r>
      </w:hyperlink>
      <w:r w:rsidRPr="002008D3">
        <w:t>, </w:t>
      </w:r>
      <w:hyperlink r:id="rId28" w:tooltip="Visual FoxPro" w:history="1">
        <w:r w:rsidRPr="002008D3">
          <w:t>Visual FoxPro</w:t>
        </w:r>
      </w:hyperlink>
      <w:r w:rsidRPr="002008D3">
        <w:t>, dan </w:t>
      </w:r>
      <w:hyperlink r:id="rId29" w:tooltip="Visual SourceSafe (halaman belum tersedia)" w:history="1">
        <w:r w:rsidRPr="002008D3">
          <w:t>Visual SourceSafe</w:t>
        </w:r>
      </w:hyperlink>
      <w:r w:rsidRPr="002008D3">
        <w:t>.</w:t>
      </w:r>
    </w:p>
    <w:p w14:paraId="63F0896E" w14:textId="1BF234EB" w:rsidR="00307094" w:rsidRDefault="00307094" w:rsidP="00836AC3">
      <w:pPr>
        <w:ind w:firstLine="0"/>
      </w:pPr>
    </w:p>
    <w:p w14:paraId="35E4D033" w14:textId="28AE7FC5" w:rsidR="00836AC3" w:rsidRDefault="00836AC3" w:rsidP="00836AC3">
      <w:pPr>
        <w:ind w:firstLine="0"/>
      </w:pPr>
    </w:p>
    <w:p w14:paraId="496883AE" w14:textId="49907F41" w:rsidR="00836AC3" w:rsidRDefault="00836AC3" w:rsidP="00836AC3">
      <w:pPr>
        <w:ind w:firstLine="0"/>
      </w:pPr>
    </w:p>
    <w:p w14:paraId="476EC0AC" w14:textId="7EE25B13" w:rsidR="00836AC3" w:rsidRDefault="00836AC3" w:rsidP="00836AC3">
      <w:pPr>
        <w:ind w:firstLine="0"/>
      </w:pPr>
    </w:p>
    <w:p w14:paraId="4CCCEAE0" w14:textId="6C5B80B1" w:rsidR="00836AC3" w:rsidRDefault="00836AC3" w:rsidP="00836AC3">
      <w:pPr>
        <w:ind w:firstLine="0"/>
      </w:pPr>
    </w:p>
    <w:p w14:paraId="0D650708" w14:textId="77CB73C7" w:rsidR="00836AC3" w:rsidRDefault="00836AC3" w:rsidP="00836AC3">
      <w:pPr>
        <w:ind w:firstLine="0"/>
      </w:pPr>
    </w:p>
    <w:p w14:paraId="53258A22" w14:textId="62312978" w:rsidR="00836AC3" w:rsidRDefault="00836AC3" w:rsidP="00836AC3">
      <w:pPr>
        <w:ind w:firstLine="0"/>
      </w:pPr>
    </w:p>
    <w:p w14:paraId="1310C8BF" w14:textId="05F20D4C" w:rsidR="00836AC3" w:rsidRDefault="00836AC3" w:rsidP="00836AC3">
      <w:pPr>
        <w:ind w:firstLine="0"/>
      </w:pPr>
    </w:p>
    <w:p w14:paraId="7F0DA035" w14:textId="77777777" w:rsidR="00307094" w:rsidRDefault="00307094" w:rsidP="00836AC3">
      <w:pPr>
        <w:ind w:firstLine="0"/>
      </w:pPr>
    </w:p>
    <w:p w14:paraId="4C59D464" w14:textId="2DABFF39" w:rsidR="00307094" w:rsidRPr="00307094" w:rsidRDefault="004C54C6" w:rsidP="00FE485A">
      <w:pPr>
        <w:pStyle w:val="STTSJudulSubBab"/>
        <w:numPr>
          <w:ilvl w:val="0"/>
          <w:numId w:val="1"/>
        </w:numPr>
        <w:ind w:left="709" w:hanging="709"/>
        <w:outlineLvl w:val="1"/>
      </w:pPr>
      <w:bookmarkStart w:id="16" w:name="_Toc92357844"/>
      <w:bookmarkStart w:id="17" w:name="_Toc92358016"/>
      <w:r>
        <w:lastRenderedPageBreak/>
        <w:t>Ruang Lingkup</w:t>
      </w:r>
      <w:bookmarkEnd w:id="16"/>
      <w:bookmarkEnd w:id="17"/>
    </w:p>
    <w:p w14:paraId="5417340E" w14:textId="0B9BEF17" w:rsidR="008923E6" w:rsidRDefault="00307094" w:rsidP="00E7244D">
      <w:r>
        <w:rPr>
          <w:noProof/>
          <w:lang w:eastAsia="zh-CN"/>
        </w:rPr>
        <w:drawing>
          <wp:anchor distT="0" distB="0" distL="114300" distR="114300" simplePos="0" relativeHeight="251671552" behindDoc="1" locked="0" layoutInCell="1" allowOverlap="1" wp14:anchorId="1776A187" wp14:editId="0F0FE3D0">
            <wp:simplePos x="0" y="0"/>
            <wp:positionH relativeFrom="column">
              <wp:posOffset>-87630</wp:posOffset>
            </wp:positionH>
            <wp:positionV relativeFrom="paragraph">
              <wp:posOffset>255270</wp:posOffset>
            </wp:positionV>
            <wp:extent cx="4524375" cy="2967355"/>
            <wp:effectExtent l="0" t="0" r="9525" b="4445"/>
            <wp:wrapTight wrapText="bothSides">
              <wp:wrapPolygon edited="0">
                <wp:start x="0" y="0"/>
                <wp:lineTo x="0" y="21494"/>
                <wp:lineTo x="21555" y="2149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4375" cy="2967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9A8">
        <w:t>Arsitektur Dan gambar</w:t>
      </w:r>
    </w:p>
    <w:p w14:paraId="32075FB8" w14:textId="3C8669F7" w:rsidR="00E7244D" w:rsidRDefault="00E7244D" w:rsidP="00E7244D">
      <w:pPr>
        <w:ind w:firstLine="0"/>
      </w:pPr>
    </w:p>
    <w:p w14:paraId="520D460F" w14:textId="77F4C79F" w:rsidR="00E7244D" w:rsidRDefault="00E7244D" w:rsidP="00E7244D">
      <w:pPr>
        <w:ind w:firstLine="0"/>
      </w:pPr>
    </w:p>
    <w:p w14:paraId="2371D061" w14:textId="3C8E8CD9" w:rsidR="00E7244D" w:rsidRDefault="00E7244D" w:rsidP="00E7244D">
      <w:pPr>
        <w:ind w:firstLine="0"/>
      </w:pPr>
    </w:p>
    <w:p w14:paraId="0E4DE734" w14:textId="7C7EBCA4" w:rsidR="00E7244D" w:rsidRDefault="00E7244D" w:rsidP="00E7244D">
      <w:pPr>
        <w:ind w:firstLine="0"/>
      </w:pPr>
    </w:p>
    <w:p w14:paraId="1207A311" w14:textId="350E7D33" w:rsidR="00E7244D" w:rsidRDefault="00E7244D" w:rsidP="00E7244D">
      <w:pPr>
        <w:ind w:firstLine="0"/>
      </w:pPr>
    </w:p>
    <w:p w14:paraId="1E0BD790" w14:textId="54ED457C"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FE485A">
      <w:pPr>
        <w:pStyle w:val="ListParagraph"/>
        <w:numPr>
          <w:ilvl w:val="0"/>
          <w:numId w:val="10"/>
        </w:numPr>
      </w:pPr>
      <w:r>
        <w:t>Master</w:t>
      </w:r>
    </w:p>
    <w:p w14:paraId="1A377E82" w14:textId="3F5E0256" w:rsidR="000C29A8" w:rsidRDefault="000C29A8" w:rsidP="00FE485A">
      <w:pPr>
        <w:pStyle w:val="ListParagraph"/>
        <w:numPr>
          <w:ilvl w:val="0"/>
          <w:numId w:val="10"/>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p>
    <w:p w14:paraId="5CEB4D8F" w14:textId="77777777" w:rsidR="000C29A8" w:rsidRPr="00D06D8C" w:rsidRDefault="000C29A8" w:rsidP="00FE485A">
      <w:pPr>
        <w:pStyle w:val="ListParagraph"/>
        <w:numPr>
          <w:ilvl w:val="0"/>
          <w:numId w:val="11"/>
        </w:numPr>
      </w:pPr>
      <w:r w:rsidRPr="00D06D8C">
        <w:rPr>
          <w:sz w:val="28"/>
          <w:szCs w:val="28"/>
        </w:rPr>
        <w:t xml:space="preserve">Fitur </w:t>
      </w:r>
    </w:p>
    <w:p w14:paraId="6F33B2F0" w14:textId="77777777" w:rsidR="000C29A8" w:rsidRPr="00D06D8C" w:rsidRDefault="000C29A8" w:rsidP="00FE485A">
      <w:pPr>
        <w:pStyle w:val="ListParagraph"/>
        <w:numPr>
          <w:ilvl w:val="0"/>
          <w:numId w:val="14"/>
        </w:numPr>
      </w:pPr>
      <w:r w:rsidRPr="00D06D8C">
        <w:rPr>
          <w:sz w:val="28"/>
        </w:rPr>
        <w:t>Admin</w:t>
      </w:r>
    </w:p>
    <w:p w14:paraId="2D648D89" w14:textId="77777777" w:rsidR="000C29A8" w:rsidRPr="000C29A8" w:rsidRDefault="000C29A8" w:rsidP="00FE485A">
      <w:pPr>
        <w:pStyle w:val="ListParagraph"/>
        <w:numPr>
          <w:ilvl w:val="0"/>
          <w:numId w:val="15"/>
        </w:numPr>
      </w:pPr>
      <w:r w:rsidRPr="00F918A2">
        <w:rPr>
          <w:szCs w:val="24"/>
        </w:rPr>
        <w:t xml:space="preserve">Dapat mengecek dan menambah jumlah stok barang / barang </w:t>
      </w:r>
      <w:proofErr w:type="gramStart"/>
      <w:r w:rsidRPr="00F918A2">
        <w:rPr>
          <w:szCs w:val="24"/>
        </w:rPr>
        <w:t>baru(</w:t>
      </w:r>
      <w:proofErr w:type="gramEnd"/>
      <w:r w:rsidRPr="00F918A2">
        <w:rPr>
          <w:szCs w:val="24"/>
        </w:rPr>
        <w:t>Admin)</w:t>
      </w:r>
      <w:r w:rsidRPr="000C29A8">
        <w:rPr>
          <w:szCs w:val="24"/>
        </w:rPr>
        <w:t xml:space="preserve">Fitur ini akan tersedia suatu menu barang yang </w:t>
      </w:r>
      <w:r w:rsidRPr="000C29A8">
        <w:rPr>
          <w:szCs w:val="24"/>
        </w:rPr>
        <w:lastRenderedPageBreak/>
        <w:t>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FE485A">
      <w:pPr>
        <w:pStyle w:val="ListParagraph"/>
        <w:numPr>
          <w:ilvl w:val="0"/>
          <w:numId w:val="15"/>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FE485A">
      <w:pPr>
        <w:pStyle w:val="ListParagraph"/>
        <w:numPr>
          <w:ilvl w:val="0"/>
          <w:numId w:val="12"/>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FE485A">
      <w:pPr>
        <w:pStyle w:val="ListParagraph"/>
        <w:numPr>
          <w:ilvl w:val="0"/>
          <w:numId w:val="12"/>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FE485A">
      <w:pPr>
        <w:pStyle w:val="ListParagraph"/>
        <w:numPr>
          <w:ilvl w:val="0"/>
          <w:numId w:val="14"/>
        </w:numPr>
      </w:pPr>
      <w:r w:rsidRPr="00D06D8C">
        <w:rPr>
          <w:sz w:val="28"/>
        </w:rPr>
        <w:t>Customer</w:t>
      </w:r>
    </w:p>
    <w:p w14:paraId="7B6C1B0E" w14:textId="77777777" w:rsidR="000C29A8" w:rsidRPr="000C29A8" w:rsidRDefault="000C29A8" w:rsidP="00FE485A">
      <w:pPr>
        <w:pStyle w:val="ListParagraph"/>
        <w:numPr>
          <w:ilvl w:val="0"/>
          <w:numId w:val="16"/>
        </w:numPr>
      </w:pPr>
      <w:r w:rsidRPr="00CF0390">
        <w:rPr>
          <w:szCs w:val="24"/>
        </w:rPr>
        <w:t xml:space="preserve">Dapat melihat daftar </w:t>
      </w:r>
      <w:proofErr w:type="gramStart"/>
      <w:r w:rsidRPr="00CF0390">
        <w:rPr>
          <w:szCs w:val="24"/>
        </w:rPr>
        <w:t>harga ,</w:t>
      </w:r>
      <w:proofErr w:type="gramEnd"/>
      <w:r w:rsidRPr="00CF0390">
        <w:rPr>
          <w:szCs w:val="24"/>
        </w:rPr>
        <w:t xml:space="preserve">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FE485A">
      <w:pPr>
        <w:pStyle w:val="ListParagraph"/>
        <w:numPr>
          <w:ilvl w:val="0"/>
          <w:numId w:val="16"/>
        </w:numPr>
      </w:pPr>
      <w:r w:rsidRPr="000C29A8">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FE485A">
      <w:pPr>
        <w:pStyle w:val="ListParagraph"/>
        <w:numPr>
          <w:ilvl w:val="0"/>
          <w:numId w:val="16"/>
        </w:numPr>
      </w:pPr>
      <w:r w:rsidRPr="000C29A8">
        <w:t>Dapat</w:t>
      </w:r>
      <w:r>
        <w:t xml:space="preserve"> melakukan topup saldo. Fitur ini berguna untuk menambah saldo pengguna</w:t>
      </w:r>
    </w:p>
    <w:p w14:paraId="02274563" w14:textId="77777777" w:rsidR="000C29A8" w:rsidRDefault="000C29A8" w:rsidP="00FE485A">
      <w:pPr>
        <w:pStyle w:val="ListParagraph"/>
        <w:numPr>
          <w:ilvl w:val="0"/>
          <w:numId w:val="16"/>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FE485A">
      <w:pPr>
        <w:pStyle w:val="ListParagraph"/>
        <w:numPr>
          <w:ilvl w:val="0"/>
          <w:numId w:val="16"/>
        </w:numPr>
      </w:pPr>
      <w:r>
        <w:lastRenderedPageBreak/>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51B674DA" w:rsidR="000C29A8" w:rsidRDefault="000C29A8" w:rsidP="00FE485A">
      <w:pPr>
        <w:pStyle w:val="STTSJudulSubBab"/>
        <w:numPr>
          <w:ilvl w:val="0"/>
          <w:numId w:val="1"/>
        </w:numPr>
        <w:ind w:left="709" w:hanging="709"/>
        <w:outlineLvl w:val="1"/>
      </w:pPr>
      <w:bookmarkStart w:id="18" w:name="_Toc92357845"/>
      <w:bookmarkStart w:id="19" w:name="_Toc92358017"/>
      <w:r>
        <w:t>Metodologi</w:t>
      </w:r>
      <w:bookmarkEnd w:id="18"/>
      <w:bookmarkEnd w:id="19"/>
    </w:p>
    <w:p w14:paraId="22606E19" w14:textId="092FBE3E" w:rsidR="000C29A8" w:rsidRPr="00C924D9" w:rsidRDefault="000C29A8" w:rsidP="00FE485A">
      <w:pPr>
        <w:pStyle w:val="STTSJudulSubBab"/>
        <w:numPr>
          <w:ilvl w:val="0"/>
          <w:numId w:val="13"/>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Ini sebagai pendukung perencanaan adaptif, perkembangan evolusi, awal pengiriman, dan perbaikan terus-menerus, dan itu mendorong 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2F6F17E" w14:textId="77777777" w:rsidR="008825CD" w:rsidRDefault="008825CD" w:rsidP="00021DA6">
      <w:pPr>
        <w:ind w:firstLine="0"/>
      </w:pPr>
    </w:p>
    <w:p w14:paraId="469B356E" w14:textId="3E85C94F" w:rsidR="004C54C6" w:rsidRDefault="004C54C6" w:rsidP="00FE485A">
      <w:pPr>
        <w:pStyle w:val="STTSJudulSubBab"/>
        <w:numPr>
          <w:ilvl w:val="0"/>
          <w:numId w:val="1"/>
        </w:numPr>
        <w:ind w:left="709" w:hanging="709"/>
        <w:outlineLvl w:val="1"/>
      </w:pPr>
      <w:bookmarkStart w:id="20" w:name="_Toc92357846"/>
      <w:bookmarkStart w:id="21" w:name="_Toc92358018"/>
      <w:r>
        <w:t>Sistematika Pembahasan</w:t>
      </w:r>
      <w:bookmarkEnd w:id="20"/>
      <w:bookmarkEnd w:id="21"/>
    </w:p>
    <w:p w14:paraId="4B5DA1D0" w14:textId="77777777" w:rsidR="00740724" w:rsidRDefault="00740724" w:rsidP="00B66AE6"/>
    <w:p w14:paraId="62159522" w14:textId="77777777" w:rsidR="00740724" w:rsidRDefault="00F03753" w:rsidP="00FE485A">
      <w:pPr>
        <w:numPr>
          <w:ilvl w:val="0"/>
          <w:numId w:val="2"/>
        </w:numPr>
        <w:tabs>
          <w:tab w:val="left" w:pos="1134"/>
          <w:tab w:val="left" w:pos="2127"/>
          <w:tab w:val="left" w:pos="2552"/>
        </w:tabs>
        <w:ind w:left="1134" w:hanging="426"/>
      </w:pPr>
      <w:r>
        <w:t>BAB I</w:t>
      </w:r>
      <w:r>
        <w:tab/>
        <w:t>:</w:t>
      </w:r>
      <w:r>
        <w:tab/>
        <w:t>PENDAHULUAN</w:t>
      </w:r>
    </w:p>
    <w:p w14:paraId="71071AC1" w14:textId="30E97643" w:rsidR="00F03753" w:rsidRDefault="00F03753" w:rsidP="00FE485A">
      <w:pPr>
        <w:numPr>
          <w:ilvl w:val="0"/>
          <w:numId w:val="2"/>
        </w:numPr>
        <w:tabs>
          <w:tab w:val="left" w:pos="1134"/>
          <w:tab w:val="left" w:pos="2127"/>
          <w:tab w:val="left" w:pos="2552"/>
        </w:tabs>
        <w:ind w:left="1134" w:hanging="426"/>
      </w:pPr>
      <w:r>
        <w:t>BAB II</w:t>
      </w:r>
      <w:r>
        <w:tab/>
        <w:t>:</w:t>
      </w:r>
      <w:r>
        <w:tab/>
        <w:t>TEORI PENUNJANG</w:t>
      </w:r>
    </w:p>
    <w:p w14:paraId="0A6453E7" w14:textId="2FA0042B" w:rsidR="000427E5" w:rsidRDefault="000427E5" w:rsidP="00FE485A">
      <w:pPr>
        <w:numPr>
          <w:ilvl w:val="0"/>
          <w:numId w:val="2"/>
        </w:numPr>
        <w:tabs>
          <w:tab w:val="left" w:pos="1134"/>
          <w:tab w:val="left" w:pos="2127"/>
          <w:tab w:val="left" w:pos="2552"/>
        </w:tabs>
        <w:ind w:left="1134" w:hanging="426"/>
      </w:pPr>
      <w:r>
        <w:t xml:space="preserve">BAB III   </w:t>
      </w:r>
      <w:r>
        <w:tab/>
        <w:t>:      SYSTEM DESAIN</w:t>
      </w:r>
    </w:p>
    <w:p w14:paraId="0E18953B" w14:textId="77777777" w:rsidR="000427E5" w:rsidRDefault="000427E5" w:rsidP="00FE485A">
      <w:pPr>
        <w:numPr>
          <w:ilvl w:val="0"/>
          <w:numId w:val="2"/>
        </w:numPr>
        <w:tabs>
          <w:tab w:val="left" w:pos="1134"/>
          <w:tab w:val="left" w:pos="2127"/>
          <w:tab w:val="left" w:pos="2552"/>
        </w:tabs>
        <w:ind w:left="1134" w:hanging="426"/>
      </w:pPr>
      <w:r>
        <w:t xml:space="preserve">BAB IV   </w:t>
      </w:r>
      <w:r>
        <w:tab/>
        <w:t>:      IMPLEMENTASI</w:t>
      </w:r>
    </w:p>
    <w:p w14:paraId="389A6369" w14:textId="5035D4C7" w:rsidR="000427E5" w:rsidRDefault="000427E5" w:rsidP="00FE485A">
      <w:pPr>
        <w:numPr>
          <w:ilvl w:val="0"/>
          <w:numId w:val="2"/>
        </w:numPr>
        <w:tabs>
          <w:tab w:val="left" w:pos="1134"/>
          <w:tab w:val="left" w:pos="2127"/>
          <w:tab w:val="left" w:pos="2552"/>
        </w:tabs>
        <w:ind w:left="1134" w:hanging="426"/>
        <w:sectPr w:rsidR="000427E5" w:rsidSect="00C22F25">
          <w:headerReference w:type="default" r:id="rId32"/>
          <w:footerReference w:type="default" r:id="rId33"/>
          <w:footerReference w:type="first" r:id="rId34"/>
          <w:pgSz w:w="11907" w:h="16840" w:code="9"/>
          <w:pgMar w:top="2268" w:right="1701" w:bottom="1701" w:left="2268" w:header="1418" w:footer="851" w:gutter="0"/>
          <w:pgNumType w:start="1"/>
          <w:cols w:space="720"/>
          <w:titlePg/>
          <w:docGrid w:linePitch="360"/>
        </w:sectPr>
      </w:pPr>
      <w:r>
        <w:t>BAB V</w:t>
      </w:r>
      <w:r w:rsidR="00881A0A">
        <w:t xml:space="preserve"> </w:t>
      </w:r>
      <w:r w:rsidR="00881A0A">
        <w:tab/>
        <w:t>:</w:t>
      </w:r>
      <w:r w:rsidR="00881A0A">
        <w:tab/>
        <w:t>PENUTUP</w:t>
      </w:r>
    </w:p>
    <w:p w14:paraId="5FBAE924" w14:textId="7594E6A2" w:rsidR="00F57EE6" w:rsidRDefault="0023696E" w:rsidP="00021DA6">
      <w:pPr>
        <w:pStyle w:val="STTSJudulBab"/>
        <w:outlineLvl w:val="0"/>
      </w:pPr>
      <w:bookmarkStart w:id="22" w:name="_Toc92357847"/>
      <w:bookmarkStart w:id="23" w:name="_Toc92358019"/>
      <w:r>
        <w:lastRenderedPageBreak/>
        <w:t>BAB II</w:t>
      </w:r>
      <w:bookmarkEnd w:id="22"/>
      <w:bookmarkEnd w:id="23"/>
    </w:p>
    <w:p w14:paraId="7CD067E7" w14:textId="78188533" w:rsidR="0023696E" w:rsidRDefault="000C29A8" w:rsidP="00A81506">
      <w:pPr>
        <w:pStyle w:val="STTSJudulBab"/>
      </w:pPr>
      <w:r>
        <w:t>ANALISA SISTEM</w:t>
      </w:r>
    </w:p>
    <w:p w14:paraId="622F12DC" w14:textId="77777777" w:rsidR="0023696E" w:rsidRDefault="0023696E" w:rsidP="0023696E">
      <w:pPr>
        <w:pStyle w:val="STTSJudulBab"/>
      </w:pPr>
    </w:p>
    <w:p w14:paraId="42F36B32" w14:textId="77777777" w:rsidR="0023696E" w:rsidRDefault="00B91D4B" w:rsidP="00307094">
      <w:pPr>
        <w:ind w:left="720"/>
      </w:pPr>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3F6FE9FA" w:rsidR="000C1D8A" w:rsidRDefault="000C29A8" w:rsidP="00FE485A">
      <w:pPr>
        <w:pStyle w:val="STTSJudulSubBab"/>
        <w:numPr>
          <w:ilvl w:val="0"/>
          <w:numId w:val="3"/>
        </w:numPr>
        <w:ind w:left="709" w:hanging="709"/>
        <w:outlineLvl w:val="1"/>
      </w:pPr>
      <w:bookmarkStart w:id="24" w:name="_Toc92357848"/>
      <w:bookmarkStart w:id="25" w:name="_Toc92358020"/>
      <w:r>
        <w:t>Fact Finding</w:t>
      </w:r>
      <w:bookmarkEnd w:id="24"/>
      <w:bookmarkEnd w:id="25"/>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6D220675" w:rsidR="003C7D3D" w:rsidRDefault="000C29A8" w:rsidP="00FE485A">
      <w:pPr>
        <w:pStyle w:val="STTSJudulSubBab"/>
        <w:numPr>
          <w:ilvl w:val="0"/>
          <w:numId w:val="4"/>
        </w:numPr>
        <w:ind w:firstLine="0"/>
        <w:outlineLvl w:val="2"/>
      </w:pPr>
      <w:bookmarkStart w:id="26" w:name="_Toc92357849"/>
      <w:bookmarkStart w:id="27" w:name="_Toc92358021"/>
      <w:r>
        <w:t>Pembanding</w:t>
      </w:r>
      <w:bookmarkEnd w:id="26"/>
      <w:bookmarkEnd w:id="27"/>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xml:space="preserve">, </w:t>
      </w:r>
      <w:proofErr w:type="gramStart"/>
      <w:r w:rsidR="008923E6">
        <w:rPr>
          <w:b w:val="0"/>
          <w:sz w:val="24"/>
        </w:rPr>
        <w:t>Bukalapak</w:t>
      </w:r>
      <w:r w:rsidR="002B43D7">
        <w:rPr>
          <w:b w:val="0"/>
          <w:sz w:val="24"/>
        </w:rPr>
        <w:t xml:space="preserve">  dan</w:t>
      </w:r>
      <w:proofErr w:type="gramEnd"/>
      <w:r w:rsidR="002B43D7">
        <w:rPr>
          <w:b w:val="0"/>
          <w:sz w:val="24"/>
        </w:rPr>
        <w:t xml:space="preserve">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47BFF2F0" w:rsidR="008923E6" w:rsidRPr="00735EC9" w:rsidRDefault="008923E6" w:rsidP="00735EC9">
      <w:pPr>
        <w:pStyle w:val="Heading3"/>
        <w:rPr>
          <w:rFonts w:ascii="Times New Roman" w:hAnsi="Times New Roman"/>
          <w:sz w:val="28"/>
          <w:szCs w:val="28"/>
        </w:rPr>
      </w:pPr>
      <w:bookmarkStart w:id="28" w:name="_Toc92357850"/>
      <w:bookmarkStart w:id="29" w:name="_Toc92358022"/>
      <w:r w:rsidRPr="00735EC9">
        <w:rPr>
          <w:rFonts w:ascii="Times New Roman" w:hAnsi="Times New Roman"/>
          <w:sz w:val="28"/>
          <w:szCs w:val="28"/>
        </w:rPr>
        <w:t>2.1.2 Dokumentasi</w:t>
      </w:r>
      <w:bookmarkEnd w:id="28"/>
      <w:bookmarkEnd w:id="29"/>
    </w:p>
    <w:p w14:paraId="746C1104" w14:textId="5BD2B69C" w:rsidR="001C6513" w:rsidRDefault="008923E6" w:rsidP="002B43D7">
      <w:pPr>
        <w:ind w:left="1440" w:hanging="447"/>
        <w:rPr>
          <w:szCs w:val="24"/>
        </w:rPr>
      </w:pPr>
      <w:r>
        <w:rPr>
          <w:szCs w:val="24"/>
        </w:rPr>
        <w:t xml:space="preserve">Berikut adalah dokumentasi yang kami temukan dari </w:t>
      </w:r>
      <w:proofErr w:type="gramStart"/>
      <w:r>
        <w:rPr>
          <w:szCs w:val="24"/>
        </w:rPr>
        <w:t>Tokopedia</w:t>
      </w:r>
      <w:r w:rsidR="001C6513">
        <w:rPr>
          <w:szCs w:val="24"/>
        </w:rPr>
        <w:t xml:space="preserve"> ,</w:t>
      </w:r>
      <w:proofErr w:type="gramEnd"/>
      <w:r w:rsidR="001C6513">
        <w:rPr>
          <w:szCs w:val="24"/>
        </w:rPr>
        <w:t xml:space="preserve">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836AC3" w:rsidRDefault="00836AC3" w:rsidP="008923E6">
                            <w:pPr>
                              <w:pStyle w:val="Caption"/>
                              <w:jc w:val="center"/>
                            </w:pPr>
                            <w:r>
                              <w:t>Gambar 2.1</w:t>
                            </w:r>
                          </w:p>
                          <w:p w14:paraId="6A7BA9BC" w14:textId="77777777" w:rsidR="00836AC3" w:rsidRPr="00354A8D" w:rsidRDefault="00836AC3"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HJ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O5nezT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" stroked="f">
                <v:textbox style="mso-fit-shape-to-text:t" inset="0,0,0,0">
                  <w:txbxContent>
                    <w:p w14:paraId="74292BA1" w14:textId="20EB8BC8" w:rsidR="00836AC3" w:rsidRDefault="00836AC3" w:rsidP="008923E6">
                      <w:pPr>
                        <w:pStyle w:val="Caption"/>
                        <w:jc w:val="center"/>
                      </w:pPr>
                      <w:r>
                        <w:t>Gambar 2.1</w:t>
                      </w:r>
                    </w:p>
                    <w:p w14:paraId="6A7BA9BC" w14:textId="77777777" w:rsidR="00836AC3" w:rsidRPr="00354A8D" w:rsidRDefault="00836AC3"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 xml:space="preserve">Dari tampilan awal, ditunjukkan saldo user serta kupon atau poin. Dari sini juga kita bisa memilih kategori benda yang ingin kita </w:t>
      </w:r>
      <w:proofErr w:type="gramStart"/>
      <w:r>
        <w:rPr>
          <w:szCs w:val="24"/>
        </w:rPr>
        <w:t>cari..</w:t>
      </w:r>
      <w:proofErr w:type="gramEnd"/>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836AC3" w:rsidRDefault="00836AC3" w:rsidP="008923E6">
                            <w:pPr>
                              <w:pStyle w:val="Caption"/>
                              <w:jc w:val="center"/>
                            </w:pPr>
                            <w:r>
                              <w:t>Gambar 2.2</w:t>
                            </w:r>
                          </w:p>
                          <w:p w14:paraId="79724A6D" w14:textId="77777777" w:rsidR="00836AC3" w:rsidRPr="00354A8D" w:rsidRDefault="00836AC3"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Y0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7GY2XVB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" stroked="f">
                <v:textbox style="mso-fit-shape-to-text:t" inset="0,0,0,0">
                  <w:txbxContent>
                    <w:p w14:paraId="110149A0" w14:textId="7926E50B" w:rsidR="00836AC3" w:rsidRDefault="00836AC3" w:rsidP="008923E6">
                      <w:pPr>
                        <w:pStyle w:val="Caption"/>
                        <w:jc w:val="center"/>
                      </w:pPr>
                      <w:r>
                        <w:t>Gambar 2.2</w:t>
                      </w:r>
                    </w:p>
                    <w:p w14:paraId="79724A6D" w14:textId="77777777" w:rsidR="00836AC3" w:rsidRPr="00354A8D" w:rsidRDefault="00836AC3"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836AC3" w:rsidRDefault="00836AC3" w:rsidP="008923E6">
                            <w:pPr>
                              <w:pStyle w:val="Caption"/>
                              <w:jc w:val="center"/>
                            </w:pPr>
                            <w:r>
                              <w:t>Gambar 2.3</w:t>
                            </w:r>
                          </w:p>
                          <w:p w14:paraId="72AA2916" w14:textId="77777777" w:rsidR="00836AC3" w:rsidRPr="00354A8D" w:rsidRDefault="00836AC3"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" stroked="f">
                <v:textbox style="mso-fit-shape-to-text:t" inset="0,0,0,0">
                  <w:txbxContent>
                    <w:p w14:paraId="3E378305" w14:textId="2A914C96" w:rsidR="00836AC3" w:rsidRDefault="00836AC3" w:rsidP="008923E6">
                      <w:pPr>
                        <w:pStyle w:val="Caption"/>
                        <w:jc w:val="center"/>
                      </w:pPr>
                      <w:r>
                        <w:t>Gambar 2.3</w:t>
                      </w:r>
                    </w:p>
                    <w:p w14:paraId="72AA2916" w14:textId="77777777" w:rsidR="00836AC3" w:rsidRPr="00354A8D" w:rsidRDefault="00836AC3"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w:lastRenderedPageBreak/>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836AC3" w:rsidRPr="00A311D4" w:rsidRDefault="00836AC3" w:rsidP="008923E6">
                            <w:pPr>
                              <w:pStyle w:val="Caption"/>
                              <w:jc w:val="center"/>
                            </w:pPr>
                            <w:r>
                              <w:t>Gambar 2.4</w:t>
                            </w:r>
                          </w:p>
                          <w:p w14:paraId="36E2AA46" w14:textId="77777777" w:rsidR="00836AC3" w:rsidRDefault="00836AC3"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36AC3" w:rsidRPr="00354A8D" w:rsidRDefault="00836AC3"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7p+HgIAAEIEAAAOAAAAZHJzL2Uyb0RvYy54bWysU99v2jAQfp+0/8Hy+whQ1F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c307pZcknyzz9PZLO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" stroked="f">
                <v:textbox inset="0,0,0,0">
                  <w:txbxContent>
                    <w:p w14:paraId="16F101E7" w14:textId="29193B78" w:rsidR="00836AC3" w:rsidRPr="00A311D4" w:rsidRDefault="00836AC3" w:rsidP="008923E6">
                      <w:pPr>
                        <w:pStyle w:val="Caption"/>
                        <w:jc w:val="center"/>
                      </w:pPr>
                      <w:r>
                        <w:t>Gambar 2.4</w:t>
                      </w:r>
                    </w:p>
                    <w:p w14:paraId="36E2AA46" w14:textId="77777777" w:rsidR="00836AC3" w:rsidRDefault="00836AC3"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36AC3" w:rsidRPr="00354A8D" w:rsidRDefault="00836AC3"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w:lastRenderedPageBreak/>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836AC3" w:rsidRPr="00A311D4" w:rsidRDefault="00836AC3" w:rsidP="008923E6">
                            <w:pPr>
                              <w:pStyle w:val="Caption"/>
                              <w:jc w:val="center"/>
                            </w:pPr>
                            <w:r>
                              <w:t>Gambar 2.5</w:t>
                            </w:r>
                          </w:p>
                          <w:p w14:paraId="2E210CDD" w14:textId="77777777" w:rsidR="00836AC3" w:rsidRPr="00354A8D" w:rsidRDefault="00836AC3"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" stroked="f">
                <v:textbox inset="0,0,0,0">
                  <w:txbxContent>
                    <w:p w14:paraId="44B3506C" w14:textId="6F180456" w:rsidR="00836AC3" w:rsidRPr="00A311D4" w:rsidRDefault="00836AC3" w:rsidP="008923E6">
                      <w:pPr>
                        <w:pStyle w:val="Caption"/>
                        <w:jc w:val="center"/>
                      </w:pPr>
                      <w:r>
                        <w:t>Gambar 2.5</w:t>
                      </w:r>
                    </w:p>
                    <w:p w14:paraId="2E210CDD" w14:textId="77777777" w:rsidR="00836AC3" w:rsidRPr="00354A8D" w:rsidRDefault="00836AC3"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w:t>
      </w:r>
      <w:proofErr w:type="gramStart"/>
      <w:r>
        <w:rPr>
          <w:szCs w:val="24"/>
        </w:rPr>
        <w:t>membeli  barang</w:t>
      </w:r>
      <w:proofErr w:type="gramEnd"/>
      <w:r>
        <w:rPr>
          <w:szCs w:val="24"/>
        </w:rPr>
        <w:t xml:space="preserve">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836AC3" w:rsidRPr="00A311D4" w:rsidRDefault="00836AC3" w:rsidP="001C6513">
                            <w:pPr>
                              <w:pStyle w:val="Caption"/>
                              <w:jc w:val="center"/>
                            </w:pPr>
                            <w:r>
                              <w:t>Gambar 2.6</w:t>
                            </w:r>
                          </w:p>
                          <w:p w14:paraId="6F36B7B4" w14:textId="0FF6D0E1" w:rsidR="00836AC3" w:rsidRPr="00354A8D" w:rsidRDefault="00836AC3"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" stroked="f">
                <v:textbox inset="0,0,0,0">
                  <w:txbxContent>
                    <w:p w14:paraId="1E3EEDD5" w14:textId="363C6E13" w:rsidR="00836AC3" w:rsidRPr="00A311D4" w:rsidRDefault="00836AC3" w:rsidP="001C6513">
                      <w:pPr>
                        <w:pStyle w:val="Caption"/>
                        <w:jc w:val="center"/>
                      </w:pPr>
                      <w:r>
                        <w:t>Gambar 2.6</w:t>
                      </w:r>
                    </w:p>
                    <w:p w14:paraId="6F36B7B4" w14:textId="0FF6D0E1" w:rsidR="00836AC3" w:rsidRPr="00354A8D" w:rsidRDefault="00836AC3" w:rsidP="001C6513">
                      <w:pPr>
                        <w:ind w:left="567" w:firstLine="993"/>
                      </w:pPr>
                      <w:r>
                        <w:rPr>
                          <w:szCs w:val="24"/>
                        </w:rPr>
                        <w:t>halaman</w:t>
                      </w:r>
                      <w:r w:rsidRPr="00402CC0">
                        <w:rPr>
                          <w:szCs w:val="24"/>
                        </w:rPr>
                        <w:t xml:space="preserve"> </w:t>
                      </w:r>
                      <w:r>
                        <w:rPr>
                          <w:szCs w:val="24"/>
                        </w:rPr>
                        <w:t>Status selesai</w:t>
                      </w:r>
                      <w:r w:rsidRPr="00402CC0">
                        <w:rPr>
                          <w:szCs w:val="24"/>
                        </w:rPr>
                        <w:t xml:space="preserve"> </w:t>
                      </w:r>
                      <w:r>
                        <w:rPr>
                          <w:szCs w:val="24"/>
                        </w:rPr>
                        <w:t xml:space="preserve">transaksi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w:lastRenderedPageBreak/>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836AC3" w:rsidRPr="00A311D4" w:rsidRDefault="00836AC3" w:rsidP="003E3AD4">
                            <w:pPr>
                              <w:pStyle w:val="Caption"/>
                              <w:jc w:val="center"/>
                            </w:pPr>
                            <w:r>
                              <w:t>Gambar 2.7</w:t>
                            </w:r>
                          </w:p>
                          <w:p w14:paraId="4D51B0B8" w14:textId="126ACA5E" w:rsidR="00836AC3" w:rsidRPr="00354A8D" w:rsidRDefault="00836AC3"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gVHAIAAEIEAAAOAAAAZHJzL2Uyb0RvYy54bWysU8Fu2zAMvQ/YPwi6L06yrC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8fZ7ex2SiFJsU+zyZh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" stroked="f">
                <v:textbox inset="0,0,0,0">
                  <w:txbxContent>
                    <w:p w14:paraId="512D2E2F" w14:textId="1F64F0E0" w:rsidR="00836AC3" w:rsidRPr="00A311D4" w:rsidRDefault="00836AC3" w:rsidP="003E3AD4">
                      <w:pPr>
                        <w:pStyle w:val="Caption"/>
                        <w:jc w:val="center"/>
                      </w:pPr>
                      <w:r>
                        <w:t>Gambar 2.7</w:t>
                      </w:r>
                    </w:p>
                    <w:p w14:paraId="4D51B0B8" w14:textId="126ACA5E" w:rsidR="00836AC3" w:rsidRPr="00354A8D" w:rsidRDefault="00836AC3"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w:lastRenderedPageBreak/>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836AC3" w:rsidRPr="00A311D4" w:rsidRDefault="00836AC3" w:rsidP="003E3AD4">
                            <w:pPr>
                              <w:pStyle w:val="Caption"/>
                              <w:jc w:val="center"/>
                            </w:pPr>
                            <w:r>
                              <w:t>Gambar 2.8</w:t>
                            </w:r>
                          </w:p>
                          <w:p w14:paraId="6CAA1028" w14:textId="77777777" w:rsidR="00836AC3" w:rsidRPr="00354A8D" w:rsidRDefault="00836AC3"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" stroked="f">
                <v:textbox inset="0,0,0,0">
                  <w:txbxContent>
                    <w:p w14:paraId="27546B6E" w14:textId="62479B0D" w:rsidR="00836AC3" w:rsidRPr="00A311D4" w:rsidRDefault="00836AC3" w:rsidP="003E3AD4">
                      <w:pPr>
                        <w:pStyle w:val="Caption"/>
                        <w:jc w:val="center"/>
                      </w:pPr>
                      <w:r>
                        <w:t>Gambar 2.8</w:t>
                      </w:r>
                    </w:p>
                    <w:p w14:paraId="6CAA1028" w14:textId="77777777" w:rsidR="00836AC3" w:rsidRPr="00354A8D" w:rsidRDefault="00836AC3"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61710B84" w:rsidR="00541331" w:rsidRPr="00735EC9" w:rsidRDefault="00541331" w:rsidP="00735EC9">
      <w:pPr>
        <w:pStyle w:val="Heading3"/>
        <w:rPr>
          <w:rFonts w:ascii="Times New Roman" w:hAnsi="Times New Roman"/>
          <w:b w:val="0"/>
          <w:sz w:val="28"/>
          <w:szCs w:val="28"/>
        </w:rPr>
      </w:pPr>
      <w:bookmarkStart w:id="30" w:name="_Toc92357851"/>
      <w:bookmarkStart w:id="31" w:name="_Toc92358023"/>
      <w:r w:rsidRPr="00735EC9">
        <w:rPr>
          <w:rFonts w:ascii="Times New Roman" w:hAnsi="Times New Roman"/>
          <w:sz w:val="28"/>
          <w:szCs w:val="28"/>
        </w:rPr>
        <w:t>2.1.3 Prototype</w:t>
      </w:r>
      <w:bookmarkEnd w:id="30"/>
      <w:bookmarkEnd w:id="31"/>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fldSimple w:instr=" SEQ Gambar \* ARABIC ">
        <w:r>
          <w:rPr>
            <w:noProof/>
          </w:rPr>
          <w:t>2</w:t>
        </w:r>
      </w:fldSimple>
    </w:p>
    <w:p w14:paraId="3D3A443D" w14:textId="1513B209" w:rsidR="00541331" w:rsidRPr="00541331" w:rsidRDefault="00541331" w:rsidP="00541331">
      <w:r>
        <w:lastRenderedPageBreak/>
        <w:tab/>
      </w:r>
      <w:r>
        <w:tab/>
      </w:r>
      <w:r>
        <w:tab/>
        <w:t>Tampilan Menu User</w:t>
      </w:r>
    </w:p>
    <w:p w14:paraId="5D781F73" w14:textId="66BA5AE1" w:rsidR="004A0E55" w:rsidRDefault="00541331" w:rsidP="00541331">
      <w:pPr>
        <w:ind w:firstLine="0"/>
      </w:pPr>
      <w:r>
        <w:tab/>
        <w:t>Ketika menu user di klik, maka akan menampilkan menu keranjang</w:t>
      </w:r>
      <w:r w:rsidR="004A0E55">
        <w:t>, notifikasi, setting dan logout. Menu Keranjang berguna untuk menunjukkan apa 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fldSimple w:instr=" SEQ Gambar \* ARABIC ">
        <w:r>
          <w:rPr>
            <w:noProof/>
          </w:rPr>
          <w:t>3</w:t>
        </w:r>
      </w:fldSimple>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18E25096" w:rsidR="008923E6" w:rsidRDefault="00D15AF4" w:rsidP="00FE485A">
      <w:pPr>
        <w:pStyle w:val="ListParagraph"/>
        <w:numPr>
          <w:ilvl w:val="1"/>
          <w:numId w:val="15"/>
        </w:numPr>
        <w:tabs>
          <w:tab w:val="left" w:pos="720"/>
          <w:tab w:val="left" w:pos="1800"/>
        </w:tabs>
        <w:ind w:left="720"/>
        <w:outlineLvl w:val="1"/>
        <w:rPr>
          <w:sz w:val="32"/>
          <w:szCs w:val="32"/>
        </w:rPr>
      </w:pPr>
      <w:bookmarkStart w:id="32" w:name="_Toc92357852"/>
      <w:bookmarkStart w:id="33" w:name="_Toc92358024"/>
      <w:r>
        <w:rPr>
          <w:b/>
          <w:sz w:val="32"/>
          <w:szCs w:val="32"/>
          <w:lang w:val="id-ID"/>
        </w:rPr>
        <w:t xml:space="preserve">Analisis  </w:t>
      </w:r>
      <w:r w:rsidR="008923E6" w:rsidRPr="008923E6">
        <w:rPr>
          <w:b/>
          <w:sz w:val="32"/>
          <w:szCs w:val="32"/>
        </w:rPr>
        <w:t>Kebutuhan</w:t>
      </w:r>
      <w:bookmarkEnd w:id="32"/>
      <w:bookmarkEnd w:id="33"/>
      <w:r w:rsidR="008923E6" w:rsidRPr="008923E6">
        <w:rPr>
          <w:b/>
          <w:sz w:val="32"/>
          <w:szCs w:val="32"/>
        </w:rPr>
        <w:t xml:space="preserve">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lastRenderedPageBreak/>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FE485A">
      <w:pPr>
        <w:pStyle w:val="ListParagraph"/>
        <w:numPr>
          <w:ilvl w:val="0"/>
          <w:numId w:val="13"/>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FE485A">
      <w:pPr>
        <w:pStyle w:val="ListParagraph"/>
        <w:numPr>
          <w:ilvl w:val="0"/>
          <w:numId w:val="13"/>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FE485A">
      <w:pPr>
        <w:pStyle w:val="ListParagraph"/>
        <w:numPr>
          <w:ilvl w:val="0"/>
          <w:numId w:val="13"/>
        </w:numPr>
        <w:rPr>
          <w:szCs w:val="24"/>
        </w:rPr>
      </w:pPr>
      <w:r>
        <w:rPr>
          <w:szCs w:val="24"/>
        </w:rPr>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FE485A">
      <w:pPr>
        <w:pStyle w:val="ListParagraph"/>
        <w:numPr>
          <w:ilvl w:val="0"/>
          <w:numId w:val="13"/>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 xml:space="preserve">Produk Digital adalah produk yang tidak memiliki bentuk fisik maka produk digital dapat berupa </w:t>
      </w:r>
      <w:proofErr w:type="gramStart"/>
      <w:r w:rsidRPr="006A6852">
        <w:rPr>
          <w:szCs w:val="24"/>
        </w:rPr>
        <w:t>voucher,item</w:t>
      </w:r>
      <w:proofErr w:type="gramEnd"/>
      <w:r w:rsidRPr="006A6852">
        <w:rPr>
          <w:szCs w:val="24"/>
        </w:rPr>
        <w:t xml:space="preserve"> serta akun</w:t>
      </w:r>
    </w:p>
    <w:p w14:paraId="7F725C65" w14:textId="6DB0B876" w:rsidR="004078CA" w:rsidRDefault="004078CA" w:rsidP="00FE485A">
      <w:pPr>
        <w:pStyle w:val="ListParagraph"/>
        <w:numPr>
          <w:ilvl w:val="0"/>
          <w:numId w:val="13"/>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w:t>
      </w:r>
      <w:proofErr w:type="gramStart"/>
      <w:r w:rsidRPr="006A6852">
        <w:rPr>
          <w:szCs w:val="24"/>
        </w:rPr>
        <w:t>Mouse,Keyboard</w:t>
      </w:r>
      <w:proofErr w:type="gramEnd"/>
      <w:r w:rsidRPr="006A6852">
        <w:rPr>
          <w:szCs w:val="24"/>
        </w:rPr>
        <w:t xml:space="preserve">,Headset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1B46B23E" w:rsidR="00D15AF4" w:rsidRPr="00D15AF4" w:rsidRDefault="00D15AF4" w:rsidP="00FE485A">
      <w:pPr>
        <w:pStyle w:val="ListParagraph"/>
        <w:numPr>
          <w:ilvl w:val="1"/>
          <w:numId w:val="15"/>
        </w:numPr>
        <w:tabs>
          <w:tab w:val="left" w:pos="720"/>
          <w:tab w:val="left" w:pos="1800"/>
        </w:tabs>
        <w:ind w:left="720"/>
        <w:outlineLvl w:val="1"/>
        <w:rPr>
          <w:sz w:val="32"/>
          <w:szCs w:val="32"/>
        </w:rPr>
      </w:pPr>
      <w:bookmarkStart w:id="34" w:name="_Toc92357853"/>
      <w:bookmarkStart w:id="35" w:name="_Toc92358025"/>
      <w:r>
        <w:rPr>
          <w:b/>
          <w:sz w:val="32"/>
          <w:szCs w:val="32"/>
          <w:lang w:val="id-ID"/>
        </w:rPr>
        <w:t>Hardware Requirement</w:t>
      </w:r>
      <w:bookmarkEnd w:id="34"/>
      <w:bookmarkEnd w:id="35"/>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FE485A">
      <w:pPr>
        <w:pStyle w:val="ListParagraph"/>
        <w:numPr>
          <w:ilvl w:val="0"/>
          <w:numId w:val="13"/>
        </w:numPr>
        <w:rPr>
          <w:szCs w:val="32"/>
          <w:lang w:val="id-ID"/>
        </w:rPr>
      </w:pPr>
      <w:r>
        <w:rPr>
          <w:szCs w:val="32"/>
          <w:lang w:val="id-ID"/>
        </w:rPr>
        <w:tab/>
        <w:t>Koneksi  i</w:t>
      </w:r>
      <w:r w:rsidRPr="00D15AF4">
        <w:rPr>
          <w:szCs w:val="32"/>
          <w:lang w:val="id-ID"/>
        </w:rPr>
        <w:t>nternet memadai</w:t>
      </w:r>
    </w:p>
    <w:p w14:paraId="3BE19486" w14:textId="77777777" w:rsidR="00D06D8C" w:rsidRDefault="00D06D8C" w:rsidP="00531526">
      <w:pPr>
        <w:ind w:firstLine="0"/>
        <w:rPr>
          <w:szCs w:val="32"/>
          <w:lang w:val="id-ID"/>
        </w:rPr>
      </w:pPr>
    </w:p>
    <w:p w14:paraId="2319D011" w14:textId="3ABD009C" w:rsidR="00531526" w:rsidRPr="00531526" w:rsidRDefault="00531526" w:rsidP="00FE485A">
      <w:pPr>
        <w:pStyle w:val="ListParagraph"/>
        <w:numPr>
          <w:ilvl w:val="1"/>
          <w:numId w:val="15"/>
        </w:numPr>
        <w:tabs>
          <w:tab w:val="left" w:pos="720"/>
          <w:tab w:val="left" w:pos="1800"/>
        </w:tabs>
        <w:ind w:left="720"/>
        <w:outlineLvl w:val="1"/>
        <w:rPr>
          <w:sz w:val="32"/>
          <w:szCs w:val="32"/>
        </w:rPr>
      </w:pPr>
      <w:bookmarkStart w:id="36" w:name="_Toc92357854"/>
      <w:bookmarkStart w:id="37" w:name="_Toc92358026"/>
      <w:r>
        <w:rPr>
          <w:b/>
          <w:sz w:val="32"/>
          <w:szCs w:val="32"/>
          <w:lang w:val="id-ID"/>
        </w:rPr>
        <w:t>Batasan Aplikasi</w:t>
      </w:r>
      <w:bookmarkEnd w:id="36"/>
      <w:bookmarkEnd w:id="37"/>
    </w:p>
    <w:p w14:paraId="3FEC7624" w14:textId="34184841" w:rsidR="00531526" w:rsidRDefault="00531526" w:rsidP="00531526">
      <w:pPr>
        <w:pStyle w:val="ListParagraph"/>
        <w:tabs>
          <w:tab w:val="left" w:pos="720"/>
          <w:tab w:val="left" w:pos="1800"/>
        </w:tabs>
        <w:ind w:firstLine="0"/>
        <w:rPr>
          <w:szCs w:val="24"/>
        </w:rPr>
      </w:pPr>
      <w:r w:rsidRPr="00531526">
        <w:rPr>
          <w:szCs w:val="24"/>
        </w:rPr>
        <w:t xml:space="preserve">Batasan-batasan dalam sistem aplikasi ELREORS merupakan fitur-fitur yang tidak dapat dilakukan dalam sistem ini. Batasan-batasan ini dibuat agar </w:t>
      </w:r>
      <w:r w:rsidRPr="00531526">
        <w:rPr>
          <w:szCs w:val="24"/>
        </w:rPr>
        <w:lastRenderedPageBreak/>
        <w:t>tujuan sistem semakin jelas dan menghindari adanya fitur berlebih ataupun tidak sesuai dengan tujuan awal dibuatnya aplikasi ini. Adapun batasan-batasan tersebut</w:t>
      </w:r>
    </w:p>
    <w:p w14:paraId="2298B437" w14:textId="487C343B" w:rsidR="00531526" w:rsidRDefault="00531526" w:rsidP="00FE485A">
      <w:pPr>
        <w:pStyle w:val="ListParagraph"/>
        <w:numPr>
          <w:ilvl w:val="0"/>
          <w:numId w:val="13"/>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FE485A">
      <w:pPr>
        <w:pStyle w:val="ListParagraph"/>
        <w:numPr>
          <w:ilvl w:val="0"/>
          <w:numId w:val="13"/>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FE485A">
      <w:pPr>
        <w:pStyle w:val="ListParagraph"/>
        <w:numPr>
          <w:ilvl w:val="0"/>
          <w:numId w:val="13"/>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Default="00074DDD" w:rsidP="00735EC9">
      <w:pPr>
        <w:pStyle w:val="ListParagraph"/>
        <w:tabs>
          <w:tab w:val="left" w:pos="720"/>
          <w:tab w:val="left" w:pos="1800"/>
        </w:tabs>
        <w:ind w:left="1069" w:firstLine="0"/>
        <w:rPr>
          <w:szCs w:val="24"/>
          <w:lang w:val="id-ID"/>
        </w:rPr>
        <w:sectPr w:rsidR="00074DDD" w:rsidSect="00C22F25">
          <w:pgSz w:w="11907" w:h="16840" w:code="9"/>
          <w:pgMar w:top="2268" w:right="1701" w:bottom="1701" w:left="2268" w:header="1418" w:footer="851" w:gutter="0"/>
          <w:cols w:space="720"/>
          <w:titlePg/>
          <w:docGrid w:linePitch="360"/>
        </w:sectPr>
      </w:pPr>
    </w:p>
    <w:p w14:paraId="742FBF15" w14:textId="27609994" w:rsidR="00A81506" w:rsidRPr="00A81506" w:rsidRDefault="00074DDD" w:rsidP="00A81506">
      <w:pPr>
        <w:pStyle w:val="STTSJudul"/>
        <w:outlineLvl w:val="0"/>
        <w:rPr>
          <w:rFonts w:ascii="Times New Roman" w:hAnsi="Times New Roman"/>
          <w:sz w:val="32"/>
          <w:szCs w:val="32"/>
        </w:rPr>
      </w:pPr>
      <w:bookmarkStart w:id="38" w:name="_Toc92357855"/>
      <w:bookmarkStart w:id="39" w:name="_Toc92358027"/>
      <w:r w:rsidRPr="00A81506">
        <w:rPr>
          <w:rFonts w:ascii="Times New Roman" w:hAnsi="Times New Roman"/>
          <w:sz w:val="32"/>
          <w:szCs w:val="32"/>
        </w:rPr>
        <w:lastRenderedPageBreak/>
        <w:t>BAB III</w:t>
      </w:r>
      <w:bookmarkEnd w:id="38"/>
      <w:bookmarkEnd w:id="39"/>
    </w:p>
    <w:p w14:paraId="7629CCA3" w14:textId="4E6CDCE3" w:rsidR="00074DDD" w:rsidRPr="00A81506" w:rsidRDefault="00074DDD" w:rsidP="00A81506">
      <w:pPr>
        <w:pStyle w:val="STTSJudul"/>
        <w:rPr>
          <w:rFonts w:ascii="Times New Roman" w:hAnsi="Times New Roman"/>
          <w:sz w:val="32"/>
          <w:szCs w:val="32"/>
        </w:rPr>
      </w:pPr>
      <w:r w:rsidRPr="00A81506">
        <w:rPr>
          <w:rFonts w:ascii="Times New Roman" w:hAnsi="Times New Roman"/>
          <w:sz w:val="32"/>
          <w:szCs w:val="32"/>
        </w:rPr>
        <w:t>System Desain</w:t>
      </w:r>
    </w:p>
    <w:p w14:paraId="2116A0E7" w14:textId="77777777" w:rsidR="00735EC9" w:rsidRPr="00C330DD" w:rsidRDefault="00735EC9" w:rsidP="00A81506">
      <w:pPr>
        <w:jc w:val="center"/>
        <w:rPr>
          <w:b/>
          <w:sz w:val="32"/>
          <w:szCs w:val="32"/>
        </w:rPr>
      </w:pPr>
    </w:p>
    <w:p w14:paraId="3C9C74D0" w14:textId="77777777" w:rsidR="00074DDD" w:rsidRPr="00C330DD" w:rsidRDefault="00074DDD" w:rsidP="00A81506">
      <w:pPr>
        <w:rPr>
          <w:szCs w:val="24"/>
        </w:rPr>
      </w:pPr>
      <w:r w:rsidRPr="00C330DD">
        <w:rPr>
          <w:szCs w:val="24"/>
        </w:rPr>
        <w:t xml:space="preserve">Di bab ketiga ini, kami membuat berbagai desain Berisi; </w:t>
      </w:r>
      <w:r w:rsidRPr="00C330DD">
        <w:rPr>
          <w:szCs w:val="24"/>
          <w:lang w:val="id-ID"/>
        </w:rPr>
        <w:t>Sistem desain Database, Entity Relationship Diagram serta desain procedural</w:t>
      </w:r>
      <w:r w:rsidRPr="00C330DD">
        <w:rPr>
          <w:szCs w:val="24"/>
        </w:rPr>
        <w:t>. Proses mendefinisikan elemen dalam bab ini Sistem, arsitektur, komponen, dan datanya berbasis permintaan Didefinisikan dalam bab sebelumnya. Ini adalah proses definisi, Mengembangkan dan merancang sistem yang memenuhi kebutuhan</w:t>
      </w:r>
    </w:p>
    <w:p w14:paraId="593A231B" w14:textId="77777777" w:rsidR="00074DDD" w:rsidRDefault="00074DDD" w:rsidP="00A81506">
      <w:pPr>
        <w:jc w:val="center"/>
        <w:rPr>
          <w:sz w:val="32"/>
          <w:szCs w:val="32"/>
        </w:rPr>
      </w:pPr>
    </w:p>
    <w:p w14:paraId="2661B0F4" w14:textId="0AB6E778" w:rsidR="00074DDD" w:rsidRPr="00735EC9" w:rsidRDefault="00074DDD" w:rsidP="00A81506">
      <w:pPr>
        <w:pStyle w:val="Heading2"/>
        <w:rPr>
          <w:rFonts w:ascii="Times New Roman" w:hAnsi="Times New Roman"/>
          <w:b w:val="0"/>
          <w:i w:val="0"/>
          <w:iCs w:val="0"/>
          <w:sz w:val="32"/>
          <w:szCs w:val="32"/>
        </w:rPr>
      </w:pPr>
      <w:bookmarkStart w:id="40" w:name="_Toc92357856"/>
      <w:bookmarkStart w:id="41" w:name="_Toc92358028"/>
      <w:proofErr w:type="gramStart"/>
      <w:r w:rsidRPr="00735EC9">
        <w:rPr>
          <w:rFonts w:ascii="Times New Roman" w:hAnsi="Times New Roman"/>
          <w:i w:val="0"/>
          <w:iCs w:val="0"/>
          <w:sz w:val="32"/>
          <w:szCs w:val="32"/>
        </w:rPr>
        <w:t xml:space="preserve">3.2 </w:t>
      </w:r>
      <w:r w:rsidRPr="00735EC9">
        <w:rPr>
          <w:rFonts w:ascii="Times New Roman" w:hAnsi="Times New Roman"/>
          <w:i w:val="0"/>
          <w:iCs w:val="0"/>
          <w:sz w:val="32"/>
          <w:szCs w:val="32"/>
          <w:lang w:val="id-ID"/>
        </w:rPr>
        <w:t xml:space="preserve"> Desain</w:t>
      </w:r>
      <w:proofErr w:type="gramEnd"/>
      <w:r w:rsidRPr="00735EC9">
        <w:rPr>
          <w:rFonts w:ascii="Times New Roman" w:hAnsi="Times New Roman"/>
          <w:i w:val="0"/>
          <w:iCs w:val="0"/>
          <w:sz w:val="32"/>
          <w:szCs w:val="32"/>
          <w:lang w:val="id-ID"/>
        </w:rPr>
        <w:t xml:space="preserve"> Data</w:t>
      </w:r>
      <w:r w:rsidRPr="00735EC9">
        <w:rPr>
          <w:rFonts w:ascii="Times New Roman" w:hAnsi="Times New Roman"/>
          <w:i w:val="0"/>
          <w:iCs w:val="0"/>
          <w:sz w:val="32"/>
          <w:szCs w:val="32"/>
        </w:rPr>
        <w:t>b</w:t>
      </w:r>
      <w:r w:rsidRPr="00735EC9">
        <w:rPr>
          <w:rFonts w:ascii="Times New Roman" w:hAnsi="Times New Roman"/>
          <w:i w:val="0"/>
          <w:iCs w:val="0"/>
          <w:sz w:val="32"/>
          <w:szCs w:val="32"/>
          <w:lang w:val="id-ID"/>
        </w:rPr>
        <w:t>ase</w:t>
      </w:r>
      <w:bookmarkEnd w:id="40"/>
      <w:bookmarkEnd w:id="41"/>
      <w:r w:rsidRPr="00735EC9">
        <w:rPr>
          <w:rFonts w:ascii="Times New Roman" w:hAnsi="Times New Roman"/>
          <w:i w:val="0"/>
          <w:iCs w:val="0"/>
          <w:sz w:val="32"/>
          <w:szCs w:val="32"/>
        </w:rPr>
        <w:t xml:space="preserve"> </w:t>
      </w:r>
    </w:p>
    <w:p w14:paraId="0CCE5AEF" w14:textId="77777777" w:rsidR="00074DDD" w:rsidRPr="00C330DD" w:rsidRDefault="00074DDD" w:rsidP="00A81506">
      <w:r w:rsidRPr="00C330DD">
        <w:t xml:space="preserve">Pada Software ELREORS, akan dilakukan pencatatan pemesanan dan pembayaran, daftar menu, dan juga pegawai yang melayani setiap pemesanan customer. Entity pada ELREORS ada delapan buah, yakni Customer, Hbeli, </w:t>
      </w:r>
      <w:proofErr w:type="gramStart"/>
      <w:r w:rsidRPr="00C330DD">
        <w:t>Dbeli ,</w:t>
      </w:r>
      <w:proofErr w:type="gramEnd"/>
      <w:r w:rsidRPr="00C330DD">
        <w:t xml:space="preserve"> Kategori, Merk, Barang, Saldo dan juga Garansi. Berikut adalah Diagram ERD ELREORS</w:t>
      </w:r>
    </w:p>
    <w:p w14:paraId="63833194" w14:textId="77777777" w:rsidR="00074DDD" w:rsidRPr="003B47FE" w:rsidRDefault="00074DDD" w:rsidP="00A81506">
      <w:pPr>
        <w:rPr>
          <w:szCs w:val="24"/>
        </w:rPr>
      </w:pPr>
      <w:r>
        <w:rPr>
          <w:noProof/>
          <w:lang w:eastAsia="zh-CN"/>
        </w:rPr>
        <w:lastRenderedPageBreak/>
        <w:drawing>
          <wp:inline distT="0" distB="0" distL="0" distR="0" wp14:anchorId="28EAC3C3" wp14:editId="1A024136">
            <wp:extent cx="4612005"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5856" cy="3603456"/>
                    </a:xfrm>
                    <a:prstGeom prst="rect">
                      <a:avLst/>
                    </a:prstGeom>
                    <a:noFill/>
                    <a:ln>
                      <a:noFill/>
                    </a:ln>
                  </pic:spPr>
                </pic:pic>
              </a:graphicData>
            </a:graphic>
          </wp:inline>
        </w:drawing>
      </w:r>
    </w:p>
    <w:p w14:paraId="3B11E1CB" w14:textId="77777777" w:rsidR="00074DDD" w:rsidRDefault="00074DDD" w:rsidP="00A81506">
      <w:pPr>
        <w:pStyle w:val="ListParagraph"/>
        <w:ind w:firstLine="3249"/>
      </w:pPr>
      <w:r>
        <w:t xml:space="preserve">Gambar 3.3 </w:t>
      </w:r>
    </w:p>
    <w:p w14:paraId="380FF938" w14:textId="77777777" w:rsidR="00074DDD" w:rsidRDefault="00074DDD" w:rsidP="00A81506">
      <w:pPr>
        <w:pStyle w:val="ListParagraph"/>
        <w:ind w:firstLine="3249"/>
        <w:rPr>
          <w:szCs w:val="24"/>
        </w:rPr>
      </w:pPr>
      <w:r>
        <w:t>Entity Relationship Diagram</w:t>
      </w:r>
    </w:p>
    <w:p w14:paraId="57D8B654" w14:textId="77777777" w:rsidR="00074DDD" w:rsidRDefault="00074DDD" w:rsidP="00A81506">
      <w:pPr>
        <w:pStyle w:val="ListParagraph"/>
        <w:ind w:firstLine="3249"/>
        <w:rPr>
          <w:szCs w:val="24"/>
        </w:rPr>
      </w:pPr>
    </w:p>
    <w:p w14:paraId="47A79C09" w14:textId="53BC5AA3" w:rsidR="00074DDD" w:rsidRDefault="00074DDD" w:rsidP="00021DA6">
      <w:pPr>
        <w:pStyle w:val="ListParagraph"/>
        <w:rPr>
          <w:szCs w:val="24"/>
        </w:rPr>
      </w:pPr>
      <w:r w:rsidRPr="00E71070">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7BEDFA8D" w14:textId="73B1DD2B" w:rsidR="00021DA6" w:rsidRDefault="00021DA6" w:rsidP="00021DA6">
      <w:pPr>
        <w:pStyle w:val="ListParagraph"/>
        <w:rPr>
          <w:szCs w:val="24"/>
        </w:rPr>
      </w:pPr>
    </w:p>
    <w:p w14:paraId="097EB4D5" w14:textId="5CEC0CBE" w:rsidR="00021DA6" w:rsidRDefault="00021DA6" w:rsidP="00021DA6">
      <w:pPr>
        <w:pStyle w:val="ListParagraph"/>
        <w:rPr>
          <w:szCs w:val="24"/>
        </w:rPr>
      </w:pPr>
    </w:p>
    <w:p w14:paraId="66B1CC28" w14:textId="4DF21364" w:rsidR="00021DA6" w:rsidRDefault="00021DA6" w:rsidP="00021DA6">
      <w:pPr>
        <w:pStyle w:val="ListParagraph"/>
        <w:rPr>
          <w:szCs w:val="24"/>
        </w:rPr>
      </w:pPr>
    </w:p>
    <w:p w14:paraId="5ADEBCA4" w14:textId="2DF7CD33" w:rsidR="00021DA6" w:rsidRDefault="00021DA6" w:rsidP="00021DA6">
      <w:pPr>
        <w:pStyle w:val="ListParagraph"/>
        <w:rPr>
          <w:szCs w:val="24"/>
        </w:rPr>
      </w:pPr>
    </w:p>
    <w:p w14:paraId="1687ED67" w14:textId="77AB5404" w:rsidR="00021DA6" w:rsidRDefault="00021DA6" w:rsidP="00021DA6">
      <w:pPr>
        <w:pStyle w:val="ListParagraph"/>
        <w:rPr>
          <w:szCs w:val="24"/>
        </w:rPr>
      </w:pPr>
    </w:p>
    <w:p w14:paraId="330C305E" w14:textId="77777777" w:rsidR="00021DA6" w:rsidRDefault="00021DA6" w:rsidP="00A81506">
      <w:pPr>
        <w:pStyle w:val="ListParagraph"/>
        <w:ind w:firstLine="3249"/>
        <w:rPr>
          <w:szCs w:val="24"/>
        </w:rPr>
      </w:pPr>
    </w:p>
    <w:p w14:paraId="0419D6B8" w14:textId="13EAD579" w:rsidR="00074DDD" w:rsidRDefault="00074DDD" w:rsidP="00A81506">
      <w:pPr>
        <w:pStyle w:val="ListParagraph"/>
        <w:ind w:firstLine="3249"/>
        <w:rPr>
          <w:szCs w:val="24"/>
        </w:rPr>
      </w:pPr>
      <w:r>
        <w:rPr>
          <w:szCs w:val="24"/>
        </w:rPr>
        <w:lastRenderedPageBreak/>
        <w:t>Tabel 3.1</w:t>
      </w:r>
    </w:p>
    <w:p w14:paraId="6E4F1553" w14:textId="77777777" w:rsidR="00074DDD" w:rsidRDefault="00074DDD" w:rsidP="00A81506">
      <w:pPr>
        <w:pStyle w:val="ListParagraph"/>
        <w:ind w:firstLine="3249"/>
        <w:rPr>
          <w:szCs w:val="24"/>
        </w:rPr>
      </w:pPr>
      <w:r>
        <w:rPr>
          <w:szCs w:val="24"/>
        </w:rPr>
        <w:t>Customer</w:t>
      </w:r>
    </w:p>
    <w:p w14:paraId="6AF2121A" w14:textId="77777777" w:rsidR="00074DDD" w:rsidRPr="00A151DA" w:rsidRDefault="00074DDD" w:rsidP="00A81506">
      <w:pPr>
        <w:pStyle w:val="ListParagraph"/>
        <w:rPr>
          <w:szCs w:val="24"/>
        </w:rPr>
      </w:pPr>
    </w:p>
    <w:tbl>
      <w:tblPr>
        <w:tblStyle w:val="ListTable3-Accent6"/>
        <w:tblW w:w="0" w:type="auto"/>
        <w:tblLook w:val="04A0" w:firstRow="1" w:lastRow="0" w:firstColumn="1" w:lastColumn="0" w:noHBand="0" w:noVBand="1"/>
      </w:tblPr>
      <w:tblGrid>
        <w:gridCol w:w="2556"/>
        <w:gridCol w:w="2701"/>
        <w:gridCol w:w="2671"/>
      </w:tblGrid>
      <w:tr w:rsidR="00074DDD" w14:paraId="69AB3AC6" w14:textId="77777777" w:rsidTr="00A81506">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Pr>
          <w:p w14:paraId="63AD6083" w14:textId="77777777" w:rsidR="00074DDD" w:rsidRPr="00A151DA" w:rsidRDefault="00074DDD" w:rsidP="00A81506">
            <w:pPr>
              <w:pStyle w:val="ListParagraph"/>
              <w:ind w:left="0"/>
              <w:jc w:val="center"/>
              <w:rPr>
                <w:rFonts w:cs="Times New Roman"/>
                <w:color w:val="auto"/>
                <w:szCs w:val="24"/>
                <w:lang w:val="en-US"/>
              </w:rPr>
            </w:pPr>
            <w:r w:rsidRPr="00A151DA">
              <w:rPr>
                <w:rFonts w:cs="Times New Roman"/>
                <w:color w:val="auto"/>
                <w:szCs w:val="24"/>
                <w:lang w:val="en-US"/>
              </w:rPr>
              <w:t>Nama</w:t>
            </w:r>
          </w:p>
        </w:tc>
        <w:tc>
          <w:tcPr>
            <w:tcW w:w="3005" w:type="dxa"/>
          </w:tcPr>
          <w:p w14:paraId="0D5C5F2E" w14:textId="77777777" w:rsidR="00074DDD" w:rsidRPr="00A151DA"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A151DA">
              <w:rPr>
                <w:rFonts w:cs="Times New Roman"/>
                <w:color w:val="auto"/>
                <w:szCs w:val="24"/>
                <w:lang w:val="en-US"/>
              </w:rPr>
              <w:t>Data Type</w:t>
            </w:r>
          </w:p>
        </w:tc>
        <w:tc>
          <w:tcPr>
            <w:tcW w:w="3006" w:type="dxa"/>
          </w:tcPr>
          <w:p w14:paraId="2BBC162B" w14:textId="77777777" w:rsidR="00074DDD" w:rsidRPr="00A151DA"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A151DA">
              <w:rPr>
                <w:rFonts w:cs="Times New Roman"/>
                <w:color w:val="auto"/>
                <w:szCs w:val="24"/>
                <w:lang w:val="en-US"/>
              </w:rPr>
              <w:t>Keterangan</w:t>
            </w:r>
          </w:p>
        </w:tc>
      </w:tr>
      <w:tr w:rsidR="00074DDD" w14:paraId="3654DDB6"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FA9EE2" w14:textId="77777777" w:rsidR="00074DDD" w:rsidRPr="00B912B0" w:rsidRDefault="00074DDD" w:rsidP="00A81506">
            <w:pPr>
              <w:pStyle w:val="ListParagraph"/>
              <w:ind w:left="0"/>
              <w:jc w:val="center"/>
              <w:rPr>
                <w:rFonts w:cs="Times New Roman"/>
                <w:b w:val="0"/>
                <w:bCs w:val="0"/>
                <w:szCs w:val="24"/>
                <w:lang w:val="en-US"/>
              </w:rPr>
            </w:pPr>
            <w:r w:rsidRPr="00B912B0">
              <w:rPr>
                <w:rFonts w:cs="Times New Roman"/>
                <w:b w:val="0"/>
                <w:bCs w:val="0"/>
                <w:szCs w:val="24"/>
                <w:lang w:val="en-US"/>
              </w:rPr>
              <w:t>Id</w:t>
            </w:r>
          </w:p>
        </w:tc>
        <w:tc>
          <w:tcPr>
            <w:tcW w:w="3005" w:type="dxa"/>
          </w:tcPr>
          <w:p w14:paraId="71AE45F3"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45BE732A"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rPr>
              <w:t>Primary Key, Auto increment</w:t>
            </w:r>
          </w:p>
        </w:tc>
      </w:tr>
      <w:tr w:rsidR="00074DDD" w14:paraId="15A87722"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70CA6595" w14:textId="77777777" w:rsidR="00074DDD" w:rsidRPr="00B912B0" w:rsidRDefault="00074DDD" w:rsidP="00A81506">
            <w:pPr>
              <w:pStyle w:val="ListParagraph"/>
              <w:ind w:left="0"/>
              <w:jc w:val="center"/>
              <w:rPr>
                <w:rFonts w:cs="Times New Roman"/>
                <w:b w:val="0"/>
                <w:bCs w:val="0"/>
                <w:szCs w:val="24"/>
                <w:lang w:val="en-US"/>
              </w:rPr>
            </w:pPr>
            <w:r w:rsidRPr="00B912B0">
              <w:rPr>
                <w:rFonts w:cs="Times New Roman"/>
                <w:b w:val="0"/>
                <w:bCs w:val="0"/>
                <w:szCs w:val="24"/>
                <w:lang w:val="en-US"/>
              </w:rPr>
              <w:t>nm_cust</w:t>
            </w:r>
          </w:p>
        </w:tc>
        <w:tc>
          <w:tcPr>
            <w:tcW w:w="3005" w:type="dxa"/>
          </w:tcPr>
          <w:p w14:paraId="1FA7F67F"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09A8393C"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5F19019C"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EF2000" w14:textId="77777777" w:rsidR="00074DDD" w:rsidRPr="00B912B0" w:rsidRDefault="00074DDD" w:rsidP="00A81506">
            <w:pPr>
              <w:pStyle w:val="ListParagraph"/>
              <w:ind w:left="0"/>
              <w:jc w:val="center"/>
              <w:rPr>
                <w:rFonts w:cs="Times New Roman"/>
                <w:b w:val="0"/>
                <w:bCs w:val="0"/>
                <w:szCs w:val="24"/>
                <w:lang w:val="en-US"/>
              </w:rPr>
            </w:pPr>
            <w:r w:rsidRPr="00B912B0">
              <w:rPr>
                <w:rFonts w:cs="Times New Roman"/>
                <w:b w:val="0"/>
                <w:bCs w:val="0"/>
                <w:szCs w:val="24"/>
                <w:lang w:val="en-US"/>
              </w:rPr>
              <w:t>username</w:t>
            </w:r>
          </w:p>
        </w:tc>
        <w:tc>
          <w:tcPr>
            <w:tcW w:w="3005" w:type="dxa"/>
          </w:tcPr>
          <w:p w14:paraId="42AB993C"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4C2268BD"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2606A4C6"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5D5FAD8A" w14:textId="77777777" w:rsidR="00074DDD" w:rsidRPr="00B912B0" w:rsidRDefault="00074DDD" w:rsidP="00A81506">
            <w:pPr>
              <w:pStyle w:val="ListParagraph"/>
              <w:ind w:left="0"/>
              <w:jc w:val="center"/>
              <w:rPr>
                <w:rFonts w:cs="Times New Roman"/>
                <w:b w:val="0"/>
                <w:bCs w:val="0"/>
                <w:szCs w:val="24"/>
                <w:lang w:val="en-US"/>
              </w:rPr>
            </w:pPr>
            <w:r w:rsidRPr="00B912B0">
              <w:rPr>
                <w:rFonts w:cs="Times New Roman"/>
                <w:b w:val="0"/>
                <w:bCs w:val="0"/>
                <w:szCs w:val="24"/>
                <w:lang w:val="en-US"/>
              </w:rPr>
              <w:t>email</w:t>
            </w:r>
          </w:p>
        </w:tc>
        <w:tc>
          <w:tcPr>
            <w:tcW w:w="3005" w:type="dxa"/>
          </w:tcPr>
          <w:p w14:paraId="3A91683E"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7758D595"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79A23FF2"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EC0C48" w14:textId="77777777" w:rsidR="00074DDD" w:rsidRPr="00B912B0" w:rsidRDefault="00074DDD" w:rsidP="00A81506">
            <w:pPr>
              <w:jc w:val="center"/>
              <w:rPr>
                <w:rFonts w:cs="Times New Roman"/>
                <w:b w:val="0"/>
                <w:bCs w:val="0"/>
                <w:color w:val="000000"/>
                <w:szCs w:val="24"/>
              </w:rPr>
            </w:pPr>
            <w:r w:rsidRPr="00B912B0">
              <w:rPr>
                <w:rFonts w:cs="Times New Roman"/>
                <w:b w:val="0"/>
                <w:bCs w:val="0"/>
                <w:color w:val="000000"/>
                <w:szCs w:val="24"/>
              </w:rPr>
              <w:t>pass</w:t>
            </w:r>
          </w:p>
        </w:tc>
        <w:tc>
          <w:tcPr>
            <w:tcW w:w="3005" w:type="dxa"/>
          </w:tcPr>
          <w:p w14:paraId="65A00384"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46B3C53B"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5302E94C"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607C2D1C" w14:textId="77777777" w:rsidR="00074DDD" w:rsidRPr="00B912B0" w:rsidRDefault="00074DDD" w:rsidP="00A81506">
            <w:pPr>
              <w:jc w:val="center"/>
              <w:rPr>
                <w:rFonts w:cs="Times New Roman"/>
                <w:b w:val="0"/>
                <w:bCs w:val="0"/>
                <w:color w:val="000000"/>
                <w:szCs w:val="24"/>
              </w:rPr>
            </w:pPr>
            <w:r w:rsidRPr="00B912B0">
              <w:rPr>
                <w:rFonts w:cs="Times New Roman"/>
                <w:b w:val="0"/>
                <w:bCs w:val="0"/>
                <w:color w:val="000000"/>
                <w:szCs w:val="24"/>
              </w:rPr>
              <w:t>no telp</w:t>
            </w:r>
          </w:p>
        </w:tc>
        <w:tc>
          <w:tcPr>
            <w:tcW w:w="3005" w:type="dxa"/>
          </w:tcPr>
          <w:p w14:paraId="16DB714D"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7B96608D"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6478BF12"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BCEDFD" w14:textId="77777777" w:rsidR="00074DDD" w:rsidRPr="00B912B0" w:rsidRDefault="00074DDD" w:rsidP="00A81506">
            <w:pPr>
              <w:jc w:val="center"/>
              <w:rPr>
                <w:rFonts w:cs="Times New Roman"/>
                <w:b w:val="0"/>
                <w:bCs w:val="0"/>
                <w:color w:val="000000"/>
                <w:szCs w:val="24"/>
              </w:rPr>
            </w:pPr>
            <w:r w:rsidRPr="00B912B0">
              <w:rPr>
                <w:rFonts w:cs="Times New Roman"/>
                <w:b w:val="0"/>
                <w:bCs w:val="0"/>
                <w:color w:val="000000"/>
                <w:szCs w:val="24"/>
              </w:rPr>
              <w:t>saldo</w:t>
            </w:r>
          </w:p>
        </w:tc>
        <w:tc>
          <w:tcPr>
            <w:tcW w:w="3005" w:type="dxa"/>
          </w:tcPr>
          <w:p w14:paraId="3802D389"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5F79F354"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bl>
    <w:p w14:paraId="0747026A" w14:textId="77777777" w:rsidR="00074DDD" w:rsidRDefault="00074DDD" w:rsidP="00A81506">
      <w:pPr>
        <w:pStyle w:val="ListParagraph"/>
        <w:rPr>
          <w:szCs w:val="24"/>
        </w:rPr>
      </w:pPr>
    </w:p>
    <w:p w14:paraId="0F4815CC" w14:textId="3447490F" w:rsidR="00063C01" w:rsidRPr="00021DA6" w:rsidRDefault="00074DDD" w:rsidP="00021DA6">
      <w:pPr>
        <w:pStyle w:val="ListParagraph"/>
        <w:rPr>
          <w:szCs w:val="24"/>
        </w:rPr>
      </w:pPr>
      <w:r>
        <w:rPr>
          <w:szCs w:val="24"/>
        </w:rPr>
        <w:t xml:space="preserve">Tabel 3.1 Merupakan Tabel Customer yang digunakan untuk menyimpan data customer. Tabel ini berisikan ID yang menjadi Primary Key serta auto increment, </w:t>
      </w:r>
      <w:proofErr w:type="gramStart"/>
      <w:r>
        <w:rPr>
          <w:szCs w:val="24"/>
        </w:rPr>
        <w:t>username,email</w:t>
      </w:r>
      <w:proofErr w:type="gramEnd"/>
      <w:r>
        <w:rPr>
          <w:szCs w:val="24"/>
        </w:rPr>
        <w:t>,password,notelp serta saldo</w:t>
      </w:r>
    </w:p>
    <w:p w14:paraId="1908B917" w14:textId="77777777" w:rsidR="00063C01" w:rsidRDefault="00063C01" w:rsidP="00A81506">
      <w:pPr>
        <w:pStyle w:val="ListParagraph"/>
        <w:ind w:firstLine="3249"/>
        <w:rPr>
          <w:szCs w:val="24"/>
        </w:rPr>
      </w:pPr>
    </w:p>
    <w:p w14:paraId="043E4400" w14:textId="30146238" w:rsidR="00074DDD" w:rsidRDefault="00074DDD" w:rsidP="00A81506">
      <w:pPr>
        <w:pStyle w:val="ListParagraph"/>
        <w:ind w:firstLine="3249"/>
        <w:rPr>
          <w:szCs w:val="24"/>
        </w:rPr>
      </w:pPr>
      <w:r>
        <w:rPr>
          <w:szCs w:val="24"/>
        </w:rPr>
        <w:t>Tabel 3.2</w:t>
      </w:r>
    </w:p>
    <w:p w14:paraId="63C3739D" w14:textId="77777777" w:rsidR="00074DDD" w:rsidRDefault="00074DDD" w:rsidP="00A81506">
      <w:pPr>
        <w:pStyle w:val="ListParagraph"/>
        <w:ind w:firstLine="3249"/>
        <w:rPr>
          <w:szCs w:val="24"/>
        </w:rPr>
      </w:pPr>
      <w:r>
        <w:rPr>
          <w:szCs w:val="24"/>
        </w:rPr>
        <w:t>Barang</w:t>
      </w:r>
    </w:p>
    <w:tbl>
      <w:tblPr>
        <w:tblStyle w:val="ListTable3-Accent6"/>
        <w:tblW w:w="0" w:type="auto"/>
        <w:tblLook w:val="04A0" w:firstRow="1" w:lastRow="0" w:firstColumn="1" w:lastColumn="0" w:noHBand="0" w:noVBand="1"/>
      </w:tblPr>
      <w:tblGrid>
        <w:gridCol w:w="3082"/>
        <w:gridCol w:w="2451"/>
        <w:gridCol w:w="2395"/>
      </w:tblGrid>
      <w:tr w:rsidR="00074DDD" w14:paraId="7F862913"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C37300A"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4C3ADFF3"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09AE51D6"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14:paraId="35713366"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E2AFCB" w14:textId="77777777" w:rsidR="00074DDD" w:rsidRPr="00B912B0" w:rsidRDefault="00074DDD" w:rsidP="00A81506">
            <w:pPr>
              <w:pStyle w:val="ListParagraph"/>
              <w:ind w:left="0"/>
              <w:jc w:val="center"/>
              <w:rPr>
                <w:rFonts w:cs="Times New Roman"/>
                <w:b w:val="0"/>
                <w:bCs w:val="0"/>
                <w:szCs w:val="24"/>
                <w:lang w:val="en-US"/>
              </w:rPr>
            </w:pPr>
            <w:r>
              <w:rPr>
                <w:rFonts w:cs="Times New Roman"/>
                <w:b w:val="0"/>
                <w:bCs w:val="0"/>
                <w:szCs w:val="24"/>
                <w:lang w:val="en-US"/>
              </w:rPr>
              <w:t>id</w:t>
            </w:r>
          </w:p>
        </w:tc>
        <w:tc>
          <w:tcPr>
            <w:tcW w:w="3005" w:type="dxa"/>
          </w:tcPr>
          <w:p w14:paraId="0B7EDC2F"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CD1BDF5"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 Auto increment</w:t>
            </w:r>
          </w:p>
        </w:tc>
      </w:tr>
      <w:tr w:rsidR="00074DDD" w14:paraId="7D02164E"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52CDB043" w14:textId="77777777" w:rsidR="00074DDD" w:rsidRPr="001C63CC" w:rsidRDefault="00074DDD" w:rsidP="00A81506">
            <w:pPr>
              <w:jc w:val="center"/>
              <w:rPr>
                <w:rFonts w:ascii="Calibri" w:hAnsi="Calibri" w:cs="Calibri"/>
                <w:color w:val="000000"/>
              </w:rPr>
            </w:pPr>
            <w:r>
              <w:rPr>
                <w:rFonts w:ascii="Calibri" w:hAnsi="Calibri" w:cs="Calibri"/>
                <w:color w:val="000000"/>
              </w:rPr>
              <w:t>nm_barang</w:t>
            </w:r>
          </w:p>
        </w:tc>
        <w:tc>
          <w:tcPr>
            <w:tcW w:w="3005" w:type="dxa"/>
          </w:tcPr>
          <w:p w14:paraId="37EFDCDF"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07F92B62"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27F132A8"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1EA805" w14:textId="77777777" w:rsidR="00074DDD" w:rsidRPr="001C63CC" w:rsidRDefault="00074DDD" w:rsidP="00A81506">
            <w:pPr>
              <w:jc w:val="center"/>
              <w:rPr>
                <w:rFonts w:ascii="Calibri" w:hAnsi="Calibri" w:cs="Calibri"/>
                <w:color w:val="000000"/>
              </w:rPr>
            </w:pPr>
            <w:r>
              <w:rPr>
                <w:rFonts w:ascii="Calibri" w:hAnsi="Calibri" w:cs="Calibri"/>
                <w:color w:val="000000"/>
              </w:rPr>
              <w:t>stock</w:t>
            </w:r>
          </w:p>
        </w:tc>
        <w:tc>
          <w:tcPr>
            <w:tcW w:w="3005" w:type="dxa"/>
          </w:tcPr>
          <w:p w14:paraId="3720A10F"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79CF7CBC"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1849A09F"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6B312255" w14:textId="77777777" w:rsidR="00074DDD" w:rsidRPr="001C63CC" w:rsidRDefault="00074DDD" w:rsidP="00A81506">
            <w:pPr>
              <w:jc w:val="center"/>
              <w:rPr>
                <w:rFonts w:ascii="Calibri" w:hAnsi="Calibri" w:cs="Calibri"/>
                <w:color w:val="000000"/>
              </w:rPr>
            </w:pPr>
            <w:r>
              <w:rPr>
                <w:rFonts w:ascii="Calibri" w:hAnsi="Calibri" w:cs="Calibri"/>
                <w:color w:val="000000"/>
              </w:rPr>
              <w:t>harga</w:t>
            </w:r>
          </w:p>
        </w:tc>
        <w:tc>
          <w:tcPr>
            <w:tcW w:w="3005" w:type="dxa"/>
          </w:tcPr>
          <w:p w14:paraId="56FF05C6"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108D502E"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17ACF59F"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A3B82B" w14:textId="77777777" w:rsidR="00074DDD" w:rsidRPr="001C63CC" w:rsidRDefault="00074DDD" w:rsidP="00A81506">
            <w:pPr>
              <w:jc w:val="center"/>
              <w:rPr>
                <w:rFonts w:ascii="Calibri" w:hAnsi="Calibri" w:cs="Calibri"/>
                <w:color w:val="000000"/>
              </w:rPr>
            </w:pPr>
            <w:r>
              <w:rPr>
                <w:rFonts w:ascii="Calibri" w:hAnsi="Calibri" w:cs="Calibri"/>
                <w:color w:val="000000"/>
              </w:rPr>
              <w:t>merk(</w:t>
            </w:r>
            <w:proofErr w:type="gramStart"/>
            <w:r>
              <w:rPr>
                <w:rFonts w:ascii="Calibri" w:hAnsi="Calibri" w:cs="Calibri"/>
                <w:color w:val="000000"/>
              </w:rPr>
              <w:t>ref.merk</w:t>
            </w:r>
            <w:proofErr w:type="gramEnd"/>
            <w:r>
              <w:rPr>
                <w:rFonts w:ascii="Calibri" w:hAnsi="Calibri" w:cs="Calibri"/>
                <w:color w:val="000000"/>
              </w:rPr>
              <w:t>)</w:t>
            </w:r>
          </w:p>
        </w:tc>
        <w:tc>
          <w:tcPr>
            <w:tcW w:w="3005" w:type="dxa"/>
          </w:tcPr>
          <w:p w14:paraId="32DD439B"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6D77600E"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Foreign Key (Merek)</w:t>
            </w:r>
          </w:p>
        </w:tc>
      </w:tr>
      <w:tr w:rsidR="00074DDD" w14:paraId="0CE80184"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6157840A" w14:textId="77777777" w:rsidR="00074DDD" w:rsidRPr="001C63CC" w:rsidRDefault="00074DDD" w:rsidP="00A81506">
            <w:pPr>
              <w:jc w:val="center"/>
              <w:rPr>
                <w:rFonts w:ascii="Calibri" w:hAnsi="Calibri" w:cs="Calibri"/>
                <w:color w:val="000000"/>
              </w:rPr>
            </w:pPr>
            <w:r>
              <w:rPr>
                <w:rFonts w:ascii="Calibri" w:hAnsi="Calibri" w:cs="Calibri"/>
                <w:color w:val="000000"/>
              </w:rPr>
              <w:lastRenderedPageBreak/>
              <w:t>kategori(</w:t>
            </w:r>
            <w:proofErr w:type="gramStart"/>
            <w:r>
              <w:rPr>
                <w:rFonts w:ascii="Calibri" w:hAnsi="Calibri" w:cs="Calibri"/>
                <w:color w:val="000000"/>
              </w:rPr>
              <w:t>ref.kategori</w:t>
            </w:r>
            <w:proofErr w:type="gramEnd"/>
            <w:r>
              <w:rPr>
                <w:rFonts w:ascii="Calibri" w:hAnsi="Calibri" w:cs="Calibri"/>
                <w:color w:val="000000"/>
              </w:rPr>
              <w:t>)</w:t>
            </w:r>
          </w:p>
        </w:tc>
        <w:tc>
          <w:tcPr>
            <w:tcW w:w="3005" w:type="dxa"/>
          </w:tcPr>
          <w:p w14:paraId="75716512"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1A3F63E5"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Foreign Key (Kategori)</w:t>
            </w:r>
          </w:p>
        </w:tc>
      </w:tr>
    </w:tbl>
    <w:p w14:paraId="3B8ED6B5" w14:textId="77777777" w:rsidR="00074DDD" w:rsidRDefault="00074DDD" w:rsidP="00A81506">
      <w:pPr>
        <w:pStyle w:val="ListParagraph"/>
        <w:jc w:val="center"/>
        <w:rPr>
          <w:szCs w:val="24"/>
        </w:rPr>
      </w:pPr>
    </w:p>
    <w:p w14:paraId="71CFA89B" w14:textId="77777777" w:rsidR="00074DDD" w:rsidRPr="00374FED" w:rsidRDefault="00074DDD" w:rsidP="00A81506">
      <w:pPr>
        <w:pStyle w:val="ListParagraph"/>
        <w:rPr>
          <w:szCs w:val="24"/>
        </w:rPr>
      </w:pPr>
      <w:r>
        <w:rPr>
          <w:szCs w:val="24"/>
        </w:rPr>
        <w:t xml:space="preserve">Tabel 3.2 Merupakan Tabel Barang yang digunakan </w:t>
      </w:r>
      <w:r w:rsidRPr="00374FED">
        <w:rPr>
          <w:szCs w:val="24"/>
        </w:rPr>
        <w:t xml:space="preserve">sebagai database dari data-data </w:t>
      </w:r>
    </w:p>
    <w:p w14:paraId="46842DC1" w14:textId="77777777" w:rsidR="00074DDD" w:rsidRDefault="00074DDD" w:rsidP="00A81506">
      <w:pPr>
        <w:pStyle w:val="ListParagraph"/>
        <w:rPr>
          <w:szCs w:val="24"/>
        </w:rPr>
      </w:pPr>
      <w:r w:rsidRPr="00374FED">
        <w:rPr>
          <w:szCs w:val="24"/>
        </w:rPr>
        <w:t xml:space="preserve">sebuah </w:t>
      </w:r>
      <w:r>
        <w:rPr>
          <w:szCs w:val="24"/>
        </w:rPr>
        <w:t xml:space="preserve">barang. Tabel ini berisikan ID yang menjadi Primary Key serta auto </w:t>
      </w:r>
      <w:proofErr w:type="gramStart"/>
      <w:r>
        <w:rPr>
          <w:szCs w:val="24"/>
        </w:rPr>
        <w:t>increment ,</w:t>
      </w:r>
      <w:proofErr w:type="gramEnd"/>
      <w:r>
        <w:rPr>
          <w:szCs w:val="24"/>
        </w:rPr>
        <w:t xml:space="preserve"> </w:t>
      </w:r>
      <w:r>
        <w:rPr>
          <w:rFonts w:ascii="Calibri" w:hAnsi="Calibri" w:cs="Calibri"/>
          <w:color w:val="000000"/>
        </w:rPr>
        <w:t>nm_barang</w:t>
      </w:r>
      <w:r>
        <w:rPr>
          <w:szCs w:val="24"/>
        </w:rPr>
        <w:t>,</w:t>
      </w:r>
      <w:r w:rsidRPr="00374FED">
        <w:rPr>
          <w:rFonts w:ascii="Calibri" w:hAnsi="Calibri" w:cs="Calibri"/>
          <w:color w:val="000000"/>
        </w:rPr>
        <w:t xml:space="preserve"> </w:t>
      </w:r>
      <w:r>
        <w:rPr>
          <w:rFonts w:ascii="Calibri" w:hAnsi="Calibri" w:cs="Calibri"/>
          <w:color w:val="000000"/>
        </w:rPr>
        <w:t>stock</w:t>
      </w:r>
      <w:r>
        <w:rPr>
          <w:szCs w:val="24"/>
        </w:rPr>
        <w:t>,</w:t>
      </w:r>
      <w:r w:rsidRPr="00374FED">
        <w:rPr>
          <w:rFonts w:ascii="Calibri" w:hAnsi="Calibri" w:cs="Calibri"/>
          <w:color w:val="000000"/>
        </w:rPr>
        <w:t xml:space="preserve"> </w:t>
      </w:r>
      <w:r>
        <w:rPr>
          <w:rFonts w:ascii="Calibri" w:hAnsi="Calibri" w:cs="Calibri"/>
          <w:color w:val="000000"/>
        </w:rPr>
        <w:t>harga</w:t>
      </w:r>
      <w:r>
        <w:rPr>
          <w:szCs w:val="24"/>
        </w:rPr>
        <w:t xml:space="preserve">,merek yang merupakan foreign key yang digunakan untuk relasi Tabel barang dengan tabel merek dan kategori juga memiliki foreign key yang digunakan untuk relasi Tabel kategori dengan Tabel Barang </w:t>
      </w:r>
    </w:p>
    <w:p w14:paraId="3559A8C2" w14:textId="77777777" w:rsidR="00074DDD" w:rsidRPr="00021DA6" w:rsidRDefault="00074DDD" w:rsidP="00021DA6">
      <w:pPr>
        <w:ind w:firstLine="0"/>
        <w:rPr>
          <w:szCs w:val="24"/>
        </w:rPr>
      </w:pPr>
    </w:p>
    <w:p w14:paraId="4BABEBC6" w14:textId="77777777" w:rsidR="00074DDD" w:rsidRDefault="00074DDD" w:rsidP="00A81506">
      <w:pPr>
        <w:pStyle w:val="ListParagraph"/>
        <w:ind w:firstLine="3249"/>
        <w:rPr>
          <w:szCs w:val="24"/>
        </w:rPr>
      </w:pPr>
      <w:r>
        <w:rPr>
          <w:szCs w:val="24"/>
        </w:rPr>
        <w:t>Tabel 3.3</w:t>
      </w:r>
    </w:p>
    <w:p w14:paraId="1D80E7D8" w14:textId="77777777" w:rsidR="00074DDD" w:rsidRDefault="00074DDD" w:rsidP="00A81506">
      <w:pPr>
        <w:pStyle w:val="ListParagraph"/>
        <w:ind w:firstLine="3249"/>
        <w:rPr>
          <w:szCs w:val="24"/>
        </w:rPr>
      </w:pPr>
      <w:r>
        <w:rPr>
          <w:szCs w:val="24"/>
        </w:rPr>
        <w:t>Merek</w:t>
      </w:r>
    </w:p>
    <w:tbl>
      <w:tblPr>
        <w:tblStyle w:val="ListTable3-Accent6"/>
        <w:tblW w:w="0" w:type="auto"/>
        <w:tblLook w:val="04A0" w:firstRow="1" w:lastRow="0" w:firstColumn="1" w:lastColumn="0" w:noHBand="0" w:noVBand="1"/>
      </w:tblPr>
      <w:tblGrid>
        <w:gridCol w:w="2565"/>
        <w:gridCol w:w="2697"/>
        <w:gridCol w:w="2666"/>
      </w:tblGrid>
      <w:tr w:rsidR="00074DDD" w:rsidRPr="00B912B0" w14:paraId="15829467"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54B05EF"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5A2F9211"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6E0373E9"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EE3D040"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83F67A" w14:textId="77777777" w:rsidR="00074DDD" w:rsidRPr="001C63CC" w:rsidRDefault="00074DDD" w:rsidP="00A81506">
            <w:pPr>
              <w:jc w:val="center"/>
              <w:rPr>
                <w:rFonts w:ascii="Calibri" w:hAnsi="Calibri" w:cs="Calibri"/>
                <w:color w:val="000000"/>
              </w:rPr>
            </w:pPr>
            <w:r>
              <w:rPr>
                <w:rFonts w:ascii="Calibri" w:hAnsi="Calibri" w:cs="Calibri"/>
                <w:color w:val="000000"/>
              </w:rPr>
              <w:t>kode merek</w:t>
            </w:r>
          </w:p>
        </w:tc>
        <w:tc>
          <w:tcPr>
            <w:tcW w:w="3005" w:type="dxa"/>
          </w:tcPr>
          <w:p w14:paraId="5A9395F6"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5)</w:t>
            </w:r>
          </w:p>
        </w:tc>
        <w:tc>
          <w:tcPr>
            <w:tcW w:w="3006" w:type="dxa"/>
          </w:tcPr>
          <w:p w14:paraId="6AECF0EE"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063F4933"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24B8EF68" w14:textId="77777777" w:rsidR="00074DDD" w:rsidRPr="001C63CC" w:rsidRDefault="00074DDD" w:rsidP="00A81506">
            <w:pPr>
              <w:jc w:val="center"/>
              <w:rPr>
                <w:rFonts w:ascii="Calibri" w:hAnsi="Calibri" w:cs="Calibri"/>
                <w:color w:val="000000"/>
              </w:rPr>
            </w:pPr>
            <w:r>
              <w:rPr>
                <w:rFonts w:ascii="Calibri" w:hAnsi="Calibri" w:cs="Calibri"/>
                <w:color w:val="000000"/>
              </w:rPr>
              <w:t>nm_merk</w:t>
            </w:r>
          </w:p>
        </w:tc>
        <w:tc>
          <w:tcPr>
            <w:tcW w:w="3005" w:type="dxa"/>
          </w:tcPr>
          <w:p w14:paraId="65C53F8C"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5B23C4BC"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44E7E864" w14:textId="61DED885" w:rsidR="00074DDD" w:rsidRDefault="00074DDD" w:rsidP="00A81506">
      <w:pPr>
        <w:pStyle w:val="ListParagraph"/>
        <w:rPr>
          <w:rFonts w:ascii="Calibri" w:hAnsi="Calibri" w:cs="Calibri"/>
          <w:color w:val="000000"/>
        </w:rPr>
      </w:pPr>
      <w:r>
        <w:rPr>
          <w:szCs w:val="24"/>
        </w:rPr>
        <w:t xml:space="preserve">Tabel 3.3 merupakan tabel merek yang digunakan </w:t>
      </w:r>
      <w:r w:rsidRPr="00374FED">
        <w:rPr>
          <w:szCs w:val="24"/>
        </w:rPr>
        <w:t xml:space="preserve">sebagai database </w:t>
      </w:r>
      <w:r>
        <w:rPr>
          <w:szCs w:val="24"/>
        </w:rPr>
        <w:t xml:space="preserve">Relasi dari barang dan garansi. </w:t>
      </w:r>
      <w:r w:rsidRPr="001550F2">
        <w:rPr>
          <w:szCs w:val="24"/>
        </w:rPr>
        <w:t xml:space="preserve">Tabel ini berisikan </w:t>
      </w:r>
      <w:r>
        <w:rPr>
          <w:rFonts w:ascii="Calibri" w:hAnsi="Calibri" w:cs="Calibri"/>
          <w:color w:val="000000"/>
        </w:rPr>
        <w:t>kode merek</w:t>
      </w:r>
      <w:r w:rsidRPr="001550F2">
        <w:rPr>
          <w:szCs w:val="24"/>
        </w:rPr>
        <w:t xml:space="preserve"> yang menjadi Primary Key serta </w:t>
      </w:r>
      <w:r>
        <w:rPr>
          <w:rFonts w:ascii="Calibri" w:hAnsi="Calibri" w:cs="Calibri"/>
          <w:color w:val="000000"/>
        </w:rPr>
        <w:t>nm_merk.</w:t>
      </w:r>
    </w:p>
    <w:p w14:paraId="3D2546F9" w14:textId="77777777" w:rsidR="00021DA6" w:rsidRPr="00021DA6" w:rsidRDefault="00021DA6" w:rsidP="00021DA6">
      <w:pPr>
        <w:ind w:firstLine="0"/>
        <w:rPr>
          <w:szCs w:val="24"/>
        </w:rPr>
      </w:pPr>
    </w:p>
    <w:p w14:paraId="0098AF0B" w14:textId="5BA92C76" w:rsidR="00074DDD" w:rsidRDefault="00074DDD" w:rsidP="00A81506">
      <w:pPr>
        <w:pStyle w:val="ListParagraph"/>
        <w:ind w:firstLine="3249"/>
        <w:rPr>
          <w:szCs w:val="24"/>
        </w:rPr>
      </w:pPr>
      <w:r>
        <w:rPr>
          <w:szCs w:val="24"/>
        </w:rPr>
        <w:t>Tabel 3.4</w:t>
      </w:r>
    </w:p>
    <w:p w14:paraId="7C7FF370" w14:textId="77777777" w:rsidR="00074DDD" w:rsidRDefault="00074DDD" w:rsidP="00A81506">
      <w:pPr>
        <w:pStyle w:val="ListParagraph"/>
        <w:ind w:firstLine="3249"/>
        <w:rPr>
          <w:szCs w:val="24"/>
        </w:rPr>
      </w:pPr>
      <w:r>
        <w:rPr>
          <w:szCs w:val="24"/>
        </w:rPr>
        <w:t>Dbeli</w:t>
      </w:r>
    </w:p>
    <w:tbl>
      <w:tblPr>
        <w:tblStyle w:val="ListTable3-Accent6"/>
        <w:tblW w:w="0" w:type="auto"/>
        <w:tblLook w:val="04A0" w:firstRow="1" w:lastRow="0" w:firstColumn="1" w:lastColumn="0" w:noHBand="0" w:noVBand="1"/>
      </w:tblPr>
      <w:tblGrid>
        <w:gridCol w:w="2648"/>
        <w:gridCol w:w="2657"/>
        <w:gridCol w:w="2623"/>
      </w:tblGrid>
      <w:tr w:rsidR="00074DDD" w:rsidRPr="00B912B0" w14:paraId="0D9966DB"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3AB039A"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62B61052"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7D9D10C6"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69B1B7DD"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0B9AD3" w14:textId="77777777" w:rsidR="00074DDD" w:rsidRPr="00B912B0" w:rsidRDefault="00074DDD" w:rsidP="00A81506">
            <w:pPr>
              <w:pStyle w:val="ListParagraph"/>
              <w:ind w:left="0"/>
              <w:jc w:val="center"/>
              <w:rPr>
                <w:rFonts w:cs="Times New Roman"/>
                <w:b w:val="0"/>
                <w:bCs w:val="0"/>
                <w:szCs w:val="24"/>
                <w:lang w:val="en-US"/>
              </w:rPr>
            </w:pPr>
            <w:r>
              <w:rPr>
                <w:rFonts w:cs="Times New Roman"/>
                <w:b w:val="0"/>
                <w:bCs w:val="0"/>
                <w:szCs w:val="24"/>
                <w:lang w:val="en-US"/>
              </w:rPr>
              <w:t>id</w:t>
            </w:r>
          </w:p>
        </w:tc>
        <w:tc>
          <w:tcPr>
            <w:tcW w:w="3005" w:type="dxa"/>
          </w:tcPr>
          <w:p w14:paraId="453F847E"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30CAA892"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06214427"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61E7766B" w14:textId="77777777" w:rsidR="00074DDD" w:rsidRPr="001C63CC" w:rsidRDefault="00074DDD" w:rsidP="00A81506">
            <w:pPr>
              <w:jc w:val="center"/>
              <w:rPr>
                <w:rFonts w:ascii="Calibri" w:hAnsi="Calibri" w:cs="Calibri"/>
                <w:color w:val="000000"/>
              </w:rPr>
            </w:pPr>
            <w:r>
              <w:rPr>
                <w:rFonts w:ascii="Calibri" w:hAnsi="Calibri" w:cs="Calibri"/>
                <w:color w:val="000000"/>
              </w:rPr>
              <w:t>nota</w:t>
            </w:r>
          </w:p>
        </w:tc>
        <w:tc>
          <w:tcPr>
            <w:tcW w:w="3005" w:type="dxa"/>
          </w:tcPr>
          <w:p w14:paraId="07B6DE9C"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Pr>
                <w:rFonts w:cs="Times New Roman"/>
                <w:szCs w:val="24"/>
                <w:lang w:val="en-US"/>
              </w:rPr>
              <w:t>Varchar(</w:t>
            </w:r>
            <w:proofErr w:type="gramEnd"/>
            <w:r>
              <w:rPr>
                <w:rFonts w:cs="Times New Roman"/>
                <w:szCs w:val="24"/>
                <w:lang w:val="en-US"/>
              </w:rPr>
              <w:t>255)</w:t>
            </w:r>
          </w:p>
        </w:tc>
        <w:tc>
          <w:tcPr>
            <w:tcW w:w="3006" w:type="dxa"/>
          </w:tcPr>
          <w:p w14:paraId="0D86C431"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Foreign </w:t>
            </w:r>
            <w:proofErr w:type="gramStart"/>
            <w:r>
              <w:rPr>
                <w:rFonts w:cs="Times New Roman"/>
                <w:szCs w:val="24"/>
                <w:lang w:val="en-US"/>
              </w:rPr>
              <w:t>Key(</w:t>
            </w:r>
            <w:proofErr w:type="gramEnd"/>
            <w:r>
              <w:rPr>
                <w:rFonts w:cs="Times New Roman"/>
                <w:szCs w:val="24"/>
                <w:lang w:val="en-US"/>
              </w:rPr>
              <w:t>Hbeli)</w:t>
            </w:r>
          </w:p>
        </w:tc>
      </w:tr>
      <w:tr w:rsidR="00074DDD" w:rsidRPr="00B912B0" w14:paraId="5FD4AAA7"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40300F" w14:textId="77777777" w:rsidR="00074DDD" w:rsidRDefault="00074DDD" w:rsidP="00A81506">
            <w:pPr>
              <w:jc w:val="center"/>
              <w:rPr>
                <w:rFonts w:ascii="Calibri" w:hAnsi="Calibri" w:cs="Calibri"/>
                <w:color w:val="000000"/>
              </w:rPr>
            </w:pPr>
            <w:r>
              <w:rPr>
                <w:rFonts w:ascii="Calibri" w:hAnsi="Calibri" w:cs="Calibri"/>
                <w:color w:val="000000"/>
              </w:rPr>
              <w:lastRenderedPageBreak/>
              <w:t>Id_</w:t>
            </w:r>
            <w:proofErr w:type="gramStart"/>
            <w:r>
              <w:rPr>
                <w:rFonts w:ascii="Calibri" w:hAnsi="Calibri" w:cs="Calibri"/>
                <w:color w:val="000000"/>
              </w:rPr>
              <w:t>barang(</w:t>
            </w:r>
            <w:proofErr w:type="gramEnd"/>
            <w:r>
              <w:rPr>
                <w:rFonts w:ascii="Calibri" w:hAnsi="Calibri" w:cs="Calibri"/>
                <w:color w:val="000000"/>
              </w:rPr>
              <w:t>fk barang)</w:t>
            </w:r>
          </w:p>
          <w:p w14:paraId="4A808983" w14:textId="77777777" w:rsidR="00074DDD" w:rsidRPr="001C63CC" w:rsidRDefault="00074DDD" w:rsidP="00A81506">
            <w:pPr>
              <w:jc w:val="center"/>
              <w:rPr>
                <w:rFonts w:ascii="Calibri" w:hAnsi="Calibri" w:cs="Calibri"/>
                <w:color w:val="000000"/>
              </w:rPr>
            </w:pPr>
          </w:p>
        </w:tc>
        <w:tc>
          <w:tcPr>
            <w:tcW w:w="3005" w:type="dxa"/>
          </w:tcPr>
          <w:p w14:paraId="40284D2B"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652537A5"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Foreign </w:t>
            </w:r>
            <w:proofErr w:type="gramStart"/>
            <w:r>
              <w:rPr>
                <w:rFonts w:cs="Times New Roman"/>
                <w:szCs w:val="24"/>
                <w:lang w:val="en-US"/>
              </w:rPr>
              <w:t>Key(</w:t>
            </w:r>
            <w:proofErr w:type="gramEnd"/>
            <w:r>
              <w:rPr>
                <w:rFonts w:cs="Times New Roman"/>
                <w:szCs w:val="24"/>
                <w:lang w:val="en-US"/>
              </w:rPr>
              <w:t>Barang)</w:t>
            </w:r>
          </w:p>
        </w:tc>
      </w:tr>
      <w:tr w:rsidR="00074DDD" w:rsidRPr="00B912B0" w14:paraId="010B2D1F"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7CA3B037" w14:textId="77777777" w:rsidR="00074DDD" w:rsidRPr="001C63CC" w:rsidRDefault="00074DDD" w:rsidP="00A81506">
            <w:pPr>
              <w:jc w:val="center"/>
              <w:rPr>
                <w:rFonts w:ascii="Calibri" w:hAnsi="Calibri" w:cs="Calibri"/>
                <w:color w:val="000000"/>
              </w:rPr>
            </w:pPr>
            <w:r>
              <w:rPr>
                <w:rFonts w:ascii="Calibri" w:hAnsi="Calibri" w:cs="Calibri"/>
                <w:color w:val="000000"/>
              </w:rPr>
              <w:t>jumlah barang</w:t>
            </w:r>
          </w:p>
        </w:tc>
        <w:tc>
          <w:tcPr>
            <w:tcW w:w="3005" w:type="dxa"/>
          </w:tcPr>
          <w:p w14:paraId="2EAC2F3C"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E9CD103"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rsidRPr="00B912B0" w14:paraId="17D6BC0E"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CEA740" w14:textId="77777777" w:rsidR="00074DDD" w:rsidRPr="001C63CC" w:rsidRDefault="00074DDD" w:rsidP="00A81506">
            <w:pPr>
              <w:jc w:val="center"/>
              <w:rPr>
                <w:rFonts w:ascii="Calibri" w:hAnsi="Calibri" w:cs="Calibri"/>
                <w:color w:val="000000"/>
              </w:rPr>
            </w:pPr>
            <w:r>
              <w:rPr>
                <w:rFonts w:ascii="Calibri" w:hAnsi="Calibri" w:cs="Calibri"/>
                <w:color w:val="000000"/>
              </w:rPr>
              <w:t>subtotal</w:t>
            </w:r>
          </w:p>
        </w:tc>
        <w:tc>
          <w:tcPr>
            <w:tcW w:w="3005" w:type="dxa"/>
          </w:tcPr>
          <w:p w14:paraId="26F30371"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53D7C613"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bl>
    <w:p w14:paraId="23F92B85" w14:textId="77777777" w:rsidR="00074DDD" w:rsidRDefault="00074DDD" w:rsidP="00A81506">
      <w:pPr>
        <w:pStyle w:val="ListParagraph"/>
        <w:rPr>
          <w:szCs w:val="24"/>
        </w:rPr>
      </w:pPr>
    </w:p>
    <w:p w14:paraId="665679B6" w14:textId="5907AFCE" w:rsidR="00074DDD" w:rsidRDefault="00074DDD" w:rsidP="00021DA6">
      <w:pPr>
        <w:pStyle w:val="ListParagraph"/>
        <w:rPr>
          <w:szCs w:val="24"/>
        </w:rPr>
      </w:pPr>
      <w:r>
        <w:rPr>
          <w:szCs w:val="24"/>
        </w:rPr>
        <w:t xml:space="preserve">Tabel 3.4 merupakan table Dbeli yang digunakan </w:t>
      </w:r>
      <w:r w:rsidRPr="00382E09">
        <w:rPr>
          <w:szCs w:val="24"/>
        </w:rPr>
        <w:t>menampilkan detail seperti barang apa saja yang dibeli beserta jumlah dan harganya</w:t>
      </w:r>
      <w:r>
        <w:rPr>
          <w:szCs w:val="24"/>
        </w:rPr>
        <w:t xml:space="preserve">. Tabel ini berisikan id sebagai primary </w:t>
      </w:r>
      <w:proofErr w:type="gramStart"/>
      <w:r>
        <w:rPr>
          <w:szCs w:val="24"/>
        </w:rPr>
        <w:t>key ,</w:t>
      </w:r>
      <w:proofErr w:type="gramEnd"/>
      <w:r>
        <w:rPr>
          <w:szCs w:val="24"/>
        </w:rPr>
        <w:t xml:space="preserve"> nota merupakan foreign key yang digunakan untuk relasi antara tabel Dbeli dengan tabel hbeli , id_barang merupakan foreign key yang digunakan untuk relasi antara tabel Dbeli dengan tabel barang , jumlah barang serta sub_total</w:t>
      </w:r>
    </w:p>
    <w:p w14:paraId="16F066E0" w14:textId="77777777" w:rsidR="00021DA6" w:rsidRPr="00021DA6" w:rsidRDefault="00021DA6" w:rsidP="00021DA6">
      <w:pPr>
        <w:pStyle w:val="ListParagraph"/>
        <w:rPr>
          <w:szCs w:val="24"/>
        </w:rPr>
      </w:pPr>
    </w:p>
    <w:p w14:paraId="1E88249E" w14:textId="77777777" w:rsidR="00074DDD" w:rsidRDefault="00074DDD" w:rsidP="00A81506">
      <w:pPr>
        <w:pStyle w:val="ListParagraph"/>
        <w:ind w:firstLine="3249"/>
        <w:rPr>
          <w:szCs w:val="24"/>
        </w:rPr>
      </w:pPr>
      <w:r>
        <w:rPr>
          <w:szCs w:val="24"/>
        </w:rPr>
        <w:t>Tabel 3.5</w:t>
      </w:r>
    </w:p>
    <w:p w14:paraId="67F191A5" w14:textId="77777777" w:rsidR="00074DDD" w:rsidRDefault="00074DDD" w:rsidP="00A81506">
      <w:pPr>
        <w:pStyle w:val="ListParagraph"/>
        <w:ind w:firstLine="3249"/>
        <w:rPr>
          <w:szCs w:val="24"/>
        </w:rPr>
      </w:pPr>
      <w:r>
        <w:rPr>
          <w:szCs w:val="24"/>
        </w:rPr>
        <w:t>Hbeli</w:t>
      </w:r>
    </w:p>
    <w:tbl>
      <w:tblPr>
        <w:tblStyle w:val="ListTable3-Accent6"/>
        <w:tblW w:w="0" w:type="auto"/>
        <w:tblLook w:val="04A0" w:firstRow="1" w:lastRow="0" w:firstColumn="1" w:lastColumn="0" w:noHBand="0" w:noVBand="1"/>
      </w:tblPr>
      <w:tblGrid>
        <w:gridCol w:w="2546"/>
        <w:gridCol w:w="2668"/>
        <w:gridCol w:w="2637"/>
      </w:tblGrid>
      <w:tr w:rsidR="00074DDD" w:rsidRPr="00B912B0" w14:paraId="1FBDE745" w14:textId="77777777" w:rsidTr="00063C01">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Pr>
          <w:p w14:paraId="396D5563"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2668" w:type="dxa"/>
          </w:tcPr>
          <w:p w14:paraId="327186C4"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2637" w:type="dxa"/>
          </w:tcPr>
          <w:p w14:paraId="484BD1D6"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23BC1C9C" w14:textId="77777777" w:rsidTr="00063C0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Pr>
          <w:p w14:paraId="535E0474" w14:textId="77777777" w:rsidR="00074DDD" w:rsidRDefault="00074DDD" w:rsidP="00A81506">
            <w:pPr>
              <w:jc w:val="center"/>
              <w:rPr>
                <w:rFonts w:ascii="Calibri" w:hAnsi="Calibri" w:cs="Calibri"/>
                <w:color w:val="000000"/>
              </w:rPr>
            </w:pPr>
            <w:r>
              <w:rPr>
                <w:rFonts w:ascii="Calibri" w:hAnsi="Calibri" w:cs="Calibri"/>
                <w:color w:val="000000"/>
              </w:rPr>
              <w:t>nota</w:t>
            </w:r>
          </w:p>
          <w:p w14:paraId="58DDAD6E" w14:textId="77777777" w:rsidR="00074DDD" w:rsidRPr="00B912B0" w:rsidRDefault="00074DDD" w:rsidP="00A81506">
            <w:pPr>
              <w:pStyle w:val="ListParagraph"/>
              <w:ind w:left="0"/>
              <w:jc w:val="center"/>
              <w:rPr>
                <w:rFonts w:cs="Times New Roman"/>
                <w:b w:val="0"/>
                <w:bCs w:val="0"/>
                <w:szCs w:val="24"/>
                <w:lang w:val="en-US"/>
              </w:rPr>
            </w:pPr>
          </w:p>
        </w:tc>
        <w:tc>
          <w:tcPr>
            <w:tcW w:w="2668" w:type="dxa"/>
          </w:tcPr>
          <w:p w14:paraId="4B534641"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2637" w:type="dxa"/>
          </w:tcPr>
          <w:p w14:paraId="54BAF7AA"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38512C74" w14:textId="77777777" w:rsidTr="00063C01">
        <w:trPr>
          <w:trHeight w:val="1263"/>
        </w:trPr>
        <w:tc>
          <w:tcPr>
            <w:cnfStyle w:val="001000000000" w:firstRow="0" w:lastRow="0" w:firstColumn="1" w:lastColumn="0" w:oddVBand="0" w:evenVBand="0" w:oddHBand="0" w:evenHBand="0" w:firstRowFirstColumn="0" w:firstRowLastColumn="0" w:lastRowFirstColumn="0" w:lastRowLastColumn="0"/>
            <w:tcW w:w="2546" w:type="dxa"/>
          </w:tcPr>
          <w:p w14:paraId="02A25D13" w14:textId="77777777" w:rsidR="00074DDD" w:rsidRDefault="00074DDD" w:rsidP="00A81506">
            <w:pPr>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cust(</w:t>
            </w:r>
            <w:proofErr w:type="gramEnd"/>
            <w:r>
              <w:rPr>
                <w:rFonts w:ascii="Calibri" w:hAnsi="Calibri" w:cs="Calibri"/>
                <w:color w:val="000000"/>
              </w:rPr>
              <w:t>fk customer)</w:t>
            </w:r>
          </w:p>
          <w:p w14:paraId="29D9518F" w14:textId="77777777" w:rsidR="00074DDD" w:rsidRPr="001C63CC" w:rsidRDefault="00074DDD" w:rsidP="00A81506">
            <w:pPr>
              <w:jc w:val="center"/>
              <w:rPr>
                <w:rFonts w:ascii="Calibri" w:hAnsi="Calibri" w:cs="Calibri"/>
                <w:color w:val="000000"/>
              </w:rPr>
            </w:pPr>
          </w:p>
        </w:tc>
        <w:tc>
          <w:tcPr>
            <w:tcW w:w="2668" w:type="dxa"/>
          </w:tcPr>
          <w:p w14:paraId="111AA283"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2637" w:type="dxa"/>
          </w:tcPr>
          <w:p w14:paraId="45D9319D"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 xml:space="preserve">Foreign </w:t>
            </w:r>
            <w:proofErr w:type="gramStart"/>
            <w:r>
              <w:rPr>
                <w:rFonts w:cs="Times New Roman"/>
                <w:szCs w:val="24"/>
                <w:lang w:val="en-US"/>
              </w:rPr>
              <w:t>Key(</w:t>
            </w:r>
            <w:proofErr w:type="gramEnd"/>
            <w:r>
              <w:rPr>
                <w:rFonts w:cs="Times New Roman"/>
                <w:szCs w:val="24"/>
                <w:lang w:val="en-US"/>
              </w:rPr>
              <w:t>Customer)</w:t>
            </w:r>
          </w:p>
        </w:tc>
      </w:tr>
      <w:tr w:rsidR="00074DDD" w:rsidRPr="00B912B0" w14:paraId="4CDCF628" w14:textId="77777777" w:rsidTr="00063C0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Pr>
          <w:p w14:paraId="1D231E82" w14:textId="77777777" w:rsidR="00074DDD" w:rsidRDefault="00074DDD" w:rsidP="00A81506">
            <w:pPr>
              <w:jc w:val="center"/>
              <w:rPr>
                <w:rFonts w:ascii="Calibri" w:hAnsi="Calibri" w:cs="Calibri"/>
                <w:color w:val="000000"/>
              </w:rPr>
            </w:pPr>
            <w:r>
              <w:rPr>
                <w:rFonts w:ascii="Calibri" w:hAnsi="Calibri" w:cs="Calibri"/>
                <w:color w:val="000000"/>
              </w:rPr>
              <w:t>total pembelian</w:t>
            </w:r>
          </w:p>
          <w:p w14:paraId="675615D3" w14:textId="77777777" w:rsidR="00074DDD" w:rsidRPr="001C63CC" w:rsidRDefault="00074DDD" w:rsidP="00A81506">
            <w:pPr>
              <w:jc w:val="center"/>
              <w:rPr>
                <w:rFonts w:ascii="Calibri" w:hAnsi="Calibri" w:cs="Calibri"/>
                <w:color w:val="000000"/>
              </w:rPr>
            </w:pPr>
          </w:p>
        </w:tc>
        <w:tc>
          <w:tcPr>
            <w:tcW w:w="2668" w:type="dxa"/>
          </w:tcPr>
          <w:p w14:paraId="6C902D1F"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2637" w:type="dxa"/>
          </w:tcPr>
          <w:p w14:paraId="721FE68F"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rsidRPr="00B912B0" w14:paraId="7F4BF7F6" w14:textId="77777777" w:rsidTr="00063C01">
        <w:trPr>
          <w:trHeight w:val="699"/>
        </w:trPr>
        <w:tc>
          <w:tcPr>
            <w:cnfStyle w:val="001000000000" w:firstRow="0" w:lastRow="0" w:firstColumn="1" w:lastColumn="0" w:oddVBand="0" w:evenVBand="0" w:oddHBand="0" w:evenHBand="0" w:firstRowFirstColumn="0" w:firstRowLastColumn="0" w:lastRowFirstColumn="0" w:lastRowLastColumn="0"/>
            <w:tcW w:w="2546" w:type="dxa"/>
          </w:tcPr>
          <w:p w14:paraId="53DC4043" w14:textId="77777777" w:rsidR="00074DDD" w:rsidRDefault="00074DDD" w:rsidP="00A81506">
            <w:pPr>
              <w:jc w:val="center"/>
              <w:rPr>
                <w:rFonts w:ascii="Calibri" w:hAnsi="Calibri" w:cs="Calibri"/>
                <w:color w:val="000000"/>
              </w:rPr>
            </w:pPr>
            <w:r>
              <w:rPr>
                <w:rFonts w:ascii="Calibri" w:hAnsi="Calibri" w:cs="Calibri"/>
                <w:color w:val="000000"/>
              </w:rPr>
              <w:t>tanggal pembelian</w:t>
            </w:r>
          </w:p>
          <w:p w14:paraId="439A1B1D" w14:textId="77777777" w:rsidR="00074DDD" w:rsidRPr="001C63CC" w:rsidRDefault="00074DDD" w:rsidP="00A81506">
            <w:pPr>
              <w:jc w:val="center"/>
              <w:rPr>
                <w:rFonts w:ascii="Calibri" w:hAnsi="Calibri" w:cs="Calibri"/>
                <w:color w:val="000000"/>
              </w:rPr>
            </w:pPr>
          </w:p>
        </w:tc>
        <w:tc>
          <w:tcPr>
            <w:tcW w:w="2668" w:type="dxa"/>
          </w:tcPr>
          <w:p w14:paraId="0A0EFA09"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Date</w:t>
            </w:r>
          </w:p>
        </w:tc>
        <w:tc>
          <w:tcPr>
            <w:tcW w:w="2637" w:type="dxa"/>
          </w:tcPr>
          <w:p w14:paraId="7B9ADE38"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20748EAE" w14:textId="77777777" w:rsidR="00074DDD" w:rsidRDefault="00074DDD" w:rsidP="00A81506">
      <w:pPr>
        <w:pStyle w:val="ListParagraph"/>
        <w:rPr>
          <w:szCs w:val="24"/>
        </w:rPr>
      </w:pPr>
    </w:p>
    <w:p w14:paraId="32927BDC" w14:textId="77777777" w:rsidR="00074DDD" w:rsidRDefault="00074DDD" w:rsidP="00A81506">
      <w:pPr>
        <w:pStyle w:val="ListParagraph"/>
        <w:rPr>
          <w:szCs w:val="24"/>
        </w:rPr>
      </w:pPr>
      <w:r>
        <w:rPr>
          <w:szCs w:val="24"/>
        </w:rPr>
        <w:lastRenderedPageBreak/>
        <w:t xml:space="preserve">Tabel 3.5 merupakan table Hbeli yang digunakan untuk </w:t>
      </w:r>
      <w:r w:rsidRPr="00382E09">
        <w:rPr>
          <w:szCs w:val="24"/>
        </w:rPr>
        <w:t xml:space="preserve">menampilkan detail </w:t>
      </w:r>
      <w:r>
        <w:rPr>
          <w:szCs w:val="24"/>
        </w:rPr>
        <w:t xml:space="preserve">total pembelian user dan tanggal pembelian barang tersebut. Tabel ini berisikan nota sebagai primary </w:t>
      </w:r>
      <w:proofErr w:type="gramStart"/>
      <w:r>
        <w:rPr>
          <w:szCs w:val="24"/>
        </w:rPr>
        <w:t>key ,</w:t>
      </w:r>
      <w:proofErr w:type="gramEnd"/>
      <w:r>
        <w:rPr>
          <w:szCs w:val="24"/>
        </w:rPr>
        <w:t xml:space="preserve"> id_cust merupakan foreign key yang digunakan untuk relasi antara tabel Hbeli dengan tabel Customer, total_pembelian, tanggal_pembelian</w:t>
      </w:r>
    </w:p>
    <w:p w14:paraId="62E95593" w14:textId="77777777" w:rsidR="00074DDD" w:rsidRDefault="00074DDD" w:rsidP="00A81506">
      <w:pPr>
        <w:pStyle w:val="ListParagraph"/>
        <w:rPr>
          <w:szCs w:val="24"/>
        </w:rPr>
      </w:pPr>
    </w:p>
    <w:p w14:paraId="2C84DF64" w14:textId="77777777" w:rsidR="00074DDD" w:rsidRDefault="00074DDD" w:rsidP="00A81506">
      <w:pPr>
        <w:pStyle w:val="ListParagraph"/>
        <w:ind w:firstLine="3249"/>
        <w:rPr>
          <w:szCs w:val="24"/>
        </w:rPr>
      </w:pPr>
      <w:r>
        <w:rPr>
          <w:szCs w:val="24"/>
        </w:rPr>
        <w:t>Tabel 3.6</w:t>
      </w:r>
    </w:p>
    <w:p w14:paraId="007AC3E4" w14:textId="77777777" w:rsidR="00074DDD" w:rsidRDefault="00074DDD" w:rsidP="00A81506">
      <w:pPr>
        <w:pStyle w:val="ListParagraph"/>
        <w:ind w:firstLine="3249"/>
        <w:rPr>
          <w:szCs w:val="24"/>
        </w:rPr>
      </w:pPr>
      <w:r>
        <w:rPr>
          <w:szCs w:val="24"/>
        </w:rPr>
        <w:t>Garansi</w:t>
      </w:r>
    </w:p>
    <w:tbl>
      <w:tblPr>
        <w:tblStyle w:val="ListTable3-Accent6"/>
        <w:tblW w:w="0" w:type="auto"/>
        <w:tblLook w:val="04A0" w:firstRow="1" w:lastRow="0" w:firstColumn="1" w:lastColumn="0" w:noHBand="0" w:noVBand="1"/>
      </w:tblPr>
      <w:tblGrid>
        <w:gridCol w:w="2615"/>
        <w:gridCol w:w="2673"/>
        <w:gridCol w:w="2640"/>
      </w:tblGrid>
      <w:tr w:rsidR="00074DDD" w:rsidRPr="00B912B0" w14:paraId="5C2A2044"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00B9BD07"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709555B0"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2C05235B"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0CDCCCC"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24B21C" w14:textId="77777777" w:rsidR="00074DDD" w:rsidRPr="001910D8" w:rsidRDefault="00074DDD" w:rsidP="00A81506">
            <w:pPr>
              <w:jc w:val="center"/>
              <w:rPr>
                <w:rFonts w:ascii="Calibri" w:hAnsi="Calibri" w:cs="Calibri"/>
                <w:color w:val="000000"/>
              </w:rPr>
            </w:pPr>
            <w:r>
              <w:rPr>
                <w:rFonts w:ascii="Calibri" w:hAnsi="Calibri" w:cs="Calibri"/>
                <w:color w:val="000000"/>
              </w:rPr>
              <w:t xml:space="preserve">kode </w:t>
            </w:r>
            <w:proofErr w:type="gramStart"/>
            <w:r>
              <w:rPr>
                <w:rFonts w:ascii="Calibri" w:hAnsi="Calibri" w:cs="Calibri"/>
                <w:color w:val="000000"/>
              </w:rPr>
              <w:t>merk(</w:t>
            </w:r>
            <w:proofErr w:type="gramEnd"/>
            <w:r>
              <w:rPr>
                <w:rFonts w:ascii="Calibri" w:hAnsi="Calibri" w:cs="Calibri"/>
                <w:color w:val="000000"/>
              </w:rPr>
              <w:t>fk merk)</w:t>
            </w:r>
          </w:p>
        </w:tc>
        <w:tc>
          <w:tcPr>
            <w:tcW w:w="3005" w:type="dxa"/>
          </w:tcPr>
          <w:p w14:paraId="35D1BB1B"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4A03D9F8"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Foreign </w:t>
            </w:r>
            <w:proofErr w:type="gramStart"/>
            <w:r>
              <w:rPr>
                <w:rFonts w:cs="Times New Roman"/>
                <w:szCs w:val="24"/>
                <w:lang w:val="en-US"/>
              </w:rPr>
              <w:t>Key(</w:t>
            </w:r>
            <w:proofErr w:type="gramEnd"/>
            <w:r>
              <w:rPr>
                <w:rFonts w:cs="Times New Roman"/>
                <w:szCs w:val="24"/>
                <w:lang w:val="en-US"/>
              </w:rPr>
              <w:t>Merek)</w:t>
            </w:r>
          </w:p>
        </w:tc>
      </w:tr>
      <w:tr w:rsidR="00074DDD" w:rsidRPr="00B912B0" w14:paraId="7642490A"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42366F72" w14:textId="77777777" w:rsidR="00074DDD" w:rsidRPr="001C63CC" w:rsidRDefault="00074DDD" w:rsidP="00A81506">
            <w:pPr>
              <w:jc w:val="center"/>
              <w:rPr>
                <w:rFonts w:ascii="Calibri" w:hAnsi="Calibri" w:cs="Calibri"/>
                <w:color w:val="000000"/>
              </w:rPr>
            </w:pPr>
            <w:r>
              <w:rPr>
                <w:rFonts w:ascii="Calibri" w:hAnsi="Calibri" w:cs="Calibri"/>
                <w:color w:val="000000"/>
              </w:rPr>
              <w:t>durasi(hari)</w:t>
            </w:r>
          </w:p>
        </w:tc>
        <w:tc>
          <w:tcPr>
            <w:tcW w:w="3005" w:type="dxa"/>
          </w:tcPr>
          <w:p w14:paraId="3D5E513D"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665F6F6B"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67F8F76C" w14:textId="77777777" w:rsidR="00074DDD" w:rsidRDefault="00074DDD" w:rsidP="00A81506">
      <w:pPr>
        <w:pStyle w:val="ListParagraph"/>
        <w:rPr>
          <w:szCs w:val="24"/>
        </w:rPr>
      </w:pPr>
    </w:p>
    <w:p w14:paraId="5538CE90" w14:textId="77777777" w:rsidR="00074DDD" w:rsidRPr="00C330DD" w:rsidRDefault="00074DDD" w:rsidP="00A81506">
      <w:pPr>
        <w:pStyle w:val="ListParagraph"/>
        <w:rPr>
          <w:szCs w:val="24"/>
        </w:rPr>
      </w:pPr>
      <w:r>
        <w:rPr>
          <w:szCs w:val="24"/>
        </w:rPr>
        <w:t xml:space="preserve">Tabel 3.6 merupakan table Garansi yang digunakan untuk </w:t>
      </w:r>
    </w:p>
    <w:p w14:paraId="7F594C77" w14:textId="77777777" w:rsidR="00074DDD" w:rsidRDefault="00074DDD" w:rsidP="00A81506">
      <w:pPr>
        <w:pStyle w:val="ListParagraph"/>
        <w:rPr>
          <w:szCs w:val="24"/>
        </w:rPr>
      </w:pPr>
    </w:p>
    <w:p w14:paraId="1FD76F7D" w14:textId="77777777" w:rsidR="00074DDD" w:rsidRDefault="00074DDD" w:rsidP="00A81506">
      <w:pPr>
        <w:pStyle w:val="ListParagraph"/>
        <w:ind w:firstLine="3249"/>
        <w:rPr>
          <w:szCs w:val="24"/>
        </w:rPr>
      </w:pPr>
      <w:r>
        <w:rPr>
          <w:szCs w:val="24"/>
        </w:rPr>
        <w:t>Tabel 3.7</w:t>
      </w:r>
    </w:p>
    <w:p w14:paraId="26DCC46F" w14:textId="77777777" w:rsidR="00074DDD" w:rsidRDefault="00074DDD" w:rsidP="00A81506">
      <w:pPr>
        <w:pStyle w:val="ListParagraph"/>
        <w:ind w:firstLine="3249"/>
        <w:rPr>
          <w:szCs w:val="24"/>
        </w:rPr>
      </w:pPr>
      <w:r>
        <w:rPr>
          <w:szCs w:val="24"/>
        </w:rPr>
        <w:t>Kategori</w:t>
      </w:r>
    </w:p>
    <w:tbl>
      <w:tblPr>
        <w:tblStyle w:val="ListTable3-Accent6"/>
        <w:tblW w:w="0" w:type="auto"/>
        <w:tblLook w:val="04A0" w:firstRow="1" w:lastRow="0" w:firstColumn="1" w:lastColumn="0" w:noHBand="0" w:noVBand="1"/>
      </w:tblPr>
      <w:tblGrid>
        <w:gridCol w:w="2558"/>
        <w:gridCol w:w="2700"/>
        <w:gridCol w:w="2670"/>
      </w:tblGrid>
      <w:tr w:rsidR="00074DDD" w:rsidRPr="00B912B0" w14:paraId="03D06871"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E68AEBC"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11046F64"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72320400"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2BE645E"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437504" w14:textId="77777777" w:rsidR="00074DDD" w:rsidRPr="001910D8" w:rsidRDefault="00074DDD" w:rsidP="00A81506">
            <w:pPr>
              <w:jc w:val="center"/>
              <w:rPr>
                <w:rFonts w:ascii="Calibri" w:hAnsi="Calibri" w:cs="Calibri"/>
                <w:color w:val="000000"/>
              </w:rPr>
            </w:pPr>
            <w:r>
              <w:rPr>
                <w:rFonts w:ascii="Calibri" w:hAnsi="Calibri" w:cs="Calibri"/>
                <w:color w:val="000000"/>
              </w:rPr>
              <w:t>kode_kat</w:t>
            </w:r>
          </w:p>
        </w:tc>
        <w:tc>
          <w:tcPr>
            <w:tcW w:w="3005" w:type="dxa"/>
          </w:tcPr>
          <w:p w14:paraId="4FECFC9C"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roofErr w:type="gramStart"/>
            <w:r w:rsidRPr="00B912B0">
              <w:rPr>
                <w:rFonts w:cs="Times New Roman"/>
                <w:szCs w:val="24"/>
                <w:lang w:val="en-US"/>
              </w:rPr>
              <w:t>Varchar(</w:t>
            </w:r>
            <w:proofErr w:type="gramEnd"/>
            <w:r w:rsidRPr="00B912B0">
              <w:rPr>
                <w:rFonts w:cs="Times New Roman"/>
                <w:szCs w:val="24"/>
                <w:lang w:val="en-US"/>
              </w:rPr>
              <w:t>255)</w:t>
            </w:r>
          </w:p>
        </w:tc>
        <w:tc>
          <w:tcPr>
            <w:tcW w:w="3006" w:type="dxa"/>
          </w:tcPr>
          <w:p w14:paraId="51A3C4B6"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1E36AA88"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2D1D335B" w14:textId="77777777" w:rsidR="00074DDD" w:rsidRPr="001C63CC" w:rsidRDefault="00074DDD" w:rsidP="00A81506">
            <w:pPr>
              <w:jc w:val="center"/>
              <w:rPr>
                <w:rFonts w:ascii="Calibri" w:hAnsi="Calibri" w:cs="Calibri"/>
                <w:color w:val="000000"/>
              </w:rPr>
            </w:pPr>
            <w:r>
              <w:rPr>
                <w:rFonts w:ascii="Calibri" w:hAnsi="Calibri" w:cs="Calibri"/>
                <w:color w:val="000000"/>
              </w:rPr>
              <w:t>nm_kat</w:t>
            </w:r>
          </w:p>
        </w:tc>
        <w:tc>
          <w:tcPr>
            <w:tcW w:w="3005" w:type="dxa"/>
          </w:tcPr>
          <w:p w14:paraId="5447EF4B"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roofErr w:type="gramStart"/>
            <w:r>
              <w:rPr>
                <w:rFonts w:cs="Times New Roman"/>
                <w:szCs w:val="24"/>
                <w:lang w:val="en-US"/>
              </w:rPr>
              <w:t>Varchar(</w:t>
            </w:r>
            <w:proofErr w:type="gramEnd"/>
            <w:r>
              <w:rPr>
                <w:rFonts w:cs="Times New Roman"/>
                <w:szCs w:val="24"/>
                <w:lang w:val="en-US"/>
              </w:rPr>
              <w:t>255)</w:t>
            </w:r>
          </w:p>
        </w:tc>
        <w:tc>
          <w:tcPr>
            <w:tcW w:w="3006" w:type="dxa"/>
          </w:tcPr>
          <w:p w14:paraId="66B3E3CA"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3238D755" w14:textId="77777777" w:rsidR="00074DDD" w:rsidRDefault="00074DDD" w:rsidP="00A81506">
      <w:pPr>
        <w:pStyle w:val="ListParagraph"/>
        <w:rPr>
          <w:szCs w:val="24"/>
        </w:rPr>
      </w:pPr>
    </w:p>
    <w:p w14:paraId="49A9ACFF" w14:textId="77777777" w:rsidR="00074DDD" w:rsidRDefault="00074DDD" w:rsidP="00A81506">
      <w:pPr>
        <w:pStyle w:val="ListParagraph"/>
        <w:rPr>
          <w:szCs w:val="24"/>
        </w:rPr>
      </w:pPr>
    </w:p>
    <w:p w14:paraId="0D5E99AB" w14:textId="77777777" w:rsidR="00074DDD" w:rsidRDefault="00074DDD" w:rsidP="00A81506">
      <w:pPr>
        <w:pStyle w:val="ListParagraph"/>
        <w:rPr>
          <w:szCs w:val="24"/>
        </w:rPr>
      </w:pPr>
      <w:r>
        <w:rPr>
          <w:szCs w:val="24"/>
        </w:rPr>
        <w:t xml:space="preserve">Tabel 3.7 merupakan table Kategori yang digunakan untuk menyimpan data kategori serta </w:t>
      </w:r>
      <w:r w:rsidRPr="00374FED">
        <w:rPr>
          <w:szCs w:val="24"/>
        </w:rPr>
        <w:t xml:space="preserve">database </w:t>
      </w:r>
      <w:r>
        <w:rPr>
          <w:szCs w:val="24"/>
        </w:rPr>
        <w:t xml:space="preserve">Relasi dari tabel kategori </w:t>
      </w:r>
      <w:proofErr w:type="gramStart"/>
      <w:r>
        <w:rPr>
          <w:szCs w:val="24"/>
        </w:rPr>
        <w:t>dan  tabel</w:t>
      </w:r>
      <w:proofErr w:type="gramEnd"/>
      <w:r>
        <w:rPr>
          <w:szCs w:val="24"/>
        </w:rPr>
        <w:t xml:space="preserve"> barang untuk mengkategorikan barang. Tabel ini berisikan kode_kat sebagai primary </w:t>
      </w:r>
      <w:proofErr w:type="gramStart"/>
      <w:r>
        <w:rPr>
          <w:szCs w:val="24"/>
        </w:rPr>
        <w:t>key ,</w:t>
      </w:r>
      <w:proofErr w:type="gramEnd"/>
      <w:r>
        <w:rPr>
          <w:szCs w:val="24"/>
        </w:rPr>
        <w:t xml:space="preserve"> </w:t>
      </w:r>
      <w:r>
        <w:rPr>
          <w:rFonts w:ascii="Calibri" w:hAnsi="Calibri" w:cs="Calibri"/>
          <w:color w:val="000000"/>
        </w:rPr>
        <w:t>nm_kat</w:t>
      </w:r>
    </w:p>
    <w:p w14:paraId="0139DF3C" w14:textId="77777777" w:rsidR="00074DDD" w:rsidRDefault="00074DDD" w:rsidP="00A81506">
      <w:pPr>
        <w:pStyle w:val="ListParagraph"/>
        <w:rPr>
          <w:szCs w:val="24"/>
        </w:rPr>
      </w:pPr>
    </w:p>
    <w:p w14:paraId="2435B76C" w14:textId="77777777" w:rsidR="00074DDD" w:rsidRDefault="00074DDD" w:rsidP="00A81506">
      <w:pPr>
        <w:pStyle w:val="ListParagraph"/>
        <w:ind w:firstLine="3249"/>
        <w:rPr>
          <w:szCs w:val="24"/>
        </w:rPr>
      </w:pPr>
      <w:r>
        <w:rPr>
          <w:szCs w:val="24"/>
        </w:rPr>
        <w:lastRenderedPageBreak/>
        <w:t>Tabel 3.8</w:t>
      </w:r>
    </w:p>
    <w:p w14:paraId="3BCA6DAC" w14:textId="77777777" w:rsidR="00074DDD" w:rsidRDefault="00074DDD" w:rsidP="00A81506">
      <w:pPr>
        <w:pStyle w:val="ListParagraph"/>
        <w:ind w:firstLine="3249"/>
        <w:rPr>
          <w:szCs w:val="24"/>
        </w:rPr>
      </w:pPr>
      <w:r>
        <w:rPr>
          <w:szCs w:val="24"/>
        </w:rPr>
        <w:t>Saldo</w:t>
      </w:r>
    </w:p>
    <w:tbl>
      <w:tblPr>
        <w:tblStyle w:val="ListTable3-Accent6"/>
        <w:tblW w:w="0" w:type="auto"/>
        <w:tblLook w:val="04A0" w:firstRow="1" w:lastRow="0" w:firstColumn="1" w:lastColumn="0" w:noHBand="0" w:noVBand="1"/>
      </w:tblPr>
      <w:tblGrid>
        <w:gridCol w:w="2669"/>
        <w:gridCol w:w="2518"/>
        <w:gridCol w:w="2741"/>
      </w:tblGrid>
      <w:tr w:rsidR="00074DDD" w:rsidRPr="00B912B0" w14:paraId="733787F2" w14:textId="77777777" w:rsidTr="00A81506">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FDE30BE" w14:textId="77777777" w:rsidR="00074DDD" w:rsidRPr="00B912B0" w:rsidRDefault="00074DDD" w:rsidP="00A81506">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6A00D5AB"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3D11E97F" w14:textId="77777777" w:rsidR="00074DDD" w:rsidRPr="00B912B0" w:rsidRDefault="00074DDD" w:rsidP="00A81506">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3752F82E"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6754D0" w14:textId="77777777" w:rsidR="00074DDD" w:rsidRDefault="00074DDD" w:rsidP="00A81506">
            <w:pPr>
              <w:jc w:val="center"/>
              <w:rPr>
                <w:rFonts w:ascii="Calibri" w:hAnsi="Calibri" w:cs="Calibri"/>
                <w:color w:val="000000"/>
              </w:rPr>
            </w:pPr>
            <w:r>
              <w:rPr>
                <w:rFonts w:ascii="Calibri" w:hAnsi="Calibri" w:cs="Calibri"/>
                <w:color w:val="000000"/>
              </w:rPr>
              <w:t>id_</w:t>
            </w:r>
            <w:proofErr w:type="gramStart"/>
            <w:r>
              <w:rPr>
                <w:rFonts w:ascii="Calibri" w:hAnsi="Calibri" w:cs="Calibri"/>
                <w:color w:val="000000"/>
              </w:rPr>
              <w:t>cust(</w:t>
            </w:r>
            <w:proofErr w:type="gramEnd"/>
            <w:r>
              <w:rPr>
                <w:rFonts w:ascii="Calibri" w:hAnsi="Calibri" w:cs="Calibri"/>
                <w:color w:val="000000"/>
              </w:rPr>
              <w:t>fk customer)</w:t>
            </w:r>
          </w:p>
          <w:p w14:paraId="7B2D79D0" w14:textId="77777777" w:rsidR="00074DDD" w:rsidRPr="00B912B0" w:rsidRDefault="00074DDD" w:rsidP="00A81506">
            <w:pPr>
              <w:pStyle w:val="ListParagraph"/>
              <w:ind w:left="0"/>
              <w:jc w:val="center"/>
              <w:rPr>
                <w:rFonts w:cs="Times New Roman"/>
                <w:b w:val="0"/>
                <w:bCs w:val="0"/>
                <w:szCs w:val="24"/>
                <w:lang w:val="en-US"/>
              </w:rPr>
            </w:pPr>
          </w:p>
        </w:tc>
        <w:tc>
          <w:tcPr>
            <w:tcW w:w="3005" w:type="dxa"/>
          </w:tcPr>
          <w:p w14:paraId="1AA720FE"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8A970A4"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 xml:space="preserve">Foreign </w:t>
            </w:r>
            <w:proofErr w:type="gramStart"/>
            <w:r>
              <w:rPr>
                <w:rFonts w:cs="Times New Roman"/>
                <w:szCs w:val="24"/>
                <w:lang w:val="en-US"/>
              </w:rPr>
              <w:t>Key(</w:t>
            </w:r>
            <w:proofErr w:type="gramEnd"/>
            <w:r>
              <w:rPr>
                <w:rFonts w:cs="Times New Roman"/>
                <w:szCs w:val="24"/>
                <w:lang w:val="en-US"/>
              </w:rPr>
              <w:t>Customer)</w:t>
            </w:r>
          </w:p>
        </w:tc>
      </w:tr>
      <w:tr w:rsidR="00074DDD" w:rsidRPr="00B912B0" w14:paraId="3A1AE090" w14:textId="77777777" w:rsidTr="00A81506">
        <w:tc>
          <w:tcPr>
            <w:cnfStyle w:val="001000000000" w:firstRow="0" w:lastRow="0" w:firstColumn="1" w:lastColumn="0" w:oddVBand="0" w:evenVBand="0" w:oddHBand="0" w:evenHBand="0" w:firstRowFirstColumn="0" w:firstRowLastColumn="0" w:lastRowFirstColumn="0" w:lastRowLastColumn="0"/>
            <w:tcW w:w="3005" w:type="dxa"/>
          </w:tcPr>
          <w:p w14:paraId="0507C3D2" w14:textId="77777777" w:rsidR="00074DDD" w:rsidRDefault="00074DDD" w:rsidP="00A81506">
            <w:pPr>
              <w:jc w:val="center"/>
              <w:rPr>
                <w:rFonts w:ascii="Calibri" w:hAnsi="Calibri" w:cs="Calibri"/>
                <w:color w:val="000000"/>
              </w:rPr>
            </w:pPr>
            <w:r>
              <w:rPr>
                <w:rFonts w:ascii="Calibri" w:hAnsi="Calibri" w:cs="Calibri"/>
                <w:color w:val="000000"/>
              </w:rPr>
              <w:t>saldoreq</w:t>
            </w:r>
          </w:p>
          <w:p w14:paraId="15F0113B" w14:textId="77777777" w:rsidR="00074DDD" w:rsidRPr="001C63CC" w:rsidRDefault="00074DDD" w:rsidP="00A81506">
            <w:pPr>
              <w:jc w:val="center"/>
              <w:rPr>
                <w:rFonts w:ascii="Calibri" w:hAnsi="Calibri" w:cs="Calibri"/>
                <w:color w:val="000000"/>
              </w:rPr>
            </w:pPr>
          </w:p>
        </w:tc>
        <w:tc>
          <w:tcPr>
            <w:tcW w:w="3005" w:type="dxa"/>
          </w:tcPr>
          <w:p w14:paraId="35D1B1EB"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48A341AA" w14:textId="77777777" w:rsidR="00074DDD" w:rsidRPr="00B912B0" w:rsidRDefault="00074DDD" w:rsidP="00A81506">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rsidRPr="00B912B0" w14:paraId="4C7F20AC" w14:textId="77777777" w:rsidTr="00A81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25CAEE" w14:textId="77777777" w:rsidR="00074DDD" w:rsidRDefault="00074DDD" w:rsidP="00A81506">
            <w:pPr>
              <w:jc w:val="center"/>
              <w:rPr>
                <w:rFonts w:ascii="Calibri" w:hAnsi="Calibri" w:cs="Calibri"/>
                <w:color w:val="000000"/>
              </w:rPr>
            </w:pPr>
            <w:r>
              <w:rPr>
                <w:rFonts w:ascii="Calibri" w:hAnsi="Calibri" w:cs="Calibri"/>
                <w:color w:val="000000"/>
              </w:rPr>
              <w:t>status</w:t>
            </w:r>
          </w:p>
          <w:p w14:paraId="28E6E567" w14:textId="77777777" w:rsidR="00074DDD" w:rsidRPr="001C63CC" w:rsidRDefault="00074DDD" w:rsidP="00A81506">
            <w:pPr>
              <w:jc w:val="center"/>
              <w:rPr>
                <w:rFonts w:ascii="Calibri" w:hAnsi="Calibri" w:cs="Calibri"/>
                <w:color w:val="000000"/>
              </w:rPr>
            </w:pPr>
          </w:p>
        </w:tc>
        <w:tc>
          <w:tcPr>
            <w:tcW w:w="3005" w:type="dxa"/>
          </w:tcPr>
          <w:p w14:paraId="3CFB6B32"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44C41A5" w14:textId="77777777" w:rsidR="00074DDD" w:rsidRPr="00B912B0" w:rsidRDefault="00074DDD" w:rsidP="00A81506">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ascii="Calibri" w:hAnsi="Calibri" w:cs="Calibri"/>
                <w:color w:val="000000"/>
              </w:rPr>
              <w:t>(1pending 2accepted 3rejected)</w:t>
            </w:r>
          </w:p>
        </w:tc>
      </w:tr>
    </w:tbl>
    <w:p w14:paraId="44153622" w14:textId="77777777" w:rsidR="00074DDD" w:rsidRDefault="00074DDD" w:rsidP="00A81506">
      <w:pPr>
        <w:pStyle w:val="ListParagraph"/>
        <w:rPr>
          <w:szCs w:val="24"/>
        </w:rPr>
      </w:pPr>
    </w:p>
    <w:p w14:paraId="7CCA9369" w14:textId="77777777" w:rsidR="00074DDD" w:rsidRDefault="00074DDD" w:rsidP="00325FC7">
      <w:pPr>
        <w:pStyle w:val="ListParagraph"/>
        <w:ind w:left="0"/>
        <w:rPr>
          <w:szCs w:val="24"/>
        </w:rPr>
      </w:pPr>
      <w:r>
        <w:rPr>
          <w:szCs w:val="24"/>
        </w:rPr>
        <w:t xml:space="preserve">Tabel 3.8 merupakan table saldo yang digunakan untuk melihat data saldo user serta menyetujui atau menolak request saldo user. tabel ini berisikan id_cust sebagai foreign key yang digunakan untuk relasi antara tabel Saldo dengan tabel </w:t>
      </w:r>
      <w:proofErr w:type="gramStart"/>
      <w:r>
        <w:rPr>
          <w:szCs w:val="24"/>
        </w:rPr>
        <w:t>Customer,saldoreq</w:t>
      </w:r>
      <w:proofErr w:type="gramEnd"/>
      <w:r>
        <w:rPr>
          <w:szCs w:val="24"/>
        </w:rPr>
        <w:t xml:space="preserve"> serta status yang dibagi menjadi 3 jenis yaitu 1 = pending , 2 = accepted , 3 = rejected</w:t>
      </w:r>
    </w:p>
    <w:p w14:paraId="3BF827F7" w14:textId="77777777" w:rsidR="00063C01" w:rsidRPr="00307094" w:rsidRDefault="00063C01" w:rsidP="00307094">
      <w:pPr>
        <w:ind w:firstLine="0"/>
        <w:rPr>
          <w:szCs w:val="24"/>
        </w:rPr>
      </w:pPr>
    </w:p>
    <w:p w14:paraId="6CB6B9B8" w14:textId="13E77AB9" w:rsidR="00074DDD" w:rsidRPr="00A81506" w:rsidRDefault="00074DDD" w:rsidP="00A81506">
      <w:pPr>
        <w:pStyle w:val="Heading2"/>
        <w:rPr>
          <w:rFonts w:ascii="Times New Roman" w:hAnsi="Times New Roman"/>
          <w:b w:val="0"/>
          <w:i w:val="0"/>
          <w:iCs w:val="0"/>
          <w:sz w:val="32"/>
          <w:szCs w:val="32"/>
          <w:lang w:val="id-ID"/>
        </w:rPr>
      </w:pPr>
      <w:bookmarkStart w:id="42" w:name="_Toc92357857"/>
      <w:bookmarkStart w:id="43" w:name="_Toc92358029"/>
      <w:r w:rsidRPr="00A81506">
        <w:rPr>
          <w:rFonts w:ascii="Times New Roman" w:hAnsi="Times New Roman"/>
          <w:i w:val="0"/>
          <w:iCs w:val="0"/>
          <w:sz w:val="32"/>
          <w:szCs w:val="32"/>
          <w:lang w:val="id-ID"/>
        </w:rPr>
        <w:t>3.3.</w:t>
      </w:r>
      <w:r w:rsidRPr="00A81506">
        <w:rPr>
          <w:rFonts w:ascii="Times New Roman" w:hAnsi="Times New Roman"/>
          <w:i w:val="0"/>
          <w:iCs w:val="0"/>
          <w:sz w:val="32"/>
          <w:szCs w:val="32"/>
          <w:lang w:val="id-ID"/>
        </w:rPr>
        <w:tab/>
        <w:t>Desain Procedural</w:t>
      </w:r>
      <w:bookmarkEnd w:id="42"/>
      <w:bookmarkEnd w:id="43"/>
    </w:p>
    <w:p w14:paraId="38FFAD26" w14:textId="003772CC" w:rsidR="00074DDD" w:rsidRDefault="00074DDD" w:rsidP="00A81506">
      <w:pPr>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6A3B9FB3" w14:textId="77777777" w:rsidR="00063C01" w:rsidRDefault="00063C01" w:rsidP="00A81506">
      <w:pPr>
        <w:rPr>
          <w:szCs w:val="24"/>
          <w:lang w:val="id-ID"/>
        </w:rPr>
      </w:pPr>
    </w:p>
    <w:p w14:paraId="43A26B8A" w14:textId="4489625B" w:rsidR="00074DDD" w:rsidRDefault="00074DDD" w:rsidP="00A81506">
      <w:pPr>
        <w:rPr>
          <w:szCs w:val="24"/>
        </w:rPr>
      </w:pPr>
      <w:r>
        <w:rPr>
          <w:szCs w:val="24"/>
        </w:rPr>
        <w:t>Algoritma 3.1 Contoh Algoritma Filtering barang</w:t>
      </w:r>
    </w:p>
    <w:p w14:paraId="5D432E46" w14:textId="40581C59" w:rsidR="00FE099F" w:rsidRPr="00FE099F" w:rsidRDefault="00FE099F" w:rsidP="00FE485A">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color w:val="000000"/>
          <w:sz w:val="17"/>
          <w:szCs w:val="17"/>
        </w:rPr>
        <w:t xml:space="preserve">If </w:t>
      </w:r>
      <w:proofErr w:type="gramStart"/>
      <w:r w:rsidRPr="00FE099F">
        <w:rPr>
          <w:color w:val="000000"/>
          <w:sz w:val="17"/>
          <w:szCs w:val="17"/>
        </w:rPr>
        <w:t>kategori[</w:t>
      </w:r>
      <w:proofErr w:type="gramEnd"/>
      <w:r w:rsidRPr="00FE099F">
        <w:rPr>
          <w:color w:val="000000"/>
          <w:sz w:val="17"/>
          <w:szCs w:val="17"/>
        </w:rPr>
        <w:t xml:space="preserve">] </w:t>
      </w:r>
      <w:r w:rsidR="005A771A">
        <w:rPr>
          <w:color w:val="000000"/>
          <w:sz w:val="17"/>
          <w:szCs w:val="17"/>
        </w:rPr>
        <w:t>is equal</w:t>
      </w:r>
      <w:r w:rsidRPr="00FE099F">
        <w:rPr>
          <w:color w:val="000000"/>
          <w:sz w:val="17"/>
          <w:szCs w:val="17"/>
        </w:rPr>
        <w:t xml:space="preserve"> “all” then</w:t>
      </w:r>
    </w:p>
    <w:p w14:paraId="3DBC790A" w14:textId="5630EACC" w:rsidR="00FE099F" w:rsidRPr="00FE099F" w:rsidRDefault="00501817" w:rsidP="00FE485A">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Pr>
          <w:sz w:val="17"/>
          <w:szCs w:val="17"/>
        </w:rPr>
        <w:t xml:space="preserve">   </w:t>
      </w:r>
      <w:r w:rsidR="00FE099F" w:rsidRPr="00FE099F">
        <w:rPr>
          <w:sz w:val="17"/>
          <w:szCs w:val="17"/>
        </w:rPr>
        <w:t>Print filter barang untuk all success</w:t>
      </w:r>
    </w:p>
    <w:p w14:paraId="19FD142D" w14:textId="69CD8714" w:rsidR="00FE099F" w:rsidRPr="00FE099F" w:rsidRDefault="00FE099F" w:rsidP="00FE485A">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sz w:val="17"/>
          <w:szCs w:val="17"/>
        </w:rPr>
        <w:t xml:space="preserve">Elseif </w:t>
      </w:r>
      <w:proofErr w:type="gramStart"/>
      <w:r w:rsidRPr="00FE099F">
        <w:rPr>
          <w:sz w:val="17"/>
          <w:szCs w:val="17"/>
        </w:rPr>
        <w:t>kategori[</w:t>
      </w:r>
      <w:proofErr w:type="gramEnd"/>
      <w:r w:rsidRPr="00FE099F">
        <w:rPr>
          <w:sz w:val="17"/>
          <w:szCs w:val="17"/>
        </w:rPr>
        <w:t xml:space="preserve">] </w:t>
      </w:r>
      <w:r w:rsidR="005A771A">
        <w:rPr>
          <w:sz w:val="17"/>
          <w:szCs w:val="17"/>
        </w:rPr>
        <w:t>is not equal</w:t>
      </w:r>
      <w:r w:rsidRPr="00FE099F">
        <w:rPr>
          <w:sz w:val="17"/>
          <w:szCs w:val="17"/>
        </w:rPr>
        <w:t xml:space="preserve"> “all”</w:t>
      </w:r>
    </w:p>
    <w:p w14:paraId="6894A57F" w14:textId="1AE6DC8E" w:rsidR="00FE099F" w:rsidRPr="00FE099F" w:rsidRDefault="00501817" w:rsidP="00FE485A">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Pr>
          <w:sz w:val="17"/>
          <w:szCs w:val="17"/>
        </w:rPr>
        <w:t xml:space="preserve">   </w:t>
      </w:r>
      <w:r w:rsidR="00FE099F" w:rsidRPr="00FE099F">
        <w:rPr>
          <w:sz w:val="17"/>
          <w:szCs w:val="17"/>
        </w:rPr>
        <w:t xml:space="preserve">Print filter barang </w:t>
      </w:r>
      <w:proofErr w:type="gramStart"/>
      <w:r w:rsidR="00FE099F" w:rsidRPr="00FE099F">
        <w:rPr>
          <w:sz w:val="17"/>
          <w:szCs w:val="17"/>
        </w:rPr>
        <w:t>untuk</w:t>
      </w:r>
      <w:r w:rsidR="00FE099F">
        <w:rPr>
          <w:sz w:val="17"/>
          <w:szCs w:val="17"/>
        </w:rPr>
        <w:t xml:space="preserve"> </w:t>
      </w:r>
      <w:r w:rsidR="00FE099F" w:rsidRPr="00FE099F">
        <w:rPr>
          <w:sz w:val="17"/>
          <w:szCs w:val="17"/>
        </w:rPr>
        <w:t xml:space="preserve"> kategori</w:t>
      </w:r>
      <w:proofErr w:type="gramEnd"/>
      <w:r w:rsidR="00FE099F" w:rsidRPr="00FE099F">
        <w:rPr>
          <w:sz w:val="17"/>
          <w:szCs w:val="17"/>
        </w:rPr>
        <w:t>[] success</w:t>
      </w:r>
    </w:p>
    <w:p w14:paraId="30F739FF" w14:textId="151396FF" w:rsidR="00063C01" w:rsidRPr="00FE099F" w:rsidRDefault="00FE099F" w:rsidP="00FE485A">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sz w:val="17"/>
          <w:szCs w:val="17"/>
        </w:rPr>
        <w:t>End if</w:t>
      </w:r>
    </w:p>
    <w:p w14:paraId="460C715E" w14:textId="6CE0066C" w:rsidR="00074DDD" w:rsidRDefault="00074DDD" w:rsidP="00A81506">
      <w:pPr>
        <w:rPr>
          <w:szCs w:val="24"/>
        </w:rPr>
      </w:pPr>
      <w:r>
        <w:rPr>
          <w:szCs w:val="24"/>
        </w:rPr>
        <w:lastRenderedPageBreak/>
        <w:t>Algoritma 3,2 Contoh Algoritma Login</w:t>
      </w:r>
    </w:p>
    <w:p w14:paraId="3B2D1184" w14:textId="2253330A"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If email is not Null and password is not null then</w:t>
      </w:r>
    </w:p>
    <w:p w14:paraId="6685CE11" w14:textId="77777777"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If email is equal admin and password is equal admin then</w:t>
      </w:r>
    </w:p>
    <w:p w14:paraId="4B8FC098" w14:textId="77777777"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Print login sebagai admin</w:t>
      </w:r>
    </w:p>
    <w:p w14:paraId="16695F31" w14:textId="77777777"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Elseif email is equal user and password is equald user then</w:t>
      </w:r>
    </w:p>
    <w:p w14:paraId="05CDC2F0" w14:textId="77777777"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Print login sebagai User</w:t>
      </w:r>
    </w:p>
    <w:p w14:paraId="7C95A1FA" w14:textId="77777777" w:rsidR="005A771A" w:rsidRPr="00501817" w:rsidRDefault="005A771A"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End if</w:t>
      </w:r>
    </w:p>
    <w:p w14:paraId="22193BD2" w14:textId="4DDE3617" w:rsidR="00501817" w:rsidRPr="00501817" w:rsidRDefault="00501817"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Else then</w:t>
      </w:r>
    </w:p>
    <w:p w14:paraId="4541525C" w14:textId="77777777" w:rsidR="00501817" w:rsidRPr="00501817" w:rsidRDefault="00501817"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Print “data fill blank”</w:t>
      </w:r>
    </w:p>
    <w:p w14:paraId="6665ED7A" w14:textId="163F81AC" w:rsidR="00074DDD" w:rsidRPr="00766B47" w:rsidRDefault="00501817" w:rsidP="00FE485A">
      <w:pPr>
        <w:pStyle w:val="HTMLPreformatted"/>
        <w:numPr>
          <w:ilvl w:val="0"/>
          <w:numId w:val="1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End if</w:t>
      </w:r>
      <w:r w:rsidR="005A771A" w:rsidRPr="00501817">
        <w:rPr>
          <w:color w:val="000000"/>
          <w:sz w:val="17"/>
          <w:szCs w:val="17"/>
        </w:rPr>
        <w:t xml:space="preserve"> </w:t>
      </w:r>
    </w:p>
    <w:p w14:paraId="6F54425A" w14:textId="5C15EF97" w:rsidR="00074DDD" w:rsidRDefault="00074DDD" w:rsidP="00A81506">
      <w:pPr>
        <w:rPr>
          <w:szCs w:val="24"/>
        </w:rPr>
      </w:pPr>
      <w:r>
        <w:rPr>
          <w:szCs w:val="24"/>
        </w:rPr>
        <w:t xml:space="preserve">Algoritma 3.3 contoh Algoritma </w:t>
      </w:r>
      <w:r w:rsidR="00501817">
        <w:rPr>
          <w:szCs w:val="24"/>
        </w:rPr>
        <w:t>Register</w:t>
      </w:r>
    </w:p>
    <w:p w14:paraId="0909E20E" w14:textId="060B8453"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color w:val="000000"/>
          <w:sz w:val="17"/>
          <w:szCs w:val="17"/>
        </w:rPr>
        <w:t>If email is not null and username is not null and pass is not null then</w:t>
      </w:r>
    </w:p>
    <w:p w14:paraId="4E67FAC0" w14:textId="336B8CA6"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If pass is equal passConfirm then</w:t>
      </w:r>
    </w:p>
    <w:p w14:paraId="5306E658" w14:textId="75AAAED4"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spacing w:before="100" w:beforeAutospacing="1" w:after="100" w:afterAutospacing="1"/>
        <w:divId w:val="659389204"/>
        <w:rPr>
          <w:sz w:val="17"/>
          <w:szCs w:val="17"/>
        </w:rPr>
      </w:pPr>
      <w:r w:rsidRPr="00AA782C">
        <w:rPr>
          <w:sz w:val="17"/>
          <w:szCs w:val="17"/>
        </w:rPr>
        <w:t xml:space="preserve">      Print Register Berhasil</w:t>
      </w:r>
    </w:p>
    <w:p w14:paraId="4011C3C9" w14:textId="26ECE726"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Else then</w:t>
      </w:r>
    </w:p>
    <w:p w14:paraId="696C573F" w14:textId="3F560BE4"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Print Password not match with Confirm Password</w:t>
      </w:r>
    </w:p>
    <w:p w14:paraId="6313047D" w14:textId="5D92CD83" w:rsidR="00AA782C" w:rsidRPr="00AA782C" w:rsidRDefault="00AA782C"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End if</w:t>
      </w:r>
    </w:p>
    <w:p w14:paraId="36233770" w14:textId="3521DA76"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Else then</w:t>
      </w:r>
    </w:p>
    <w:p w14:paraId="6EC6BB01" w14:textId="1273C12E" w:rsidR="00501817" w:rsidRPr="00AA782C" w:rsidRDefault="00501817"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Print data is fill blank</w:t>
      </w:r>
    </w:p>
    <w:p w14:paraId="0E825928" w14:textId="50D7303B" w:rsidR="00074DDD" w:rsidRPr="00AA782C" w:rsidRDefault="00AA782C" w:rsidP="00FE485A">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End if</w:t>
      </w:r>
    </w:p>
    <w:p w14:paraId="1FBD2489" w14:textId="77777777" w:rsidR="00766B47" w:rsidRDefault="00766B47" w:rsidP="00766B47">
      <w:pPr>
        <w:ind w:firstLine="0"/>
        <w:rPr>
          <w:szCs w:val="24"/>
        </w:rPr>
      </w:pPr>
    </w:p>
    <w:p w14:paraId="39A2FAB8" w14:textId="4AF3E26C" w:rsidR="00074DDD" w:rsidRDefault="00074DDD" w:rsidP="00A81506">
      <w:pPr>
        <w:rPr>
          <w:szCs w:val="24"/>
        </w:rPr>
      </w:pPr>
      <w:r>
        <w:rPr>
          <w:szCs w:val="24"/>
        </w:rPr>
        <w:t>Algoritma 3.4 contoh Algoritma CRUD</w:t>
      </w:r>
    </w:p>
    <w:p w14:paraId="09421FEE" w14:textId="6146BE62" w:rsidR="00924D0E" w:rsidRDefault="00924D0E" w:rsidP="00924D0E">
      <w:pPr>
        <w:jc w:val="center"/>
        <w:rPr>
          <w:szCs w:val="24"/>
        </w:rPr>
      </w:pPr>
      <w:r>
        <w:rPr>
          <w:szCs w:val="24"/>
        </w:rPr>
        <w:t>Insert</w:t>
      </w:r>
    </w:p>
    <w:p w14:paraId="2DF688F5" w14:textId="77777777" w:rsidR="00D66083"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Pr>
          <w:sz w:val="17"/>
          <w:szCs w:val="17"/>
        </w:rPr>
        <w:t>query = “”;</w:t>
      </w:r>
    </w:p>
    <w:p w14:paraId="65F0F29F" w14:textId="77777777" w:rsidR="00D66083"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If kat is not null or merk is not null then</w:t>
      </w:r>
    </w:p>
    <w:p w14:paraId="6798B2DF" w14:textId="77777777" w:rsidR="00D66083" w:rsidRPr="00924D0E"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sidRPr="00924D0E">
        <w:rPr>
          <w:color w:val="000000"/>
          <w:sz w:val="17"/>
          <w:szCs w:val="17"/>
        </w:rPr>
        <w:t xml:space="preserve">     Call </w:t>
      </w:r>
      <w:proofErr w:type="gramStart"/>
      <w:r w:rsidRPr="00924D0E">
        <w:rPr>
          <w:color w:val="000000"/>
          <w:sz w:val="17"/>
          <w:szCs w:val="17"/>
        </w:rPr>
        <w:t>getKodekat(</w:t>
      </w:r>
      <w:proofErr w:type="gramEnd"/>
      <w:r w:rsidRPr="00924D0E">
        <w:rPr>
          <w:color w:val="000000"/>
          <w:sz w:val="17"/>
          <w:szCs w:val="17"/>
        </w:rPr>
        <w:t>)</w:t>
      </w:r>
    </w:p>
    <w:p w14:paraId="6813118A" w14:textId="77777777" w:rsidR="00D66083" w:rsidRPr="007C78BD"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sidRPr="00924D0E">
        <w:rPr>
          <w:color w:val="000000"/>
          <w:sz w:val="17"/>
          <w:szCs w:val="17"/>
        </w:rPr>
        <w:t xml:space="preserve">     Call </w:t>
      </w:r>
      <w:proofErr w:type="gramStart"/>
      <w:r w:rsidRPr="00924D0E">
        <w:rPr>
          <w:color w:val="000000"/>
          <w:sz w:val="17"/>
          <w:szCs w:val="17"/>
        </w:rPr>
        <w:t>getKodemerk(</w:t>
      </w:r>
      <w:proofErr w:type="gramEnd"/>
      <w:r w:rsidRPr="00924D0E">
        <w:rPr>
          <w:color w:val="000000"/>
          <w:sz w:val="17"/>
          <w:szCs w:val="17"/>
        </w:rPr>
        <w:t>)</w:t>
      </w:r>
    </w:p>
    <w:p w14:paraId="3E94D6FD" w14:textId="27FF2BF9" w:rsidR="00D66083" w:rsidRPr="00AB53DB"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Pr>
          <w:color w:val="000000"/>
          <w:sz w:val="17"/>
          <w:szCs w:val="17"/>
        </w:rPr>
        <w:t xml:space="preserve">     Query = “</w:t>
      </w:r>
      <w:r w:rsidRPr="00D66083">
        <w:rPr>
          <w:color w:val="000000"/>
          <w:sz w:val="17"/>
          <w:szCs w:val="17"/>
        </w:rPr>
        <w:t xml:space="preserve">insert into </w:t>
      </w:r>
      <w:proofErr w:type="gramStart"/>
      <w:r w:rsidRPr="00D66083">
        <w:rPr>
          <w:color w:val="000000"/>
          <w:sz w:val="17"/>
          <w:szCs w:val="17"/>
        </w:rPr>
        <w:t>BARANG(</w:t>
      </w:r>
      <w:proofErr w:type="gramEnd"/>
      <w:r w:rsidRPr="00D66083">
        <w:rPr>
          <w:color w:val="000000"/>
          <w:sz w:val="17"/>
          <w:szCs w:val="17"/>
        </w:rPr>
        <w:t>NAMA_BARANG, MERK, KATEGORI,STOK,HARGA)</w:t>
      </w:r>
      <w:r w:rsidR="00002156">
        <w:rPr>
          <w:color w:val="000000"/>
          <w:sz w:val="17"/>
          <w:szCs w:val="17"/>
        </w:rPr>
        <w:t>”+“</w:t>
      </w:r>
      <w:r w:rsidRPr="00D66083">
        <w:rPr>
          <w:color w:val="000000"/>
          <w:sz w:val="17"/>
          <w:szCs w:val="17"/>
        </w:rPr>
        <w:t>values('{</w:t>
      </w:r>
      <w:r>
        <w:rPr>
          <w:color w:val="000000"/>
          <w:sz w:val="17"/>
          <w:szCs w:val="17"/>
        </w:rPr>
        <w:t>nm_barang</w:t>
      </w:r>
      <w:r w:rsidRPr="00D66083">
        <w:rPr>
          <w:color w:val="000000"/>
          <w:sz w:val="17"/>
          <w:szCs w:val="17"/>
        </w:rPr>
        <w:t>}','{kodemerk}','{kodekat}',{</w:t>
      </w:r>
      <w:r>
        <w:rPr>
          <w:color w:val="000000"/>
          <w:sz w:val="17"/>
          <w:szCs w:val="17"/>
        </w:rPr>
        <w:t>stock</w:t>
      </w:r>
      <w:r w:rsidRPr="00D66083">
        <w:rPr>
          <w:color w:val="000000"/>
          <w:sz w:val="17"/>
          <w:szCs w:val="17"/>
        </w:rPr>
        <w:t>},{</w:t>
      </w:r>
      <w:r>
        <w:rPr>
          <w:color w:val="000000"/>
          <w:sz w:val="17"/>
          <w:szCs w:val="17"/>
        </w:rPr>
        <w:t>harga</w:t>
      </w:r>
      <w:r w:rsidRPr="00D66083">
        <w:rPr>
          <w:color w:val="000000"/>
          <w:sz w:val="17"/>
          <w:szCs w:val="17"/>
        </w:rPr>
        <w:t>})</w:t>
      </w:r>
      <w:r>
        <w:rPr>
          <w:color w:val="000000"/>
          <w:sz w:val="17"/>
          <w:szCs w:val="17"/>
        </w:rPr>
        <w:t>”</w:t>
      </w:r>
    </w:p>
    <w:p w14:paraId="6F088B6A" w14:textId="77777777" w:rsidR="00D66083" w:rsidRPr="00924D0E"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w:t>
      </w:r>
      <w:r>
        <w:rPr>
          <w:sz w:val="17"/>
          <w:szCs w:val="17"/>
        </w:rPr>
        <w:t>Update</w:t>
      </w:r>
      <w:r w:rsidRPr="00924D0E">
        <w:rPr>
          <w:sz w:val="17"/>
          <w:szCs w:val="17"/>
        </w:rPr>
        <w:t xml:space="preserve"> barang berhasil</w:t>
      </w:r>
    </w:p>
    <w:p w14:paraId="35D943BD" w14:textId="77777777" w:rsidR="00D66083" w:rsidRPr="00924D0E"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Else then</w:t>
      </w:r>
    </w:p>
    <w:p w14:paraId="6B088898" w14:textId="77777777" w:rsidR="00D66083" w:rsidRPr="00924D0E"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fill </w:t>
      </w:r>
      <w:proofErr w:type="gramStart"/>
      <w:r w:rsidRPr="00924D0E">
        <w:rPr>
          <w:sz w:val="17"/>
          <w:szCs w:val="17"/>
        </w:rPr>
        <w:t>blank !!</w:t>
      </w:r>
      <w:proofErr w:type="gramEnd"/>
    </w:p>
    <w:p w14:paraId="416D0E61" w14:textId="77777777" w:rsidR="00D66083" w:rsidRPr="00924D0E" w:rsidRDefault="00D66083"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End if</w:t>
      </w:r>
    </w:p>
    <w:p w14:paraId="665944BA" w14:textId="77777777" w:rsidR="00AA233E" w:rsidRDefault="00AA233E" w:rsidP="00A81506">
      <w:pPr>
        <w:rPr>
          <w:szCs w:val="24"/>
        </w:rPr>
      </w:pPr>
    </w:p>
    <w:p w14:paraId="10E47825" w14:textId="632FA7CA" w:rsidR="00924D0E" w:rsidRDefault="00924D0E" w:rsidP="00924D0E">
      <w:pPr>
        <w:jc w:val="center"/>
        <w:rPr>
          <w:szCs w:val="24"/>
        </w:rPr>
      </w:pPr>
      <w:r>
        <w:rPr>
          <w:szCs w:val="24"/>
        </w:rPr>
        <w:t>Delete</w:t>
      </w:r>
    </w:p>
    <w:p w14:paraId="35ADB55B" w14:textId="30CCED66" w:rsidR="00D66083" w:rsidRDefault="00D66083"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bookmarkStart w:id="44" w:name="_Hlk91508437"/>
      <w:r>
        <w:rPr>
          <w:sz w:val="17"/>
          <w:szCs w:val="17"/>
        </w:rPr>
        <w:t>Query = “”</w:t>
      </w:r>
    </w:p>
    <w:p w14:paraId="21B7C7D9" w14:textId="18852359" w:rsidR="00924D0E" w:rsidRDefault="00924D0E"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If kat is not null or merk is not null then</w:t>
      </w:r>
    </w:p>
    <w:p w14:paraId="662CE951" w14:textId="1C1CD0DB" w:rsidR="00D66083" w:rsidRPr="00924D0E" w:rsidRDefault="00D66083" w:rsidP="00FE485A">
      <w:pPr>
        <w:pStyle w:val="HTMLPreformatted"/>
        <w:numPr>
          <w:ilvl w:val="0"/>
          <w:numId w:val="21"/>
        </w:numPr>
        <w:pBdr>
          <w:top w:val="single" w:sz="6" w:space="2" w:color="888888"/>
          <w:left w:val="single" w:sz="6" w:space="2" w:color="888888"/>
          <w:bottom w:val="single" w:sz="6" w:space="2" w:color="888888"/>
          <w:right w:val="single" w:sz="6" w:space="2" w:color="888888"/>
        </w:pBdr>
        <w:spacing w:before="100" w:beforeAutospacing="1" w:after="100" w:afterAutospacing="1"/>
        <w:divId w:val="253904376"/>
        <w:rPr>
          <w:sz w:val="17"/>
          <w:szCs w:val="17"/>
        </w:rPr>
      </w:pPr>
      <w:r>
        <w:rPr>
          <w:sz w:val="17"/>
          <w:szCs w:val="17"/>
        </w:rPr>
        <w:t xml:space="preserve">     Query = “</w:t>
      </w:r>
      <w:r w:rsidRPr="00D66083">
        <w:rPr>
          <w:sz w:val="17"/>
          <w:szCs w:val="17"/>
        </w:rPr>
        <w:t>delete from barang where ID = {index+1}</w:t>
      </w:r>
      <w:r>
        <w:rPr>
          <w:sz w:val="17"/>
          <w:szCs w:val="17"/>
        </w:rPr>
        <w:t>”</w:t>
      </w:r>
    </w:p>
    <w:p w14:paraId="227A8F39" w14:textId="07B3D270" w:rsidR="00924D0E" w:rsidRPr="00924D0E" w:rsidRDefault="00924D0E"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lastRenderedPageBreak/>
        <w:t xml:space="preserve">     Print Delete barang berhasil</w:t>
      </w:r>
    </w:p>
    <w:p w14:paraId="52D54ACF" w14:textId="77777777" w:rsidR="00924D0E" w:rsidRPr="00924D0E" w:rsidRDefault="00924D0E"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 xml:space="preserve"> Else then</w:t>
      </w:r>
    </w:p>
    <w:p w14:paraId="5BA3BD84" w14:textId="77777777" w:rsidR="00924D0E" w:rsidRPr="00924D0E" w:rsidRDefault="00924D0E"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 xml:space="preserve">     Print fill </w:t>
      </w:r>
      <w:proofErr w:type="gramStart"/>
      <w:r w:rsidRPr="00924D0E">
        <w:rPr>
          <w:sz w:val="17"/>
          <w:szCs w:val="17"/>
        </w:rPr>
        <w:t>blank !!</w:t>
      </w:r>
      <w:proofErr w:type="gramEnd"/>
    </w:p>
    <w:p w14:paraId="60F11D66" w14:textId="6FF3EEB4" w:rsidR="00924D0E" w:rsidRPr="00924D0E" w:rsidRDefault="00924D0E" w:rsidP="00FE485A">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End if</w:t>
      </w:r>
    </w:p>
    <w:bookmarkEnd w:id="44"/>
    <w:p w14:paraId="6AC0B3EB" w14:textId="10757819" w:rsidR="00AB53DB" w:rsidRPr="00AB53DB" w:rsidRDefault="00924D0E" w:rsidP="00AB53DB">
      <w:pPr>
        <w:jc w:val="center"/>
        <w:rPr>
          <w:szCs w:val="24"/>
        </w:rPr>
      </w:pPr>
      <w:r>
        <w:rPr>
          <w:szCs w:val="24"/>
        </w:rPr>
        <w:t>Update</w:t>
      </w:r>
      <w:r w:rsidR="00AB53DB">
        <w:rPr>
          <w:rFonts w:ascii="Consolas" w:hAnsi="Consolas"/>
          <w:color w:val="000000"/>
          <w:sz w:val="17"/>
          <w:szCs w:val="17"/>
        </w:rPr>
        <w:t> </w:t>
      </w:r>
    </w:p>
    <w:p w14:paraId="6CEFEC49" w14:textId="7ED3EBC3" w:rsidR="007C78BD" w:rsidRDefault="007C78BD"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Pr>
          <w:sz w:val="17"/>
          <w:szCs w:val="17"/>
        </w:rPr>
        <w:t>query = “”;</w:t>
      </w:r>
    </w:p>
    <w:p w14:paraId="7FAF345C" w14:textId="09BE848E" w:rsidR="00AB53DB" w:rsidRDefault="00AB53DB"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If kat is not null or merk is not null then</w:t>
      </w:r>
    </w:p>
    <w:p w14:paraId="18E6708A" w14:textId="605B3C84" w:rsidR="007C78BD" w:rsidRPr="00AB53DB" w:rsidRDefault="007C78BD" w:rsidP="00FE485A">
      <w:pPr>
        <w:pStyle w:val="HTMLPreformatted"/>
        <w:numPr>
          <w:ilvl w:val="0"/>
          <w:numId w:val="22"/>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Pr>
          <w:color w:val="000000"/>
          <w:sz w:val="17"/>
          <w:szCs w:val="17"/>
        </w:rPr>
        <w:t xml:space="preserve">     Query = </w:t>
      </w:r>
      <w:r w:rsidR="00D66083">
        <w:rPr>
          <w:color w:val="000000"/>
          <w:sz w:val="17"/>
          <w:szCs w:val="17"/>
        </w:rPr>
        <w:t>“</w:t>
      </w:r>
      <w:r w:rsidR="00D66083" w:rsidRPr="00D66083">
        <w:rPr>
          <w:color w:val="000000"/>
          <w:sz w:val="17"/>
          <w:szCs w:val="17"/>
        </w:rPr>
        <w:t xml:space="preserve">Update Barang SET NAMA_BARANG = </w:t>
      </w:r>
      <w:proofErr w:type="gramStart"/>
      <w:r w:rsidR="00D66083" w:rsidRPr="00D66083">
        <w:rPr>
          <w:color w:val="000000"/>
          <w:sz w:val="17"/>
          <w:szCs w:val="17"/>
        </w:rPr>
        <w:t xml:space="preserve">'{ </w:t>
      </w:r>
      <w:r w:rsidR="00D66083">
        <w:rPr>
          <w:color w:val="000000"/>
          <w:sz w:val="17"/>
          <w:szCs w:val="17"/>
        </w:rPr>
        <w:t>nm</w:t>
      </w:r>
      <w:proofErr w:type="gramEnd"/>
      <w:r w:rsidR="00D66083">
        <w:rPr>
          <w:color w:val="000000"/>
          <w:sz w:val="17"/>
          <w:szCs w:val="17"/>
        </w:rPr>
        <w:t>_barang</w:t>
      </w:r>
      <w:r w:rsidR="00D66083" w:rsidRPr="00D66083">
        <w:rPr>
          <w:color w:val="000000"/>
          <w:sz w:val="17"/>
          <w:szCs w:val="17"/>
        </w:rPr>
        <w:t xml:space="preserve"> }',MERK = '{ kodemerk }',kategori = '{ kodekat }',STOK = {</w:t>
      </w:r>
      <w:r w:rsidR="00D66083">
        <w:rPr>
          <w:color w:val="000000"/>
          <w:sz w:val="17"/>
          <w:szCs w:val="17"/>
        </w:rPr>
        <w:t>stock</w:t>
      </w:r>
      <w:r w:rsidR="00D66083" w:rsidRPr="00D66083">
        <w:rPr>
          <w:color w:val="000000"/>
          <w:sz w:val="17"/>
          <w:szCs w:val="17"/>
        </w:rPr>
        <w:t>},HARGA = {</w:t>
      </w:r>
      <w:r w:rsidR="00D66083">
        <w:rPr>
          <w:color w:val="000000"/>
          <w:sz w:val="17"/>
          <w:szCs w:val="17"/>
        </w:rPr>
        <w:t>harga</w:t>
      </w:r>
      <w:r w:rsidR="00D66083" w:rsidRPr="00D66083">
        <w:rPr>
          <w:color w:val="000000"/>
          <w:sz w:val="17"/>
          <w:szCs w:val="17"/>
        </w:rPr>
        <w:t>} Where id = " + (index+1)</w:t>
      </w:r>
      <w:r w:rsidR="00D66083">
        <w:rPr>
          <w:color w:val="000000"/>
          <w:sz w:val="17"/>
          <w:szCs w:val="17"/>
        </w:rPr>
        <w:t>”</w:t>
      </w:r>
    </w:p>
    <w:p w14:paraId="7F789E7C" w14:textId="258BA49D" w:rsidR="00AB53DB" w:rsidRPr="00924D0E" w:rsidRDefault="00AB53DB"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w:t>
      </w:r>
      <w:r>
        <w:rPr>
          <w:sz w:val="17"/>
          <w:szCs w:val="17"/>
        </w:rPr>
        <w:t>Update</w:t>
      </w:r>
      <w:r w:rsidRPr="00924D0E">
        <w:rPr>
          <w:sz w:val="17"/>
          <w:szCs w:val="17"/>
        </w:rPr>
        <w:t xml:space="preserve"> barang berhasil</w:t>
      </w:r>
    </w:p>
    <w:p w14:paraId="5164FEFF" w14:textId="77777777" w:rsidR="00AB53DB" w:rsidRPr="00924D0E" w:rsidRDefault="00AB53DB"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Else then</w:t>
      </w:r>
    </w:p>
    <w:p w14:paraId="2A975188" w14:textId="77777777" w:rsidR="00AB53DB" w:rsidRPr="00924D0E" w:rsidRDefault="00AB53DB"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fill </w:t>
      </w:r>
      <w:proofErr w:type="gramStart"/>
      <w:r w:rsidRPr="00924D0E">
        <w:rPr>
          <w:sz w:val="17"/>
          <w:szCs w:val="17"/>
        </w:rPr>
        <w:t>blank !!</w:t>
      </w:r>
      <w:proofErr w:type="gramEnd"/>
    </w:p>
    <w:p w14:paraId="0A1FA088" w14:textId="77777777" w:rsidR="00AB53DB" w:rsidRPr="00924D0E" w:rsidRDefault="00AB53DB" w:rsidP="00FE485A">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End if</w:t>
      </w:r>
    </w:p>
    <w:p w14:paraId="34AD83B9" w14:textId="4D163F7B" w:rsidR="00AB53DB" w:rsidRPr="00924D0E" w:rsidRDefault="00AB53DB" w:rsidP="00924D0E">
      <w:pPr>
        <w:tabs>
          <w:tab w:val="left" w:pos="2563"/>
        </w:tabs>
        <w:rPr>
          <w:lang w:val="id-ID"/>
        </w:rPr>
        <w:sectPr w:rsidR="00AB53DB" w:rsidRPr="00924D0E" w:rsidSect="00C22F25">
          <w:pgSz w:w="11907" w:h="16840" w:code="9"/>
          <w:pgMar w:top="2268" w:right="1701" w:bottom="1701" w:left="2268" w:header="1418" w:footer="851" w:gutter="0"/>
          <w:cols w:space="720"/>
          <w:titlePg/>
          <w:docGrid w:linePitch="360"/>
        </w:sectPr>
      </w:pPr>
    </w:p>
    <w:p w14:paraId="6545F13C" w14:textId="6979E245" w:rsidR="00BF050D" w:rsidRPr="00FC51D0" w:rsidRDefault="00BF050D" w:rsidP="00BF050D">
      <w:pPr>
        <w:pStyle w:val="STTSJudulBab"/>
        <w:outlineLvl w:val="0"/>
      </w:pPr>
      <w:bookmarkStart w:id="45" w:name="_Toc92357858"/>
      <w:bookmarkStart w:id="46" w:name="_Toc92358030"/>
      <w:r w:rsidRPr="00FC51D0">
        <w:lastRenderedPageBreak/>
        <w:t>BAB IV</w:t>
      </w:r>
      <w:bookmarkEnd w:id="45"/>
      <w:bookmarkEnd w:id="46"/>
    </w:p>
    <w:p w14:paraId="47447D23" w14:textId="77777777" w:rsidR="00BF050D" w:rsidRPr="00FC51D0" w:rsidRDefault="00BF050D" w:rsidP="00BF050D">
      <w:pPr>
        <w:pStyle w:val="STTSJudulBab"/>
      </w:pPr>
      <w:r w:rsidRPr="00FC51D0">
        <w:t>IMPLEMENTASI</w:t>
      </w:r>
    </w:p>
    <w:p w14:paraId="29818899" w14:textId="77777777" w:rsidR="00BF050D" w:rsidRPr="00FC51D0" w:rsidRDefault="00BF050D" w:rsidP="00BF050D">
      <w:pPr>
        <w:pStyle w:val="STTSJudulBab"/>
      </w:pPr>
    </w:p>
    <w:p w14:paraId="69622A19" w14:textId="77777777" w:rsidR="00BF050D" w:rsidRPr="00423B36" w:rsidRDefault="00BF050D" w:rsidP="00BF050D">
      <w:pPr>
        <w:rPr>
          <w:szCs w:val="24"/>
        </w:rPr>
      </w:pPr>
      <w:r w:rsidRPr="00423B36">
        <w:rPr>
          <w:szCs w:val="24"/>
        </w:rPr>
        <w:t>Pada bab yang keempat ini akan membahas mengenai implementasi desain dari software Alternatech. Implementasi / code dibuat melalui software Microsoft Visual Studio. Software ini menggunakan .NET Framework 4.6.1 serta menggunakan WPF Web Application. Software Alternatech saat ini memiliki 7 form atau window, dan setiap role akan memiliki akses pada window-window yang berbeda. Aplikasi ini sendiri terbagi menjadi 1 halaman admin, 4 window customer, dan juga 1 window login. Software juga membutuhkan koneki dengan server MySql.</w:t>
      </w:r>
    </w:p>
    <w:p w14:paraId="75F5FD16" w14:textId="21BCE9AA" w:rsidR="00BF050D" w:rsidRPr="00BF050D" w:rsidRDefault="00BF050D" w:rsidP="00BF050D">
      <w:pPr>
        <w:pStyle w:val="Heading2"/>
        <w:rPr>
          <w:rFonts w:ascii="Times New Roman" w:hAnsi="Times New Roman"/>
          <w:i w:val="0"/>
          <w:iCs w:val="0"/>
          <w:sz w:val="32"/>
          <w:szCs w:val="32"/>
        </w:rPr>
      </w:pPr>
      <w:bookmarkStart w:id="47" w:name="_Toc92357859"/>
      <w:bookmarkStart w:id="48" w:name="_Toc92358031"/>
      <w:r w:rsidRPr="00BF050D">
        <w:rPr>
          <w:rFonts w:ascii="Times New Roman" w:hAnsi="Times New Roman"/>
          <w:i w:val="0"/>
          <w:iCs w:val="0"/>
          <w:sz w:val="32"/>
          <w:szCs w:val="32"/>
        </w:rPr>
        <w:t>4.1</w:t>
      </w:r>
      <w:r w:rsidRPr="00BF050D">
        <w:rPr>
          <w:rFonts w:ascii="Times New Roman" w:hAnsi="Times New Roman"/>
          <w:i w:val="0"/>
          <w:iCs w:val="0"/>
          <w:sz w:val="32"/>
          <w:szCs w:val="32"/>
        </w:rPr>
        <w:tab/>
        <w:t>Koneksi Server</w:t>
      </w:r>
      <w:bookmarkEnd w:id="47"/>
      <w:bookmarkEnd w:id="48"/>
    </w:p>
    <w:p w14:paraId="78FB266E" w14:textId="77777777" w:rsidR="00BF050D" w:rsidRPr="00423B36" w:rsidRDefault="00BF050D" w:rsidP="00BF050D">
      <w:pPr>
        <w:rPr>
          <w:szCs w:val="24"/>
        </w:rPr>
      </w:pPr>
      <w:r w:rsidRPr="00423B36">
        <w:rPr>
          <w:szCs w:val="24"/>
        </w:rPr>
        <w:t xml:space="preserve">Segmen Program 4.1 berfungsi untuk membuka koneksi pada server Mysql. Koneksi ini membutuhkan data source, user ID dan juga password untuk dapat terhubung pada server. Selain itu, terdapat juga prosedur </w:t>
      </w:r>
      <w:r w:rsidRPr="00423B36">
        <w:rPr>
          <w:i/>
          <w:iCs/>
          <w:szCs w:val="24"/>
        </w:rPr>
        <w:t xml:space="preserve">Connect </w:t>
      </w:r>
      <w:r w:rsidRPr="00423B36">
        <w:rPr>
          <w:szCs w:val="24"/>
        </w:rPr>
        <w:t>yang berfungsi untuk membuka koneksi.</w:t>
      </w:r>
    </w:p>
    <w:p w14:paraId="55FE4A76" w14:textId="77777777" w:rsidR="00BF050D" w:rsidRDefault="00BF050D" w:rsidP="00BF050D"/>
    <w:p w14:paraId="177B7E7D" w14:textId="77777777" w:rsidR="00BF050D" w:rsidRPr="00423B36" w:rsidRDefault="00BF050D" w:rsidP="00BF050D">
      <w:pPr>
        <w:rPr>
          <w:b/>
          <w:bCs/>
          <w:szCs w:val="24"/>
        </w:rPr>
      </w:pPr>
      <w:r w:rsidRPr="00423B36">
        <w:rPr>
          <w:b/>
          <w:bCs/>
          <w:szCs w:val="24"/>
        </w:rPr>
        <w:t xml:space="preserve">Segment program 4.1 Connection </w:t>
      </w:r>
    </w:p>
    <w:p w14:paraId="77B05148" w14:textId="77777777" w:rsidR="00BF050D" w:rsidRPr="00FC51D0" w:rsidRDefault="00BF050D" w:rsidP="00BF050D">
      <w:pPr>
        <w:pStyle w:val="STTSSegmenProgramContent"/>
      </w:pPr>
      <w:bookmarkStart w:id="49" w:name="_Hlk92285558"/>
      <w:r w:rsidRPr="00FC51D0">
        <w:t>class Connection</w:t>
      </w:r>
    </w:p>
    <w:p w14:paraId="422B291F" w14:textId="77777777" w:rsidR="00BF050D" w:rsidRPr="00FC51D0" w:rsidRDefault="00BF050D" w:rsidP="00BF050D">
      <w:pPr>
        <w:pStyle w:val="STTSSegmenProgramContent"/>
      </w:pPr>
      <w:r w:rsidRPr="00FC51D0">
        <w:t>{</w:t>
      </w:r>
    </w:p>
    <w:p w14:paraId="0CD56EBE" w14:textId="77777777" w:rsidR="00BF050D" w:rsidRPr="00FC51D0" w:rsidRDefault="00BF050D" w:rsidP="00BF050D">
      <w:pPr>
        <w:pStyle w:val="STTSSegmenProgramContent"/>
      </w:pPr>
      <w:r>
        <w:t xml:space="preserve">     </w:t>
      </w:r>
      <w:r w:rsidRPr="00FC51D0">
        <w:t>public MySqlConnection conn;</w:t>
      </w:r>
    </w:p>
    <w:p w14:paraId="730638C0" w14:textId="77777777" w:rsidR="00BF050D" w:rsidRPr="00FC51D0" w:rsidRDefault="00BF050D" w:rsidP="00BF050D">
      <w:pPr>
        <w:pStyle w:val="STTSSegmenProgramContent"/>
      </w:pPr>
      <w:r>
        <w:t xml:space="preserve">     </w:t>
      </w:r>
      <w:r w:rsidRPr="00FC51D0">
        <w:t xml:space="preserve">public void </w:t>
      </w:r>
      <w:proofErr w:type="gramStart"/>
      <w:r w:rsidRPr="00FC51D0">
        <w:t>Connect(</w:t>
      </w:r>
      <w:proofErr w:type="gramEnd"/>
      <w:r w:rsidRPr="00FC51D0">
        <w:t>)</w:t>
      </w:r>
    </w:p>
    <w:p w14:paraId="50BC13C3" w14:textId="77777777" w:rsidR="00BF050D" w:rsidRPr="00FC51D0" w:rsidRDefault="00BF050D" w:rsidP="00BF050D">
      <w:pPr>
        <w:pStyle w:val="STTSSegmenProgramContent"/>
      </w:pPr>
      <w:r>
        <w:t xml:space="preserve">     </w:t>
      </w:r>
      <w:r w:rsidRPr="00FC51D0">
        <w:t>{</w:t>
      </w:r>
    </w:p>
    <w:p w14:paraId="5A4EFCF9" w14:textId="77777777" w:rsidR="00BF050D" w:rsidRPr="00FC51D0" w:rsidRDefault="00BF050D" w:rsidP="00BF050D">
      <w:pPr>
        <w:pStyle w:val="STTSSegmenProgramContent"/>
      </w:pPr>
      <w:r w:rsidRPr="00FC51D0">
        <w:t xml:space="preserve">     </w:t>
      </w:r>
      <w:r>
        <w:t xml:space="preserve">   </w:t>
      </w:r>
      <w:r w:rsidRPr="00FC51D0">
        <w:t>conn=</w:t>
      </w:r>
      <w:r>
        <w:t xml:space="preserve"> </w:t>
      </w:r>
      <w:r w:rsidRPr="00FC51D0">
        <w:t>new</w:t>
      </w:r>
      <w:r>
        <w:t xml:space="preserve"> </w:t>
      </w:r>
      <w:proofErr w:type="gramStart"/>
      <w:r w:rsidRPr="00FC51D0">
        <w:t>MySqlConnection(</w:t>
      </w:r>
      <w:proofErr w:type="gramEnd"/>
      <w:r w:rsidRPr="00FC51D0">
        <w:t>"server=localhost;user=root;</w:t>
      </w:r>
      <w:r>
        <w:t xml:space="preserve"> </w:t>
      </w:r>
      <w:r w:rsidRPr="00FC51D0">
        <w:t>database=sdp_db;port=3306;password=");</w:t>
      </w:r>
    </w:p>
    <w:p w14:paraId="234BD432" w14:textId="77777777" w:rsidR="00BF050D" w:rsidRPr="00FC51D0" w:rsidRDefault="00BF050D" w:rsidP="00BF050D">
      <w:pPr>
        <w:pStyle w:val="STTSSegmenProgramContent"/>
      </w:pPr>
      <w:r>
        <w:t xml:space="preserve">        </w:t>
      </w:r>
      <w:proofErr w:type="gramStart"/>
      <w:r w:rsidRPr="00FC51D0">
        <w:t>conn.Open</w:t>
      </w:r>
      <w:proofErr w:type="gramEnd"/>
      <w:r w:rsidRPr="00FC51D0">
        <w:t>();</w:t>
      </w:r>
    </w:p>
    <w:p w14:paraId="2F183FAE" w14:textId="77777777" w:rsidR="00BF050D" w:rsidRPr="00FC51D0" w:rsidRDefault="00BF050D" w:rsidP="00BF050D">
      <w:pPr>
        <w:pStyle w:val="STTSSegmenProgramContent"/>
      </w:pPr>
      <w:r>
        <w:t xml:space="preserve">        </w:t>
      </w:r>
      <w:proofErr w:type="gramStart"/>
      <w:r w:rsidRPr="00FC51D0">
        <w:t>conn.Close</w:t>
      </w:r>
      <w:proofErr w:type="gramEnd"/>
      <w:r w:rsidRPr="00FC51D0">
        <w:t>();</w:t>
      </w:r>
    </w:p>
    <w:p w14:paraId="504FD4EB" w14:textId="77777777" w:rsidR="00BF050D" w:rsidRPr="00FC51D0" w:rsidRDefault="00BF050D" w:rsidP="00BF050D">
      <w:pPr>
        <w:pStyle w:val="STTSSegmenProgramContent"/>
      </w:pPr>
      <w:r>
        <w:t xml:space="preserve">      </w:t>
      </w:r>
      <w:r w:rsidRPr="00FC51D0">
        <w:t>}</w:t>
      </w:r>
    </w:p>
    <w:p w14:paraId="21A82BFE" w14:textId="77777777" w:rsidR="00BF050D" w:rsidRPr="00FC51D0" w:rsidRDefault="00BF050D" w:rsidP="00BF050D">
      <w:pPr>
        <w:pStyle w:val="STTSSegmenProgramContent"/>
      </w:pPr>
      <w:r w:rsidRPr="00FC51D0">
        <w:t>}</w:t>
      </w:r>
    </w:p>
    <w:bookmarkEnd w:id="49"/>
    <w:p w14:paraId="4BAC62F9" w14:textId="77777777" w:rsidR="00BF050D" w:rsidRPr="00423B36" w:rsidRDefault="00BF050D" w:rsidP="00BF050D">
      <w:pPr>
        <w:ind w:firstLine="284"/>
        <w:rPr>
          <w:b/>
          <w:bCs/>
          <w:sz w:val="20"/>
          <w:szCs w:val="20"/>
        </w:rPr>
      </w:pPr>
    </w:p>
    <w:p w14:paraId="2F5DD109" w14:textId="11BB0D7A" w:rsidR="00BF050D" w:rsidRPr="00BF050D" w:rsidRDefault="00BF050D" w:rsidP="00BF050D">
      <w:pPr>
        <w:pStyle w:val="Heading2"/>
        <w:rPr>
          <w:rFonts w:ascii="Times New Roman" w:hAnsi="Times New Roman"/>
          <w:i w:val="0"/>
          <w:iCs w:val="0"/>
          <w:sz w:val="32"/>
          <w:szCs w:val="32"/>
        </w:rPr>
      </w:pPr>
      <w:bookmarkStart w:id="50" w:name="_Toc92357860"/>
      <w:bookmarkStart w:id="51" w:name="_Toc92358032"/>
      <w:r w:rsidRPr="00BF050D">
        <w:rPr>
          <w:rFonts w:ascii="Times New Roman" w:hAnsi="Times New Roman"/>
          <w:i w:val="0"/>
          <w:iCs w:val="0"/>
          <w:sz w:val="32"/>
          <w:szCs w:val="32"/>
        </w:rPr>
        <w:lastRenderedPageBreak/>
        <w:t>4.2</w:t>
      </w:r>
      <w:r w:rsidRPr="00BF050D">
        <w:rPr>
          <w:rFonts w:ascii="Times New Roman" w:hAnsi="Times New Roman"/>
          <w:i w:val="0"/>
          <w:iCs w:val="0"/>
          <w:sz w:val="32"/>
          <w:szCs w:val="32"/>
        </w:rPr>
        <w:tab/>
        <w:t>App Page</w:t>
      </w:r>
      <w:bookmarkEnd w:id="50"/>
      <w:bookmarkEnd w:id="51"/>
    </w:p>
    <w:p w14:paraId="3D29134C" w14:textId="77777777" w:rsidR="00BF050D" w:rsidRPr="00BA4898" w:rsidRDefault="00BF050D" w:rsidP="00BF050D">
      <w:pPr>
        <w:rPr>
          <w:szCs w:val="24"/>
        </w:rPr>
      </w:pPr>
      <w:r w:rsidRPr="00423B36">
        <w:tab/>
      </w:r>
      <w:r w:rsidRPr="00BA4898">
        <w:rPr>
          <w:szCs w:val="24"/>
        </w:rPr>
        <w:t>App page ini berfungsi untuk login (berdasarkan role). Dari window App, user dapat beralih ke window admin, window homepage(user</w:t>
      </w:r>
      <w:proofErr w:type="gramStart"/>
      <w:r w:rsidRPr="00BA4898">
        <w:rPr>
          <w:szCs w:val="24"/>
        </w:rPr>
        <w:t>).Window</w:t>
      </w:r>
      <w:proofErr w:type="gramEnd"/>
      <w:r w:rsidRPr="00BA4898">
        <w:rPr>
          <w:szCs w:val="24"/>
        </w:rPr>
        <w:t xml:space="preserve"> ini memiliki 1 button serta 1 link yang digunakan untuk register , gambar dibawah ini digunakan Ketika user role login sebagai admin atau sebagain user dan link route untuk menuju register</w:t>
      </w:r>
    </w:p>
    <w:p w14:paraId="6BD619F5" w14:textId="77777777" w:rsidR="00BF050D" w:rsidRDefault="00BF050D" w:rsidP="00BF050D">
      <w:pPr>
        <w:pStyle w:val="STTSSegmenProgramContent"/>
        <w:numPr>
          <w:ilvl w:val="0"/>
          <w:numId w:val="0"/>
        </w:numPr>
        <w:ind w:left="720"/>
        <w:rPr>
          <w:rFonts w:ascii="Times New Roman" w:hAnsi="Times New Roman"/>
        </w:rPr>
      </w:pPr>
    </w:p>
    <w:p w14:paraId="0FAEB38F" w14:textId="77777777" w:rsidR="00BF050D" w:rsidRPr="00423B36" w:rsidRDefault="00BF050D" w:rsidP="00BF050D">
      <w:pPr>
        <w:rPr>
          <w:b/>
          <w:bCs/>
          <w:szCs w:val="24"/>
        </w:rPr>
      </w:pPr>
      <w:r w:rsidRPr="00423B36">
        <w:rPr>
          <w:b/>
          <w:bCs/>
          <w:szCs w:val="24"/>
        </w:rPr>
        <w:t>Segment program 4.2 Login di App Page</w:t>
      </w:r>
    </w:p>
    <w:p w14:paraId="3C2B29A0" w14:textId="77777777" w:rsidR="00BF050D" w:rsidRPr="00FC51D0" w:rsidRDefault="00BF050D" w:rsidP="00FE485A">
      <w:pPr>
        <w:pStyle w:val="STTSSegmenProgramContent"/>
        <w:numPr>
          <w:ilvl w:val="0"/>
          <w:numId w:val="25"/>
        </w:numPr>
        <w:ind w:hanging="720"/>
      </w:pPr>
      <w:bookmarkStart w:id="52" w:name="_Hlk92286530"/>
      <w:r w:rsidRPr="00FC51D0">
        <w:t>if (</w:t>
      </w:r>
      <w:proofErr w:type="gramStart"/>
      <w:r w:rsidRPr="00FC51D0">
        <w:t>email.Length</w:t>
      </w:r>
      <w:proofErr w:type="gramEnd"/>
      <w:r w:rsidRPr="00FC51D0">
        <w:t xml:space="preserve"> &gt; 0 &amp;&amp; password.Length &gt; 0)</w:t>
      </w:r>
    </w:p>
    <w:p w14:paraId="5EE8AD33" w14:textId="77777777" w:rsidR="00BF050D" w:rsidRPr="00030B2A" w:rsidRDefault="00BF050D" w:rsidP="00BF050D">
      <w:pPr>
        <w:pStyle w:val="STTSSegmenProgramContent"/>
      </w:pPr>
      <w:r w:rsidRPr="00030B2A">
        <w:t xml:space="preserve">            {</w:t>
      </w:r>
    </w:p>
    <w:p w14:paraId="1F4961B5" w14:textId="77777777" w:rsidR="00BF050D" w:rsidRDefault="00BF050D" w:rsidP="00BF050D">
      <w:pPr>
        <w:pStyle w:val="STTSSegmenProgramContent"/>
      </w:pPr>
      <w:r w:rsidRPr="00030B2A">
        <w:t xml:space="preserve">                if (</w:t>
      </w:r>
      <w:proofErr w:type="gramStart"/>
      <w:r w:rsidRPr="00030B2A">
        <w:t>email.ToLower</w:t>
      </w:r>
      <w:proofErr w:type="gramEnd"/>
      <w:r w:rsidRPr="00030B2A">
        <w:t>() == "admin" &amp;&amp; password.ToLower() == "admin")</w:t>
      </w:r>
    </w:p>
    <w:p w14:paraId="5D3630F9"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C26C58">
        <w:rPr>
          <w:rFonts w:ascii="Times New Roman" w:hAnsi="Times New Roman"/>
          <w:b/>
          <w:bCs/>
          <w:sz w:val="24"/>
          <w:szCs w:val="24"/>
        </w:rPr>
        <w:t>Lanjutan Segment program</w:t>
      </w:r>
      <w:r w:rsidRPr="00423B36">
        <w:t xml:space="preserve"> </w:t>
      </w:r>
      <w:r w:rsidRPr="00423B36">
        <w:rPr>
          <w:rFonts w:ascii="Times New Roman" w:hAnsi="Times New Roman"/>
          <w:b/>
          <w:bCs/>
          <w:sz w:val="24"/>
          <w:szCs w:val="24"/>
        </w:rPr>
        <w:t>4.2 Login di App Page</w:t>
      </w:r>
    </w:p>
    <w:p w14:paraId="0301A098" w14:textId="77777777" w:rsidR="00BF050D" w:rsidRPr="00030B2A" w:rsidRDefault="00BF050D" w:rsidP="00BF050D">
      <w:pPr>
        <w:pStyle w:val="STTSSegmenProgramContent"/>
        <w:numPr>
          <w:ilvl w:val="0"/>
          <w:numId w:val="0"/>
        </w:numPr>
        <w:ind w:left="284"/>
      </w:pPr>
    </w:p>
    <w:p w14:paraId="707A9C6A" w14:textId="77777777" w:rsidR="00BF050D" w:rsidRPr="00030B2A" w:rsidRDefault="00BF050D" w:rsidP="00BF050D">
      <w:pPr>
        <w:pStyle w:val="STTSSegmenProgramContent"/>
      </w:pPr>
      <w:r w:rsidRPr="00030B2A">
        <w:t xml:space="preserve">                {</w:t>
      </w:r>
    </w:p>
    <w:p w14:paraId="2ACF8D5E" w14:textId="77777777" w:rsidR="00BF050D" w:rsidRPr="00030B2A" w:rsidRDefault="00BF050D" w:rsidP="00BF050D">
      <w:pPr>
        <w:pStyle w:val="STTSSegmenProgramContent"/>
      </w:pPr>
      <w:r w:rsidRPr="00030B2A">
        <w:t xml:space="preserve">                    var admin = new </w:t>
      </w:r>
      <w:proofErr w:type="gramStart"/>
      <w:r w:rsidRPr="00030B2A">
        <w:t>Admin(</w:t>
      </w:r>
      <w:proofErr w:type="gramEnd"/>
      <w:r w:rsidRPr="00030B2A">
        <w:t>);</w:t>
      </w:r>
    </w:p>
    <w:p w14:paraId="776F071E" w14:textId="77777777" w:rsidR="00BF050D" w:rsidRPr="00030B2A" w:rsidRDefault="00BF050D" w:rsidP="00BF050D">
      <w:pPr>
        <w:pStyle w:val="STTSSegmenProgramContent"/>
      </w:pPr>
      <w:r w:rsidRPr="00030B2A">
        <w:t xml:space="preserve">                    </w:t>
      </w:r>
      <w:proofErr w:type="gramStart"/>
      <w:r w:rsidRPr="00030B2A">
        <w:t>this.NavigationService.Navigate</w:t>
      </w:r>
      <w:proofErr w:type="gramEnd"/>
      <w:r w:rsidRPr="00030B2A">
        <w:t>(admin);</w:t>
      </w:r>
    </w:p>
    <w:p w14:paraId="7970FE09" w14:textId="77777777" w:rsidR="00BF050D" w:rsidRPr="00030B2A" w:rsidRDefault="00BF050D" w:rsidP="00BF050D">
      <w:pPr>
        <w:pStyle w:val="STTSSegmenProgramContent"/>
      </w:pPr>
      <w:r w:rsidRPr="00030B2A">
        <w:t xml:space="preserve">                }</w:t>
      </w:r>
    </w:p>
    <w:p w14:paraId="7ECE8E16" w14:textId="77777777" w:rsidR="00BF050D" w:rsidRPr="00030B2A" w:rsidRDefault="00BF050D" w:rsidP="00BF050D">
      <w:pPr>
        <w:pStyle w:val="STTSSegmenProgramContent"/>
      </w:pPr>
      <w:r w:rsidRPr="00030B2A">
        <w:t xml:space="preserve">                else</w:t>
      </w:r>
    </w:p>
    <w:p w14:paraId="552DD4B5" w14:textId="77777777" w:rsidR="00BF050D" w:rsidRPr="00030B2A" w:rsidRDefault="00BF050D" w:rsidP="00BF050D">
      <w:pPr>
        <w:pStyle w:val="STTSSegmenProgramContent"/>
      </w:pPr>
      <w:r w:rsidRPr="00030B2A">
        <w:t xml:space="preserve">                {</w:t>
      </w:r>
    </w:p>
    <w:p w14:paraId="5A460130" w14:textId="77777777" w:rsidR="00BF050D" w:rsidRPr="00030B2A" w:rsidRDefault="00BF050D" w:rsidP="00BF050D">
      <w:pPr>
        <w:pStyle w:val="STTSSegmenProgramContent"/>
      </w:pPr>
      <w:r w:rsidRPr="00030B2A">
        <w:t xml:space="preserve">                    </w:t>
      </w:r>
      <w:proofErr w:type="gramStart"/>
      <w:r w:rsidRPr="00030B2A">
        <w:t>conn.conn</w:t>
      </w:r>
      <w:proofErr w:type="gramEnd"/>
      <w:r w:rsidRPr="00030B2A">
        <w:t>.Open();</w:t>
      </w:r>
    </w:p>
    <w:p w14:paraId="4AA87BAF" w14:textId="77777777" w:rsidR="00BF050D" w:rsidRPr="00030B2A" w:rsidRDefault="00BF050D" w:rsidP="00BF050D">
      <w:pPr>
        <w:pStyle w:val="STTSSegmenProgramContent"/>
      </w:pPr>
      <w:r w:rsidRPr="00030B2A">
        <w:t xml:space="preserve">                    cmd = new </w:t>
      </w:r>
      <w:proofErr w:type="gramStart"/>
      <w:r w:rsidRPr="00030B2A">
        <w:t>MySqlCommand(</w:t>
      </w:r>
      <w:proofErr w:type="gramEnd"/>
      <w:r w:rsidRPr="00030B2A">
        <w:t>);</w:t>
      </w:r>
    </w:p>
    <w:bookmarkEnd w:id="52"/>
    <w:p w14:paraId="3C9DBBF8" w14:textId="77777777" w:rsidR="00BF050D" w:rsidRPr="00030B2A" w:rsidRDefault="00BF050D" w:rsidP="00BF050D">
      <w:pPr>
        <w:pStyle w:val="STTSSegmenProgramContent"/>
      </w:pPr>
      <w:r w:rsidRPr="00030B2A">
        <w:t xml:space="preserve">                    cmd = new </w:t>
      </w:r>
      <w:proofErr w:type="gramStart"/>
      <w:r w:rsidRPr="00030B2A">
        <w:t>MySqlCommand(</w:t>
      </w:r>
      <w:proofErr w:type="gramEnd"/>
      <w:r w:rsidRPr="00030B2A">
        <w:t>$"SELECT * FROM CUSTOMER WHERE EMAIL = '{email}'", conn.conn);</w:t>
      </w:r>
    </w:p>
    <w:p w14:paraId="0A40F94E" w14:textId="77777777" w:rsidR="00BF050D" w:rsidRPr="00030B2A" w:rsidRDefault="00BF050D" w:rsidP="00BF050D">
      <w:pPr>
        <w:pStyle w:val="STTSSegmenProgramContent"/>
      </w:pPr>
      <w:r w:rsidRPr="00030B2A">
        <w:t xml:space="preserve">                    MySqlDataReader reader = </w:t>
      </w:r>
      <w:proofErr w:type="gramStart"/>
      <w:r w:rsidRPr="00030B2A">
        <w:t>cmd.ExecuteReader</w:t>
      </w:r>
      <w:proofErr w:type="gramEnd"/>
      <w:r w:rsidRPr="00030B2A">
        <w:t>();</w:t>
      </w:r>
    </w:p>
    <w:p w14:paraId="79A8E180" w14:textId="77777777" w:rsidR="00BF050D" w:rsidRPr="00030B2A" w:rsidRDefault="00BF050D" w:rsidP="00BF050D">
      <w:pPr>
        <w:pStyle w:val="STTSSegmenProgramContent"/>
      </w:pPr>
      <w:r w:rsidRPr="00030B2A">
        <w:t xml:space="preserve">                    bool isFound = false;</w:t>
      </w:r>
    </w:p>
    <w:p w14:paraId="5EDFE63B" w14:textId="77777777" w:rsidR="00BF050D" w:rsidRPr="00030B2A" w:rsidRDefault="00BF050D" w:rsidP="00BF050D">
      <w:pPr>
        <w:pStyle w:val="STTSSegmenProgramContent"/>
      </w:pPr>
      <w:r w:rsidRPr="00030B2A">
        <w:t xml:space="preserve">                    while (</w:t>
      </w:r>
      <w:proofErr w:type="gramStart"/>
      <w:r w:rsidRPr="00030B2A">
        <w:t>reader.Read</w:t>
      </w:r>
      <w:proofErr w:type="gramEnd"/>
      <w:r w:rsidRPr="00030B2A">
        <w:t>())</w:t>
      </w:r>
    </w:p>
    <w:p w14:paraId="4E9053A7" w14:textId="77777777" w:rsidR="00BF050D" w:rsidRPr="00030B2A" w:rsidRDefault="00BF050D" w:rsidP="00BF050D">
      <w:pPr>
        <w:pStyle w:val="STTSSegmenProgramContent"/>
      </w:pPr>
      <w:r w:rsidRPr="00030B2A">
        <w:t xml:space="preserve">                    {</w:t>
      </w:r>
    </w:p>
    <w:p w14:paraId="11E60EEE" w14:textId="77777777" w:rsidR="00BF050D" w:rsidRPr="00030B2A" w:rsidRDefault="00BF050D" w:rsidP="00BF050D">
      <w:pPr>
        <w:pStyle w:val="STTSSegmenProgramContent"/>
      </w:pPr>
      <w:r w:rsidRPr="00030B2A">
        <w:t xml:space="preserve">                        if (reader[3</w:t>
      </w:r>
      <w:proofErr w:type="gramStart"/>
      <w:r w:rsidRPr="00030B2A">
        <w:t>].ToString</w:t>
      </w:r>
      <w:proofErr w:type="gramEnd"/>
      <w:r w:rsidRPr="00030B2A">
        <w:t>() == email)</w:t>
      </w:r>
    </w:p>
    <w:p w14:paraId="41D76B18" w14:textId="77777777" w:rsidR="00BF050D" w:rsidRPr="00030B2A" w:rsidRDefault="00BF050D" w:rsidP="00BF050D">
      <w:pPr>
        <w:pStyle w:val="STTSSegmenProgramContent"/>
      </w:pPr>
      <w:r w:rsidRPr="00030B2A">
        <w:t xml:space="preserve">                        {</w:t>
      </w:r>
    </w:p>
    <w:p w14:paraId="00345F20" w14:textId="77777777" w:rsidR="00BF050D" w:rsidRPr="00030B2A" w:rsidRDefault="00BF050D" w:rsidP="00BF050D">
      <w:pPr>
        <w:pStyle w:val="STTSSegmenProgramContent"/>
      </w:pPr>
      <w:r w:rsidRPr="00030B2A">
        <w:t xml:space="preserve">                            isFound = true;</w:t>
      </w:r>
    </w:p>
    <w:p w14:paraId="7431F536" w14:textId="77777777" w:rsidR="00BF050D" w:rsidRPr="00030B2A" w:rsidRDefault="00BF050D" w:rsidP="00BF050D">
      <w:pPr>
        <w:pStyle w:val="STTSSegmenProgramContent"/>
      </w:pPr>
      <w:r w:rsidRPr="00030B2A">
        <w:t xml:space="preserve">                            if (reader[5</w:t>
      </w:r>
      <w:proofErr w:type="gramStart"/>
      <w:r w:rsidRPr="00030B2A">
        <w:t>].ToString</w:t>
      </w:r>
      <w:proofErr w:type="gramEnd"/>
      <w:r w:rsidRPr="00030B2A">
        <w:t>() == password)</w:t>
      </w:r>
    </w:p>
    <w:p w14:paraId="3B99075D" w14:textId="77777777" w:rsidR="00BF050D" w:rsidRPr="00030B2A" w:rsidRDefault="00BF050D" w:rsidP="00BF050D">
      <w:pPr>
        <w:pStyle w:val="STTSSegmenProgramContent"/>
      </w:pPr>
      <w:r w:rsidRPr="00030B2A">
        <w:t xml:space="preserve">                            {</w:t>
      </w:r>
    </w:p>
    <w:p w14:paraId="78BC4E7A" w14:textId="77777777" w:rsidR="00BF050D" w:rsidRPr="00030B2A" w:rsidRDefault="00BF050D" w:rsidP="00BF050D">
      <w:pPr>
        <w:pStyle w:val="STTSSegmenProgramContent"/>
      </w:pPr>
      <w:r w:rsidRPr="00030B2A">
        <w:t xml:space="preserve">                                Int</w:t>
      </w:r>
      <w:r>
        <w:tab/>
      </w:r>
      <w:r w:rsidRPr="00030B2A">
        <w:t>id=</w:t>
      </w:r>
      <w:r>
        <w:tab/>
      </w:r>
      <w:r w:rsidRPr="00030B2A">
        <w:t>Convert.ToInt32</w:t>
      </w:r>
      <w:r>
        <w:t xml:space="preserve"> </w:t>
      </w:r>
      <w:r w:rsidRPr="00030B2A">
        <w:t>(reader[0</w:t>
      </w:r>
      <w:proofErr w:type="gramStart"/>
      <w:r w:rsidRPr="00030B2A">
        <w:t>].ToString</w:t>
      </w:r>
      <w:proofErr w:type="gramEnd"/>
      <w:r w:rsidRPr="00030B2A">
        <w:t>());</w:t>
      </w:r>
    </w:p>
    <w:p w14:paraId="6B1B9A66" w14:textId="77777777" w:rsidR="00BF050D" w:rsidRPr="00030B2A" w:rsidRDefault="00BF050D" w:rsidP="00BF050D">
      <w:pPr>
        <w:pStyle w:val="STTSSegmenProgramContent"/>
      </w:pPr>
      <w:r w:rsidRPr="00030B2A">
        <w:t xml:space="preserve">                                var menu = new MainMenu(id);</w:t>
      </w:r>
    </w:p>
    <w:p w14:paraId="1CFF3378" w14:textId="77777777" w:rsidR="00BF050D" w:rsidRPr="00030B2A" w:rsidRDefault="00BF050D" w:rsidP="00BF050D">
      <w:pPr>
        <w:pStyle w:val="STTSSegmenProgramContent"/>
      </w:pPr>
      <w:r w:rsidRPr="00030B2A">
        <w:t xml:space="preserve">                                </w:t>
      </w:r>
      <w:proofErr w:type="gramStart"/>
      <w:r w:rsidRPr="00030B2A">
        <w:t>this.NavigationService.Navigate</w:t>
      </w:r>
      <w:proofErr w:type="gramEnd"/>
      <w:r w:rsidRPr="00030B2A">
        <w:t>(menu);</w:t>
      </w:r>
    </w:p>
    <w:p w14:paraId="0566322D" w14:textId="77777777" w:rsidR="00BF050D" w:rsidRPr="00030B2A" w:rsidRDefault="00BF050D" w:rsidP="00BF050D">
      <w:pPr>
        <w:pStyle w:val="STTSSegmenProgramContent"/>
      </w:pPr>
      <w:r w:rsidRPr="00030B2A">
        <w:t xml:space="preserve">                                break;</w:t>
      </w:r>
    </w:p>
    <w:p w14:paraId="3C9FA8F0" w14:textId="77777777" w:rsidR="00BF050D" w:rsidRPr="00030B2A" w:rsidRDefault="00BF050D" w:rsidP="00BF050D">
      <w:pPr>
        <w:pStyle w:val="STTSSegmenProgramContent"/>
      </w:pPr>
      <w:r w:rsidRPr="00030B2A">
        <w:t xml:space="preserve">                            }</w:t>
      </w:r>
    </w:p>
    <w:p w14:paraId="5420C8B1" w14:textId="77777777" w:rsidR="00BF050D" w:rsidRPr="00030B2A" w:rsidRDefault="00BF050D" w:rsidP="00BF050D">
      <w:pPr>
        <w:pStyle w:val="STTSSegmenProgramContent"/>
      </w:pPr>
      <w:r w:rsidRPr="00030B2A">
        <w:t xml:space="preserve">                            else</w:t>
      </w:r>
    </w:p>
    <w:p w14:paraId="08C00F69" w14:textId="77777777" w:rsidR="00BF050D" w:rsidRPr="00030B2A" w:rsidRDefault="00BF050D" w:rsidP="00BF050D">
      <w:pPr>
        <w:pStyle w:val="STTSSegmenProgramContent"/>
      </w:pPr>
      <w:r w:rsidRPr="00030B2A">
        <w:t xml:space="preserve">                            {</w:t>
      </w:r>
    </w:p>
    <w:p w14:paraId="4B1BF234" w14:textId="77777777" w:rsidR="00BF050D" w:rsidRPr="00030B2A" w:rsidRDefault="00BF050D" w:rsidP="00BF050D">
      <w:pPr>
        <w:pStyle w:val="STTSSegmenProgramContent"/>
      </w:pPr>
      <w:r w:rsidRPr="00030B2A">
        <w:lastRenderedPageBreak/>
        <w:t xml:space="preserve">                                MessageBox.Show("password salah");</w:t>
      </w:r>
    </w:p>
    <w:p w14:paraId="0A27A48A" w14:textId="77777777" w:rsidR="00BF050D" w:rsidRPr="00030B2A" w:rsidRDefault="00BF050D" w:rsidP="00BF050D">
      <w:pPr>
        <w:pStyle w:val="STTSSegmenProgramContent"/>
      </w:pPr>
      <w:r w:rsidRPr="00030B2A">
        <w:t xml:space="preserve">                            }</w:t>
      </w:r>
    </w:p>
    <w:p w14:paraId="2DDFE7F9" w14:textId="77777777" w:rsidR="00BF050D" w:rsidRPr="00030B2A" w:rsidRDefault="00BF050D" w:rsidP="00BF050D">
      <w:pPr>
        <w:pStyle w:val="STTSSegmenProgramContent"/>
      </w:pPr>
      <w:r w:rsidRPr="00030B2A">
        <w:t xml:space="preserve">                        }</w:t>
      </w:r>
    </w:p>
    <w:p w14:paraId="01D30AE3" w14:textId="77777777" w:rsidR="00BF050D" w:rsidRPr="00030B2A" w:rsidRDefault="00BF050D" w:rsidP="00BF050D">
      <w:pPr>
        <w:pStyle w:val="STTSSegmenProgramContent"/>
      </w:pPr>
      <w:r w:rsidRPr="00030B2A">
        <w:t xml:space="preserve">                    }</w:t>
      </w:r>
    </w:p>
    <w:p w14:paraId="18554843" w14:textId="77777777" w:rsidR="00BF050D" w:rsidRPr="00030B2A" w:rsidRDefault="00BF050D" w:rsidP="00BF050D">
      <w:pPr>
        <w:pStyle w:val="STTSSegmenProgramContent"/>
      </w:pPr>
      <w:r w:rsidRPr="00030B2A">
        <w:t xml:space="preserve">                    </w:t>
      </w:r>
      <w:proofErr w:type="gramStart"/>
      <w:r w:rsidRPr="00030B2A">
        <w:t>conn.conn</w:t>
      </w:r>
      <w:proofErr w:type="gramEnd"/>
      <w:r w:rsidRPr="00030B2A">
        <w:t>.Close();</w:t>
      </w:r>
    </w:p>
    <w:p w14:paraId="1AC1E2C0" w14:textId="77777777" w:rsidR="00BF050D" w:rsidRPr="00030B2A" w:rsidRDefault="00BF050D" w:rsidP="00BF050D">
      <w:pPr>
        <w:pStyle w:val="STTSSegmenProgramContent"/>
      </w:pPr>
      <w:r w:rsidRPr="00030B2A">
        <w:t xml:space="preserve">                    if </w:t>
      </w:r>
      <w:proofErr w:type="gramStart"/>
      <w:r w:rsidRPr="00030B2A">
        <w:t>(!isFound</w:t>
      </w:r>
      <w:proofErr w:type="gramEnd"/>
      <w:r w:rsidRPr="00030B2A">
        <w:t>)</w:t>
      </w:r>
    </w:p>
    <w:p w14:paraId="1B2490E8" w14:textId="77777777" w:rsidR="00BF050D" w:rsidRPr="00030B2A" w:rsidRDefault="00BF050D" w:rsidP="00BF050D">
      <w:pPr>
        <w:pStyle w:val="STTSSegmenProgramContent"/>
      </w:pPr>
      <w:r w:rsidRPr="00030B2A">
        <w:t xml:space="preserve">                    {</w:t>
      </w:r>
    </w:p>
    <w:p w14:paraId="64D7CDC0" w14:textId="77777777" w:rsidR="00BF050D" w:rsidRPr="00030B2A" w:rsidRDefault="00BF050D" w:rsidP="00BF050D">
      <w:pPr>
        <w:pStyle w:val="STTSSegmenProgramContent"/>
      </w:pPr>
      <w:r w:rsidRPr="00030B2A">
        <w:t xml:space="preserve">                        MessageBox.Show("User tidak ditemukan");</w:t>
      </w:r>
    </w:p>
    <w:p w14:paraId="45FD24CD" w14:textId="77777777" w:rsidR="00BF050D" w:rsidRPr="00030B2A" w:rsidRDefault="00BF050D" w:rsidP="00BF050D">
      <w:pPr>
        <w:pStyle w:val="STTSSegmenProgramContent"/>
      </w:pPr>
      <w:r w:rsidRPr="00030B2A">
        <w:t xml:space="preserve">                    }</w:t>
      </w:r>
    </w:p>
    <w:p w14:paraId="1B79B573" w14:textId="77777777" w:rsidR="00BF050D" w:rsidRPr="00030B2A" w:rsidRDefault="00BF050D" w:rsidP="00BF050D">
      <w:pPr>
        <w:pStyle w:val="STTSSegmenProgramContent"/>
      </w:pPr>
      <w:r w:rsidRPr="00030B2A">
        <w:t xml:space="preserve">                }</w:t>
      </w:r>
    </w:p>
    <w:p w14:paraId="2732C29D" w14:textId="77777777" w:rsidR="00BF050D" w:rsidRPr="00030B2A" w:rsidRDefault="00BF050D" w:rsidP="00BF050D">
      <w:pPr>
        <w:pStyle w:val="STTSSegmenProgramContent"/>
      </w:pPr>
      <w:r w:rsidRPr="00030B2A">
        <w:t xml:space="preserve">            }</w:t>
      </w:r>
    </w:p>
    <w:p w14:paraId="6160BF99" w14:textId="77777777" w:rsidR="00BF050D" w:rsidRPr="00030B2A" w:rsidRDefault="00BF050D" w:rsidP="00BF050D">
      <w:pPr>
        <w:pStyle w:val="STTSSegmenProgramContent"/>
      </w:pPr>
      <w:r w:rsidRPr="00030B2A">
        <w:t xml:space="preserve">            else</w:t>
      </w:r>
    </w:p>
    <w:p w14:paraId="57A3441F" w14:textId="77777777" w:rsidR="00BF050D" w:rsidRPr="00030B2A" w:rsidRDefault="00BF050D" w:rsidP="00BF050D">
      <w:pPr>
        <w:pStyle w:val="STTSSegmenProgramContent"/>
      </w:pPr>
      <w:r w:rsidRPr="00030B2A">
        <w:t xml:space="preserve">            {</w:t>
      </w:r>
    </w:p>
    <w:p w14:paraId="2D79368D" w14:textId="77777777" w:rsidR="00BF050D" w:rsidRPr="00030B2A" w:rsidRDefault="00BF050D" w:rsidP="00BF050D">
      <w:pPr>
        <w:pStyle w:val="STTSSegmenProgramContent"/>
      </w:pPr>
      <w:r w:rsidRPr="00030B2A">
        <w:t xml:space="preserve">                MessageBox.Show("data tidak boleh kosong");</w:t>
      </w:r>
    </w:p>
    <w:p w14:paraId="1E2E782C" w14:textId="77777777" w:rsidR="00BF050D" w:rsidRPr="002F2B89" w:rsidRDefault="00BF050D" w:rsidP="00BF050D">
      <w:pPr>
        <w:pStyle w:val="STTSSegmenProgramContent"/>
      </w:pPr>
      <w:r w:rsidRPr="00FC51D0">
        <w:t xml:space="preserve">            }</w:t>
      </w:r>
    </w:p>
    <w:p w14:paraId="77C4E541" w14:textId="77777777" w:rsidR="00BF050D" w:rsidRPr="00684756" w:rsidRDefault="00BF050D" w:rsidP="00BF050D">
      <w:pPr>
        <w:ind w:firstLine="284"/>
        <w:rPr>
          <w:b/>
          <w:bCs/>
          <w:sz w:val="18"/>
          <w:szCs w:val="18"/>
        </w:rPr>
      </w:pPr>
    </w:p>
    <w:p w14:paraId="579BF46F" w14:textId="77777777" w:rsidR="00BF050D" w:rsidRPr="00423B36" w:rsidRDefault="00BF050D" w:rsidP="00BF050D">
      <w:pPr>
        <w:rPr>
          <w:b/>
          <w:bCs/>
          <w:szCs w:val="24"/>
        </w:rPr>
      </w:pPr>
      <w:r w:rsidRPr="00423B36">
        <w:rPr>
          <w:b/>
          <w:bCs/>
          <w:szCs w:val="24"/>
        </w:rPr>
        <w:t>Segment program 4.2 Route Register di App Page</w:t>
      </w:r>
    </w:p>
    <w:p w14:paraId="14FD300D" w14:textId="77777777" w:rsidR="00BF050D" w:rsidRPr="0004025F" w:rsidRDefault="00BF050D" w:rsidP="00FE485A">
      <w:pPr>
        <w:pStyle w:val="STTSSegmenProgramContent"/>
        <w:numPr>
          <w:ilvl w:val="0"/>
          <w:numId w:val="26"/>
        </w:numPr>
        <w:ind w:hanging="720"/>
      </w:pPr>
      <w:bookmarkStart w:id="53" w:name="_Hlk92286389"/>
      <w:r w:rsidRPr="0004025F">
        <w:t>        private void lbregister_</w:t>
      </w:r>
      <w:proofErr w:type="gramStart"/>
      <w:r w:rsidRPr="0004025F">
        <w:t>PreviewMouseDown(</w:t>
      </w:r>
      <w:proofErr w:type="gramEnd"/>
      <w:r w:rsidRPr="0004025F">
        <w:t>object sender, MouseButtonEventArgs e)</w:t>
      </w:r>
    </w:p>
    <w:p w14:paraId="50292183" w14:textId="77777777" w:rsidR="00BF050D" w:rsidRPr="0004025F" w:rsidRDefault="00BF050D" w:rsidP="00BF050D">
      <w:pPr>
        <w:pStyle w:val="STTSSegmenProgramContent"/>
      </w:pPr>
      <w:r w:rsidRPr="0004025F">
        <w:t xml:space="preserve">        {   </w:t>
      </w:r>
    </w:p>
    <w:p w14:paraId="54F780AC" w14:textId="77777777" w:rsidR="00BF050D" w:rsidRPr="0004025F" w:rsidRDefault="00BF050D" w:rsidP="00BF050D">
      <w:pPr>
        <w:pStyle w:val="STTSSegmenProgramContent"/>
      </w:pPr>
      <w:r w:rsidRPr="0004025F">
        <w:t xml:space="preserve">            var reg = new </w:t>
      </w:r>
      <w:proofErr w:type="gramStart"/>
      <w:r w:rsidRPr="0004025F">
        <w:t>register(</w:t>
      </w:r>
      <w:proofErr w:type="gramEnd"/>
      <w:r w:rsidRPr="0004025F">
        <w:t>);</w:t>
      </w:r>
    </w:p>
    <w:p w14:paraId="36101768" w14:textId="77777777" w:rsidR="00BF050D" w:rsidRPr="0004025F" w:rsidRDefault="00BF050D" w:rsidP="00BF050D">
      <w:pPr>
        <w:pStyle w:val="STTSSegmenProgramContent"/>
      </w:pPr>
      <w:r w:rsidRPr="0004025F">
        <w:t xml:space="preserve">            </w:t>
      </w:r>
      <w:proofErr w:type="gramStart"/>
      <w:r w:rsidRPr="0004025F">
        <w:t>this.NavigationService.Navigate</w:t>
      </w:r>
      <w:proofErr w:type="gramEnd"/>
      <w:r w:rsidRPr="0004025F">
        <w:t>(reg);</w:t>
      </w:r>
    </w:p>
    <w:p w14:paraId="225ED137" w14:textId="77777777" w:rsidR="00BF050D" w:rsidRPr="0004025F" w:rsidRDefault="00BF050D" w:rsidP="00BF050D">
      <w:pPr>
        <w:pStyle w:val="STTSSegmenProgramContent"/>
      </w:pPr>
      <w:r w:rsidRPr="0004025F">
        <w:t xml:space="preserve">        }</w:t>
      </w:r>
    </w:p>
    <w:bookmarkEnd w:id="53"/>
    <w:p w14:paraId="2A8CFC0E" w14:textId="77777777" w:rsidR="00BF050D" w:rsidRPr="004329DC" w:rsidRDefault="00BF050D" w:rsidP="00BF050D">
      <w:pPr>
        <w:ind w:firstLine="284"/>
        <w:rPr>
          <w:sz w:val="18"/>
          <w:szCs w:val="18"/>
        </w:rPr>
      </w:pPr>
    </w:p>
    <w:p w14:paraId="7DAE6D17" w14:textId="77777777" w:rsidR="00BF050D" w:rsidRPr="007A2EDB" w:rsidRDefault="00BF050D" w:rsidP="00BF050D">
      <w:pPr>
        <w:pStyle w:val="STTSSegmenProgramContent"/>
        <w:numPr>
          <w:ilvl w:val="0"/>
          <w:numId w:val="0"/>
        </w:numPr>
        <w:ind w:left="624" w:hanging="624"/>
      </w:pPr>
    </w:p>
    <w:p w14:paraId="279BFA8D" w14:textId="0608C39E" w:rsidR="00BF050D" w:rsidRPr="00CE123D" w:rsidRDefault="00BF050D" w:rsidP="00BF050D">
      <w:pPr>
        <w:pStyle w:val="Heading1"/>
        <w:rPr>
          <w:rFonts w:ascii="Times New Roman" w:hAnsi="Times New Roman"/>
        </w:rPr>
      </w:pPr>
      <w:bookmarkStart w:id="54" w:name="_Toc92357861"/>
      <w:bookmarkStart w:id="55" w:name="_Toc92358033"/>
      <w:r w:rsidRPr="00CE123D">
        <w:rPr>
          <w:rFonts w:ascii="Times New Roman" w:hAnsi="Times New Roman"/>
        </w:rPr>
        <w:t>4.3</w:t>
      </w:r>
      <w:r w:rsidRPr="00CE123D">
        <w:rPr>
          <w:rFonts w:ascii="Times New Roman" w:hAnsi="Times New Roman"/>
        </w:rPr>
        <w:tab/>
      </w:r>
      <w:r w:rsidRPr="00B53FE9">
        <w:rPr>
          <w:rFonts w:ascii="Times New Roman" w:hAnsi="Times New Roman"/>
        </w:rPr>
        <w:t>Register Page</w:t>
      </w:r>
      <w:bookmarkEnd w:id="54"/>
      <w:bookmarkEnd w:id="55"/>
    </w:p>
    <w:p w14:paraId="25E7BBFB" w14:textId="77777777" w:rsidR="00BF050D" w:rsidRPr="00CE123D" w:rsidRDefault="00BF050D" w:rsidP="00BF050D">
      <w:pPr>
        <w:rPr>
          <w:szCs w:val="24"/>
        </w:rPr>
      </w:pPr>
      <w:r w:rsidRPr="00CE123D">
        <w:tab/>
      </w:r>
      <w:r w:rsidRPr="00CE123D">
        <w:rPr>
          <w:szCs w:val="24"/>
        </w:rPr>
        <w:t xml:space="preserve">Register page ini berfungsi untuk mendaftarkan akun </w:t>
      </w:r>
      <w:proofErr w:type="gramStart"/>
      <w:r w:rsidRPr="00CE123D">
        <w:rPr>
          <w:szCs w:val="24"/>
        </w:rPr>
        <w:t>user.page</w:t>
      </w:r>
      <w:proofErr w:type="gramEnd"/>
      <w:r w:rsidRPr="00CE123D">
        <w:rPr>
          <w:szCs w:val="24"/>
        </w:rPr>
        <w:t xml:space="preserve"> ini memiliki 1 button untuk register dan 1 page link untuk menuju login.</w:t>
      </w:r>
    </w:p>
    <w:p w14:paraId="46234DF8" w14:textId="77777777" w:rsidR="00BF050D" w:rsidRPr="00423B36" w:rsidRDefault="00BF050D" w:rsidP="00BF050D">
      <w:pPr>
        <w:rPr>
          <w:b/>
          <w:bCs/>
          <w:szCs w:val="24"/>
        </w:rPr>
      </w:pPr>
      <w:r w:rsidRPr="00423B36">
        <w:rPr>
          <w:b/>
          <w:bCs/>
          <w:szCs w:val="24"/>
        </w:rPr>
        <w:t>Segment program 4.3 Register</w:t>
      </w:r>
    </w:p>
    <w:p w14:paraId="53730F5D" w14:textId="77777777" w:rsidR="00BF050D" w:rsidRPr="00684756" w:rsidRDefault="00BF050D" w:rsidP="00FE485A">
      <w:pPr>
        <w:pStyle w:val="STTSSegmenProgramContent"/>
        <w:numPr>
          <w:ilvl w:val="0"/>
          <w:numId w:val="27"/>
        </w:numPr>
        <w:ind w:hanging="720"/>
      </w:pPr>
      <w:r w:rsidRPr="0004025F">
        <w:t xml:space="preserve">    </w:t>
      </w:r>
      <w:r w:rsidRPr="00684756">
        <w:t>if (</w:t>
      </w:r>
      <w:proofErr w:type="gramStart"/>
      <w:r w:rsidRPr="00684756">
        <w:t>email.Length</w:t>
      </w:r>
      <w:proofErr w:type="gramEnd"/>
      <w:r w:rsidRPr="00684756">
        <w:t xml:space="preserve"> &gt; 0 &amp;&amp; username.Length &gt; 0 &amp;&amp; pass.Length &gt; 0 &amp;&amp; passconf.Length &gt; 0 &amp;&amp; nomor.Length &gt; 0)</w:t>
      </w:r>
    </w:p>
    <w:p w14:paraId="00214EB0" w14:textId="77777777" w:rsidR="00BF050D" w:rsidRPr="00684756" w:rsidRDefault="00BF050D" w:rsidP="00BF050D">
      <w:pPr>
        <w:pStyle w:val="STTSSegmenProgramContent"/>
      </w:pPr>
      <w:r w:rsidRPr="00684756">
        <w:t xml:space="preserve">            {</w:t>
      </w:r>
    </w:p>
    <w:p w14:paraId="18D458A2" w14:textId="77777777" w:rsidR="00BF050D" w:rsidRPr="00684756" w:rsidRDefault="00BF050D" w:rsidP="00BF050D">
      <w:pPr>
        <w:pStyle w:val="STTSSegmenProgramContent"/>
      </w:pPr>
      <w:r w:rsidRPr="00684756">
        <w:t xml:space="preserve">                </w:t>
      </w:r>
      <w:proofErr w:type="gramStart"/>
      <w:r w:rsidRPr="00684756">
        <w:t>if(</w:t>
      </w:r>
      <w:proofErr w:type="gramEnd"/>
      <w:r w:rsidRPr="00684756">
        <w:t>pass == passconf)</w:t>
      </w:r>
    </w:p>
    <w:p w14:paraId="2558F627" w14:textId="77777777" w:rsidR="00BF050D" w:rsidRPr="00684756" w:rsidRDefault="00BF050D" w:rsidP="00BF050D">
      <w:pPr>
        <w:pStyle w:val="STTSSegmenProgramContent"/>
      </w:pPr>
      <w:r w:rsidRPr="00684756">
        <w:t xml:space="preserve">                {</w:t>
      </w:r>
    </w:p>
    <w:p w14:paraId="60E7F9F5" w14:textId="77777777" w:rsidR="00BF050D" w:rsidRPr="00684756" w:rsidRDefault="00BF050D" w:rsidP="00BF050D">
      <w:pPr>
        <w:pStyle w:val="STTSSegmenProgramContent"/>
      </w:pPr>
      <w:r w:rsidRPr="00684756">
        <w:t xml:space="preserve">                    try</w:t>
      </w:r>
    </w:p>
    <w:p w14:paraId="3E6D1C79" w14:textId="77777777" w:rsidR="00BF050D" w:rsidRPr="00684756" w:rsidRDefault="00BF050D" w:rsidP="00BF050D">
      <w:pPr>
        <w:pStyle w:val="STTSSegmenProgramContent"/>
      </w:pPr>
      <w:r w:rsidRPr="00684756">
        <w:t xml:space="preserve">                    {</w:t>
      </w:r>
    </w:p>
    <w:p w14:paraId="7AEA1A15"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.Open();</w:t>
      </w:r>
    </w:p>
    <w:p w14:paraId="01F78674" w14:textId="77777777" w:rsidR="00BF050D" w:rsidRPr="00684756" w:rsidRDefault="00BF050D" w:rsidP="00BF050D">
      <w:pPr>
        <w:pStyle w:val="STTSSegmenProgramContent"/>
      </w:pPr>
      <w:r w:rsidRPr="00684756">
        <w:t xml:space="preserve">                        MySqlCommand cmd = new </w:t>
      </w:r>
      <w:proofErr w:type="gramStart"/>
      <w:r w:rsidRPr="00684756">
        <w:t>MySqlCommand(</w:t>
      </w:r>
      <w:proofErr w:type="gramEnd"/>
      <w:r w:rsidRPr="00684756">
        <w:t>$"INSERT INTO CUSTOMER(USERNAME, NAMA_CUST, EMAIL,NO_TELP,PASSWORD, SALDO) VALUES('{username}', '{name}', '{email}', '{nomor}', '{pass}', 0)", conn.conn);</w:t>
      </w:r>
    </w:p>
    <w:p w14:paraId="0FEDB622" w14:textId="77777777" w:rsidR="00BF050D" w:rsidRPr="00684756" w:rsidRDefault="00BF050D" w:rsidP="00BF050D">
      <w:pPr>
        <w:pStyle w:val="STTSSegmenProgramContent"/>
      </w:pPr>
      <w:r w:rsidRPr="00684756">
        <w:t xml:space="preserve">                        </w:t>
      </w:r>
    </w:p>
    <w:p w14:paraId="2D70ED5A" w14:textId="77777777" w:rsidR="00BF050D" w:rsidRPr="00684756" w:rsidRDefault="00BF050D" w:rsidP="00BF050D">
      <w:pPr>
        <w:pStyle w:val="STTSSegmenProgramContent"/>
      </w:pPr>
      <w:r w:rsidRPr="00684756">
        <w:lastRenderedPageBreak/>
        <w:t xml:space="preserve">                        </w:t>
      </w:r>
      <w:proofErr w:type="gramStart"/>
      <w:r w:rsidRPr="00684756">
        <w:t>cmd.ExecuteNonQuery</w:t>
      </w:r>
      <w:proofErr w:type="gramEnd"/>
      <w:r w:rsidRPr="00684756">
        <w:t>();</w:t>
      </w:r>
    </w:p>
    <w:p w14:paraId="604E6C9C"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.Close();</w:t>
      </w:r>
    </w:p>
    <w:p w14:paraId="3BA9917C" w14:textId="77777777" w:rsidR="00BF050D" w:rsidRPr="00684756" w:rsidRDefault="00BF050D" w:rsidP="00BF050D">
      <w:pPr>
        <w:pStyle w:val="STTSSegmenProgramContent"/>
      </w:pPr>
      <w:r w:rsidRPr="00684756">
        <w:t xml:space="preserve">                    }</w:t>
      </w:r>
    </w:p>
    <w:p w14:paraId="733F22B4" w14:textId="77777777" w:rsidR="00BF050D" w:rsidRPr="00684756" w:rsidRDefault="00BF050D" w:rsidP="00BF050D">
      <w:pPr>
        <w:pStyle w:val="STTSSegmenProgramContent"/>
      </w:pPr>
      <w:r w:rsidRPr="00684756">
        <w:t xml:space="preserve">                    </w:t>
      </w:r>
      <w:proofErr w:type="gramStart"/>
      <w:r w:rsidRPr="00684756">
        <w:t>catch(</w:t>
      </w:r>
      <w:proofErr w:type="gramEnd"/>
      <w:r w:rsidRPr="00684756">
        <w:t>Exception ex)</w:t>
      </w:r>
    </w:p>
    <w:p w14:paraId="5823395E" w14:textId="77777777" w:rsidR="00BF050D" w:rsidRPr="00684756" w:rsidRDefault="00BF050D" w:rsidP="00BF050D">
      <w:pPr>
        <w:pStyle w:val="STTSSegmenProgramContent"/>
      </w:pPr>
      <w:r w:rsidRPr="00684756">
        <w:t xml:space="preserve">                    {</w:t>
      </w:r>
    </w:p>
    <w:p w14:paraId="5A5CAD3A" w14:textId="77777777" w:rsidR="00BF050D" w:rsidRPr="00684756" w:rsidRDefault="00BF050D" w:rsidP="00BF050D">
      <w:pPr>
        <w:pStyle w:val="STTSSegmenProgramContent"/>
      </w:pPr>
      <w:r w:rsidRPr="00684756">
        <w:t xml:space="preserve">                        MessageBox.Show(</w:t>
      </w:r>
      <w:proofErr w:type="gramStart"/>
      <w:r w:rsidRPr="00684756">
        <w:t>ex.Message</w:t>
      </w:r>
      <w:proofErr w:type="gramEnd"/>
      <w:r w:rsidRPr="00684756">
        <w:t>);</w:t>
      </w:r>
    </w:p>
    <w:p w14:paraId="306E815C" w14:textId="77777777" w:rsidR="00BF050D" w:rsidRPr="00684756" w:rsidRDefault="00BF050D" w:rsidP="00BF050D">
      <w:pPr>
        <w:pStyle w:val="STTSSegmenProgramContent"/>
      </w:pPr>
      <w:r w:rsidRPr="00684756">
        <w:t xml:space="preserve">                        </w:t>
      </w:r>
      <w:proofErr w:type="gramStart"/>
      <w:r w:rsidRPr="00684756">
        <w:t>conn.conn</w:t>
      </w:r>
      <w:proofErr w:type="gramEnd"/>
      <w:r w:rsidRPr="00684756">
        <w:t>.Close();</w:t>
      </w:r>
    </w:p>
    <w:p w14:paraId="1A65607E" w14:textId="77777777" w:rsidR="00BF050D" w:rsidRPr="00684756" w:rsidRDefault="00BF050D" w:rsidP="00BF050D">
      <w:pPr>
        <w:pStyle w:val="STTSSegmenProgramContent"/>
      </w:pPr>
      <w:r w:rsidRPr="00684756">
        <w:t xml:space="preserve">                    }</w:t>
      </w:r>
    </w:p>
    <w:p w14:paraId="3E3392D9" w14:textId="77777777" w:rsidR="00BF050D" w:rsidRPr="00684756" w:rsidRDefault="00BF050D" w:rsidP="00BF050D">
      <w:pPr>
        <w:pStyle w:val="STTSSegmenProgramContent"/>
      </w:pPr>
      <w:r w:rsidRPr="00684756">
        <w:t xml:space="preserve">                }</w:t>
      </w:r>
    </w:p>
    <w:p w14:paraId="5B9556D6" w14:textId="77777777" w:rsidR="00BF050D" w:rsidRPr="00684756" w:rsidRDefault="00BF050D" w:rsidP="00BF050D">
      <w:pPr>
        <w:pStyle w:val="STTSSegmenProgramContent"/>
      </w:pPr>
      <w:r w:rsidRPr="00684756">
        <w:t xml:space="preserve">                else</w:t>
      </w:r>
    </w:p>
    <w:p w14:paraId="0B313EF0" w14:textId="77777777" w:rsidR="00BF050D" w:rsidRPr="00684756" w:rsidRDefault="00BF050D" w:rsidP="00BF050D">
      <w:pPr>
        <w:pStyle w:val="STTSSegmenProgramContent"/>
      </w:pPr>
      <w:r w:rsidRPr="00684756">
        <w:t xml:space="preserve">                {</w:t>
      </w:r>
    </w:p>
    <w:p w14:paraId="7B4845F1" w14:textId="77777777" w:rsidR="00BF050D" w:rsidRPr="00684756" w:rsidRDefault="00BF050D" w:rsidP="00BF050D">
      <w:pPr>
        <w:pStyle w:val="STTSSegmenProgramContent"/>
      </w:pPr>
      <w:r w:rsidRPr="00684756">
        <w:t xml:space="preserve">                    MessageBox.Show("Konfirmasi</w:t>
      </w:r>
      <w:r>
        <w:tab/>
      </w:r>
      <w:r w:rsidRPr="00684756">
        <w:t>password</w:t>
      </w:r>
      <w:r>
        <w:tab/>
      </w:r>
      <w:proofErr w:type="gramStart"/>
      <w:r w:rsidRPr="00684756">
        <w:t xml:space="preserve">tidak </w:t>
      </w:r>
      <w:r>
        <w:t xml:space="preserve"> </w:t>
      </w:r>
      <w:r w:rsidRPr="00684756">
        <w:t>sesuai</w:t>
      </w:r>
      <w:proofErr w:type="gramEnd"/>
      <w:r w:rsidRPr="00684756">
        <w:t>");</w:t>
      </w:r>
    </w:p>
    <w:p w14:paraId="1EB016B4" w14:textId="77777777" w:rsidR="00BF050D" w:rsidRPr="00684756" w:rsidRDefault="00BF050D" w:rsidP="00BF050D">
      <w:pPr>
        <w:pStyle w:val="STTSSegmenProgramContent"/>
      </w:pPr>
      <w:r w:rsidRPr="00684756">
        <w:t xml:space="preserve">                }</w:t>
      </w:r>
    </w:p>
    <w:p w14:paraId="6463BD72" w14:textId="77777777" w:rsidR="00BF050D" w:rsidRPr="00684756" w:rsidRDefault="00BF050D" w:rsidP="00BF050D">
      <w:pPr>
        <w:pStyle w:val="STTSSegmenProgramContent"/>
      </w:pPr>
      <w:r w:rsidRPr="00684756">
        <w:t xml:space="preserve">            }</w:t>
      </w:r>
    </w:p>
    <w:p w14:paraId="6167B83F" w14:textId="77777777" w:rsidR="00BF050D" w:rsidRPr="00684756" w:rsidRDefault="00BF050D" w:rsidP="00BF050D">
      <w:pPr>
        <w:pStyle w:val="STTSSegmenProgramContent"/>
      </w:pPr>
      <w:r w:rsidRPr="00684756">
        <w:t xml:space="preserve">            else</w:t>
      </w:r>
    </w:p>
    <w:p w14:paraId="63143010" w14:textId="77777777" w:rsidR="00BF050D" w:rsidRPr="00684756" w:rsidRDefault="00BF050D" w:rsidP="00BF050D">
      <w:pPr>
        <w:pStyle w:val="STTSSegmenProgramContent"/>
      </w:pPr>
      <w:r w:rsidRPr="00684756">
        <w:t xml:space="preserve">            {</w:t>
      </w:r>
    </w:p>
    <w:p w14:paraId="1884B43A" w14:textId="77777777" w:rsidR="00BF050D" w:rsidRPr="00684756" w:rsidRDefault="00BF050D" w:rsidP="00BF050D">
      <w:pPr>
        <w:pStyle w:val="STTSSegmenProgramContent"/>
      </w:pPr>
      <w:r w:rsidRPr="00684756">
        <w:t xml:space="preserve">                MessageBox.Show("Data tidak boleh kosong");</w:t>
      </w:r>
    </w:p>
    <w:p w14:paraId="3602C374" w14:textId="77777777" w:rsidR="00BF050D" w:rsidRPr="00684756" w:rsidRDefault="00BF050D" w:rsidP="00BF050D">
      <w:pPr>
        <w:pStyle w:val="STTSSegmenProgramContent"/>
      </w:pPr>
      <w:r w:rsidRPr="00684756">
        <w:t xml:space="preserve">            }</w:t>
      </w:r>
    </w:p>
    <w:p w14:paraId="2310FD54" w14:textId="77777777" w:rsidR="00BF050D" w:rsidRDefault="00BF050D" w:rsidP="00BF050D"/>
    <w:p w14:paraId="5DD33E3B" w14:textId="77777777" w:rsidR="00BF050D" w:rsidRPr="00423B36" w:rsidRDefault="00BF050D" w:rsidP="00BF050D">
      <w:pPr>
        <w:rPr>
          <w:b/>
          <w:bCs/>
          <w:szCs w:val="24"/>
        </w:rPr>
      </w:pPr>
      <w:r w:rsidRPr="00423B36">
        <w:rPr>
          <w:b/>
          <w:bCs/>
          <w:szCs w:val="24"/>
        </w:rPr>
        <w:t>Segment program 4.3 Route Login</w:t>
      </w:r>
    </w:p>
    <w:p w14:paraId="0C07388D" w14:textId="77777777" w:rsidR="00BF050D" w:rsidRPr="000C7607" w:rsidRDefault="00BF050D" w:rsidP="00FE485A">
      <w:pPr>
        <w:pStyle w:val="STTSSegmenProgramContent"/>
        <w:numPr>
          <w:ilvl w:val="0"/>
          <w:numId w:val="24"/>
        </w:numPr>
        <w:ind w:left="567" w:hanging="567"/>
      </w:pPr>
      <w:bookmarkStart w:id="56" w:name="_Hlk92286302"/>
      <w:bookmarkStart w:id="57" w:name="_Hlk92286491"/>
      <w:r w:rsidRPr="00FD3DF3">
        <w:rPr>
          <w:rFonts w:ascii="Times New Roman" w:hAnsi="Times New Roman"/>
        </w:rPr>
        <w:t xml:space="preserve">   </w:t>
      </w:r>
      <w:r w:rsidRPr="000C7607">
        <w:t>Private</w:t>
      </w:r>
      <w:r>
        <w:tab/>
      </w:r>
      <w:r w:rsidRPr="000C7607">
        <w:t>void</w:t>
      </w:r>
      <w:r>
        <w:tab/>
      </w:r>
      <w:r w:rsidRPr="000C7607">
        <w:t>lblogin_</w:t>
      </w:r>
      <w:proofErr w:type="gramStart"/>
      <w:r w:rsidRPr="000C7607">
        <w:t>PreviewMouseDown(</w:t>
      </w:r>
      <w:proofErr w:type="gramEnd"/>
      <w:r w:rsidRPr="00FD3DF3">
        <w:t>objectsender</w:t>
      </w:r>
      <w:r w:rsidRPr="000C7607">
        <w:t>, MouseButtonEventArgs e)</w:t>
      </w:r>
    </w:p>
    <w:p w14:paraId="0C1127E8" w14:textId="77777777" w:rsidR="00BF050D" w:rsidRPr="000C7607" w:rsidRDefault="00BF050D" w:rsidP="00BF050D">
      <w:pPr>
        <w:pStyle w:val="STTSSegmenProgramContent"/>
      </w:pPr>
      <w:r w:rsidRPr="000C7607">
        <w:t xml:space="preserve">        {</w:t>
      </w:r>
    </w:p>
    <w:p w14:paraId="0934A8FB" w14:textId="77777777" w:rsidR="00BF050D" w:rsidRPr="000C7607" w:rsidRDefault="00BF050D" w:rsidP="00BF050D">
      <w:pPr>
        <w:pStyle w:val="STTSSegmenProgramContent"/>
      </w:pPr>
      <w:r w:rsidRPr="000C7607">
        <w:t xml:space="preserve">            var page1 = new Page1();</w:t>
      </w:r>
    </w:p>
    <w:p w14:paraId="4443536A" w14:textId="77777777" w:rsidR="00BF050D" w:rsidRPr="000C7607" w:rsidRDefault="00BF050D" w:rsidP="00BF050D">
      <w:pPr>
        <w:pStyle w:val="STTSSegmenProgramContent"/>
      </w:pPr>
      <w:r w:rsidRPr="000C7607">
        <w:t xml:space="preserve">            </w:t>
      </w:r>
      <w:proofErr w:type="gramStart"/>
      <w:r w:rsidRPr="000C7607">
        <w:t>this.NavigationService.Navigate</w:t>
      </w:r>
      <w:proofErr w:type="gramEnd"/>
      <w:r w:rsidRPr="000C7607">
        <w:t>(page1);</w:t>
      </w:r>
    </w:p>
    <w:p w14:paraId="65E3E61E" w14:textId="77777777" w:rsidR="00BF050D" w:rsidRDefault="00BF050D" w:rsidP="00BF050D">
      <w:pPr>
        <w:pStyle w:val="STTSSegmenProgramContent"/>
      </w:pPr>
      <w:r w:rsidRPr="000C7607">
        <w:t xml:space="preserve">        }</w:t>
      </w:r>
      <w:bookmarkEnd w:id="56"/>
    </w:p>
    <w:bookmarkEnd w:id="57"/>
    <w:p w14:paraId="72FFFA37" w14:textId="77777777" w:rsidR="00BF050D" w:rsidRPr="004329DC" w:rsidRDefault="00BF050D" w:rsidP="00BF050D">
      <w:pPr>
        <w:pStyle w:val="STTSSegmenProgramContent"/>
        <w:numPr>
          <w:ilvl w:val="0"/>
          <w:numId w:val="0"/>
        </w:numPr>
        <w:ind w:left="624"/>
      </w:pPr>
    </w:p>
    <w:p w14:paraId="612F10B5" w14:textId="7EB2722B" w:rsidR="00BF050D" w:rsidRPr="00CE123D" w:rsidRDefault="00BF050D" w:rsidP="00BF050D">
      <w:pPr>
        <w:pStyle w:val="Heading1"/>
        <w:rPr>
          <w:rFonts w:ascii="Times New Roman" w:hAnsi="Times New Roman"/>
        </w:rPr>
      </w:pPr>
      <w:bookmarkStart w:id="58" w:name="_Toc92357862"/>
      <w:bookmarkStart w:id="59" w:name="_Toc92358034"/>
      <w:r w:rsidRPr="00CE123D">
        <w:rPr>
          <w:rFonts w:ascii="Times New Roman" w:hAnsi="Times New Roman"/>
        </w:rPr>
        <w:t>4.4</w:t>
      </w:r>
      <w:r w:rsidRPr="00CE123D">
        <w:rPr>
          <w:rFonts w:ascii="Times New Roman" w:hAnsi="Times New Roman"/>
        </w:rPr>
        <w:tab/>
      </w:r>
      <w:r w:rsidRPr="00B53FE9">
        <w:rPr>
          <w:rFonts w:ascii="Times New Roman" w:hAnsi="Times New Roman"/>
        </w:rPr>
        <w:t>Admin Page</w:t>
      </w:r>
      <w:bookmarkEnd w:id="58"/>
      <w:bookmarkEnd w:id="59"/>
    </w:p>
    <w:p w14:paraId="65A0CBFD" w14:textId="77777777" w:rsidR="00BF050D" w:rsidRPr="00CE123D" w:rsidRDefault="00BF050D" w:rsidP="00BF050D">
      <w:pPr>
        <w:rPr>
          <w:szCs w:val="24"/>
        </w:rPr>
      </w:pPr>
      <w:r w:rsidRPr="00CE123D">
        <w:rPr>
          <w:szCs w:val="24"/>
        </w:rPr>
        <w:t xml:space="preserve">Admin page ini berfungsi untuk CRUD </w:t>
      </w:r>
      <w:proofErr w:type="gramStart"/>
      <w:r w:rsidRPr="00CE123D">
        <w:rPr>
          <w:szCs w:val="24"/>
        </w:rPr>
        <w:t>barang ,</w:t>
      </w:r>
      <w:proofErr w:type="gramEnd"/>
      <w:r w:rsidRPr="00CE123D">
        <w:rPr>
          <w:szCs w:val="24"/>
        </w:rPr>
        <w:t xml:space="preserve"> update request saldo user serta dapat meliah report user dan report transaksi. Admin page ini memiliki 5 button dan 1 button untuk logout, button barang digunakan untuk memunculkan data list barang, lalu button user digunakan untuk memunculkan data list user , lalu button laporan transaksi  digunakan untuk memunculkan report laporan transaksi, lalu button konfirmasi top up untuk memunculkan list top up yang masih pending ,lalu button load digunakan untuk memunculkan user yang dimana terdapat combo box yang digunakan untuk memunculkan sesuai user yang dipilih Combo Box serta bisa di filter sesuai kegunaannya dengan memilih 4 button yaitu Barang, User, Laporan Transaksi, Konfirmasi Top up.</w:t>
      </w:r>
    </w:p>
    <w:p w14:paraId="64BE99C0" w14:textId="77777777" w:rsidR="00BF050D" w:rsidRPr="00423B36" w:rsidRDefault="00BF050D" w:rsidP="00BF050D">
      <w:pPr>
        <w:rPr>
          <w:b/>
          <w:bCs/>
          <w:szCs w:val="24"/>
        </w:rPr>
      </w:pPr>
      <w:r w:rsidRPr="00423B36">
        <w:rPr>
          <w:b/>
          <w:bCs/>
          <w:szCs w:val="24"/>
        </w:rPr>
        <w:lastRenderedPageBreak/>
        <w:t>Segment program 4.4 Button Load Barang</w:t>
      </w:r>
    </w:p>
    <w:p w14:paraId="7F1D49B7" w14:textId="77777777" w:rsidR="00BF050D" w:rsidRPr="00E81191" w:rsidRDefault="00BF050D" w:rsidP="00FE485A">
      <w:pPr>
        <w:pStyle w:val="STTSSegmenProgramContent"/>
        <w:numPr>
          <w:ilvl w:val="0"/>
          <w:numId w:val="28"/>
        </w:numPr>
        <w:ind w:left="616" w:hanging="616"/>
      </w:pPr>
      <w:bookmarkStart w:id="60" w:name="_Hlk92286430"/>
      <w:proofErr w:type="gramStart"/>
      <w:r w:rsidRPr="00E81191">
        <w:t>conn.conn</w:t>
      </w:r>
      <w:proofErr w:type="gramEnd"/>
      <w:r w:rsidRPr="00E81191">
        <w:t>.Open();</w:t>
      </w:r>
    </w:p>
    <w:p w14:paraId="21A1F20F"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w:t>
      </w:r>
    </w:p>
    <w:p w14:paraId="5CCFF799"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$"SELECT BARANG.ID ,BARANG.NAMA_BARANG AS \"NAMA BARANG\",MERK.NAMA_MERK ,KATEGORI.NAMA_KAT,STOK,HARGA FROM BARANG,MERK,KATEGORI WHERE BARANG.MERK = MERK.KODE_MERK AND BARANG.KATEGORI = KATEGORI.KODE_KAT ORDER BY id ASC", conn.conn);</w:t>
      </w:r>
    </w:p>
    <w:p w14:paraId="315A93BB" w14:textId="77777777" w:rsidR="00BF050D" w:rsidRPr="00E81191" w:rsidRDefault="00BF050D" w:rsidP="00BF050D">
      <w:pPr>
        <w:pStyle w:val="STTSSegmenProgramContent"/>
      </w:pPr>
      <w:r w:rsidRPr="00E81191">
        <w:t>MySqlDataAdapter sda = new MySqlDataAdapter(cmd);</w:t>
      </w:r>
    </w:p>
    <w:p w14:paraId="7AE23D07" w14:textId="77777777" w:rsidR="00BF050D" w:rsidRPr="00E81191" w:rsidRDefault="00BF050D" w:rsidP="00BF050D">
      <w:pPr>
        <w:pStyle w:val="STTSSegmenProgramContent"/>
      </w:pPr>
      <w:r w:rsidRPr="00E81191">
        <w:t xml:space="preserve">dt = new </w:t>
      </w:r>
      <w:proofErr w:type="gramStart"/>
      <w:r w:rsidRPr="00E81191">
        <w:t>DataTable(</w:t>
      </w:r>
      <w:proofErr w:type="gramEnd"/>
      <w:r w:rsidRPr="00E81191">
        <w:t>);</w:t>
      </w:r>
    </w:p>
    <w:p w14:paraId="544C3C6A" w14:textId="77777777" w:rsidR="00BF050D" w:rsidRPr="00E81191" w:rsidRDefault="00BF050D" w:rsidP="00BF050D">
      <w:pPr>
        <w:pStyle w:val="STTSSegmenProgramContent"/>
      </w:pPr>
      <w:proofErr w:type="gramStart"/>
      <w:r w:rsidRPr="00E81191">
        <w:t>sda.Fill</w:t>
      </w:r>
      <w:proofErr w:type="gramEnd"/>
      <w:r w:rsidRPr="00E81191">
        <w:t>(dt);</w:t>
      </w:r>
    </w:p>
    <w:p w14:paraId="0BB6868D" w14:textId="77777777" w:rsidR="00BF050D" w:rsidRPr="00E81191" w:rsidRDefault="00BF050D" w:rsidP="00BF050D">
      <w:pPr>
        <w:pStyle w:val="STTSSegmenProgramContent"/>
      </w:pPr>
      <w:r w:rsidRPr="00E81191">
        <w:t xml:space="preserve">dgvUser.ItemsSource = </w:t>
      </w:r>
      <w:proofErr w:type="gramStart"/>
      <w:r w:rsidRPr="00E81191">
        <w:t>dt.DefaultView</w:t>
      </w:r>
      <w:proofErr w:type="gramEnd"/>
      <w:r w:rsidRPr="00E81191">
        <w:t>;</w:t>
      </w:r>
    </w:p>
    <w:p w14:paraId="7454931B" w14:textId="77777777" w:rsidR="00BF050D" w:rsidRDefault="00BF050D" w:rsidP="00BF050D">
      <w:pPr>
        <w:pStyle w:val="STTSSegmenProgramContent"/>
      </w:pPr>
      <w:proofErr w:type="gramStart"/>
      <w:r w:rsidRPr="00E81191">
        <w:t>conn.conn</w:t>
      </w:r>
      <w:proofErr w:type="gramEnd"/>
      <w:r w:rsidRPr="00E81191">
        <w:t>.Close();</w:t>
      </w:r>
      <w:bookmarkEnd w:id="60"/>
    </w:p>
    <w:p w14:paraId="6B9C6260" w14:textId="77777777" w:rsidR="00BF050D" w:rsidRPr="00C26C58" w:rsidRDefault="00BF050D" w:rsidP="00BF050D">
      <w:pPr>
        <w:pStyle w:val="STTSSegmenProgramContent"/>
        <w:numPr>
          <w:ilvl w:val="0"/>
          <w:numId w:val="0"/>
        </w:numPr>
        <w:ind w:left="624"/>
      </w:pPr>
    </w:p>
    <w:p w14:paraId="6976E88B" w14:textId="77777777" w:rsidR="00BF050D" w:rsidRPr="00423B36" w:rsidRDefault="00BF050D" w:rsidP="00BF050D">
      <w:pPr>
        <w:rPr>
          <w:b/>
          <w:bCs/>
          <w:szCs w:val="24"/>
        </w:rPr>
      </w:pPr>
      <w:r w:rsidRPr="00423B36">
        <w:rPr>
          <w:b/>
          <w:bCs/>
          <w:szCs w:val="24"/>
        </w:rPr>
        <w:t>Segment program 4.4 Button Load User</w:t>
      </w:r>
    </w:p>
    <w:p w14:paraId="11C41D73" w14:textId="77777777" w:rsidR="00BF050D" w:rsidRPr="00E81191" w:rsidRDefault="00BF050D" w:rsidP="00FE485A">
      <w:pPr>
        <w:pStyle w:val="STTSSegmenProgramContent"/>
        <w:numPr>
          <w:ilvl w:val="0"/>
          <w:numId w:val="29"/>
        </w:numPr>
        <w:ind w:left="616" w:hanging="616"/>
      </w:pPr>
      <w:proofErr w:type="gramStart"/>
      <w:r w:rsidRPr="00E81191">
        <w:t>conn.conn</w:t>
      </w:r>
      <w:proofErr w:type="gramEnd"/>
      <w:r w:rsidRPr="00E81191">
        <w:t>.Open();</w:t>
      </w:r>
    </w:p>
    <w:p w14:paraId="2BAA8F68"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w:t>
      </w:r>
    </w:p>
    <w:p w14:paraId="494C5F53" w14:textId="77777777" w:rsidR="00BF050D" w:rsidRPr="00E81191" w:rsidRDefault="00BF050D" w:rsidP="00BF050D">
      <w:pPr>
        <w:pStyle w:val="STTSSegmenProgramContent"/>
      </w:pPr>
      <w:r w:rsidRPr="00E81191">
        <w:t xml:space="preserve">cmd = new </w:t>
      </w:r>
      <w:proofErr w:type="gramStart"/>
      <w:r w:rsidRPr="00E81191">
        <w:t>MySqlCommand(</w:t>
      </w:r>
      <w:proofErr w:type="gramEnd"/>
      <w:r w:rsidRPr="00E81191">
        <w:t>$"SELECT CUSTOMER.ID ,CUSTOMER.NAMA_CUST AS \"NAMA CUSTOMER\",CUSTOMER.SALDO AS \"SALDO\" FROM CUSTOMER ORDER BY id ASC", conn.conn);</w:t>
      </w:r>
    </w:p>
    <w:p w14:paraId="11F1C521" w14:textId="77777777" w:rsidR="00BF050D" w:rsidRPr="00E81191" w:rsidRDefault="00BF050D" w:rsidP="00BF050D">
      <w:pPr>
        <w:pStyle w:val="STTSSegmenProgramContent"/>
      </w:pPr>
      <w:r w:rsidRPr="00E81191">
        <w:t>MySqlDataAdapter sda = new MySqlDataAdapter(cmd);</w:t>
      </w:r>
    </w:p>
    <w:p w14:paraId="03242B87" w14:textId="77777777" w:rsidR="00BF050D" w:rsidRPr="00E81191" w:rsidRDefault="00BF050D" w:rsidP="00BF050D">
      <w:pPr>
        <w:pStyle w:val="STTSSegmenProgramContent"/>
      </w:pPr>
      <w:r w:rsidRPr="00E81191">
        <w:t xml:space="preserve">dt = new </w:t>
      </w:r>
      <w:proofErr w:type="gramStart"/>
      <w:r w:rsidRPr="00E81191">
        <w:t>DataTable(</w:t>
      </w:r>
      <w:proofErr w:type="gramEnd"/>
      <w:r w:rsidRPr="00E81191">
        <w:t>);</w:t>
      </w:r>
    </w:p>
    <w:p w14:paraId="1DA697C9" w14:textId="77777777" w:rsidR="00BF050D" w:rsidRPr="00E81191" w:rsidRDefault="00BF050D" w:rsidP="00BF050D">
      <w:pPr>
        <w:pStyle w:val="STTSSegmenProgramContent"/>
      </w:pPr>
      <w:proofErr w:type="gramStart"/>
      <w:r w:rsidRPr="00E81191">
        <w:t>sda.Fill</w:t>
      </w:r>
      <w:proofErr w:type="gramEnd"/>
      <w:r w:rsidRPr="00E81191">
        <w:t>(dt);</w:t>
      </w:r>
    </w:p>
    <w:p w14:paraId="1B19C747" w14:textId="77777777" w:rsidR="00BF050D" w:rsidRPr="00E81191" w:rsidRDefault="00BF050D" w:rsidP="00BF050D">
      <w:pPr>
        <w:pStyle w:val="STTSSegmenProgramContent"/>
      </w:pPr>
      <w:proofErr w:type="gramStart"/>
      <w:r w:rsidRPr="00E81191">
        <w:t>dgvcustomer.ItemsSource</w:t>
      </w:r>
      <w:proofErr w:type="gramEnd"/>
      <w:r w:rsidRPr="00E81191">
        <w:t xml:space="preserve"> = dt.DefaultView;</w:t>
      </w:r>
    </w:p>
    <w:p w14:paraId="46FE9D53" w14:textId="77777777" w:rsidR="00BF050D" w:rsidRDefault="00BF050D" w:rsidP="00BF050D">
      <w:pPr>
        <w:pStyle w:val="STTSSegmenProgramContent"/>
      </w:pPr>
      <w:proofErr w:type="gramStart"/>
      <w:r w:rsidRPr="00E81191">
        <w:t>conn.conn</w:t>
      </w:r>
      <w:proofErr w:type="gramEnd"/>
      <w:r w:rsidRPr="00E81191">
        <w:t>.Close();</w:t>
      </w:r>
    </w:p>
    <w:p w14:paraId="30E64B46" w14:textId="6813B53E" w:rsidR="00BF050D" w:rsidRDefault="00BF050D" w:rsidP="00BF050D">
      <w:pPr>
        <w:pStyle w:val="STTSSegmenProgramContent"/>
        <w:numPr>
          <w:ilvl w:val="0"/>
          <w:numId w:val="0"/>
        </w:numPr>
        <w:ind w:left="624"/>
      </w:pPr>
    </w:p>
    <w:p w14:paraId="571D0714" w14:textId="1C6A0F94" w:rsidR="007100B4" w:rsidRPr="007100B4" w:rsidRDefault="007100B4" w:rsidP="007100B4">
      <w:pPr>
        <w:pStyle w:val="STTSSegmenProgramContent"/>
        <w:numPr>
          <w:ilvl w:val="0"/>
          <w:numId w:val="0"/>
        </w:numPr>
        <w:ind w:left="720"/>
        <w:rPr>
          <w:rFonts w:ascii="Times New Roman" w:hAnsi="Times New Roman"/>
          <w:sz w:val="24"/>
          <w:szCs w:val="24"/>
        </w:rPr>
      </w:pPr>
      <w:r>
        <w:rPr>
          <w:rFonts w:ascii="Times New Roman" w:hAnsi="Times New Roman"/>
          <w:sz w:val="24"/>
          <w:szCs w:val="24"/>
        </w:rPr>
        <w:t>pada button load laporan transaksi terdapat history transaksi user, serta admin dapat melihat tiap history user dengan memilih user di combo box lalu menekan button load untuk melihat history user tersebeut.</w:t>
      </w:r>
    </w:p>
    <w:p w14:paraId="7FCA22D4" w14:textId="77777777" w:rsidR="007100B4" w:rsidRPr="00D21668" w:rsidRDefault="007100B4" w:rsidP="00BF050D">
      <w:pPr>
        <w:pStyle w:val="STTSSegmenProgramContent"/>
        <w:numPr>
          <w:ilvl w:val="0"/>
          <w:numId w:val="0"/>
        </w:numPr>
        <w:ind w:left="624"/>
      </w:pPr>
    </w:p>
    <w:p w14:paraId="0DE29945" w14:textId="77777777" w:rsidR="00BF050D" w:rsidRPr="00423B36" w:rsidRDefault="00BF050D" w:rsidP="00BF050D">
      <w:pPr>
        <w:rPr>
          <w:b/>
          <w:bCs/>
          <w:szCs w:val="24"/>
        </w:rPr>
      </w:pPr>
      <w:r w:rsidRPr="00423B36">
        <w:rPr>
          <w:b/>
          <w:bCs/>
          <w:szCs w:val="24"/>
        </w:rPr>
        <w:t>Segment program 4.4 Button Load Laporan Transaksi</w:t>
      </w:r>
    </w:p>
    <w:p w14:paraId="491EA191" w14:textId="77777777" w:rsidR="00BF050D" w:rsidRPr="004C56C8" w:rsidRDefault="00BF050D" w:rsidP="00FE485A">
      <w:pPr>
        <w:pStyle w:val="STTSSegmenProgramContent"/>
        <w:numPr>
          <w:ilvl w:val="0"/>
          <w:numId w:val="30"/>
        </w:numPr>
        <w:ind w:left="616" w:hanging="616"/>
      </w:pPr>
      <w:r w:rsidRPr="004C56C8">
        <w:t>int sub = 0;</w:t>
      </w:r>
    </w:p>
    <w:p w14:paraId="372905AD" w14:textId="77777777" w:rsidR="00BF050D" w:rsidRPr="004C56C8" w:rsidRDefault="00BF050D" w:rsidP="00BF050D">
      <w:pPr>
        <w:pStyle w:val="STTSSegmenProgramContent"/>
      </w:pPr>
      <w:proofErr w:type="gramStart"/>
      <w:r w:rsidRPr="004C56C8">
        <w:t>conn.conn</w:t>
      </w:r>
      <w:proofErr w:type="gramEnd"/>
      <w:r w:rsidRPr="004C56C8">
        <w:t>.Open();</w:t>
      </w:r>
    </w:p>
    <w:p w14:paraId="3BCB9B0F" w14:textId="77777777" w:rsidR="00BF050D" w:rsidRPr="004C56C8" w:rsidRDefault="00BF050D" w:rsidP="00BF050D">
      <w:pPr>
        <w:pStyle w:val="STTSSegmenProgramContent"/>
      </w:pPr>
      <w:r w:rsidRPr="004C56C8">
        <w:t xml:space="preserve">cmd = new </w:t>
      </w:r>
      <w:proofErr w:type="gramStart"/>
      <w:r w:rsidRPr="004C56C8">
        <w:t>MySqlCommand(</w:t>
      </w:r>
      <w:proofErr w:type="gramEnd"/>
      <w:r w:rsidRPr="004C56C8">
        <w:t>);</w:t>
      </w:r>
    </w:p>
    <w:p w14:paraId="0D0866CB" w14:textId="77777777" w:rsidR="00BF050D" w:rsidRPr="004C56C8" w:rsidRDefault="00BF050D" w:rsidP="00BF050D">
      <w:pPr>
        <w:pStyle w:val="STTSSegmenProgramContent"/>
      </w:pPr>
      <w:r w:rsidRPr="004C56C8">
        <w:t xml:space="preserve">cmd = new </w:t>
      </w:r>
      <w:proofErr w:type="gramStart"/>
      <w:r w:rsidRPr="004C56C8">
        <w:t>MySqlCommand(</w:t>
      </w:r>
      <w:proofErr w:type="gramEnd"/>
      <w:r w:rsidRPr="004C56C8">
        <w:t xml:space="preserve">$"SELECT BARANG.NAMA_BARANG AS \"NAMA BARANG\",H_BELI.NOMOR_NOTA AS \"NOMOR NOTA\",D_BELI.jumlah,D_BELI.SUBTOTAL as \"Subtotal\" from Barang,H_BELI,D_BELI,Customer where Customer.id={getiduser} and H_BELI.ID_CUSTOMER=CUSTOMER.ID and D_BELI.NOMOR_NOTA=H_BELI.NOMOR_NOTA and BARANG.ID=D_BELI.ID_BARANG ORDER BY BARANG.NAMA_BARANG", conn.conn);         </w:t>
      </w:r>
    </w:p>
    <w:p w14:paraId="165C3325" w14:textId="77777777" w:rsidR="00BF050D" w:rsidRPr="004C56C8" w:rsidRDefault="00BF050D" w:rsidP="00BF050D">
      <w:pPr>
        <w:pStyle w:val="STTSSegmenProgramContent"/>
      </w:pPr>
      <w:r w:rsidRPr="004C56C8">
        <w:t>MySqlDataAdapter sda = new MySqlDataAdapter(cmd);</w:t>
      </w:r>
    </w:p>
    <w:p w14:paraId="6A22CB29" w14:textId="77777777" w:rsidR="00BF050D" w:rsidRPr="004C56C8" w:rsidRDefault="00BF050D" w:rsidP="00BF050D">
      <w:pPr>
        <w:pStyle w:val="STTSSegmenProgramContent"/>
      </w:pPr>
      <w:r w:rsidRPr="004C56C8">
        <w:t xml:space="preserve">dt = new </w:t>
      </w:r>
      <w:proofErr w:type="gramStart"/>
      <w:r w:rsidRPr="004C56C8">
        <w:t>DataTable(</w:t>
      </w:r>
      <w:proofErr w:type="gramEnd"/>
      <w:r w:rsidRPr="004C56C8">
        <w:t>);</w:t>
      </w:r>
    </w:p>
    <w:p w14:paraId="53D8D0FD" w14:textId="77777777" w:rsidR="00BF050D" w:rsidRPr="004C56C8" w:rsidRDefault="00BF050D" w:rsidP="00BF050D">
      <w:pPr>
        <w:pStyle w:val="STTSSegmenProgramContent"/>
      </w:pPr>
      <w:proofErr w:type="gramStart"/>
      <w:r w:rsidRPr="004C56C8">
        <w:t>sda.Fill</w:t>
      </w:r>
      <w:proofErr w:type="gramEnd"/>
      <w:r w:rsidRPr="004C56C8">
        <w:t>(dt);</w:t>
      </w:r>
    </w:p>
    <w:p w14:paraId="3FD665BB" w14:textId="77777777" w:rsidR="00BF050D" w:rsidRPr="004C56C8" w:rsidRDefault="00BF050D" w:rsidP="00BF050D">
      <w:pPr>
        <w:pStyle w:val="STTSSegmenProgramContent"/>
      </w:pPr>
      <w:r w:rsidRPr="004C56C8">
        <w:t xml:space="preserve">dgvLaporan.ItemsSource = </w:t>
      </w:r>
      <w:proofErr w:type="gramStart"/>
      <w:r w:rsidRPr="004C56C8">
        <w:t>dt.DefaultView</w:t>
      </w:r>
      <w:proofErr w:type="gramEnd"/>
      <w:r w:rsidRPr="004C56C8">
        <w:t>;</w:t>
      </w:r>
    </w:p>
    <w:p w14:paraId="1F099F63" w14:textId="77777777" w:rsidR="00BF050D" w:rsidRPr="004C56C8" w:rsidRDefault="00BF050D" w:rsidP="00BF050D">
      <w:pPr>
        <w:pStyle w:val="STTSSegmenProgramContent"/>
      </w:pPr>
      <w:proofErr w:type="gramStart"/>
      <w:r w:rsidRPr="004C56C8">
        <w:t>conn.conn</w:t>
      </w:r>
      <w:proofErr w:type="gramEnd"/>
      <w:r w:rsidRPr="004C56C8">
        <w:t>.Close();</w:t>
      </w:r>
    </w:p>
    <w:p w14:paraId="4F345462" w14:textId="77777777" w:rsidR="00BF050D" w:rsidRDefault="00BF050D" w:rsidP="00BF050D">
      <w:pPr>
        <w:pStyle w:val="STTSSegmenProgramContent"/>
      </w:pPr>
      <w:proofErr w:type="gramStart"/>
      <w:r w:rsidRPr="004C56C8">
        <w:t>conn.conn</w:t>
      </w:r>
      <w:proofErr w:type="gramEnd"/>
      <w:r w:rsidRPr="004C56C8">
        <w:t>.Open();</w:t>
      </w:r>
    </w:p>
    <w:p w14:paraId="25960F04" w14:textId="77777777" w:rsidR="00BF050D" w:rsidRDefault="00BF050D" w:rsidP="00BF050D">
      <w:pPr>
        <w:pStyle w:val="STTSSegmenProgramContent"/>
        <w:numPr>
          <w:ilvl w:val="0"/>
          <w:numId w:val="0"/>
        </w:numPr>
        <w:ind w:left="624" w:hanging="624"/>
      </w:pPr>
    </w:p>
    <w:p w14:paraId="08CAD703" w14:textId="77777777" w:rsidR="00BF050D" w:rsidRDefault="00BF050D" w:rsidP="00BF050D">
      <w:pPr>
        <w:pStyle w:val="STTSSegmenProgramContent"/>
        <w:numPr>
          <w:ilvl w:val="0"/>
          <w:numId w:val="0"/>
        </w:numPr>
        <w:ind w:left="624" w:hanging="624"/>
        <w:rPr>
          <w:rFonts w:ascii="Times New Roman" w:hAnsi="Times New Roman"/>
          <w:b/>
          <w:bCs/>
          <w:sz w:val="24"/>
          <w:szCs w:val="24"/>
        </w:rPr>
      </w:pPr>
    </w:p>
    <w:p w14:paraId="68A7374C" w14:textId="77777777" w:rsidR="00BF050D" w:rsidRDefault="00BF050D" w:rsidP="00BF050D">
      <w:pPr>
        <w:pStyle w:val="STTSSegmenProgramContent"/>
        <w:numPr>
          <w:ilvl w:val="0"/>
          <w:numId w:val="0"/>
        </w:numPr>
        <w:ind w:left="624" w:hanging="624"/>
        <w:rPr>
          <w:rFonts w:ascii="Times New Roman" w:hAnsi="Times New Roman"/>
          <w:b/>
          <w:bCs/>
          <w:sz w:val="24"/>
          <w:szCs w:val="24"/>
        </w:rPr>
      </w:pPr>
    </w:p>
    <w:p w14:paraId="72015B10" w14:textId="77777777" w:rsidR="00BF050D" w:rsidRDefault="00BF050D" w:rsidP="00BF050D">
      <w:pPr>
        <w:pStyle w:val="STTSSegmenProgramContent"/>
        <w:numPr>
          <w:ilvl w:val="0"/>
          <w:numId w:val="0"/>
        </w:numPr>
        <w:ind w:left="624" w:hanging="624"/>
        <w:rPr>
          <w:rFonts w:ascii="Times New Roman" w:hAnsi="Times New Roman"/>
          <w:b/>
          <w:bCs/>
          <w:sz w:val="24"/>
          <w:szCs w:val="24"/>
        </w:rPr>
      </w:pPr>
    </w:p>
    <w:p w14:paraId="390F69B4" w14:textId="77777777" w:rsidR="00BF050D" w:rsidRDefault="00BF050D" w:rsidP="00BF050D">
      <w:pPr>
        <w:pStyle w:val="STTSSegmenProgramContent"/>
        <w:numPr>
          <w:ilvl w:val="0"/>
          <w:numId w:val="0"/>
        </w:numPr>
        <w:ind w:left="624" w:hanging="624"/>
        <w:rPr>
          <w:rFonts w:ascii="Times New Roman" w:hAnsi="Times New Roman"/>
          <w:b/>
          <w:bCs/>
          <w:sz w:val="24"/>
          <w:szCs w:val="24"/>
        </w:rPr>
      </w:pPr>
    </w:p>
    <w:p w14:paraId="1F56DFA8" w14:textId="77777777" w:rsidR="00BF050D" w:rsidRDefault="00BF050D" w:rsidP="00BF050D">
      <w:pPr>
        <w:pStyle w:val="STTSSegmenProgramContent"/>
        <w:numPr>
          <w:ilvl w:val="0"/>
          <w:numId w:val="0"/>
        </w:numPr>
        <w:ind w:left="624" w:hanging="624"/>
        <w:rPr>
          <w:rFonts w:ascii="Times New Roman" w:hAnsi="Times New Roman"/>
          <w:b/>
          <w:bCs/>
          <w:sz w:val="24"/>
          <w:szCs w:val="24"/>
        </w:rPr>
      </w:pPr>
    </w:p>
    <w:p w14:paraId="62CEEB86"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Pr>
          <w:rFonts w:ascii="Times New Roman" w:hAnsi="Times New Roman"/>
          <w:b/>
          <w:bCs/>
          <w:sz w:val="24"/>
          <w:szCs w:val="24"/>
        </w:rPr>
        <w:t xml:space="preserve">Lanjutan </w:t>
      </w:r>
      <w:r w:rsidRPr="00C26C58">
        <w:rPr>
          <w:rFonts w:ascii="Times New Roman" w:hAnsi="Times New Roman"/>
          <w:b/>
          <w:bCs/>
          <w:sz w:val="24"/>
          <w:szCs w:val="24"/>
        </w:rPr>
        <w:t>Segment program 4.4 Button Load Laporan Transaksi</w:t>
      </w:r>
    </w:p>
    <w:p w14:paraId="372E5610" w14:textId="77777777" w:rsidR="00BF050D" w:rsidRPr="004C56C8" w:rsidRDefault="00BF050D" w:rsidP="00BF050D">
      <w:pPr>
        <w:pStyle w:val="STTSSegmenProgramContent"/>
        <w:numPr>
          <w:ilvl w:val="0"/>
          <w:numId w:val="0"/>
        </w:numPr>
        <w:ind w:left="624" w:hanging="624"/>
      </w:pPr>
    </w:p>
    <w:p w14:paraId="07A86A40" w14:textId="77777777" w:rsidR="00BF050D" w:rsidRDefault="00BF050D" w:rsidP="00BF050D">
      <w:pPr>
        <w:pStyle w:val="STTSSegmenProgramContent"/>
      </w:pPr>
      <w:r w:rsidRPr="004C56C8">
        <w:t xml:space="preserve">cmd = new </w:t>
      </w:r>
      <w:proofErr w:type="gramStart"/>
      <w:r w:rsidRPr="004C56C8">
        <w:t>MySqlCommand(</w:t>
      </w:r>
      <w:proofErr w:type="gramEnd"/>
      <w:r w:rsidRPr="004C56C8">
        <w:t>$"SELECT D_BELI.SUBTOTAL from</w:t>
      </w:r>
      <w:r>
        <w:t xml:space="preserve"> </w:t>
      </w:r>
      <w:r w:rsidRPr="004C56C8">
        <w:t>Barang,H_BELI,D_BELI,Customer</w:t>
      </w:r>
      <w:r>
        <w:tab/>
      </w:r>
      <w:r w:rsidRPr="004C56C8">
        <w:t>where</w:t>
      </w:r>
      <w:r>
        <w:tab/>
      </w:r>
      <w:r w:rsidRPr="004C56C8">
        <w:t>Customer.id=</w:t>
      </w:r>
      <w:r>
        <w:t xml:space="preserve"> </w:t>
      </w:r>
      <w:r w:rsidRPr="004C56C8">
        <w:t>{getiduser}</w:t>
      </w:r>
      <w:r>
        <w:tab/>
      </w:r>
      <w:r w:rsidRPr="004C56C8">
        <w:t>and</w:t>
      </w:r>
      <w:r>
        <w:tab/>
      </w:r>
      <w:r w:rsidRPr="004C56C8">
        <w:t>H_BELI.ID_CUSTOMER=CUSTOMER.ID</w:t>
      </w:r>
      <w:r>
        <w:tab/>
      </w:r>
      <w:r w:rsidRPr="004C56C8">
        <w:t>and D_BELI.NOMOR_NOTA=H_BELI.NOMOR_NOTA</w:t>
      </w:r>
      <w:r>
        <w:tab/>
      </w:r>
      <w:r w:rsidRPr="004C56C8">
        <w:t>and</w:t>
      </w:r>
      <w:r>
        <w:t xml:space="preserve"> </w:t>
      </w:r>
      <w:r w:rsidRPr="004C56C8">
        <w:t>BARANG.ID=D_BELI.ID_BARANG ORDER BY BARANG.NAMA_BARANG", conn.conn);</w:t>
      </w:r>
    </w:p>
    <w:p w14:paraId="6300C2D5" w14:textId="77777777" w:rsidR="00BF050D" w:rsidRPr="00C26C58" w:rsidRDefault="00BF050D" w:rsidP="00BF050D">
      <w:pPr>
        <w:pStyle w:val="STTSSegmenProgramContent"/>
        <w:numPr>
          <w:ilvl w:val="0"/>
          <w:numId w:val="0"/>
        </w:numPr>
        <w:ind w:left="624"/>
        <w:rPr>
          <w:rFonts w:ascii="Times New Roman" w:hAnsi="Times New Roman"/>
          <w:b/>
          <w:bCs/>
          <w:sz w:val="24"/>
          <w:szCs w:val="24"/>
        </w:rPr>
      </w:pPr>
    </w:p>
    <w:p w14:paraId="2F3F5E51" w14:textId="77777777" w:rsidR="00BF050D" w:rsidRPr="004C56C8" w:rsidRDefault="00BF050D" w:rsidP="00BF050D">
      <w:pPr>
        <w:pStyle w:val="STTSSegmenProgramContent"/>
        <w:numPr>
          <w:ilvl w:val="0"/>
          <w:numId w:val="0"/>
        </w:numPr>
        <w:ind w:left="624"/>
      </w:pPr>
    </w:p>
    <w:p w14:paraId="2D120359" w14:textId="77777777" w:rsidR="00BF050D" w:rsidRPr="004C56C8" w:rsidRDefault="00BF050D" w:rsidP="00BF050D">
      <w:pPr>
        <w:pStyle w:val="STTSSegmenProgramContent"/>
      </w:pPr>
      <w:r w:rsidRPr="004C56C8">
        <w:t xml:space="preserve">MySqlDataReader reader = </w:t>
      </w:r>
      <w:proofErr w:type="gramStart"/>
      <w:r w:rsidRPr="004C56C8">
        <w:t>cmd.ExecuteReader</w:t>
      </w:r>
      <w:proofErr w:type="gramEnd"/>
      <w:r w:rsidRPr="004C56C8">
        <w:t>();</w:t>
      </w:r>
    </w:p>
    <w:p w14:paraId="27173078" w14:textId="77777777" w:rsidR="00BF050D" w:rsidRPr="004C56C8" w:rsidRDefault="00BF050D" w:rsidP="00BF050D">
      <w:pPr>
        <w:pStyle w:val="STTSSegmenProgramContent"/>
      </w:pPr>
      <w:r w:rsidRPr="004C56C8">
        <w:t>while(</w:t>
      </w:r>
      <w:proofErr w:type="gramStart"/>
      <w:r w:rsidRPr="004C56C8">
        <w:t>reader.Read</w:t>
      </w:r>
      <w:proofErr w:type="gramEnd"/>
      <w:r w:rsidRPr="004C56C8">
        <w:t>())</w:t>
      </w:r>
    </w:p>
    <w:p w14:paraId="3FAB3BD8" w14:textId="77777777" w:rsidR="00BF050D" w:rsidRPr="004C56C8" w:rsidRDefault="00BF050D" w:rsidP="00BF050D">
      <w:pPr>
        <w:pStyle w:val="STTSSegmenProgramContent"/>
      </w:pPr>
      <w:r w:rsidRPr="004C56C8">
        <w:t>{</w:t>
      </w:r>
    </w:p>
    <w:p w14:paraId="2723958D" w14:textId="77777777" w:rsidR="00BF050D" w:rsidRPr="004C56C8" w:rsidRDefault="00BF050D" w:rsidP="00BF050D">
      <w:pPr>
        <w:pStyle w:val="STTSSegmenProgramContent"/>
      </w:pPr>
      <w:r w:rsidRPr="004C56C8">
        <w:t xml:space="preserve">      sub += Convert.ToInt32(reader[0</w:t>
      </w:r>
      <w:proofErr w:type="gramStart"/>
      <w:r w:rsidRPr="004C56C8">
        <w:t>].ToString</w:t>
      </w:r>
      <w:proofErr w:type="gramEnd"/>
      <w:r w:rsidRPr="004C56C8">
        <w:t>());</w:t>
      </w:r>
    </w:p>
    <w:p w14:paraId="1B2D1206" w14:textId="77777777" w:rsidR="00BF050D" w:rsidRPr="004C56C8" w:rsidRDefault="00BF050D" w:rsidP="00BF050D">
      <w:pPr>
        <w:pStyle w:val="STTSSegmenProgramContent"/>
      </w:pPr>
      <w:r w:rsidRPr="004C56C8">
        <w:t>}</w:t>
      </w:r>
    </w:p>
    <w:p w14:paraId="2B1934D1" w14:textId="77777777" w:rsidR="00BF050D" w:rsidRPr="004C56C8" w:rsidRDefault="00BF050D" w:rsidP="00BF050D">
      <w:pPr>
        <w:pStyle w:val="STTSSegmenProgramContent"/>
      </w:pPr>
      <w:r w:rsidRPr="004C56C8">
        <w:t>customerLb.Content = "Name: " + (</w:t>
      </w:r>
      <w:proofErr w:type="gramStart"/>
      <w:r w:rsidRPr="004C56C8">
        <w:t>cblistcustomer.SelectedItem.ToString</w:t>
      </w:r>
      <w:proofErr w:type="gramEnd"/>
      <w:r w:rsidRPr="004C56C8">
        <w:t>().Split('-'))[1];</w:t>
      </w:r>
    </w:p>
    <w:p w14:paraId="010BF817" w14:textId="77777777" w:rsidR="00BF050D" w:rsidRPr="004C56C8" w:rsidRDefault="00BF050D" w:rsidP="00BF050D">
      <w:pPr>
        <w:pStyle w:val="STTSSegmenProgramContent"/>
      </w:pPr>
      <w:r w:rsidRPr="004C56C8">
        <w:t xml:space="preserve">totalLb.Content = "Total: " + </w:t>
      </w:r>
      <w:proofErr w:type="gramStart"/>
      <w:r w:rsidRPr="004C56C8">
        <w:t>sub.ToString</w:t>
      </w:r>
      <w:proofErr w:type="gramEnd"/>
      <w:r w:rsidRPr="004C56C8">
        <w:t>();</w:t>
      </w:r>
    </w:p>
    <w:p w14:paraId="43394CBE" w14:textId="77777777" w:rsidR="00BF050D" w:rsidRPr="004C56C8" w:rsidRDefault="00BF050D" w:rsidP="00BF050D">
      <w:pPr>
        <w:pStyle w:val="STTSSegmenProgramContent"/>
        <w:rPr>
          <w:rFonts w:ascii="Consolas" w:hAnsi="Consolas"/>
        </w:rPr>
      </w:pPr>
      <w:proofErr w:type="gramStart"/>
      <w:r w:rsidRPr="004C56C8">
        <w:t>conn.conn</w:t>
      </w:r>
      <w:proofErr w:type="gramEnd"/>
      <w:r w:rsidRPr="004C56C8">
        <w:t>.Close();</w:t>
      </w:r>
    </w:p>
    <w:p w14:paraId="0841EC52" w14:textId="008DD3B1" w:rsidR="00BF050D" w:rsidRDefault="00BF050D" w:rsidP="00BF050D">
      <w:pPr>
        <w:pStyle w:val="STTSSegmenProgramContent"/>
        <w:numPr>
          <w:ilvl w:val="0"/>
          <w:numId w:val="0"/>
        </w:numPr>
        <w:ind w:left="624"/>
      </w:pPr>
    </w:p>
    <w:p w14:paraId="660D09BD" w14:textId="77777777" w:rsidR="00BF050D" w:rsidRPr="00E81191" w:rsidRDefault="00BF050D" w:rsidP="00BF050D">
      <w:pPr>
        <w:pStyle w:val="STTSSegmenProgramContent"/>
        <w:numPr>
          <w:ilvl w:val="0"/>
          <w:numId w:val="0"/>
        </w:numPr>
        <w:ind w:left="624"/>
      </w:pPr>
    </w:p>
    <w:p w14:paraId="1D3B77CC" w14:textId="77777777" w:rsidR="00BF050D" w:rsidRPr="008706F8" w:rsidRDefault="00BF050D" w:rsidP="00BF050D">
      <w:pPr>
        <w:pStyle w:val="STTSSegmenProgramContent"/>
        <w:numPr>
          <w:ilvl w:val="0"/>
          <w:numId w:val="0"/>
        </w:numPr>
        <w:ind w:left="624"/>
      </w:pPr>
    </w:p>
    <w:p w14:paraId="0D6F8250" w14:textId="77777777" w:rsidR="00BF050D" w:rsidRPr="00CE123D" w:rsidRDefault="00BF050D" w:rsidP="00BF050D">
      <w:pPr>
        <w:ind w:firstLine="624"/>
        <w:rPr>
          <w:szCs w:val="24"/>
        </w:rPr>
      </w:pPr>
      <w:r>
        <w:rPr>
          <w:szCs w:val="24"/>
        </w:rPr>
        <w:t>L</w:t>
      </w:r>
      <w:r w:rsidRPr="00CE123D">
        <w:rPr>
          <w:szCs w:val="24"/>
        </w:rPr>
        <w:t>alu</w:t>
      </w:r>
      <w:r>
        <w:rPr>
          <w:szCs w:val="24"/>
        </w:rPr>
        <w:t xml:space="preserve"> k</w:t>
      </w:r>
      <w:r w:rsidRPr="00CE123D">
        <w:rPr>
          <w:szCs w:val="24"/>
        </w:rPr>
        <w:t xml:space="preserve">etika admin ingin melakukan penambahan data, admin harus memasukkan nama barang, kategori, merek, harga barang dan stock barang dan untuk mengafifkan mode ini user harus menekan tombol load barang terlebih </w:t>
      </w:r>
      <w:proofErr w:type="gramStart"/>
      <w:r w:rsidRPr="00CE123D">
        <w:rPr>
          <w:szCs w:val="24"/>
        </w:rPr>
        <w:t>dahulu .</w:t>
      </w:r>
      <w:proofErr w:type="gramEnd"/>
      <w:r w:rsidRPr="00CE123D">
        <w:rPr>
          <w:szCs w:val="24"/>
        </w:rPr>
        <w:t xml:space="preserve"> Ketika penambahan berhasil dimasukkan, akan muncul notifikasi berhasil. Ketika penambahan gagal, akan terdapat notifikasi juga yang muncul memberitahukan bahwa proses penambahan barang tersebut gagal.</w:t>
      </w:r>
    </w:p>
    <w:p w14:paraId="09E6E931" w14:textId="77777777" w:rsidR="00BF050D" w:rsidRDefault="00BF050D" w:rsidP="00BF050D">
      <w:pPr>
        <w:pStyle w:val="STTSSegmenProgramContent"/>
        <w:numPr>
          <w:ilvl w:val="0"/>
          <w:numId w:val="0"/>
        </w:numPr>
        <w:ind w:left="624" w:hanging="624"/>
        <w:rPr>
          <w:rFonts w:ascii="Times New Roman" w:hAnsi="Times New Roman"/>
          <w:b/>
          <w:bCs/>
          <w:sz w:val="18"/>
          <w:szCs w:val="18"/>
        </w:rPr>
      </w:pPr>
      <w:r w:rsidRPr="00423B36">
        <w:rPr>
          <w:rFonts w:ascii="Times New Roman" w:hAnsi="Times New Roman"/>
          <w:b/>
          <w:bCs/>
          <w:sz w:val="24"/>
          <w:szCs w:val="24"/>
        </w:rPr>
        <w:t xml:space="preserve">Segment program 4.4 </w:t>
      </w:r>
      <w:r>
        <w:rPr>
          <w:rFonts w:ascii="Times New Roman" w:hAnsi="Times New Roman"/>
          <w:b/>
          <w:bCs/>
          <w:sz w:val="24"/>
          <w:szCs w:val="24"/>
        </w:rPr>
        <w:t>Insert Barang</w:t>
      </w:r>
    </w:p>
    <w:p w14:paraId="7A8CC421" w14:textId="77777777" w:rsidR="00BF050D" w:rsidRPr="00C613B2" w:rsidRDefault="00BF050D" w:rsidP="00BF050D">
      <w:pPr>
        <w:ind w:left="360" w:firstLine="491"/>
        <w:rPr>
          <w:szCs w:val="24"/>
        </w:rPr>
      </w:pPr>
    </w:p>
    <w:p w14:paraId="054D2333" w14:textId="77777777" w:rsidR="00BF050D" w:rsidRDefault="00BF050D" w:rsidP="00FE485A">
      <w:pPr>
        <w:pStyle w:val="STTSSegmenProgramContent"/>
        <w:numPr>
          <w:ilvl w:val="0"/>
          <w:numId w:val="32"/>
        </w:numPr>
        <w:ind w:left="616" w:hanging="616"/>
      </w:pPr>
      <w:r>
        <w:t>if (text_</w:t>
      </w:r>
      <w:proofErr w:type="gramStart"/>
      <w:r>
        <w:t>nmbarang.Text.Length</w:t>
      </w:r>
      <w:proofErr w:type="gramEnd"/>
      <w:r>
        <w:t xml:space="preserve"> != 0 || text_harga.Text.Length != 0 || text_stok.Text.Length != 0)</w:t>
      </w:r>
    </w:p>
    <w:p w14:paraId="7B4BFCB8" w14:textId="77777777" w:rsidR="00BF050D" w:rsidRDefault="00BF050D" w:rsidP="00BF050D">
      <w:pPr>
        <w:pStyle w:val="STTSSegmenProgramContent"/>
      </w:pPr>
      <w:r>
        <w:t>{</w:t>
      </w:r>
    </w:p>
    <w:p w14:paraId="2D2B0A98" w14:textId="77777777" w:rsidR="00BF050D" w:rsidRDefault="00BF050D" w:rsidP="00BF050D">
      <w:pPr>
        <w:pStyle w:val="STTSSegmenProgramContent"/>
      </w:pPr>
      <w:r>
        <w:t xml:space="preserve">      if (combo_</w:t>
      </w:r>
      <w:proofErr w:type="gramStart"/>
      <w:r>
        <w:t>kategori.SelectedIndex</w:t>
      </w:r>
      <w:proofErr w:type="gramEnd"/>
      <w:r>
        <w:t xml:space="preserve"> != -1 ||               combo_merk.SelectedIndex != -1)</w:t>
      </w:r>
    </w:p>
    <w:p w14:paraId="6742247C" w14:textId="77777777" w:rsidR="00BF050D" w:rsidRDefault="00BF050D" w:rsidP="00BF050D">
      <w:pPr>
        <w:pStyle w:val="STTSSegmenProgramContent"/>
      </w:pPr>
      <w:r>
        <w:t>{</w:t>
      </w:r>
    </w:p>
    <w:p w14:paraId="6F7E9CE2" w14:textId="43D0DF0F" w:rsidR="00BF050D" w:rsidRDefault="00BF050D" w:rsidP="00BF050D">
      <w:pPr>
        <w:pStyle w:val="STTSSegmenProgramContent"/>
      </w:pPr>
      <w:r>
        <w:t xml:space="preserve">      </w:t>
      </w:r>
      <w:proofErr w:type="gramStart"/>
      <w:r>
        <w:t>getkodekat(</w:t>
      </w:r>
      <w:proofErr w:type="gramEnd"/>
      <w:r>
        <w:t>);</w:t>
      </w:r>
    </w:p>
    <w:p w14:paraId="4A7BA27A" w14:textId="77777777" w:rsidR="0017099A" w:rsidRDefault="0017099A" w:rsidP="0017099A">
      <w:pPr>
        <w:pStyle w:val="STTSSegmenProgramContent"/>
        <w:numPr>
          <w:ilvl w:val="0"/>
          <w:numId w:val="0"/>
        </w:numPr>
        <w:ind w:left="624" w:hanging="624"/>
      </w:pPr>
    </w:p>
    <w:p w14:paraId="0415006F" w14:textId="10162794" w:rsidR="0017099A" w:rsidRPr="00741507" w:rsidRDefault="0017099A" w:rsidP="0017099A">
      <w:pPr>
        <w:pStyle w:val="STTSSegmenProgramContent"/>
        <w:numPr>
          <w:ilvl w:val="0"/>
          <w:numId w:val="0"/>
        </w:numPr>
        <w:ind w:left="624" w:hanging="624"/>
        <w:rPr>
          <w:rFonts w:ascii="Times New Roman" w:hAnsi="Times New Roman"/>
          <w:b/>
          <w:bCs/>
          <w:sz w:val="24"/>
          <w:szCs w:val="24"/>
        </w:rPr>
      </w:pPr>
      <w:r w:rsidRPr="00741507">
        <w:rPr>
          <w:rFonts w:ascii="Times New Roman" w:hAnsi="Times New Roman"/>
          <w:b/>
          <w:bCs/>
          <w:sz w:val="24"/>
          <w:szCs w:val="24"/>
        </w:rPr>
        <w:t xml:space="preserve">Lanjutan Segment program 4.4 </w:t>
      </w:r>
      <w:r>
        <w:rPr>
          <w:rFonts w:ascii="Times New Roman" w:hAnsi="Times New Roman"/>
          <w:b/>
          <w:bCs/>
          <w:sz w:val="24"/>
          <w:szCs w:val="24"/>
        </w:rPr>
        <w:t>insert</w:t>
      </w:r>
      <w:r w:rsidRPr="00741507">
        <w:rPr>
          <w:rFonts w:ascii="Times New Roman" w:hAnsi="Times New Roman"/>
          <w:b/>
          <w:bCs/>
          <w:sz w:val="24"/>
          <w:szCs w:val="24"/>
        </w:rPr>
        <w:t xml:space="preserve"> Barang</w:t>
      </w:r>
    </w:p>
    <w:p w14:paraId="3F0A2535" w14:textId="77777777" w:rsidR="0017099A" w:rsidRDefault="0017099A" w:rsidP="0017099A">
      <w:pPr>
        <w:pStyle w:val="STTSSegmenProgramContent"/>
        <w:numPr>
          <w:ilvl w:val="0"/>
          <w:numId w:val="0"/>
        </w:numPr>
        <w:ind w:left="624" w:hanging="624"/>
      </w:pPr>
    </w:p>
    <w:p w14:paraId="67558342" w14:textId="77777777" w:rsidR="00BF050D" w:rsidRDefault="00BF050D" w:rsidP="00BF050D">
      <w:pPr>
        <w:pStyle w:val="STTSSegmenProgramContent"/>
      </w:pPr>
      <w:r>
        <w:t xml:space="preserve">      </w:t>
      </w:r>
      <w:proofErr w:type="gramStart"/>
      <w:r>
        <w:t>getkodemerk(</w:t>
      </w:r>
      <w:proofErr w:type="gramEnd"/>
      <w:r>
        <w:t>);</w:t>
      </w:r>
    </w:p>
    <w:p w14:paraId="3CCCD5E5" w14:textId="64B6B4CF" w:rsidR="00BF050D" w:rsidRDefault="00BF050D" w:rsidP="000023E3">
      <w:pPr>
        <w:pStyle w:val="STTSSegmenProgramContent"/>
      </w:pPr>
      <w:r>
        <w:t xml:space="preserve">      </w:t>
      </w:r>
      <w:proofErr w:type="gramStart"/>
      <w:r>
        <w:t>conn.conn</w:t>
      </w:r>
      <w:proofErr w:type="gramEnd"/>
      <w:r>
        <w:t>.Open();</w:t>
      </w:r>
    </w:p>
    <w:p w14:paraId="19368D62" w14:textId="77777777" w:rsidR="00BF050D" w:rsidRDefault="00BF050D" w:rsidP="00BF050D">
      <w:pPr>
        <w:pStyle w:val="STTSSegmenProgramContent"/>
      </w:pPr>
      <w:proofErr w:type="gramStart"/>
      <w:r>
        <w:t>using(</w:t>
      </w:r>
      <w:proofErr w:type="gramEnd"/>
      <w:r>
        <w:t>MySqlTransaction trans = conn.conn.BeginTransaction())</w:t>
      </w:r>
    </w:p>
    <w:p w14:paraId="5CDA9E40" w14:textId="77777777" w:rsidR="00BF050D" w:rsidRDefault="00BF050D" w:rsidP="00BF050D">
      <w:pPr>
        <w:pStyle w:val="STTSSegmenProgramContent"/>
      </w:pPr>
      <w:r>
        <w:t>{</w:t>
      </w:r>
    </w:p>
    <w:p w14:paraId="49F5D930" w14:textId="77777777" w:rsidR="00BF050D" w:rsidRDefault="00BF050D" w:rsidP="00BF050D">
      <w:pPr>
        <w:pStyle w:val="STTSSegmenProgramContent"/>
      </w:pPr>
      <w:r>
        <w:t xml:space="preserve">      try</w:t>
      </w:r>
    </w:p>
    <w:p w14:paraId="7799DB67" w14:textId="77777777" w:rsidR="00BF050D" w:rsidRDefault="00BF050D" w:rsidP="00BF050D">
      <w:pPr>
        <w:pStyle w:val="STTSSegmenProgramContent"/>
      </w:pPr>
      <w:r>
        <w:t xml:space="preserve">      {</w:t>
      </w:r>
    </w:p>
    <w:p w14:paraId="6482FDDE" w14:textId="77777777" w:rsidR="00BF050D" w:rsidRDefault="00BF050D" w:rsidP="00BF050D">
      <w:pPr>
        <w:pStyle w:val="STTSSegmenProgramContent"/>
      </w:pPr>
      <w:r>
        <w:t xml:space="preserve">            MySqlCommand cmd = new </w:t>
      </w:r>
      <w:proofErr w:type="gramStart"/>
      <w:r>
        <w:t>MySqlCommand(</w:t>
      </w:r>
      <w:proofErr w:type="gramEnd"/>
      <w:r>
        <w:t>$"insert into BARANG(NAMA_BARANG, MERK, KATEGORI,STOK,HARGA) values('{text_nmbarang.Text}','{kodemerk}','{kodekat}',{Convert.ToInt32(text_stok.Text)},{Convert.ToInt32(text_harga.Text)})", conn.conn);</w:t>
      </w:r>
    </w:p>
    <w:p w14:paraId="10522CCE" w14:textId="77777777" w:rsidR="00BF050D" w:rsidRDefault="00BF050D" w:rsidP="00BF050D">
      <w:pPr>
        <w:pStyle w:val="STTSSegmenProgramContent"/>
      </w:pPr>
      <w:r>
        <w:t xml:space="preserve">            </w:t>
      </w:r>
      <w:proofErr w:type="gramStart"/>
      <w:r>
        <w:t>cmd.ExecuteNonQuery</w:t>
      </w:r>
      <w:proofErr w:type="gramEnd"/>
      <w:r>
        <w:t>();</w:t>
      </w:r>
    </w:p>
    <w:p w14:paraId="3B8D97AE" w14:textId="77777777" w:rsidR="00BF050D" w:rsidRDefault="00BF050D" w:rsidP="00BF050D">
      <w:pPr>
        <w:pStyle w:val="STTSSegmenProgramContent"/>
      </w:pPr>
      <w:r>
        <w:t xml:space="preserve">            </w:t>
      </w:r>
      <w:proofErr w:type="gramStart"/>
      <w:r>
        <w:t>trans.Commit</w:t>
      </w:r>
      <w:proofErr w:type="gramEnd"/>
      <w:r>
        <w:t>();</w:t>
      </w:r>
    </w:p>
    <w:p w14:paraId="4200B492" w14:textId="77777777" w:rsidR="00BF050D" w:rsidRDefault="00BF050D" w:rsidP="00BF050D">
      <w:pPr>
        <w:pStyle w:val="STTSSegmenProgramContent"/>
      </w:pPr>
      <w:r>
        <w:t xml:space="preserve">            </w:t>
      </w:r>
      <w:proofErr w:type="gramStart"/>
      <w:r>
        <w:t>conn.conn</w:t>
      </w:r>
      <w:proofErr w:type="gramEnd"/>
      <w:r>
        <w:t>.Close();</w:t>
      </w:r>
    </w:p>
    <w:p w14:paraId="301C0E05" w14:textId="77777777" w:rsidR="00BF050D" w:rsidRDefault="00BF050D" w:rsidP="00BF050D">
      <w:pPr>
        <w:pStyle w:val="STTSSegmenProgramContent"/>
      </w:pPr>
      <w:r>
        <w:t xml:space="preserve">            MessageBox.Show("Insert berhasil");</w:t>
      </w:r>
    </w:p>
    <w:p w14:paraId="3F52AC82" w14:textId="77777777" w:rsidR="00BF050D" w:rsidRDefault="00BF050D" w:rsidP="00BF050D">
      <w:pPr>
        <w:pStyle w:val="STTSSegmenProgramContent"/>
      </w:pPr>
      <w:r>
        <w:t xml:space="preserve">      }</w:t>
      </w:r>
    </w:p>
    <w:p w14:paraId="61B0D722" w14:textId="77777777" w:rsidR="00BF050D" w:rsidRDefault="00BF050D" w:rsidP="00BF050D">
      <w:pPr>
        <w:pStyle w:val="STTSSegmenProgramContent"/>
      </w:pPr>
      <w:r>
        <w:t xml:space="preserve">      catch (Exception ex)</w:t>
      </w:r>
    </w:p>
    <w:p w14:paraId="583A205F" w14:textId="77777777" w:rsidR="00BF050D" w:rsidRDefault="00BF050D" w:rsidP="00BF050D">
      <w:pPr>
        <w:pStyle w:val="STTSSegmenProgramContent"/>
      </w:pPr>
      <w:r>
        <w:t xml:space="preserve">      {</w:t>
      </w:r>
    </w:p>
    <w:p w14:paraId="48F8C15D" w14:textId="77777777" w:rsidR="00BF050D" w:rsidRDefault="00BF050D" w:rsidP="00BF050D">
      <w:pPr>
        <w:pStyle w:val="STTSSegmenProgramContent"/>
      </w:pPr>
      <w:r>
        <w:t xml:space="preserve">            </w:t>
      </w:r>
      <w:proofErr w:type="gramStart"/>
      <w:r>
        <w:t>trans.Rollback</w:t>
      </w:r>
      <w:proofErr w:type="gramEnd"/>
      <w:r>
        <w:t>();</w:t>
      </w:r>
    </w:p>
    <w:p w14:paraId="0A1EF95C" w14:textId="77777777" w:rsidR="00BF050D" w:rsidRDefault="00BF050D" w:rsidP="00BF050D">
      <w:pPr>
        <w:pStyle w:val="STTSSegmenProgramContent"/>
      </w:pPr>
      <w:r>
        <w:t xml:space="preserve">                            </w:t>
      </w:r>
      <w:proofErr w:type="gramStart"/>
      <w:r>
        <w:t>conn.conn</w:t>
      </w:r>
      <w:proofErr w:type="gramEnd"/>
      <w:r>
        <w:t>.Close();</w:t>
      </w:r>
    </w:p>
    <w:p w14:paraId="6150F977" w14:textId="77777777" w:rsidR="00BF050D" w:rsidRDefault="00BF050D" w:rsidP="00BF050D">
      <w:pPr>
        <w:pStyle w:val="STTSSegmenProgramContent"/>
      </w:pPr>
      <w:r>
        <w:t xml:space="preserve">                            MessageBox.Show(</w:t>
      </w:r>
      <w:proofErr w:type="gramStart"/>
      <w:r>
        <w:t>ex.Message</w:t>
      </w:r>
      <w:proofErr w:type="gramEnd"/>
      <w:r>
        <w:t>);</w:t>
      </w:r>
    </w:p>
    <w:p w14:paraId="7A7F2929" w14:textId="77777777" w:rsidR="00BF050D" w:rsidRDefault="00BF050D" w:rsidP="00BF050D">
      <w:pPr>
        <w:pStyle w:val="STTSSegmenProgramContent"/>
      </w:pPr>
      <w:r>
        <w:t xml:space="preserve">                        }</w:t>
      </w:r>
    </w:p>
    <w:p w14:paraId="7B5B0F6A" w14:textId="77777777" w:rsidR="00BF050D" w:rsidRDefault="00BF050D" w:rsidP="00BF050D">
      <w:pPr>
        <w:pStyle w:val="STTSSegmenProgramContent"/>
      </w:pPr>
      <w:r>
        <w:t xml:space="preserve">                    }</w:t>
      </w:r>
    </w:p>
    <w:p w14:paraId="6F6B49B8" w14:textId="77777777" w:rsidR="00BF050D" w:rsidRDefault="00BF050D" w:rsidP="00BF050D">
      <w:pPr>
        <w:pStyle w:val="STTSSegmenProgramContent"/>
      </w:pPr>
      <w:r>
        <w:t xml:space="preserve">                    </w:t>
      </w:r>
      <w:proofErr w:type="gramStart"/>
      <w:r>
        <w:t>conn.conn</w:t>
      </w:r>
      <w:proofErr w:type="gramEnd"/>
      <w:r>
        <w:t>.Close();</w:t>
      </w:r>
    </w:p>
    <w:p w14:paraId="01F80D8F" w14:textId="77777777" w:rsidR="00BF050D" w:rsidRDefault="00BF050D" w:rsidP="00BF050D">
      <w:pPr>
        <w:pStyle w:val="STTSSegmenProgramContent"/>
      </w:pPr>
      <w:r>
        <w:t xml:space="preserve">                    </w:t>
      </w:r>
      <w:proofErr w:type="gramStart"/>
      <w:r>
        <w:t>loadBarang(</w:t>
      </w:r>
      <w:proofErr w:type="gramEnd"/>
      <w:r>
        <w:t>);</w:t>
      </w:r>
    </w:p>
    <w:p w14:paraId="242CE837" w14:textId="77777777" w:rsidR="00BF050D" w:rsidRDefault="00BF050D" w:rsidP="00BF050D">
      <w:pPr>
        <w:pStyle w:val="STTSSegmenProgramContent"/>
      </w:pPr>
      <w:r>
        <w:t xml:space="preserve">                    </w:t>
      </w:r>
      <w:proofErr w:type="gramStart"/>
      <w:r>
        <w:t>normalmode(</w:t>
      </w:r>
      <w:proofErr w:type="gramEnd"/>
      <w:r>
        <w:t>);</w:t>
      </w:r>
    </w:p>
    <w:p w14:paraId="69D54179" w14:textId="77777777" w:rsidR="00BF050D" w:rsidRDefault="00BF050D" w:rsidP="00BF050D">
      <w:pPr>
        <w:pStyle w:val="STTSSegmenProgramContent"/>
      </w:pPr>
      <w:r>
        <w:t xml:space="preserve">                }</w:t>
      </w:r>
    </w:p>
    <w:p w14:paraId="353DB858" w14:textId="77777777" w:rsidR="00BF050D" w:rsidRDefault="00BF050D" w:rsidP="00BF050D">
      <w:pPr>
        <w:pStyle w:val="STTSSegmenProgramContent"/>
      </w:pPr>
      <w:r>
        <w:t xml:space="preserve">                else</w:t>
      </w:r>
    </w:p>
    <w:p w14:paraId="1BD5C556" w14:textId="77777777" w:rsidR="00BF050D" w:rsidRDefault="00BF050D" w:rsidP="00BF050D">
      <w:pPr>
        <w:pStyle w:val="STTSSegmenProgramContent"/>
      </w:pPr>
      <w:r>
        <w:t xml:space="preserve">                {</w:t>
      </w:r>
    </w:p>
    <w:p w14:paraId="73004503" w14:textId="77777777" w:rsidR="00BF050D" w:rsidRDefault="00BF050D" w:rsidP="00BF050D">
      <w:pPr>
        <w:pStyle w:val="STTSSegmenProgramContent"/>
      </w:pPr>
      <w:r>
        <w:t xml:space="preserve">                    MessageBox.Show("Pilih combobox terlebih dahulu");</w:t>
      </w:r>
    </w:p>
    <w:p w14:paraId="6C647CF2" w14:textId="77777777" w:rsidR="00BF050D" w:rsidRDefault="00BF050D" w:rsidP="00BF050D">
      <w:pPr>
        <w:pStyle w:val="STTSSegmenProgramContent"/>
      </w:pPr>
      <w:r>
        <w:t xml:space="preserve">                }</w:t>
      </w:r>
    </w:p>
    <w:p w14:paraId="661A4FAA" w14:textId="77777777" w:rsidR="00BF050D" w:rsidRDefault="00BF050D" w:rsidP="00BF050D">
      <w:pPr>
        <w:pStyle w:val="STTSSegmenProgramContent"/>
      </w:pPr>
      <w:r>
        <w:t xml:space="preserve">            }</w:t>
      </w:r>
    </w:p>
    <w:p w14:paraId="1A6F216C" w14:textId="77777777" w:rsidR="00BF050D" w:rsidRDefault="00BF050D" w:rsidP="00BF050D">
      <w:pPr>
        <w:pStyle w:val="STTSSegmenProgramContent"/>
      </w:pPr>
      <w:r>
        <w:t xml:space="preserve">            else</w:t>
      </w:r>
    </w:p>
    <w:p w14:paraId="3461FEF5" w14:textId="77777777" w:rsidR="00BF050D" w:rsidRDefault="00BF050D" w:rsidP="00BF050D">
      <w:pPr>
        <w:pStyle w:val="STTSSegmenProgramContent"/>
      </w:pPr>
      <w:r>
        <w:t xml:space="preserve">            {</w:t>
      </w:r>
    </w:p>
    <w:p w14:paraId="2E7EC4DD" w14:textId="77777777" w:rsidR="00BF050D" w:rsidRDefault="00BF050D" w:rsidP="00BF050D">
      <w:pPr>
        <w:pStyle w:val="STTSSegmenProgramContent"/>
      </w:pPr>
      <w:r>
        <w:t xml:space="preserve">                MessageBox.Show("isi textbox terlebih dahulu");</w:t>
      </w:r>
    </w:p>
    <w:p w14:paraId="50530D2E" w14:textId="77777777" w:rsidR="00BF050D" w:rsidRPr="004C56C8" w:rsidRDefault="00BF050D" w:rsidP="00BF050D">
      <w:pPr>
        <w:pStyle w:val="STTSSegmenProgramContent"/>
      </w:pPr>
      <w:r>
        <w:t xml:space="preserve">            }</w:t>
      </w:r>
    </w:p>
    <w:p w14:paraId="1D2D6EB6" w14:textId="77777777" w:rsidR="00BF050D" w:rsidRDefault="00BF050D" w:rsidP="00BF050D">
      <w:pPr>
        <w:ind w:left="360" w:firstLine="360"/>
      </w:pPr>
    </w:p>
    <w:p w14:paraId="72FCFD27" w14:textId="00DA091A" w:rsidR="00BF050D" w:rsidRDefault="00BF050D" w:rsidP="00BF050D">
      <w:pPr>
        <w:rPr>
          <w:lang w:val="id-ID"/>
        </w:rPr>
      </w:pPr>
      <w:r>
        <w:t>Lalu Ketika admin ini menghapus salah satu barang harus menekan salah satu dari datagrid terlebih dahulu lalu data tersebut akan tertampil di textbox lalu admin bisa menghapus barang tersebut</w:t>
      </w:r>
      <w:r>
        <w:rPr>
          <w:lang w:val="id-ID"/>
        </w:rPr>
        <w:t>.</w:t>
      </w:r>
    </w:p>
    <w:p w14:paraId="479BEC9B" w14:textId="77777777" w:rsidR="0017099A" w:rsidRPr="00243DA5" w:rsidRDefault="0017099A" w:rsidP="00BF050D">
      <w:pPr>
        <w:rPr>
          <w:lang w:val="id-ID"/>
        </w:rPr>
      </w:pPr>
    </w:p>
    <w:p w14:paraId="6E88B47B" w14:textId="77777777" w:rsidR="00BF050D" w:rsidRDefault="00BF050D" w:rsidP="00BF050D">
      <w:pPr>
        <w:pStyle w:val="STTSSegmenProgramContent"/>
        <w:numPr>
          <w:ilvl w:val="0"/>
          <w:numId w:val="0"/>
        </w:numPr>
        <w:ind w:left="624" w:hanging="624"/>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Delete Barang</w:t>
      </w:r>
    </w:p>
    <w:p w14:paraId="0D80C182" w14:textId="77777777" w:rsidR="00BF050D" w:rsidRDefault="00BF050D" w:rsidP="00BF050D">
      <w:pPr>
        <w:pStyle w:val="STTSSegmenProgramContent"/>
        <w:numPr>
          <w:ilvl w:val="0"/>
          <w:numId w:val="0"/>
        </w:numPr>
        <w:ind w:left="624"/>
        <w:rPr>
          <w:rFonts w:ascii="Times New Roman" w:hAnsi="Times New Roman"/>
          <w:b/>
          <w:bCs/>
          <w:sz w:val="18"/>
          <w:szCs w:val="18"/>
        </w:rPr>
      </w:pPr>
    </w:p>
    <w:p w14:paraId="1F8C3E38" w14:textId="77777777" w:rsidR="00BF050D" w:rsidRPr="000023E3" w:rsidRDefault="00BF050D" w:rsidP="00FE485A">
      <w:pPr>
        <w:pStyle w:val="STTSSegmenProgramContent"/>
        <w:numPr>
          <w:ilvl w:val="0"/>
          <w:numId w:val="33"/>
        </w:numPr>
        <w:ind w:left="616" w:hanging="616"/>
      </w:pPr>
      <w:proofErr w:type="gramStart"/>
      <w:r w:rsidRPr="000023E3">
        <w:t>conn.conn</w:t>
      </w:r>
      <w:proofErr w:type="gramEnd"/>
      <w:r w:rsidRPr="000023E3">
        <w:t>.Open();</w:t>
      </w:r>
    </w:p>
    <w:p w14:paraId="623BA157" w14:textId="77777777" w:rsidR="00BF050D" w:rsidRPr="000023E3" w:rsidRDefault="00BF050D" w:rsidP="00BF050D">
      <w:pPr>
        <w:pStyle w:val="STTSSegmenProgramContent"/>
      </w:pPr>
      <w:proofErr w:type="gramStart"/>
      <w:r w:rsidRPr="000023E3">
        <w:t>using(</w:t>
      </w:r>
      <w:proofErr w:type="gramEnd"/>
      <w:r w:rsidRPr="000023E3">
        <w:t>MySqlTransaction trans = conn.conn.BeginTransaction())</w:t>
      </w:r>
    </w:p>
    <w:p w14:paraId="24A96CE2" w14:textId="77777777" w:rsidR="00BF050D" w:rsidRPr="000023E3" w:rsidRDefault="00BF050D" w:rsidP="00BF050D">
      <w:pPr>
        <w:pStyle w:val="STTSSegmenProgramContent"/>
      </w:pPr>
      <w:r w:rsidRPr="000023E3">
        <w:t>{</w:t>
      </w:r>
    </w:p>
    <w:p w14:paraId="12C2F19F" w14:textId="77777777" w:rsidR="00BF050D" w:rsidRPr="000023E3" w:rsidRDefault="00BF050D" w:rsidP="00BF050D">
      <w:pPr>
        <w:pStyle w:val="STTSSegmenProgramContent"/>
      </w:pPr>
      <w:r w:rsidRPr="000023E3">
        <w:t xml:space="preserve">      try</w:t>
      </w:r>
    </w:p>
    <w:p w14:paraId="5BBC1A3B" w14:textId="77777777" w:rsidR="00BF050D" w:rsidRPr="000023E3" w:rsidRDefault="00BF050D" w:rsidP="00BF050D">
      <w:pPr>
        <w:pStyle w:val="STTSSegmenProgramContent"/>
      </w:pPr>
      <w:r w:rsidRPr="000023E3">
        <w:t xml:space="preserve">      {</w:t>
      </w:r>
    </w:p>
    <w:p w14:paraId="5A472F7C" w14:textId="77777777" w:rsidR="00BF050D" w:rsidRPr="000023E3" w:rsidRDefault="00BF050D" w:rsidP="00BF050D">
      <w:pPr>
        <w:pStyle w:val="STTSSegmenProgramContent"/>
      </w:pPr>
      <w:r w:rsidRPr="000023E3">
        <w:t xml:space="preserve">           MySqlCommand cmd = new </w:t>
      </w:r>
      <w:proofErr w:type="gramStart"/>
      <w:r w:rsidRPr="000023E3">
        <w:t>MySqlCommand(</w:t>
      </w:r>
      <w:proofErr w:type="gramEnd"/>
      <w:r w:rsidRPr="000023E3">
        <w:t>$"delete from barang where ID = {index+1}", conn.conn);</w:t>
      </w:r>
    </w:p>
    <w:p w14:paraId="77F59105" w14:textId="77777777" w:rsidR="00BF050D" w:rsidRPr="000023E3" w:rsidRDefault="00BF050D" w:rsidP="00BF050D">
      <w:pPr>
        <w:pStyle w:val="STTSSegmenProgramContent"/>
      </w:pPr>
      <w:r w:rsidRPr="000023E3">
        <w:t xml:space="preserve">           </w:t>
      </w:r>
      <w:proofErr w:type="gramStart"/>
      <w:r w:rsidRPr="000023E3">
        <w:t>cmd.ExecuteNonQuery</w:t>
      </w:r>
      <w:proofErr w:type="gramEnd"/>
      <w:r w:rsidRPr="000023E3">
        <w:t>();</w:t>
      </w:r>
    </w:p>
    <w:p w14:paraId="22C95904" w14:textId="77777777" w:rsidR="00BF050D" w:rsidRPr="000023E3" w:rsidRDefault="00BF050D" w:rsidP="00BF050D">
      <w:pPr>
        <w:pStyle w:val="STTSSegmenProgramContent"/>
      </w:pPr>
      <w:r w:rsidRPr="000023E3">
        <w:t xml:space="preserve">           </w:t>
      </w:r>
      <w:proofErr w:type="gramStart"/>
      <w:r w:rsidRPr="000023E3">
        <w:t>trans.Commit</w:t>
      </w:r>
      <w:proofErr w:type="gramEnd"/>
      <w:r w:rsidRPr="000023E3">
        <w:t>();</w:t>
      </w:r>
    </w:p>
    <w:p w14:paraId="59A3C69D" w14:textId="37D8524C" w:rsidR="00BF050D" w:rsidRPr="000023E3" w:rsidRDefault="00BF050D" w:rsidP="0017099A">
      <w:pPr>
        <w:pStyle w:val="STTSSegmenProgramContent"/>
      </w:pPr>
      <w:r w:rsidRPr="000023E3">
        <w:t xml:space="preserve">           </w:t>
      </w:r>
      <w:proofErr w:type="gramStart"/>
      <w:r w:rsidRPr="000023E3">
        <w:t>conn.conn</w:t>
      </w:r>
      <w:proofErr w:type="gramEnd"/>
      <w:r w:rsidRPr="000023E3">
        <w:t>.Close();</w:t>
      </w:r>
    </w:p>
    <w:p w14:paraId="7B07547E" w14:textId="77777777" w:rsidR="00BF050D" w:rsidRPr="000023E3" w:rsidRDefault="00BF050D" w:rsidP="00BF050D">
      <w:pPr>
        <w:pStyle w:val="STTSSegmenProgramContent"/>
      </w:pPr>
      <w:r w:rsidRPr="000023E3">
        <w:t xml:space="preserve">             MessageBox.Show("delete berhasil");</w:t>
      </w:r>
    </w:p>
    <w:p w14:paraId="63414F58" w14:textId="77777777" w:rsidR="00BF050D" w:rsidRPr="000023E3" w:rsidRDefault="00BF050D" w:rsidP="00BF050D">
      <w:pPr>
        <w:pStyle w:val="STTSSegmenProgramContent"/>
      </w:pPr>
      <w:r w:rsidRPr="000023E3">
        <w:t xml:space="preserve">       }</w:t>
      </w:r>
    </w:p>
    <w:p w14:paraId="5B8DE09F" w14:textId="77777777" w:rsidR="00BF050D" w:rsidRPr="000023E3" w:rsidRDefault="00BF050D" w:rsidP="00BF050D">
      <w:pPr>
        <w:pStyle w:val="STTSSegmenProgramContent"/>
      </w:pPr>
      <w:r w:rsidRPr="000023E3">
        <w:t xml:space="preserve">       catch (Exception ex)</w:t>
      </w:r>
    </w:p>
    <w:p w14:paraId="6CEF250D" w14:textId="77777777" w:rsidR="00BF050D" w:rsidRPr="000023E3" w:rsidRDefault="00BF050D" w:rsidP="00BF050D">
      <w:pPr>
        <w:pStyle w:val="STTSSegmenProgramContent"/>
      </w:pPr>
      <w:r w:rsidRPr="000023E3">
        <w:t xml:space="preserve">       {</w:t>
      </w:r>
    </w:p>
    <w:p w14:paraId="2D6D5624" w14:textId="77777777" w:rsidR="00BF050D" w:rsidRPr="000023E3" w:rsidRDefault="00BF050D" w:rsidP="00BF050D">
      <w:pPr>
        <w:pStyle w:val="STTSSegmenProgramContent"/>
      </w:pPr>
      <w:r w:rsidRPr="000023E3">
        <w:t xml:space="preserve">             </w:t>
      </w:r>
      <w:proofErr w:type="gramStart"/>
      <w:r w:rsidRPr="000023E3">
        <w:t>trans.Rollback</w:t>
      </w:r>
      <w:proofErr w:type="gramEnd"/>
      <w:r w:rsidRPr="000023E3">
        <w:t>();</w:t>
      </w:r>
    </w:p>
    <w:p w14:paraId="568E64A4" w14:textId="77777777" w:rsidR="00BF050D" w:rsidRPr="000023E3" w:rsidRDefault="00BF050D" w:rsidP="00BF050D">
      <w:pPr>
        <w:pStyle w:val="STTSSegmenProgramContent"/>
      </w:pPr>
      <w:r w:rsidRPr="000023E3">
        <w:t xml:space="preserve">             </w:t>
      </w:r>
      <w:proofErr w:type="gramStart"/>
      <w:r w:rsidRPr="000023E3">
        <w:t>conn.conn</w:t>
      </w:r>
      <w:proofErr w:type="gramEnd"/>
      <w:r w:rsidRPr="000023E3">
        <w:t>.Close();</w:t>
      </w:r>
    </w:p>
    <w:p w14:paraId="2FB7BEF2" w14:textId="77777777" w:rsidR="00BF050D" w:rsidRPr="000023E3" w:rsidRDefault="00BF050D" w:rsidP="00BF050D">
      <w:pPr>
        <w:pStyle w:val="STTSSegmenProgramContent"/>
      </w:pPr>
      <w:r w:rsidRPr="000023E3">
        <w:t xml:space="preserve">             MessageBox.Show(</w:t>
      </w:r>
      <w:proofErr w:type="gramStart"/>
      <w:r w:rsidRPr="000023E3">
        <w:t>ex.Message</w:t>
      </w:r>
      <w:proofErr w:type="gramEnd"/>
      <w:r w:rsidRPr="000023E3">
        <w:t>);</w:t>
      </w:r>
    </w:p>
    <w:p w14:paraId="37251BD0" w14:textId="77777777" w:rsidR="00BF050D" w:rsidRPr="000023E3" w:rsidRDefault="00BF050D" w:rsidP="00BF050D">
      <w:pPr>
        <w:pStyle w:val="STTSSegmenProgramContent"/>
      </w:pPr>
      <w:r w:rsidRPr="000023E3">
        <w:t xml:space="preserve">       }</w:t>
      </w:r>
    </w:p>
    <w:p w14:paraId="25A8C27F" w14:textId="77777777" w:rsidR="00BF050D" w:rsidRPr="000023E3" w:rsidRDefault="00BF050D" w:rsidP="00BF050D">
      <w:pPr>
        <w:pStyle w:val="STTSSegmenProgramContent"/>
      </w:pPr>
      <w:r w:rsidRPr="000023E3">
        <w:t>}</w:t>
      </w:r>
    </w:p>
    <w:p w14:paraId="563A43FF" w14:textId="77777777" w:rsidR="00BF050D" w:rsidRPr="000023E3" w:rsidRDefault="00BF050D" w:rsidP="00BF050D">
      <w:pPr>
        <w:pStyle w:val="STTSSegmenProgramContent"/>
      </w:pPr>
      <w:proofErr w:type="gramStart"/>
      <w:r w:rsidRPr="000023E3">
        <w:t>conn.conn</w:t>
      </w:r>
      <w:proofErr w:type="gramEnd"/>
      <w:r w:rsidRPr="000023E3">
        <w:t>.Close();</w:t>
      </w:r>
    </w:p>
    <w:p w14:paraId="144F80E1" w14:textId="77777777" w:rsidR="00BF050D" w:rsidRPr="000023E3" w:rsidRDefault="00BF050D" w:rsidP="00BF050D">
      <w:pPr>
        <w:pStyle w:val="STTSSegmenProgramContent"/>
      </w:pPr>
      <w:proofErr w:type="gramStart"/>
      <w:r w:rsidRPr="000023E3">
        <w:t>loadBarang(</w:t>
      </w:r>
      <w:proofErr w:type="gramEnd"/>
      <w:r w:rsidRPr="000023E3">
        <w:t>);</w:t>
      </w:r>
    </w:p>
    <w:p w14:paraId="490FF927" w14:textId="77777777" w:rsidR="00BF050D" w:rsidRPr="000023E3" w:rsidRDefault="00BF050D" w:rsidP="00BF050D">
      <w:pPr>
        <w:pStyle w:val="STTSSegmenProgramContent"/>
      </w:pPr>
      <w:proofErr w:type="gramStart"/>
      <w:r w:rsidRPr="000023E3">
        <w:t>normalmode(</w:t>
      </w:r>
      <w:proofErr w:type="gramEnd"/>
      <w:r w:rsidRPr="000023E3">
        <w:t>);</w:t>
      </w:r>
    </w:p>
    <w:p w14:paraId="04D6169A" w14:textId="77777777" w:rsidR="00BF050D" w:rsidRDefault="00BF050D" w:rsidP="00BF050D">
      <w:pPr>
        <w:pStyle w:val="STTSSegmenProgramContent"/>
        <w:numPr>
          <w:ilvl w:val="0"/>
          <w:numId w:val="0"/>
        </w:numPr>
        <w:ind w:left="624"/>
      </w:pPr>
    </w:p>
    <w:p w14:paraId="242DC5B9" w14:textId="77777777" w:rsidR="00BF050D" w:rsidRDefault="00BF050D" w:rsidP="00BF050D">
      <w:pPr>
        <w:rPr>
          <w:lang w:val="id-ID"/>
        </w:rPr>
      </w:pPr>
      <w:r>
        <w:rPr>
          <w:lang w:val="id-ID"/>
        </w:rPr>
        <w:t>lalu ketika admin ingin memperbarui isi data barang sama dengan cara untuk menghapus barang yang terdapat pada list , hanya menekan barang yang dipilih serta lalu isi 5 combo box yang mau diubah yang terdiri dari nama barang, stock, harga , kategori, merek.</w:t>
      </w:r>
    </w:p>
    <w:p w14:paraId="0B071164" w14:textId="77777777" w:rsidR="00BF050D" w:rsidRPr="00CC67CC" w:rsidRDefault="00BF050D" w:rsidP="000023E3">
      <w:pPr>
        <w:ind w:firstLine="0"/>
        <w:rPr>
          <w:b/>
          <w:bCs/>
          <w:szCs w:val="24"/>
        </w:rPr>
      </w:pPr>
      <w:r w:rsidRPr="00423B36">
        <w:rPr>
          <w:b/>
          <w:bCs/>
          <w:szCs w:val="24"/>
        </w:rPr>
        <w:t xml:space="preserve">Segment program 4.4 </w:t>
      </w:r>
      <w:r>
        <w:rPr>
          <w:b/>
          <w:bCs/>
          <w:szCs w:val="24"/>
          <w:lang w:val="id-ID"/>
        </w:rPr>
        <w:t>Update</w:t>
      </w:r>
      <w:r>
        <w:rPr>
          <w:b/>
          <w:bCs/>
          <w:szCs w:val="24"/>
        </w:rPr>
        <w:t xml:space="preserve"> Barang</w:t>
      </w:r>
    </w:p>
    <w:p w14:paraId="2932F23C" w14:textId="77777777" w:rsidR="00BF050D" w:rsidRDefault="00BF050D" w:rsidP="00FE485A">
      <w:pPr>
        <w:pStyle w:val="STTSSegmenProgramContent"/>
        <w:numPr>
          <w:ilvl w:val="0"/>
          <w:numId w:val="34"/>
        </w:numPr>
        <w:ind w:left="616" w:hanging="616"/>
      </w:pPr>
      <w:r>
        <w:t>if (text_</w:t>
      </w:r>
      <w:proofErr w:type="gramStart"/>
      <w:r>
        <w:t>nmbarang.Text.Length</w:t>
      </w:r>
      <w:proofErr w:type="gramEnd"/>
      <w:r>
        <w:t xml:space="preserve"> != 0 || text_harga.Text.Length != 0 || text_stok.Text.Length != 0)</w:t>
      </w:r>
    </w:p>
    <w:p w14:paraId="2283B786" w14:textId="77777777" w:rsidR="00BF050D" w:rsidRDefault="00BF050D" w:rsidP="00BF050D">
      <w:pPr>
        <w:pStyle w:val="STTSSegmenProgramContent"/>
      </w:pPr>
      <w:r>
        <w:t>{</w:t>
      </w:r>
    </w:p>
    <w:p w14:paraId="32244D59" w14:textId="77777777" w:rsidR="00BF050D" w:rsidRDefault="00BF050D" w:rsidP="00BF050D">
      <w:pPr>
        <w:pStyle w:val="STTSSegmenProgramContent"/>
      </w:pPr>
      <w:r>
        <w:t xml:space="preserve">     if (combo_</w:t>
      </w:r>
      <w:proofErr w:type="gramStart"/>
      <w:r>
        <w:t>kategori.SelectedIndex</w:t>
      </w:r>
      <w:proofErr w:type="gramEnd"/>
      <w:r>
        <w:t xml:space="preserve"> != -1 || combo_merk.SelectedIndex != -1)</w:t>
      </w:r>
    </w:p>
    <w:p w14:paraId="35B8159E" w14:textId="77777777" w:rsidR="00BF050D" w:rsidRDefault="00BF050D" w:rsidP="00BF050D">
      <w:pPr>
        <w:pStyle w:val="STTSSegmenProgramContent"/>
      </w:pPr>
      <w:r>
        <w:t xml:space="preserve">     {</w:t>
      </w:r>
    </w:p>
    <w:p w14:paraId="72221068" w14:textId="77777777" w:rsidR="00BF050D" w:rsidRDefault="00BF050D" w:rsidP="00BF050D">
      <w:pPr>
        <w:pStyle w:val="STTSSegmenProgramContent"/>
      </w:pPr>
      <w:r>
        <w:t xml:space="preserve">            </w:t>
      </w:r>
      <w:proofErr w:type="gramStart"/>
      <w:r>
        <w:t>getkodekat(</w:t>
      </w:r>
      <w:proofErr w:type="gramEnd"/>
      <w:r>
        <w:t>);</w:t>
      </w:r>
    </w:p>
    <w:p w14:paraId="1FDC66F6" w14:textId="77777777" w:rsidR="00BF050D" w:rsidRDefault="00BF050D" w:rsidP="00BF050D">
      <w:pPr>
        <w:pStyle w:val="STTSSegmenProgramContent"/>
      </w:pPr>
      <w:r>
        <w:t xml:space="preserve">            </w:t>
      </w:r>
      <w:proofErr w:type="gramStart"/>
      <w:r>
        <w:t>getkodemerk(</w:t>
      </w:r>
      <w:proofErr w:type="gramEnd"/>
      <w:r>
        <w:t>);</w:t>
      </w:r>
    </w:p>
    <w:p w14:paraId="6566A489" w14:textId="77777777" w:rsidR="00BF050D" w:rsidRDefault="00BF050D" w:rsidP="00BF050D">
      <w:pPr>
        <w:pStyle w:val="STTSSegmenProgramContent"/>
      </w:pPr>
      <w:r>
        <w:t xml:space="preserve">            </w:t>
      </w:r>
      <w:proofErr w:type="gramStart"/>
      <w:r>
        <w:t>conn.conn</w:t>
      </w:r>
      <w:proofErr w:type="gramEnd"/>
      <w:r>
        <w:t>.Open();</w:t>
      </w:r>
    </w:p>
    <w:p w14:paraId="2DC30C50"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2EBC2C29" w14:textId="77777777" w:rsidR="00BF050D" w:rsidRDefault="00BF050D" w:rsidP="00BF050D">
      <w:pPr>
        <w:pStyle w:val="STTSSegmenProgramContent"/>
      </w:pPr>
      <w:r>
        <w:t xml:space="preserve">            {</w:t>
      </w:r>
    </w:p>
    <w:p w14:paraId="03F6E53C" w14:textId="77777777" w:rsidR="00BF050D" w:rsidRDefault="00BF050D" w:rsidP="00BF050D">
      <w:pPr>
        <w:pStyle w:val="STTSSegmenProgramContent"/>
      </w:pPr>
      <w:r>
        <w:t xml:space="preserve">                   try</w:t>
      </w:r>
    </w:p>
    <w:p w14:paraId="31C4D516" w14:textId="28CF1EC7" w:rsidR="00BF050D" w:rsidRDefault="00BF050D" w:rsidP="00BF050D">
      <w:pPr>
        <w:pStyle w:val="STTSSegmenProgramContent"/>
      </w:pPr>
      <w:r>
        <w:t xml:space="preserve">                   {</w:t>
      </w:r>
    </w:p>
    <w:p w14:paraId="2CDC8C37" w14:textId="23FBDE3E" w:rsidR="0017099A" w:rsidRDefault="0017099A" w:rsidP="0017099A">
      <w:pPr>
        <w:pStyle w:val="STTSSegmenProgramContent"/>
        <w:numPr>
          <w:ilvl w:val="0"/>
          <w:numId w:val="0"/>
        </w:numPr>
        <w:ind w:left="624" w:hanging="624"/>
      </w:pPr>
    </w:p>
    <w:p w14:paraId="3641A7E6" w14:textId="77777777" w:rsidR="000023E3" w:rsidRDefault="000023E3" w:rsidP="0017099A">
      <w:pPr>
        <w:pStyle w:val="STTSSegmenProgramContent"/>
        <w:numPr>
          <w:ilvl w:val="0"/>
          <w:numId w:val="0"/>
        </w:numPr>
        <w:rPr>
          <w:rFonts w:ascii="Times New Roman" w:hAnsi="Times New Roman"/>
          <w:b/>
          <w:bCs/>
          <w:sz w:val="24"/>
          <w:szCs w:val="24"/>
          <w:lang w:val="id-ID"/>
        </w:rPr>
      </w:pPr>
    </w:p>
    <w:p w14:paraId="4C5BA170" w14:textId="3A966230" w:rsidR="0017099A" w:rsidRPr="0017099A" w:rsidRDefault="0017099A" w:rsidP="0017099A">
      <w:pPr>
        <w:pStyle w:val="STTSSegmenProgramContent"/>
        <w:numPr>
          <w:ilvl w:val="0"/>
          <w:numId w:val="0"/>
        </w:numPr>
        <w:rPr>
          <w:rFonts w:ascii="Times New Roman" w:hAnsi="Times New Roman"/>
          <w:b/>
          <w:bCs/>
          <w:sz w:val="24"/>
          <w:szCs w:val="24"/>
        </w:rPr>
      </w:pPr>
      <w:r>
        <w:rPr>
          <w:rFonts w:ascii="Times New Roman" w:hAnsi="Times New Roman"/>
          <w:b/>
          <w:bCs/>
          <w:sz w:val="24"/>
          <w:szCs w:val="24"/>
          <w:lang w:val="id-ID"/>
        </w:rPr>
        <w:lastRenderedPageBreak/>
        <w:t xml:space="preserve">Lanjutan </w:t>
      </w:r>
      <w:r w:rsidRPr="00423B36">
        <w:rPr>
          <w:rFonts w:ascii="Times New Roman" w:hAnsi="Times New Roman"/>
          <w:b/>
          <w:bCs/>
          <w:sz w:val="24"/>
          <w:szCs w:val="24"/>
        </w:rPr>
        <w:t xml:space="preserve">Segment program 4.4 </w:t>
      </w:r>
      <w:r>
        <w:rPr>
          <w:rFonts w:ascii="Times New Roman" w:hAnsi="Times New Roman"/>
          <w:b/>
          <w:bCs/>
          <w:sz w:val="24"/>
          <w:szCs w:val="24"/>
        </w:rPr>
        <w:t>Delete Barang</w:t>
      </w:r>
    </w:p>
    <w:p w14:paraId="2CFE36CB" w14:textId="77777777" w:rsidR="000023E3" w:rsidRDefault="00BF050D" w:rsidP="00BF050D">
      <w:pPr>
        <w:pStyle w:val="STTSSegmenProgramContent"/>
      </w:pPr>
      <w:r>
        <w:t>MySqlCommand cmd =new</w:t>
      </w:r>
      <w:r>
        <w:tab/>
      </w:r>
      <w:proofErr w:type="gramStart"/>
      <w:r>
        <w:t>MySqlCommand(</w:t>
      </w:r>
      <w:proofErr w:type="gramEnd"/>
      <w:r>
        <w:t>$"Update</w:t>
      </w:r>
      <w:r>
        <w:tab/>
        <w:t xml:space="preserve">BARANG SET </w:t>
      </w:r>
    </w:p>
    <w:p w14:paraId="31C94094" w14:textId="77777777" w:rsidR="000023E3" w:rsidRDefault="00BF050D" w:rsidP="00BF050D">
      <w:pPr>
        <w:pStyle w:val="STTSSegmenProgramContent"/>
      </w:pPr>
      <w:r>
        <w:t xml:space="preserve">NAMA_BARANG = </w:t>
      </w:r>
      <w:proofErr w:type="gramStart"/>
      <w:r>
        <w:t>'{ text</w:t>
      </w:r>
      <w:proofErr w:type="gramEnd"/>
      <w:r>
        <w:t xml:space="preserve">_nmbarang.Text }',MERK = '{ kodemerk </w:t>
      </w:r>
    </w:p>
    <w:p w14:paraId="143F2197" w14:textId="77777777" w:rsidR="000023E3" w:rsidRPr="000023E3" w:rsidRDefault="00BF050D" w:rsidP="00BF050D">
      <w:pPr>
        <w:pStyle w:val="STTSSegmenProgramContent"/>
      </w:pPr>
      <w:r>
        <w:t>}</w:t>
      </w:r>
      <w:proofErr w:type="gramStart"/>
      <w:r>
        <w:t>',kategori</w:t>
      </w:r>
      <w:proofErr w:type="gramEnd"/>
      <w:r>
        <w:t>='{kodekat}',STOK={Convert.ToInt32</w:t>
      </w:r>
      <w:r>
        <w:rPr>
          <w:lang w:val="id-ID"/>
        </w:rPr>
        <w:t xml:space="preserve"> </w:t>
      </w:r>
    </w:p>
    <w:p w14:paraId="542A0900" w14:textId="77777777" w:rsidR="000023E3" w:rsidRDefault="00BF050D" w:rsidP="00BF050D">
      <w:pPr>
        <w:pStyle w:val="STTSSegmenProgramContent"/>
      </w:pPr>
      <w:r>
        <w:t>(text_</w:t>
      </w:r>
      <w:proofErr w:type="gramStart"/>
      <w:r>
        <w:t>stok.Text</w:t>
      </w:r>
      <w:proofErr w:type="gramEnd"/>
      <w:r>
        <w:t xml:space="preserve">)},HARGA = {Convert.ToInt32(text_harga.Text)} </w:t>
      </w:r>
    </w:p>
    <w:p w14:paraId="672F7FDC" w14:textId="54F8498A" w:rsidR="00BF050D" w:rsidRDefault="00BF050D" w:rsidP="00BF050D">
      <w:pPr>
        <w:pStyle w:val="STTSSegmenProgramContent"/>
      </w:pPr>
      <w:r>
        <w:t>Where id = " + (index+1</w:t>
      </w:r>
      <w:proofErr w:type="gramStart"/>
      <w:r>
        <w:t>) ,conn</w:t>
      </w:r>
      <w:proofErr w:type="gramEnd"/>
      <w:r>
        <w:t>.conn);</w:t>
      </w:r>
    </w:p>
    <w:p w14:paraId="24491714" w14:textId="77777777" w:rsidR="00BF050D" w:rsidRDefault="00BF050D" w:rsidP="00BF050D">
      <w:pPr>
        <w:pStyle w:val="STTSSegmenProgramContent"/>
      </w:pPr>
      <w:r>
        <w:t xml:space="preserve">                         </w:t>
      </w:r>
      <w:proofErr w:type="gramStart"/>
      <w:r>
        <w:t>cmd.ExecuteNonQuery</w:t>
      </w:r>
      <w:proofErr w:type="gramEnd"/>
      <w:r>
        <w:t>();</w:t>
      </w:r>
    </w:p>
    <w:p w14:paraId="23073348" w14:textId="77777777" w:rsidR="00BF050D" w:rsidRDefault="00BF050D" w:rsidP="00BF050D">
      <w:pPr>
        <w:pStyle w:val="STTSSegmenProgramContent"/>
      </w:pPr>
      <w:r>
        <w:t xml:space="preserve">                         </w:t>
      </w:r>
      <w:proofErr w:type="gramStart"/>
      <w:r>
        <w:t>trans.Commit</w:t>
      </w:r>
      <w:proofErr w:type="gramEnd"/>
      <w:r>
        <w:t>();</w:t>
      </w:r>
    </w:p>
    <w:p w14:paraId="664722E7" w14:textId="77777777" w:rsidR="00BF050D" w:rsidRDefault="00BF050D" w:rsidP="00BF050D">
      <w:pPr>
        <w:pStyle w:val="STTSSegmenProgramContent"/>
      </w:pPr>
      <w:r>
        <w:t xml:space="preserve">                         </w:t>
      </w:r>
      <w:proofErr w:type="gramStart"/>
      <w:r>
        <w:t>conn.conn</w:t>
      </w:r>
      <w:proofErr w:type="gramEnd"/>
      <w:r>
        <w:t>.Close();</w:t>
      </w:r>
    </w:p>
    <w:p w14:paraId="5212D846" w14:textId="77777777" w:rsidR="00BF050D" w:rsidRDefault="00BF050D" w:rsidP="00BF050D">
      <w:pPr>
        <w:pStyle w:val="STTSSegmenProgramContent"/>
      </w:pPr>
      <w:r>
        <w:t xml:space="preserve">                         MessageBox.Show("Update berhasil");</w:t>
      </w:r>
    </w:p>
    <w:p w14:paraId="37FFE5E6" w14:textId="77777777" w:rsidR="00BF050D" w:rsidRDefault="00BF050D" w:rsidP="00BF050D">
      <w:pPr>
        <w:pStyle w:val="STTSSegmenProgramContent"/>
      </w:pPr>
      <w:r>
        <w:t xml:space="preserve">                   }</w:t>
      </w:r>
    </w:p>
    <w:p w14:paraId="6F2374AE" w14:textId="77777777" w:rsidR="00BF050D" w:rsidRDefault="00BF050D" w:rsidP="00BF050D">
      <w:pPr>
        <w:pStyle w:val="STTSSegmenProgramContent"/>
      </w:pPr>
      <w:r>
        <w:t xml:space="preserve">                   catch (Exception ex)</w:t>
      </w:r>
    </w:p>
    <w:p w14:paraId="3E402608" w14:textId="77777777" w:rsidR="00BF050D" w:rsidRDefault="00BF050D" w:rsidP="00BF050D">
      <w:pPr>
        <w:pStyle w:val="STTSSegmenProgramContent"/>
      </w:pPr>
      <w:r>
        <w:t xml:space="preserve">                   {</w:t>
      </w:r>
    </w:p>
    <w:p w14:paraId="3DFFCD42" w14:textId="77777777" w:rsidR="00BF050D" w:rsidRDefault="00BF050D" w:rsidP="00BF050D">
      <w:pPr>
        <w:pStyle w:val="STTSSegmenProgramContent"/>
      </w:pPr>
      <w:r>
        <w:t xml:space="preserve">                         </w:t>
      </w:r>
      <w:proofErr w:type="gramStart"/>
      <w:r>
        <w:t>trans.Rollback</w:t>
      </w:r>
      <w:proofErr w:type="gramEnd"/>
      <w:r>
        <w:t>();</w:t>
      </w:r>
    </w:p>
    <w:p w14:paraId="19723A57" w14:textId="77777777" w:rsidR="00BF050D" w:rsidRDefault="00BF050D" w:rsidP="00BF050D">
      <w:pPr>
        <w:pStyle w:val="STTSSegmenProgramContent"/>
      </w:pPr>
      <w:r>
        <w:t xml:space="preserve">                         </w:t>
      </w:r>
      <w:proofErr w:type="gramStart"/>
      <w:r>
        <w:t>conn.conn</w:t>
      </w:r>
      <w:proofErr w:type="gramEnd"/>
      <w:r>
        <w:t>.Close();</w:t>
      </w:r>
    </w:p>
    <w:p w14:paraId="4E34DB85" w14:textId="77777777" w:rsidR="00BF050D" w:rsidRDefault="00BF050D" w:rsidP="00BF050D">
      <w:pPr>
        <w:pStyle w:val="STTSSegmenProgramContent"/>
      </w:pPr>
      <w:r>
        <w:t xml:space="preserve">                         MessageBox.Show(</w:t>
      </w:r>
      <w:proofErr w:type="gramStart"/>
      <w:r>
        <w:t>ex.Message</w:t>
      </w:r>
      <w:proofErr w:type="gramEnd"/>
      <w:r>
        <w:t>);</w:t>
      </w:r>
    </w:p>
    <w:p w14:paraId="5CD654D5" w14:textId="77777777" w:rsidR="00BF050D" w:rsidRDefault="00BF050D" w:rsidP="00BF050D">
      <w:pPr>
        <w:pStyle w:val="STTSSegmenProgramContent"/>
      </w:pPr>
      <w:r>
        <w:t xml:space="preserve">                   }</w:t>
      </w:r>
    </w:p>
    <w:p w14:paraId="25814F37" w14:textId="77777777" w:rsidR="00BF050D" w:rsidRDefault="00BF050D" w:rsidP="00BF050D">
      <w:pPr>
        <w:pStyle w:val="STTSSegmenProgramContent"/>
      </w:pPr>
      <w:r>
        <w:t>}</w:t>
      </w:r>
    </w:p>
    <w:p w14:paraId="6CC8B0AB" w14:textId="77777777" w:rsidR="00BF050D" w:rsidRDefault="00BF050D" w:rsidP="00BF050D">
      <w:pPr>
        <w:pStyle w:val="STTSSegmenProgramContent"/>
      </w:pPr>
      <w:r>
        <w:t xml:space="preserve">             </w:t>
      </w:r>
      <w:proofErr w:type="gramStart"/>
      <w:r>
        <w:t>conn.conn</w:t>
      </w:r>
      <w:proofErr w:type="gramEnd"/>
      <w:r>
        <w:t>.Close();</w:t>
      </w:r>
    </w:p>
    <w:p w14:paraId="6A2E7918" w14:textId="77777777" w:rsidR="00BF050D" w:rsidRDefault="00BF050D" w:rsidP="00BF050D">
      <w:pPr>
        <w:pStyle w:val="STTSSegmenProgramContent"/>
      </w:pPr>
      <w:r>
        <w:t xml:space="preserve">             </w:t>
      </w:r>
      <w:proofErr w:type="gramStart"/>
      <w:r>
        <w:t>loadBarang(</w:t>
      </w:r>
      <w:proofErr w:type="gramEnd"/>
      <w:r>
        <w:t>);</w:t>
      </w:r>
    </w:p>
    <w:p w14:paraId="13E879FE" w14:textId="77777777" w:rsidR="00BF050D" w:rsidRDefault="00BF050D" w:rsidP="00BF050D">
      <w:pPr>
        <w:pStyle w:val="STTSSegmenProgramContent"/>
      </w:pPr>
      <w:r>
        <w:t xml:space="preserve">             </w:t>
      </w:r>
      <w:proofErr w:type="gramStart"/>
      <w:r>
        <w:t>normalmode(</w:t>
      </w:r>
      <w:proofErr w:type="gramEnd"/>
      <w:r>
        <w:t>);</w:t>
      </w:r>
    </w:p>
    <w:p w14:paraId="589CCACE" w14:textId="77777777" w:rsidR="00BF050D" w:rsidRDefault="00BF050D" w:rsidP="00BF050D">
      <w:pPr>
        <w:pStyle w:val="STTSSegmenProgramContent"/>
      </w:pPr>
      <w:r>
        <w:t>}</w:t>
      </w:r>
    </w:p>
    <w:p w14:paraId="121D3042" w14:textId="77777777" w:rsidR="00BF050D" w:rsidRDefault="00BF050D" w:rsidP="00BF050D">
      <w:pPr>
        <w:pStyle w:val="STTSSegmenProgramContent"/>
      </w:pPr>
      <w:r>
        <w:t xml:space="preserve">                else</w:t>
      </w:r>
    </w:p>
    <w:p w14:paraId="3C072360" w14:textId="664965B1" w:rsidR="00BF050D" w:rsidRDefault="00BF050D" w:rsidP="0017099A">
      <w:pPr>
        <w:pStyle w:val="STTSSegmenProgramContent"/>
      </w:pPr>
      <w:r>
        <w:t>{</w:t>
      </w:r>
    </w:p>
    <w:p w14:paraId="78E4FB34" w14:textId="77777777" w:rsidR="00BF050D" w:rsidRDefault="00BF050D" w:rsidP="00BF050D">
      <w:pPr>
        <w:pStyle w:val="STTSSegmenProgramContent"/>
      </w:pPr>
      <w:r>
        <w:t xml:space="preserve">           MessageBox.Show("Pilih combobox terlebih dahulu");</w:t>
      </w:r>
    </w:p>
    <w:p w14:paraId="0385F839" w14:textId="77777777" w:rsidR="00BF050D" w:rsidRDefault="00BF050D" w:rsidP="00BF050D">
      <w:pPr>
        <w:pStyle w:val="STTSSegmenProgramContent"/>
      </w:pPr>
      <w:r>
        <w:t xml:space="preserve">                }</w:t>
      </w:r>
    </w:p>
    <w:p w14:paraId="45905FC6" w14:textId="77777777" w:rsidR="00BF050D" w:rsidRDefault="00BF050D" w:rsidP="00BF050D">
      <w:pPr>
        <w:pStyle w:val="STTSSegmenProgramContent"/>
      </w:pPr>
      <w:r>
        <w:t xml:space="preserve">            }</w:t>
      </w:r>
    </w:p>
    <w:p w14:paraId="4EB70A31" w14:textId="77777777" w:rsidR="00BF050D" w:rsidRDefault="00BF050D" w:rsidP="00BF050D">
      <w:pPr>
        <w:pStyle w:val="STTSSegmenProgramContent"/>
      </w:pPr>
      <w:r>
        <w:t xml:space="preserve">            else</w:t>
      </w:r>
    </w:p>
    <w:p w14:paraId="5F0EDCC8" w14:textId="77777777" w:rsidR="00BF050D" w:rsidRDefault="00BF050D" w:rsidP="00BF050D">
      <w:pPr>
        <w:pStyle w:val="STTSSegmenProgramContent"/>
      </w:pPr>
      <w:r>
        <w:t xml:space="preserve">            {</w:t>
      </w:r>
    </w:p>
    <w:p w14:paraId="5838BC79" w14:textId="77777777" w:rsidR="00BF050D" w:rsidRDefault="00BF050D" w:rsidP="00BF050D">
      <w:pPr>
        <w:pStyle w:val="STTSSegmenProgramContent"/>
      </w:pPr>
      <w:r>
        <w:t xml:space="preserve">             MessageBox.Show("isi textbox terlebih dahulu");</w:t>
      </w:r>
    </w:p>
    <w:p w14:paraId="7959B68A" w14:textId="7CEF7889" w:rsidR="00BF050D" w:rsidRDefault="00BF050D" w:rsidP="007E21A9">
      <w:pPr>
        <w:pStyle w:val="STTSSegmenProgramContent"/>
      </w:pPr>
      <w:r>
        <w:t xml:space="preserve">            }</w:t>
      </w:r>
    </w:p>
    <w:p w14:paraId="09F0151C" w14:textId="77777777" w:rsidR="007E21A9" w:rsidRPr="007E21A9" w:rsidRDefault="007E21A9" w:rsidP="007E21A9">
      <w:pPr>
        <w:pStyle w:val="STTSSegmenProgramContent"/>
        <w:numPr>
          <w:ilvl w:val="0"/>
          <w:numId w:val="0"/>
        </w:numPr>
        <w:ind w:left="624"/>
      </w:pPr>
    </w:p>
    <w:p w14:paraId="5C9F8675" w14:textId="26E0567D" w:rsidR="0017099A" w:rsidRPr="0017099A" w:rsidRDefault="0017099A" w:rsidP="0017099A">
      <w:pPr>
        <w:pStyle w:val="STTSSegmenProgramContent"/>
        <w:numPr>
          <w:ilvl w:val="0"/>
          <w:numId w:val="0"/>
        </w:numPr>
        <w:ind w:left="624"/>
        <w:rPr>
          <w:rFonts w:ascii="Times New Roman" w:hAnsi="Times New Roman"/>
          <w:sz w:val="24"/>
          <w:szCs w:val="24"/>
        </w:rPr>
      </w:pPr>
      <w:r>
        <w:rPr>
          <w:rFonts w:ascii="Times New Roman" w:hAnsi="Times New Roman"/>
          <w:sz w:val="24"/>
          <w:szCs w:val="24"/>
        </w:rPr>
        <w:t xml:space="preserve">pada fitur konfirmasi </w:t>
      </w:r>
      <w:r w:rsidR="007E21A9">
        <w:rPr>
          <w:rFonts w:ascii="Times New Roman" w:hAnsi="Times New Roman"/>
          <w:sz w:val="24"/>
          <w:szCs w:val="24"/>
        </w:rPr>
        <w:t>saldo</w:t>
      </w:r>
      <w:r>
        <w:rPr>
          <w:rFonts w:ascii="Times New Roman" w:hAnsi="Times New Roman"/>
          <w:sz w:val="24"/>
          <w:szCs w:val="24"/>
        </w:rPr>
        <w:t>, pertama program tersebut me</w:t>
      </w:r>
      <w:r w:rsidR="007E21A9">
        <w:rPr>
          <w:rFonts w:ascii="Times New Roman" w:hAnsi="Times New Roman"/>
          <w:sz w:val="24"/>
          <w:szCs w:val="24"/>
        </w:rPr>
        <w:t>nampilkan user request untuk mengisi saldo,</w:t>
      </w:r>
    </w:p>
    <w:p w14:paraId="6EF62E77" w14:textId="77777777" w:rsidR="0017099A" w:rsidRDefault="0017099A" w:rsidP="0017099A">
      <w:pPr>
        <w:pStyle w:val="STTSSegmenProgramContent"/>
        <w:numPr>
          <w:ilvl w:val="0"/>
          <w:numId w:val="0"/>
        </w:numPr>
        <w:ind w:left="624"/>
      </w:pPr>
    </w:p>
    <w:p w14:paraId="756174A7" w14:textId="77777777" w:rsidR="0017099A" w:rsidRDefault="0017099A" w:rsidP="0017099A">
      <w:pPr>
        <w:pStyle w:val="STTSSegmenProgramContent"/>
        <w:numPr>
          <w:ilvl w:val="0"/>
          <w:numId w:val="0"/>
        </w:numPr>
        <w:ind w:left="624" w:hanging="624"/>
        <w:rPr>
          <w:rFonts w:ascii="Times New Roman" w:hAnsi="Times New Roman"/>
          <w:b/>
          <w:bCs/>
          <w:sz w:val="18"/>
          <w:szCs w:val="18"/>
        </w:rPr>
      </w:pPr>
      <w:bookmarkStart w:id="61" w:name="_Hlk92361584"/>
      <w:r w:rsidRPr="00423B36">
        <w:rPr>
          <w:rFonts w:ascii="Times New Roman" w:hAnsi="Times New Roman"/>
          <w:b/>
          <w:bCs/>
          <w:sz w:val="24"/>
          <w:szCs w:val="24"/>
        </w:rPr>
        <w:t>Segment program 4.4 Button Load Konfirmasi Top Up</w:t>
      </w:r>
    </w:p>
    <w:bookmarkEnd w:id="61"/>
    <w:p w14:paraId="36C51A63" w14:textId="77777777" w:rsidR="0017099A" w:rsidRDefault="0017099A" w:rsidP="0017099A">
      <w:pPr>
        <w:pStyle w:val="STTSSegmenProgramContent"/>
        <w:numPr>
          <w:ilvl w:val="0"/>
          <w:numId w:val="0"/>
        </w:numPr>
        <w:ind w:left="624"/>
        <w:rPr>
          <w:rFonts w:ascii="Times New Roman" w:hAnsi="Times New Roman"/>
          <w:b/>
          <w:bCs/>
          <w:sz w:val="18"/>
          <w:szCs w:val="18"/>
        </w:rPr>
      </w:pPr>
    </w:p>
    <w:p w14:paraId="42921B36" w14:textId="77777777" w:rsidR="0017099A" w:rsidRPr="004C56C8" w:rsidRDefault="0017099A" w:rsidP="0017099A">
      <w:pPr>
        <w:pStyle w:val="STTSSegmenProgramContent"/>
        <w:numPr>
          <w:ilvl w:val="0"/>
          <w:numId w:val="31"/>
        </w:numPr>
        <w:ind w:left="616" w:hanging="616"/>
      </w:pPr>
      <w:proofErr w:type="gramStart"/>
      <w:r w:rsidRPr="004C56C8">
        <w:t>conn.conn</w:t>
      </w:r>
      <w:proofErr w:type="gramEnd"/>
      <w:r w:rsidRPr="004C56C8">
        <w:t>.Open();</w:t>
      </w:r>
    </w:p>
    <w:p w14:paraId="7A2AB8E3" w14:textId="77777777" w:rsidR="0017099A" w:rsidRPr="004C56C8" w:rsidRDefault="0017099A" w:rsidP="0017099A">
      <w:pPr>
        <w:pStyle w:val="STTSSegmenProgramContent"/>
      </w:pPr>
      <w:r w:rsidRPr="004C56C8">
        <w:t xml:space="preserve">cmd = new </w:t>
      </w:r>
      <w:proofErr w:type="gramStart"/>
      <w:r w:rsidRPr="004C56C8">
        <w:t>MySqlCommand(</w:t>
      </w:r>
      <w:proofErr w:type="gramEnd"/>
      <w:r w:rsidRPr="004C56C8">
        <w:t>);</w:t>
      </w:r>
    </w:p>
    <w:p w14:paraId="5403C73D" w14:textId="77777777" w:rsidR="0017099A" w:rsidRPr="004C56C8" w:rsidRDefault="0017099A" w:rsidP="0017099A">
      <w:pPr>
        <w:pStyle w:val="STTSSegmenProgramContent"/>
      </w:pPr>
      <w:r w:rsidRPr="004C56C8">
        <w:t xml:space="preserve">cmd = new </w:t>
      </w:r>
      <w:proofErr w:type="gramStart"/>
      <w:r w:rsidRPr="004C56C8">
        <w:t>MySqlCommand(</w:t>
      </w:r>
      <w:proofErr w:type="gramEnd"/>
      <w:r w:rsidRPr="004C56C8">
        <w:t>$"SELECT REQ_SALDO.ID AS \"ID\",CUSTOMER.NAMA_CUST AS  \"NAMA CUSTOMER\",REQ_SALDO.saldoreq AS  \"SALDO\" FROM REQ_SALDO,CUSTOMER WHERE CUSTOMER.ID = REQ_SALDO.ID_CUST AND REQ_SALDO.KONFIRMASI = 'pending' ORDER BY REQ_SALDO.id ASC", conn.conn);</w:t>
      </w:r>
    </w:p>
    <w:p w14:paraId="2FFF42DB" w14:textId="77777777" w:rsidR="0017099A" w:rsidRPr="004C56C8" w:rsidRDefault="0017099A" w:rsidP="0017099A">
      <w:pPr>
        <w:pStyle w:val="STTSSegmenProgramContent"/>
      </w:pPr>
      <w:r w:rsidRPr="004C56C8">
        <w:t>MySqlDataAdapter sda = new MySqlDataAdapter(cmd);</w:t>
      </w:r>
    </w:p>
    <w:p w14:paraId="6EB4A146" w14:textId="77777777" w:rsidR="0017099A" w:rsidRPr="004C56C8" w:rsidRDefault="0017099A" w:rsidP="0017099A">
      <w:pPr>
        <w:pStyle w:val="STTSSegmenProgramContent"/>
      </w:pPr>
      <w:r w:rsidRPr="004C56C8">
        <w:t xml:space="preserve">dt = new </w:t>
      </w:r>
      <w:proofErr w:type="gramStart"/>
      <w:r w:rsidRPr="004C56C8">
        <w:t>DataTable(</w:t>
      </w:r>
      <w:proofErr w:type="gramEnd"/>
      <w:r w:rsidRPr="004C56C8">
        <w:t>);</w:t>
      </w:r>
    </w:p>
    <w:p w14:paraId="229BF2D7" w14:textId="77777777" w:rsidR="0017099A" w:rsidRPr="004C56C8" w:rsidRDefault="0017099A" w:rsidP="0017099A">
      <w:pPr>
        <w:pStyle w:val="STTSSegmenProgramContent"/>
      </w:pPr>
      <w:proofErr w:type="gramStart"/>
      <w:r w:rsidRPr="004C56C8">
        <w:t>sda.Fill</w:t>
      </w:r>
      <w:proofErr w:type="gramEnd"/>
      <w:r w:rsidRPr="004C56C8">
        <w:t>(dt);</w:t>
      </w:r>
    </w:p>
    <w:p w14:paraId="53BFF80C" w14:textId="0762CF35" w:rsidR="0017099A" w:rsidRDefault="0017099A" w:rsidP="0017099A">
      <w:pPr>
        <w:pStyle w:val="STTSSegmenProgramContent"/>
      </w:pPr>
      <w:proofErr w:type="gramStart"/>
      <w:r w:rsidRPr="004C56C8">
        <w:t>dgvkonfirsaldo.ItemsSource</w:t>
      </w:r>
      <w:proofErr w:type="gramEnd"/>
      <w:r w:rsidRPr="004C56C8">
        <w:t xml:space="preserve"> = dt.DefaultView;</w:t>
      </w:r>
    </w:p>
    <w:p w14:paraId="01F9863D" w14:textId="3CF91469" w:rsidR="0017099A" w:rsidRDefault="0017099A" w:rsidP="0017099A">
      <w:pPr>
        <w:pStyle w:val="STTSSegmenProgramContent"/>
      </w:pPr>
      <w:proofErr w:type="gramStart"/>
      <w:r w:rsidRPr="004C56C8">
        <w:t>conn.conn</w:t>
      </w:r>
      <w:proofErr w:type="gramEnd"/>
      <w:r w:rsidRPr="004C56C8">
        <w:t>.Close();</w:t>
      </w:r>
    </w:p>
    <w:p w14:paraId="3A90CA19" w14:textId="77777777" w:rsidR="0017099A" w:rsidRPr="0017099A" w:rsidRDefault="0017099A" w:rsidP="0017099A">
      <w:pPr>
        <w:pStyle w:val="STTSSegmenProgramContent"/>
        <w:numPr>
          <w:ilvl w:val="0"/>
          <w:numId w:val="0"/>
        </w:numPr>
        <w:ind w:left="624"/>
      </w:pPr>
    </w:p>
    <w:p w14:paraId="01BCB69C" w14:textId="77777777" w:rsidR="00BF050D" w:rsidRDefault="00BF050D" w:rsidP="00BF050D">
      <w:pPr>
        <w:rPr>
          <w:szCs w:val="24"/>
        </w:rPr>
      </w:pPr>
      <w:r>
        <w:rPr>
          <w:szCs w:val="24"/>
        </w:rPr>
        <w:t xml:space="preserve">Lalu pada fitur konfirmasi saldo, admin dapat menyetujui request saldo atau menolak request saldo user, terlebidahulu admin harus menekan salah satu user yang terdapat pada datagridview, lalu terdapat 2 tombol terima dan </w:t>
      </w:r>
      <w:proofErr w:type="gramStart"/>
      <w:r>
        <w:rPr>
          <w:szCs w:val="24"/>
        </w:rPr>
        <w:t>tolak.saat</w:t>
      </w:r>
      <w:proofErr w:type="gramEnd"/>
      <w:r>
        <w:rPr>
          <w:szCs w:val="24"/>
        </w:rPr>
        <w:t xml:space="preserve"> admin menekan tombol terima maka saldo akan langsung masuk ke saldo user yang sudah di konfirmasi dan saat admin menekan tombol tolak makan request tersebut dibatalkan.</w:t>
      </w:r>
    </w:p>
    <w:p w14:paraId="3FB6367E"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t xml:space="preserve">Segment program 4.4 </w:t>
      </w:r>
      <w:r>
        <w:rPr>
          <w:rFonts w:ascii="Times New Roman" w:hAnsi="Times New Roman"/>
          <w:b/>
          <w:bCs/>
          <w:sz w:val="24"/>
          <w:szCs w:val="24"/>
        </w:rPr>
        <w:t>menyetejui request saldo</w:t>
      </w:r>
    </w:p>
    <w:p w14:paraId="4C5565FA" w14:textId="77777777" w:rsidR="00BF050D" w:rsidRDefault="00BF050D" w:rsidP="00BF050D">
      <w:pPr>
        <w:pStyle w:val="STTSSegmenProgramContent"/>
        <w:numPr>
          <w:ilvl w:val="0"/>
          <w:numId w:val="0"/>
        </w:numPr>
        <w:rPr>
          <w:rFonts w:ascii="Times New Roman" w:hAnsi="Times New Roman"/>
          <w:b/>
          <w:bCs/>
          <w:sz w:val="24"/>
          <w:szCs w:val="24"/>
        </w:rPr>
      </w:pPr>
    </w:p>
    <w:p w14:paraId="03360F60" w14:textId="77777777" w:rsidR="00BF050D" w:rsidRDefault="00BF050D" w:rsidP="00FE485A">
      <w:pPr>
        <w:pStyle w:val="STTSSegmenProgramContent"/>
        <w:numPr>
          <w:ilvl w:val="0"/>
          <w:numId w:val="35"/>
        </w:numPr>
        <w:ind w:left="616" w:hanging="616"/>
      </w:pPr>
      <w:r>
        <w:t>if (</w:t>
      </w:r>
      <w:proofErr w:type="gramStart"/>
      <w:r>
        <w:t>tbnamacust.Text.Length</w:t>
      </w:r>
      <w:proofErr w:type="gramEnd"/>
      <w:r>
        <w:t xml:space="preserve"> != 0 || tbsaldo.Text.Length != 0)</w:t>
      </w:r>
    </w:p>
    <w:p w14:paraId="4BF88A66" w14:textId="77777777" w:rsidR="00BF050D" w:rsidRDefault="00BF050D" w:rsidP="00BF050D">
      <w:pPr>
        <w:pStyle w:val="STTSSegmenProgramContent"/>
      </w:pPr>
      <w:r>
        <w:t>{</w:t>
      </w:r>
    </w:p>
    <w:p w14:paraId="18E25190" w14:textId="77777777" w:rsidR="00BF050D" w:rsidRDefault="00BF050D" w:rsidP="00BF050D">
      <w:pPr>
        <w:pStyle w:val="STTSSegmenProgramContent"/>
      </w:pPr>
      <w:r>
        <w:t xml:space="preserve">      </w:t>
      </w:r>
      <w:proofErr w:type="gramStart"/>
      <w:r>
        <w:t>conn.conn</w:t>
      </w:r>
      <w:proofErr w:type="gramEnd"/>
      <w:r>
        <w:t>.Open();</w:t>
      </w:r>
    </w:p>
    <w:p w14:paraId="3D5FB803"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1C23157F" w14:textId="77777777" w:rsidR="00BF050D" w:rsidRDefault="00BF050D" w:rsidP="00BF050D">
      <w:pPr>
        <w:pStyle w:val="STTSSegmenProgramContent"/>
      </w:pPr>
      <w:r>
        <w:t xml:space="preserve">      {</w:t>
      </w:r>
    </w:p>
    <w:p w14:paraId="08FC6AC7" w14:textId="77777777" w:rsidR="00BF050D" w:rsidRDefault="00BF050D" w:rsidP="00BF050D">
      <w:pPr>
        <w:pStyle w:val="STTSSegmenProgramContent"/>
      </w:pPr>
      <w:r>
        <w:t xml:space="preserve">            try</w:t>
      </w:r>
    </w:p>
    <w:p w14:paraId="56990C43" w14:textId="77777777" w:rsidR="00BF050D" w:rsidRDefault="00BF050D" w:rsidP="00BF050D">
      <w:pPr>
        <w:pStyle w:val="STTSSegmenProgramContent"/>
      </w:pPr>
      <w:r>
        <w:t xml:space="preserve">            {</w:t>
      </w:r>
    </w:p>
    <w:p w14:paraId="48785A7A" w14:textId="77777777" w:rsidR="00BF050D" w:rsidRDefault="00BF050D" w:rsidP="00BF050D">
      <w:pPr>
        <w:pStyle w:val="STTSSegmenProgramContent"/>
      </w:pPr>
      <w:r>
        <w:t xml:space="preserve">                 MySqlCommand cmd = new </w:t>
      </w:r>
      <w:proofErr w:type="gramStart"/>
      <w:r>
        <w:t>MySqlCommand(</w:t>
      </w:r>
      <w:proofErr w:type="gramEnd"/>
      <w:r>
        <w:t>$"Update CUSTOMER SET SALDO = {Convert.ToInt32(tbsaldo.Text)} WHERE NAMA_CUST = '{tbnamacust.Text}'" , conn.conn);</w:t>
      </w:r>
    </w:p>
    <w:p w14:paraId="4C33E8FD" w14:textId="77777777" w:rsidR="00BF050D" w:rsidRDefault="00BF050D" w:rsidP="00BF050D">
      <w:pPr>
        <w:pStyle w:val="STTSSegmenProgramContent"/>
      </w:pPr>
      <w:r>
        <w:t xml:space="preserve">                 MySqlCommand cmd2 = new </w:t>
      </w:r>
      <w:proofErr w:type="gramStart"/>
      <w:r>
        <w:t>MySqlCommand(</w:t>
      </w:r>
      <w:proofErr w:type="gramEnd"/>
      <w:r>
        <w:t>$"Update REQ_SALDO SET KONFIRMASI = 'accepted' WHERE ID = {dt.Rows[dgvkonfirsaldo.SelectedIndex][0]}", conn.conn);</w:t>
      </w:r>
    </w:p>
    <w:p w14:paraId="7E7E169C" w14:textId="77777777" w:rsidR="00BF050D" w:rsidRDefault="00BF050D" w:rsidP="00BF050D">
      <w:pPr>
        <w:pStyle w:val="STTSSegmenProgramContent"/>
      </w:pPr>
      <w:r>
        <w:t xml:space="preserve">                 </w:t>
      </w:r>
      <w:proofErr w:type="gramStart"/>
      <w:r>
        <w:t>cmd.ExecuteNonQuery</w:t>
      </w:r>
      <w:proofErr w:type="gramEnd"/>
      <w:r>
        <w:t>();</w:t>
      </w:r>
    </w:p>
    <w:p w14:paraId="463663AB" w14:textId="77777777" w:rsidR="00BF050D" w:rsidRDefault="00BF050D" w:rsidP="00BF050D">
      <w:pPr>
        <w:pStyle w:val="STTSSegmenProgramContent"/>
      </w:pPr>
      <w:r>
        <w:t xml:space="preserve">                 cmd2.ExecuteNonQuery();</w:t>
      </w:r>
    </w:p>
    <w:p w14:paraId="2F9A80D9" w14:textId="77777777" w:rsidR="00BF050D" w:rsidRDefault="00BF050D" w:rsidP="00BF050D">
      <w:pPr>
        <w:pStyle w:val="STTSSegmenProgramContent"/>
      </w:pPr>
      <w:r>
        <w:t xml:space="preserve">                 </w:t>
      </w:r>
      <w:proofErr w:type="gramStart"/>
      <w:r>
        <w:t>trans.Commit</w:t>
      </w:r>
      <w:proofErr w:type="gramEnd"/>
      <w:r>
        <w:t>();</w:t>
      </w:r>
    </w:p>
    <w:p w14:paraId="554DC39F" w14:textId="77777777" w:rsidR="00BF050D" w:rsidRDefault="00BF050D" w:rsidP="00BF050D">
      <w:pPr>
        <w:pStyle w:val="STTSSegmenProgramContent"/>
      </w:pPr>
      <w:r>
        <w:t xml:space="preserve">                 </w:t>
      </w:r>
      <w:proofErr w:type="gramStart"/>
      <w:r>
        <w:t>conn.conn</w:t>
      </w:r>
      <w:proofErr w:type="gramEnd"/>
      <w:r>
        <w:t>.Close();</w:t>
      </w:r>
    </w:p>
    <w:p w14:paraId="23568CD8" w14:textId="77777777" w:rsidR="00BF050D" w:rsidRDefault="00BF050D" w:rsidP="00BF050D">
      <w:pPr>
        <w:pStyle w:val="STTSSegmenProgramContent"/>
      </w:pPr>
      <w:r>
        <w:t xml:space="preserve">                 MessageBox.Show("Top Up Berhasil Diterima");</w:t>
      </w:r>
    </w:p>
    <w:p w14:paraId="4A660B64" w14:textId="77777777" w:rsidR="00BF050D" w:rsidRDefault="00BF050D" w:rsidP="00BF050D">
      <w:pPr>
        <w:pStyle w:val="STTSSegmenProgramContent"/>
      </w:pPr>
      <w:r>
        <w:t xml:space="preserve">                 </w:t>
      </w:r>
      <w:proofErr w:type="gramStart"/>
      <w:r>
        <w:t>LoadSaldo(</w:t>
      </w:r>
      <w:proofErr w:type="gramEnd"/>
      <w:r>
        <w:t>);</w:t>
      </w:r>
    </w:p>
    <w:p w14:paraId="47CFDBC3" w14:textId="77777777" w:rsidR="00BF050D" w:rsidRDefault="00BF050D" w:rsidP="00BF050D">
      <w:pPr>
        <w:pStyle w:val="STTSSegmenProgramContent"/>
      </w:pPr>
      <w:r>
        <w:t xml:space="preserve">             }</w:t>
      </w:r>
    </w:p>
    <w:p w14:paraId="0C2E98EA" w14:textId="77777777" w:rsidR="00BF050D" w:rsidRDefault="00BF050D" w:rsidP="00BF050D">
      <w:pPr>
        <w:pStyle w:val="STTSSegmenProgramContent"/>
      </w:pPr>
      <w:r>
        <w:t xml:space="preserve">             catch (Exception ex)</w:t>
      </w:r>
    </w:p>
    <w:p w14:paraId="72AD1103" w14:textId="77777777" w:rsidR="00BF050D" w:rsidRDefault="00BF050D" w:rsidP="00BF050D">
      <w:pPr>
        <w:pStyle w:val="STTSSegmenProgramContent"/>
      </w:pPr>
      <w:r>
        <w:t xml:space="preserve">             {</w:t>
      </w:r>
    </w:p>
    <w:p w14:paraId="74728F48" w14:textId="77777777" w:rsidR="00BF050D" w:rsidRDefault="00BF050D" w:rsidP="00BF050D">
      <w:pPr>
        <w:pStyle w:val="STTSSegmenProgramContent"/>
      </w:pPr>
      <w:r>
        <w:t xml:space="preserve">                 </w:t>
      </w:r>
      <w:proofErr w:type="gramStart"/>
      <w:r>
        <w:t>trans.Rollback</w:t>
      </w:r>
      <w:proofErr w:type="gramEnd"/>
      <w:r>
        <w:t>();</w:t>
      </w:r>
    </w:p>
    <w:p w14:paraId="69EFAC46" w14:textId="77777777" w:rsidR="00BF050D" w:rsidRDefault="00BF050D" w:rsidP="00BF050D">
      <w:pPr>
        <w:pStyle w:val="STTSSegmenProgramContent"/>
      </w:pPr>
      <w:r>
        <w:t xml:space="preserve">                 </w:t>
      </w:r>
      <w:proofErr w:type="gramStart"/>
      <w:r>
        <w:t>conn.conn</w:t>
      </w:r>
      <w:proofErr w:type="gramEnd"/>
      <w:r>
        <w:t>.Close();</w:t>
      </w:r>
    </w:p>
    <w:p w14:paraId="2AB0E1A8" w14:textId="77777777" w:rsidR="00BF050D" w:rsidRDefault="00BF050D" w:rsidP="00BF050D">
      <w:pPr>
        <w:pStyle w:val="STTSSegmenProgramContent"/>
      </w:pPr>
      <w:r>
        <w:t xml:space="preserve">                 MessageBox.Show(</w:t>
      </w:r>
      <w:proofErr w:type="gramStart"/>
      <w:r>
        <w:t>ex.Message</w:t>
      </w:r>
      <w:proofErr w:type="gramEnd"/>
      <w:r>
        <w:t>);</w:t>
      </w:r>
    </w:p>
    <w:p w14:paraId="5ECDB6E8" w14:textId="77777777" w:rsidR="00BF050D" w:rsidRDefault="00BF050D" w:rsidP="00BF050D">
      <w:pPr>
        <w:pStyle w:val="STTSSegmenProgramContent"/>
      </w:pPr>
      <w:r>
        <w:t xml:space="preserve">             }</w:t>
      </w:r>
    </w:p>
    <w:p w14:paraId="14EECA0F" w14:textId="77777777" w:rsidR="00BF050D" w:rsidRDefault="00BF050D" w:rsidP="00BF050D">
      <w:pPr>
        <w:pStyle w:val="STTSSegmenProgramContent"/>
      </w:pPr>
      <w:r>
        <w:t xml:space="preserve">       }      </w:t>
      </w:r>
    </w:p>
    <w:p w14:paraId="27CA6AE1" w14:textId="77777777" w:rsidR="00BF050D" w:rsidRDefault="00BF050D" w:rsidP="00BF050D">
      <w:pPr>
        <w:pStyle w:val="STTSSegmenProgramContent"/>
      </w:pPr>
      <w:r>
        <w:t>}</w:t>
      </w:r>
    </w:p>
    <w:p w14:paraId="1B7313E1" w14:textId="77777777" w:rsidR="00BF050D" w:rsidRDefault="00BF050D" w:rsidP="00BF050D">
      <w:pPr>
        <w:pStyle w:val="STTSSegmenProgramContent"/>
      </w:pPr>
      <w:r>
        <w:t>else</w:t>
      </w:r>
    </w:p>
    <w:p w14:paraId="28CE65EC" w14:textId="77777777" w:rsidR="00BF050D" w:rsidRDefault="00BF050D" w:rsidP="00BF050D">
      <w:pPr>
        <w:pStyle w:val="STTSSegmenProgramContent"/>
      </w:pPr>
      <w:r>
        <w:t>{</w:t>
      </w:r>
    </w:p>
    <w:p w14:paraId="1128D7A5" w14:textId="77777777" w:rsidR="00BF050D" w:rsidRDefault="00BF050D" w:rsidP="00BF050D">
      <w:pPr>
        <w:pStyle w:val="STTSSegmenProgramContent"/>
      </w:pPr>
      <w:r>
        <w:t xml:space="preserve">       MessageBox.Show("pilihan tidak boleh kosong");</w:t>
      </w:r>
    </w:p>
    <w:p w14:paraId="66E57E4D" w14:textId="77777777" w:rsidR="00BF050D" w:rsidRDefault="00BF050D" w:rsidP="00BF050D">
      <w:pPr>
        <w:pStyle w:val="STTSSegmenProgramContent"/>
      </w:pPr>
      <w:r>
        <w:t>}</w:t>
      </w:r>
    </w:p>
    <w:p w14:paraId="0D2B3401" w14:textId="77777777" w:rsidR="00BF050D" w:rsidRDefault="00BF050D" w:rsidP="00BF050D">
      <w:pPr>
        <w:pStyle w:val="STTSSegmenProgramContent"/>
        <w:numPr>
          <w:ilvl w:val="0"/>
          <w:numId w:val="0"/>
        </w:numPr>
        <w:ind w:left="624" w:hanging="624"/>
      </w:pPr>
    </w:p>
    <w:p w14:paraId="4D76D0A5" w14:textId="77777777" w:rsidR="00BF050D" w:rsidRDefault="00BF050D" w:rsidP="00BF050D">
      <w:pPr>
        <w:pStyle w:val="STTSSegmenProgramContent"/>
        <w:numPr>
          <w:ilvl w:val="0"/>
          <w:numId w:val="0"/>
        </w:numPr>
        <w:ind w:left="624" w:hanging="624"/>
      </w:pPr>
    </w:p>
    <w:p w14:paraId="622F3251" w14:textId="77777777" w:rsidR="00BF050D" w:rsidRDefault="00BF050D" w:rsidP="00BF050D">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 xml:space="preserve">Segment program 4.4 </w:t>
      </w:r>
      <w:r>
        <w:rPr>
          <w:rFonts w:ascii="Times New Roman" w:hAnsi="Times New Roman"/>
          <w:b/>
          <w:bCs/>
          <w:sz w:val="24"/>
          <w:szCs w:val="24"/>
        </w:rPr>
        <w:t>menolak request saldo</w:t>
      </w:r>
    </w:p>
    <w:p w14:paraId="47AA283D" w14:textId="77777777" w:rsidR="00BF050D" w:rsidRDefault="00BF050D" w:rsidP="00BF050D">
      <w:pPr>
        <w:pStyle w:val="STTSSegmenProgramContent"/>
        <w:numPr>
          <w:ilvl w:val="0"/>
          <w:numId w:val="0"/>
        </w:numPr>
        <w:ind w:left="624"/>
      </w:pPr>
    </w:p>
    <w:p w14:paraId="65D68BB1" w14:textId="77777777" w:rsidR="00BF050D" w:rsidRDefault="00BF050D" w:rsidP="00FE485A">
      <w:pPr>
        <w:pStyle w:val="STTSSegmenProgramContent"/>
        <w:numPr>
          <w:ilvl w:val="0"/>
          <w:numId w:val="36"/>
        </w:numPr>
        <w:ind w:left="616" w:hanging="616"/>
      </w:pPr>
      <w:r>
        <w:t>if (</w:t>
      </w:r>
      <w:proofErr w:type="gramStart"/>
      <w:r>
        <w:t>tbnamacust.Text.Length</w:t>
      </w:r>
      <w:proofErr w:type="gramEnd"/>
      <w:r>
        <w:t xml:space="preserve"> != 0 || tbsaldo.Text.Length != 0</w:t>
      </w:r>
      <w:r>
        <w:tab/>
      </w:r>
    </w:p>
    <w:p w14:paraId="72B9F5D7" w14:textId="77777777" w:rsidR="00BF050D" w:rsidRDefault="00BF050D" w:rsidP="00BF050D">
      <w:pPr>
        <w:pStyle w:val="STTSSegmenProgramContent"/>
      </w:pPr>
      <w:r>
        <w:t>{</w:t>
      </w:r>
    </w:p>
    <w:p w14:paraId="63193290" w14:textId="77777777" w:rsidR="00BF050D" w:rsidRDefault="00BF050D" w:rsidP="00BF050D">
      <w:pPr>
        <w:pStyle w:val="STTSSegmenProgramContent"/>
      </w:pPr>
      <w:r>
        <w:t xml:space="preserve">       </w:t>
      </w:r>
      <w:proofErr w:type="gramStart"/>
      <w:r>
        <w:t>conn.conn</w:t>
      </w:r>
      <w:proofErr w:type="gramEnd"/>
      <w:r>
        <w:t>.Open();</w:t>
      </w:r>
    </w:p>
    <w:p w14:paraId="58B5A916" w14:textId="77777777" w:rsidR="00BF050D" w:rsidRDefault="00BF050D" w:rsidP="00BF050D">
      <w:pPr>
        <w:pStyle w:val="STTSSegmenProgramContent"/>
      </w:pPr>
      <w:r>
        <w:t xml:space="preserve">       using (MySqlTransaction trans = </w:t>
      </w:r>
      <w:proofErr w:type="gramStart"/>
      <w:r>
        <w:t>conn.conn</w:t>
      </w:r>
      <w:proofErr w:type="gramEnd"/>
      <w:r>
        <w:t>.BeginTransaction())</w:t>
      </w:r>
    </w:p>
    <w:p w14:paraId="4C24849D" w14:textId="77777777" w:rsidR="00BF050D" w:rsidRDefault="00BF050D" w:rsidP="00BF050D">
      <w:pPr>
        <w:pStyle w:val="STTSSegmenProgramContent"/>
      </w:pPr>
      <w:r>
        <w:t xml:space="preserve">       {</w:t>
      </w:r>
    </w:p>
    <w:p w14:paraId="300049C9" w14:textId="77777777" w:rsidR="00BF050D" w:rsidRDefault="00BF050D" w:rsidP="00BF050D">
      <w:pPr>
        <w:pStyle w:val="STTSSegmenProgramContent"/>
      </w:pPr>
      <w:r>
        <w:t xml:space="preserve">            try</w:t>
      </w:r>
    </w:p>
    <w:p w14:paraId="161B7A31" w14:textId="77777777" w:rsidR="00BF050D" w:rsidRDefault="00BF050D" w:rsidP="00BF050D">
      <w:pPr>
        <w:pStyle w:val="STTSSegmenProgramContent"/>
      </w:pPr>
      <w:r>
        <w:t xml:space="preserve">            {</w:t>
      </w:r>
    </w:p>
    <w:p w14:paraId="372B58EE" w14:textId="77777777" w:rsidR="00BF050D" w:rsidRDefault="00BF050D" w:rsidP="00BF050D">
      <w:pPr>
        <w:pStyle w:val="STTSSegmenProgramContent"/>
      </w:pPr>
      <w:r>
        <w:t xml:space="preserve">                  MySqlCommand cmd = new </w:t>
      </w:r>
      <w:proofErr w:type="gramStart"/>
      <w:r>
        <w:t>MySqlCommand(</w:t>
      </w:r>
      <w:proofErr w:type="gramEnd"/>
      <w:r>
        <w:t>$"Update REQ_SALDO SET KONFIRMASI = 'rejected' WHERE ID = {dt.Rows[dgvkonfirsaldo.SelectedIndex][0]}", conn.conn);</w:t>
      </w:r>
    </w:p>
    <w:p w14:paraId="14FF85F8" w14:textId="77777777" w:rsidR="00BF050D" w:rsidRDefault="00BF050D" w:rsidP="00BF050D">
      <w:pPr>
        <w:pStyle w:val="STTSSegmenProgramContent"/>
      </w:pPr>
      <w:r>
        <w:t xml:space="preserve">                  </w:t>
      </w:r>
      <w:proofErr w:type="gramStart"/>
      <w:r>
        <w:t>cmd.ExecuteNonQuery</w:t>
      </w:r>
      <w:proofErr w:type="gramEnd"/>
      <w:r>
        <w:t>();</w:t>
      </w:r>
    </w:p>
    <w:p w14:paraId="29C336F7" w14:textId="77777777" w:rsidR="00BF050D" w:rsidRDefault="00BF050D" w:rsidP="00BF050D">
      <w:pPr>
        <w:pStyle w:val="STTSSegmenProgramContent"/>
      </w:pPr>
      <w:r>
        <w:t xml:space="preserve">                  </w:t>
      </w:r>
      <w:proofErr w:type="gramStart"/>
      <w:r>
        <w:t>trans.Commit</w:t>
      </w:r>
      <w:proofErr w:type="gramEnd"/>
      <w:r>
        <w:t>();</w:t>
      </w:r>
    </w:p>
    <w:p w14:paraId="41205A3A" w14:textId="77777777" w:rsidR="00BF050D" w:rsidRDefault="00BF050D" w:rsidP="00BF050D">
      <w:pPr>
        <w:pStyle w:val="STTSSegmenProgramContent"/>
      </w:pPr>
      <w:r>
        <w:t xml:space="preserve">                  </w:t>
      </w:r>
      <w:proofErr w:type="gramStart"/>
      <w:r>
        <w:t>conn.conn</w:t>
      </w:r>
      <w:proofErr w:type="gramEnd"/>
      <w:r>
        <w:t>.Close();</w:t>
      </w:r>
    </w:p>
    <w:p w14:paraId="11323B44" w14:textId="77777777" w:rsidR="00BF050D" w:rsidRDefault="00BF050D" w:rsidP="00BF050D">
      <w:pPr>
        <w:pStyle w:val="STTSSegmenProgramContent"/>
      </w:pPr>
      <w:r>
        <w:t xml:space="preserve">                  MessageBox.Show("Top Up Berhasil Ditolak");</w:t>
      </w:r>
    </w:p>
    <w:p w14:paraId="4F184B29" w14:textId="77777777" w:rsidR="00BF050D" w:rsidRDefault="00BF050D" w:rsidP="00BF050D">
      <w:pPr>
        <w:pStyle w:val="STTSSegmenProgramContent"/>
      </w:pPr>
      <w:r>
        <w:t xml:space="preserve">                  </w:t>
      </w:r>
      <w:proofErr w:type="gramStart"/>
      <w:r>
        <w:t>LoadSaldo(</w:t>
      </w:r>
      <w:proofErr w:type="gramEnd"/>
      <w:r>
        <w:t>);</w:t>
      </w:r>
    </w:p>
    <w:p w14:paraId="72084B38" w14:textId="77777777" w:rsidR="00BF050D" w:rsidRDefault="00BF050D" w:rsidP="00BF050D">
      <w:pPr>
        <w:pStyle w:val="STTSSegmenProgramContent"/>
      </w:pPr>
      <w:r>
        <w:t xml:space="preserve">            }</w:t>
      </w:r>
    </w:p>
    <w:p w14:paraId="433A8FB1" w14:textId="77777777" w:rsidR="00BF050D" w:rsidRDefault="00BF050D" w:rsidP="00BF050D">
      <w:pPr>
        <w:pStyle w:val="STTSSegmenProgramContent"/>
      </w:pPr>
      <w:r>
        <w:t xml:space="preserve">            catch (Exception ex)</w:t>
      </w:r>
    </w:p>
    <w:p w14:paraId="38A745F4" w14:textId="77777777" w:rsidR="00BF050D" w:rsidRDefault="00BF050D" w:rsidP="00BF050D">
      <w:pPr>
        <w:pStyle w:val="STTSSegmenProgramContent"/>
      </w:pPr>
      <w:r>
        <w:t xml:space="preserve">            {</w:t>
      </w:r>
    </w:p>
    <w:p w14:paraId="04337484" w14:textId="77777777" w:rsidR="00BF050D" w:rsidRDefault="00BF050D" w:rsidP="00BF050D">
      <w:pPr>
        <w:pStyle w:val="STTSSegmenProgramContent"/>
      </w:pPr>
      <w:r>
        <w:t xml:space="preserve">                  </w:t>
      </w:r>
      <w:proofErr w:type="gramStart"/>
      <w:r>
        <w:t>trans.Rollback</w:t>
      </w:r>
      <w:proofErr w:type="gramEnd"/>
      <w:r>
        <w:t>();</w:t>
      </w:r>
    </w:p>
    <w:p w14:paraId="45099B62" w14:textId="77777777" w:rsidR="00BF050D" w:rsidRDefault="00BF050D" w:rsidP="00BF050D">
      <w:pPr>
        <w:pStyle w:val="STTSSegmenProgramContent"/>
      </w:pPr>
      <w:r>
        <w:t xml:space="preserve">                  </w:t>
      </w:r>
      <w:proofErr w:type="gramStart"/>
      <w:r>
        <w:t>conn.conn</w:t>
      </w:r>
      <w:proofErr w:type="gramEnd"/>
      <w:r>
        <w:t>.Close();</w:t>
      </w:r>
    </w:p>
    <w:p w14:paraId="1C9AD79E" w14:textId="77777777" w:rsidR="00BF050D" w:rsidRDefault="00BF050D" w:rsidP="00BF050D">
      <w:pPr>
        <w:pStyle w:val="STTSSegmenProgramContent"/>
      </w:pPr>
      <w:r>
        <w:t xml:space="preserve">                  MessageBox.Show(</w:t>
      </w:r>
      <w:proofErr w:type="gramStart"/>
      <w:r>
        <w:t>ex.Message</w:t>
      </w:r>
      <w:proofErr w:type="gramEnd"/>
      <w:r>
        <w:t>);</w:t>
      </w:r>
    </w:p>
    <w:p w14:paraId="7B4E9A24" w14:textId="77777777" w:rsidR="00BF050D" w:rsidRDefault="00BF050D" w:rsidP="00BF050D">
      <w:pPr>
        <w:pStyle w:val="STTSSegmenProgramContent"/>
      </w:pPr>
      <w:r>
        <w:t xml:space="preserve">            }</w:t>
      </w:r>
    </w:p>
    <w:p w14:paraId="117C5DCD" w14:textId="77777777" w:rsidR="00BF050D" w:rsidRDefault="00BF050D" w:rsidP="00BF050D">
      <w:pPr>
        <w:pStyle w:val="STTSSegmenProgramContent"/>
      </w:pPr>
      <w:r>
        <w:t xml:space="preserve">                  </w:t>
      </w:r>
      <w:proofErr w:type="gramStart"/>
      <w:r>
        <w:t>tbnamacust.Clear</w:t>
      </w:r>
      <w:proofErr w:type="gramEnd"/>
      <w:r>
        <w:t>();</w:t>
      </w:r>
    </w:p>
    <w:p w14:paraId="6B274BB9" w14:textId="77777777" w:rsidR="00BF050D" w:rsidRDefault="00BF050D" w:rsidP="00BF050D">
      <w:pPr>
        <w:pStyle w:val="STTSSegmenProgramContent"/>
      </w:pPr>
      <w:r>
        <w:t xml:space="preserve">                  </w:t>
      </w:r>
      <w:proofErr w:type="gramStart"/>
      <w:r>
        <w:t>tbsaldo.Clear</w:t>
      </w:r>
      <w:proofErr w:type="gramEnd"/>
      <w:r>
        <w:t>();</w:t>
      </w:r>
    </w:p>
    <w:p w14:paraId="5D90F8A2" w14:textId="77777777" w:rsidR="00BF050D" w:rsidRDefault="00BF050D" w:rsidP="00BF050D">
      <w:pPr>
        <w:pStyle w:val="STTSSegmenProgramContent"/>
      </w:pPr>
      <w:r>
        <w:t xml:space="preserve">            }</w:t>
      </w:r>
    </w:p>
    <w:p w14:paraId="1D9F4595" w14:textId="77777777" w:rsidR="00BF050D" w:rsidRDefault="00BF050D" w:rsidP="00BF050D">
      <w:pPr>
        <w:pStyle w:val="STTSSegmenProgramContent"/>
      </w:pPr>
      <w:r>
        <w:t>}</w:t>
      </w:r>
    </w:p>
    <w:p w14:paraId="023D19BC" w14:textId="77777777" w:rsidR="00BF050D" w:rsidRDefault="00BF050D" w:rsidP="00BF050D">
      <w:pPr>
        <w:pStyle w:val="STTSSegmenProgramContent"/>
      </w:pPr>
      <w:r>
        <w:t>else</w:t>
      </w:r>
    </w:p>
    <w:p w14:paraId="7D10E20A" w14:textId="77777777" w:rsidR="00BF050D" w:rsidRDefault="00BF050D" w:rsidP="00BF050D">
      <w:pPr>
        <w:pStyle w:val="STTSSegmenProgramContent"/>
      </w:pPr>
      <w:r>
        <w:t>{</w:t>
      </w:r>
    </w:p>
    <w:p w14:paraId="0BBC81F0" w14:textId="77777777" w:rsidR="00BF050D" w:rsidRDefault="00BF050D" w:rsidP="00BF050D">
      <w:pPr>
        <w:pStyle w:val="STTSSegmenProgramContent"/>
      </w:pPr>
      <w:r>
        <w:t xml:space="preserve">      MessageBox.Show("pilihan tidak boleh kosong");</w:t>
      </w:r>
    </w:p>
    <w:p w14:paraId="59D198BF" w14:textId="77777777" w:rsidR="00BF050D" w:rsidRDefault="00BF050D" w:rsidP="00BF050D">
      <w:pPr>
        <w:pStyle w:val="STTSSegmenProgramContent"/>
      </w:pPr>
      <w:r>
        <w:t>}</w:t>
      </w:r>
    </w:p>
    <w:p w14:paraId="58DDB8F1" w14:textId="77777777" w:rsidR="00BF050D" w:rsidRDefault="00BF050D" w:rsidP="00BF050D">
      <w:pPr>
        <w:pStyle w:val="STTSSegmenProgramContent"/>
        <w:numPr>
          <w:ilvl w:val="0"/>
          <w:numId w:val="0"/>
        </w:numPr>
      </w:pPr>
    </w:p>
    <w:p w14:paraId="4D0CE26C" w14:textId="505C7A30" w:rsidR="00BF050D" w:rsidRDefault="00BF050D" w:rsidP="00BF050D">
      <w:pPr>
        <w:pStyle w:val="Heading1"/>
        <w:rPr>
          <w:rFonts w:ascii="Times New Roman" w:hAnsi="Times New Roman"/>
          <w:b w:val="0"/>
          <w:bCs w:val="0"/>
        </w:rPr>
      </w:pPr>
      <w:bookmarkStart w:id="62" w:name="_Toc92357863"/>
      <w:bookmarkStart w:id="63" w:name="_Toc92358035"/>
      <w:r w:rsidRPr="00CE123D">
        <w:rPr>
          <w:rFonts w:ascii="Times New Roman" w:hAnsi="Times New Roman"/>
        </w:rPr>
        <w:t>4.</w:t>
      </w:r>
      <w:r>
        <w:rPr>
          <w:rFonts w:ascii="Times New Roman" w:hAnsi="Times New Roman"/>
        </w:rPr>
        <w:t>5</w:t>
      </w:r>
      <w:r w:rsidRPr="00CE123D">
        <w:rPr>
          <w:rFonts w:ascii="Times New Roman" w:hAnsi="Times New Roman"/>
        </w:rPr>
        <w:tab/>
      </w:r>
      <w:r w:rsidRPr="00B53FE9">
        <w:rPr>
          <w:rFonts w:ascii="Times New Roman" w:hAnsi="Times New Roman"/>
        </w:rPr>
        <w:t>User Page</w:t>
      </w:r>
      <w:bookmarkEnd w:id="62"/>
      <w:bookmarkEnd w:id="63"/>
    </w:p>
    <w:p w14:paraId="1D03D526" w14:textId="2FB3E411" w:rsidR="00AB3EF4" w:rsidRPr="00A15E2A" w:rsidRDefault="00AB3EF4" w:rsidP="00AB3EF4">
      <w:pPr>
        <w:pStyle w:val="STTSSegmenProgramContent"/>
        <w:numPr>
          <w:ilvl w:val="0"/>
          <w:numId w:val="0"/>
        </w:numPr>
      </w:pPr>
      <w:r>
        <w:rPr>
          <w:rFonts w:ascii="Times New Roman" w:hAnsi="Times New Roman"/>
          <w:sz w:val="24"/>
          <w:szCs w:val="24"/>
        </w:rPr>
        <w:t xml:space="preserve">Pada page </w:t>
      </w:r>
      <w:proofErr w:type="gramStart"/>
      <w:r>
        <w:rPr>
          <w:rFonts w:ascii="Times New Roman" w:hAnsi="Times New Roman"/>
          <w:sz w:val="24"/>
          <w:szCs w:val="24"/>
        </w:rPr>
        <w:t>ini ,</w:t>
      </w:r>
      <w:proofErr w:type="gramEnd"/>
      <w:r>
        <w:rPr>
          <w:rFonts w:ascii="Times New Roman" w:hAnsi="Times New Roman"/>
          <w:sz w:val="24"/>
          <w:szCs w:val="24"/>
        </w:rPr>
        <w:t xml:space="preserve"> user dapat mengakses nya Ketika sudah login dan diarahkan ke page home user, di page ini terdapat list barang yang terjual beserta harga</w:t>
      </w:r>
      <w:r w:rsidR="00A15E2A">
        <w:rPr>
          <w:rFonts w:ascii="Times New Roman" w:hAnsi="Times New Roman"/>
          <w:sz w:val="24"/>
          <w:szCs w:val="24"/>
        </w:rPr>
        <w:t xml:space="preserve"> dan terdapat route unruk melihat profile untuk melihat konfigurasi user, cart untuk melihat barang yang masih ingin di beli (on going) , home untuk Kembali ke halaman home usr , tokoku untuk halaman user bagian penjualan barang user itu sendiri</w:t>
      </w:r>
      <w:r w:rsidR="00A15E2A">
        <w:t>.</w:t>
      </w:r>
    </w:p>
    <w:p w14:paraId="013B6E6D" w14:textId="77777777" w:rsidR="00A15E2A" w:rsidRDefault="00A15E2A" w:rsidP="00AB3EF4">
      <w:pPr>
        <w:pStyle w:val="STTSSegmenProgramContent"/>
        <w:numPr>
          <w:ilvl w:val="0"/>
          <w:numId w:val="0"/>
        </w:numPr>
        <w:rPr>
          <w:rFonts w:ascii="Times New Roman" w:hAnsi="Times New Roman"/>
          <w:sz w:val="24"/>
          <w:szCs w:val="24"/>
        </w:rPr>
      </w:pPr>
    </w:p>
    <w:p w14:paraId="33DD1DD1" w14:textId="77777777" w:rsidR="00AB3EF4" w:rsidRPr="00AB3EF4" w:rsidRDefault="00AB3EF4" w:rsidP="00AB3EF4">
      <w:pPr>
        <w:pStyle w:val="STTSSegmenProgramContent"/>
        <w:numPr>
          <w:ilvl w:val="0"/>
          <w:numId w:val="0"/>
        </w:numPr>
        <w:rPr>
          <w:rFonts w:ascii="Times New Roman" w:hAnsi="Times New Roman"/>
          <w:sz w:val="24"/>
          <w:szCs w:val="24"/>
        </w:rPr>
      </w:pPr>
    </w:p>
    <w:p w14:paraId="36E2F97C" w14:textId="77777777" w:rsidR="000023E3" w:rsidRDefault="000023E3" w:rsidP="00AB3EF4">
      <w:pPr>
        <w:pStyle w:val="STTSSegmenProgramContent"/>
        <w:numPr>
          <w:ilvl w:val="0"/>
          <w:numId w:val="0"/>
        </w:numPr>
        <w:rPr>
          <w:rFonts w:ascii="Times New Roman" w:hAnsi="Times New Roman"/>
          <w:b/>
          <w:bCs/>
          <w:sz w:val="24"/>
          <w:szCs w:val="24"/>
        </w:rPr>
      </w:pPr>
    </w:p>
    <w:p w14:paraId="0EA547E9" w14:textId="77777777" w:rsidR="000023E3" w:rsidRDefault="000023E3" w:rsidP="00AB3EF4">
      <w:pPr>
        <w:pStyle w:val="STTSSegmenProgramContent"/>
        <w:numPr>
          <w:ilvl w:val="0"/>
          <w:numId w:val="0"/>
        </w:numPr>
        <w:rPr>
          <w:rFonts w:ascii="Times New Roman" w:hAnsi="Times New Roman"/>
          <w:b/>
          <w:bCs/>
          <w:sz w:val="24"/>
          <w:szCs w:val="24"/>
        </w:rPr>
      </w:pPr>
    </w:p>
    <w:p w14:paraId="0C4C2D11" w14:textId="77777777" w:rsidR="000023E3" w:rsidRDefault="000023E3" w:rsidP="00AB3EF4">
      <w:pPr>
        <w:pStyle w:val="STTSSegmenProgramContent"/>
        <w:numPr>
          <w:ilvl w:val="0"/>
          <w:numId w:val="0"/>
        </w:numPr>
        <w:rPr>
          <w:rFonts w:ascii="Times New Roman" w:hAnsi="Times New Roman"/>
          <w:b/>
          <w:bCs/>
          <w:sz w:val="24"/>
          <w:szCs w:val="24"/>
        </w:rPr>
      </w:pPr>
    </w:p>
    <w:p w14:paraId="6E85F37B" w14:textId="75C471BC" w:rsidR="00AB3EF4" w:rsidRDefault="00AB3EF4" w:rsidP="00AB3EF4">
      <w:pPr>
        <w:pStyle w:val="STTSSegmenProgramContent"/>
        <w:numPr>
          <w:ilvl w:val="0"/>
          <w:numId w:val="0"/>
        </w:numPr>
        <w:rPr>
          <w:rFonts w:ascii="Times New Roman" w:hAnsi="Times New Roman"/>
          <w:b/>
          <w:bCs/>
          <w:sz w:val="24"/>
          <w:szCs w:val="24"/>
        </w:rPr>
      </w:pPr>
      <w:r w:rsidRPr="00423B36">
        <w:rPr>
          <w:rFonts w:ascii="Times New Roman" w:hAnsi="Times New Roman"/>
          <w:b/>
          <w:bCs/>
          <w:sz w:val="24"/>
          <w:szCs w:val="24"/>
        </w:rPr>
        <w:lastRenderedPageBreak/>
        <w:t>Segment program 4.</w:t>
      </w:r>
      <w:r>
        <w:rPr>
          <w:rFonts w:ascii="Times New Roman" w:hAnsi="Times New Roman"/>
          <w:b/>
          <w:bCs/>
          <w:sz w:val="24"/>
          <w:szCs w:val="24"/>
        </w:rPr>
        <w:t>5</w:t>
      </w:r>
      <w:r w:rsidRPr="00423B36">
        <w:rPr>
          <w:rFonts w:ascii="Times New Roman" w:hAnsi="Times New Roman"/>
          <w:b/>
          <w:bCs/>
          <w:sz w:val="24"/>
          <w:szCs w:val="24"/>
        </w:rPr>
        <w:t xml:space="preserve"> </w:t>
      </w:r>
      <w:r>
        <w:rPr>
          <w:rFonts w:ascii="Times New Roman" w:hAnsi="Times New Roman"/>
          <w:b/>
          <w:bCs/>
          <w:sz w:val="24"/>
          <w:szCs w:val="24"/>
        </w:rPr>
        <w:t>load barang pada user</w:t>
      </w:r>
    </w:p>
    <w:p w14:paraId="23DAA8B3" w14:textId="77777777" w:rsidR="00AB3EF4" w:rsidRDefault="00AB3EF4" w:rsidP="00AB3EF4">
      <w:pPr>
        <w:pStyle w:val="STTSSegmenProgramContent"/>
        <w:numPr>
          <w:ilvl w:val="0"/>
          <w:numId w:val="0"/>
        </w:numPr>
        <w:rPr>
          <w:rFonts w:ascii="Times New Roman" w:hAnsi="Times New Roman"/>
          <w:b/>
          <w:bCs/>
          <w:sz w:val="24"/>
          <w:szCs w:val="24"/>
        </w:rPr>
      </w:pPr>
    </w:p>
    <w:p w14:paraId="1686ADFA" w14:textId="77777777" w:rsidR="00AB3EF4" w:rsidRPr="00A15E2A" w:rsidRDefault="00AB3EF4" w:rsidP="00A15E2A">
      <w:pPr>
        <w:pStyle w:val="STTSSegmenProgramContent"/>
        <w:numPr>
          <w:ilvl w:val="0"/>
          <w:numId w:val="48"/>
        </w:numPr>
        <w:ind w:hanging="720"/>
        <w:rPr>
          <w:rFonts w:cs="Courier New"/>
          <w:szCs w:val="20"/>
        </w:rPr>
      </w:pPr>
      <w:r w:rsidRPr="00A15E2A">
        <w:rPr>
          <w:rFonts w:cs="Courier New"/>
          <w:szCs w:val="20"/>
        </w:rPr>
        <w:t>barangList.Clear();</w:t>
      </w:r>
    </w:p>
    <w:p w14:paraId="47CD0638" w14:textId="77777777" w:rsidR="00AB3EF4" w:rsidRPr="00AB7CCA" w:rsidRDefault="00AB3EF4" w:rsidP="00AB3EF4">
      <w:pPr>
        <w:pStyle w:val="STTSSegmenProgramContent"/>
        <w:rPr>
          <w:rFonts w:cs="Courier New"/>
          <w:szCs w:val="20"/>
        </w:rPr>
      </w:pPr>
      <w:r w:rsidRPr="00AB7CCA">
        <w:rPr>
          <w:rFonts w:cs="Courier New"/>
          <w:szCs w:val="20"/>
        </w:rPr>
        <w:t>indexingItem = 0;</w:t>
      </w:r>
    </w:p>
    <w:p w14:paraId="1F74673D" w14:textId="77777777" w:rsidR="00AB3EF4" w:rsidRPr="00AB7CCA" w:rsidRDefault="00AB3EF4" w:rsidP="00AB3EF4">
      <w:pPr>
        <w:pStyle w:val="STTSSegmenProgramContent"/>
        <w:rPr>
          <w:rFonts w:cs="Courier New"/>
          <w:szCs w:val="20"/>
        </w:rPr>
      </w:pPr>
      <w:r w:rsidRPr="00AB7CCA">
        <w:rPr>
          <w:rFonts w:cs="Courier New"/>
          <w:szCs w:val="20"/>
        </w:rPr>
        <w:t>if (kategori[kat] == "All")</w:t>
      </w:r>
    </w:p>
    <w:p w14:paraId="4FA96148" w14:textId="77777777" w:rsidR="00AB3EF4" w:rsidRPr="00AB7CCA" w:rsidRDefault="00AB3EF4" w:rsidP="00AB3EF4">
      <w:pPr>
        <w:pStyle w:val="STTSSegmenProgramContent"/>
        <w:rPr>
          <w:rFonts w:cs="Courier New"/>
          <w:szCs w:val="20"/>
        </w:rPr>
      </w:pPr>
      <w:r w:rsidRPr="00AB7CCA">
        <w:rPr>
          <w:rFonts w:cs="Courier New"/>
          <w:szCs w:val="20"/>
        </w:rPr>
        <w:t>{</w:t>
      </w:r>
    </w:p>
    <w:p w14:paraId="3005E3FE"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6D086322"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if(</w:t>
      </w:r>
      <w:proofErr w:type="gramEnd"/>
      <w:r w:rsidRPr="00AB7CCA">
        <w:rPr>
          <w:rFonts w:cs="Courier New"/>
          <w:szCs w:val="20"/>
        </w:rPr>
        <w:t>filtercb.SelectedIndex == 0)</w:t>
      </w:r>
    </w:p>
    <w:p w14:paraId="75D003B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82B60C4"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432C1E9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E9E431A"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 like '%{tbsearch.Text.ToUpper()}%' ORDER BY ID DESC", conn.conn);</w:t>
      </w:r>
    </w:p>
    <w:p w14:paraId="6880F16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35BA7FD2"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4EC66EFC"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D9C8F44"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6A30F5BF" w14:textId="77777777" w:rsidR="00AB3EF4" w:rsidRPr="00AB7CCA" w:rsidRDefault="00AB3EF4" w:rsidP="00AB3EF4">
      <w:pPr>
        <w:pStyle w:val="STTSSegmenProgramContent"/>
        <w:rPr>
          <w:rFonts w:cs="Courier New"/>
          <w:szCs w:val="20"/>
        </w:rPr>
      </w:pPr>
      <w:r w:rsidRPr="00AB7CCA">
        <w:rPr>
          <w:rFonts w:cs="Courier New"/>
          <w:szCs w:val="20"/>
        </w:rPr>
        <w:t xml:space="preserve">      </w:t>
      </w:r>
      <w:r>
        <w:rPr>
          <w:rFonts w:cs="Courier New"/>
          <w:szCs w:val="20"/>
        </w:rPr>
        <w:t xml:space="preserve">                   </w:t>
      </w:r>
      <w:r w:rsidRPr="00AB7CCA">
        <w:rPr>
          <w:rFonts w:cs="Courier New"/>
          <w:szCs w:val="20"/>
        </w:rPr>
        <w:t xml:space="preserve">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73509C9D"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695396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E19BBF"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B20DE2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6F864D9"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ID DESC", conn.conn);</w:t>
      </w:r>
    </w:p>
    <w:p w14:paraId="4241C66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70644024" w14:textId="77777777" w:rsidR="00AB3EF4" w:rsidRPr="00AB7CCA" w:rsidRDefault="00AB3EF4" w:rsidP="00AB3EF4">
      <w:pPr>
        <w:pStyle w:val="STTSSegmenProgramContent"/>
        <w:rPr>
          <w:rFonts w:cs="Courier New"/>
          <w:szCs w:val="20"/>
        </w:rPr>
      </w:pPr>
      <w:r w:rsidRPr="00AB7CCA">
        <w:rPr>
          <w:rFonts w:cs="Courier New"/>
          <w:szCs w:val="20"/>
        </w:rPr>
        <w:t xml:space="preserve">                    int ctr = 1;</w:t>
      </w:r>
    </w:p>
    <w:p w14:paraId="50FD9B2A"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C367E4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197A32A" w14:textId="77777777" w:rsidR="00AB3EF4" w:rsidRPr="00AB7CCA" w:rsidRDefault="00AB3EF4" w:rsidP="00AB3EF4">
      <w:pPr>
        <w:pStyle w:val="STTSSegmenProgramContent"/>
        <w:rPr>
          <w:rFonts w:cs="Courier New"/>
          <w:szCs w:val="20"/>
        </w:rPr>
      </w:pPr>
      <w:r w:rsidRPr="00AB7CCA">
        <w:rPr>
          <w:rFonts w:cs="Courier New"/>
          <w:szCs w:val="20"/>
        </w:rPr>
        <w:t xml:space="preserve">                         ctr++;</w:t>
      </w:r>
    </w:p>
    <w:p w14:paraId="715B6AA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5B16A3A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0E9190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159576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B7BC3B1" w14:textId="16955190" w:rsidR="00AB3EF4" w:rsidRDefault="00AB3EF4" w:rsidP="00A15E2A">
      <w:pPr>
        <w:pStyle w:val="STTSSegmenProgramContent"/>
        <w:numPr>
          <w:ilvl w:val="0"/>
          <w:numId w:val="0"/>
        </w:numPr>
        <w:ind w:left="624" w:hanging="624"/>
        <w:rPr>
          <w:rFonts w:cs="Courier New"/>
          <w:szCs w:val="20"/>
        </w:rPr>
      </w:pPr>
    </w:p>
    <w:p w14:paraId="17B4B6BA" w14:textId="77777777" w:rsidR="00A15E2A" w:rsidRPr="00C5761B"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w:t>
      </w:r>
      <w:r>
        <w:rPr>
          <w:rFonts w:ascii="Times New Roman" w:hAnsi="Times New Roman"/>
          <w:b/>
          <w:bCs/>
          <w:sz w:val="24"/>
          <w:szCs w:val="24"/>
        </w:rPr>
        <w:t>ogram 4.5 load barang pada user</w:t>
      </w:r>
    </w:p>
    <w:p w14:paraId="7966B349" w14:textId="77777777" w:rsidR="00A15E2A" w:rsidRPr="00AB7CCA" w:rsidRDefault="00A15E2A" w:rsidP="00A15E2A">
      <w:pPr>
        <w:pStyle w:val="STTSSegmenProgramContent"/>
        <w:numPr>
          <w:ilvl w:val="0"/>
          <w:numId w:val="0"/>
        </w:numPr>
        <w:ind w:left="624" w:hanging="624"/>
        <w:rPr>
          <w:rFonts w:cs="Courier New"/>
          <w:szCs w:val="20"/>
        </w:rPr>
      </w:pPr>
    </w:p>
    <w:p w14:paraId="360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34A001F" w14:textId="77777777" w:rsidR="00AB3EF4" w:rsidRPr="00AB7CCA" w:rsidRDefault="00AB3EF4" w:rsidP="00AB3EF4">
      <w:pPr>
        <w:pStyle w:val="STTSSegmenProgramContent"/>
        <w:rPr>
          <w:rFonts w:cs="Courier New"/>
          <w:szCs w:val="20"/>
        </w:rPr>
      </w:pPr>
    </w:p>
    <w:p w14:paraId="48F349C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613633" w14:textId="77777777" w:rsidR="00AB3EF4" w:rsidRPr="00AB7CCA" w:rsidRDefault="00AB3EF4" w:rsidP="00AB3EF4">
      <w:pPr>
        <w:pStyle w:val="STTSSegmenProgramContent"/>
        <w:rPr>
          <w:rFonts w:cs="Courier New"/>
          <w:szCs w:val="20"/>
        </w:rPr>
      </w:pPr>
      <w:proofErr w:type="gramStart"/>
      <w:r w:rsidRPr="00AB7CCA">
        <w:rPr>
          <w:rFonts w:cs="Courier New"/>
          <w:szCs w:val="20"/>
        </w:rPr>
        <w:t>}else</w:t>
      </w:r>
      <w:proofErr w:type="gramEnd"/>
      <w:r w:rsidRPr="00AB7CCA">
        <w:rPr>
          <w:rFonts w:cs="Courier New"/>
          <w:szCs w:val="20"/>
        </w:rPr>
        <w:t xml:space="preserve"> if (filtercb.SelectedIndex == 1)</w:t>
      </w:r>
    </w:p>
    <w:p w14:paraId="04691F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DC6F09"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569C86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DE5D0F0"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w:t>
      </w:r>
    </w:p>
    <w:p w14:paraId="048D6A19" w14:textId="77777777" w:rsidR="00AB3EF4" w:rsidRDefault="00AB3EF4" w:rsidP="00AB3EF4">
      <w:pPr>
        <w:pStyle w:val="STTSSegmenProgramContent"/>
        <w:rPr>
          <w:rFonts w:cs="Courier New"/>
          <w:szCs w:val="20"/>
        </w:rPr>
      </w:pPr>
    </w:p>
    <w:p w14:paraId="402BEB91" w14:textId="77777777" w:rsidR="00AB3EF4" w:rsidRPr="00AB7CCA" w:rsidRDefault="00AB3EF4" w:rsidP="00AB3EF4">
      <w:pPr>
        <w:pStyle w:val="STTSSegmenProgramContent"/>
        <w:rPr>
          <w:rFonts w:cs="Courier New"/>
          <w:szCs w:val="20"/>
        </w:rPr>
      </w:pPr>
      <w:r w:rsidRPr="00AB7CCA">
        <w:rPr>
          <w:rFonts w:cs="Courier New"/>
          <w:szCs w:val="20"/>
        </w:rPr>
        <w:t>like '%{</w:t>
      </w:r>
      <w:proofErr w:type="gramStart"/>
      <w:r w:rsidRPr="00AB7CCA">
        <w:rPr>
          <w:rFonts w:cs="Courier New"/>
          <w:szCs w:val="20"/>
        </w:rPr>
        <w:t>tbsearch.Text.ToUpper</w:t>
      </w:r>
      <w:proofErr w:type="gramEnd"/>
      <w:r w:rsidRPr="00AB7CCA">
        <w:rPr>
          <w:rFonts w:cs="Courier New"/>
          <w:szCs w:val="20"/>
        </w:rPr>
        <w:t>()}%' ORDER BY harga DESC", conn.conn);</w:t>
      </w:r>
    </w:p>
    <w:p w14:paraId="6FF8F323"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3C948146"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8302223"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9A6C0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142F6E83"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7AAF57E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3CB26B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99C59A"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0D3E6D7B"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2EFAB491"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harga DESC", conn.conn);</w:t>
      </w:r>
    </w:p>
    <w:p w14:paraId="62EDF0F2"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5D415EA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6C5FBD89" w14:textId="43B1789F" w:rsidR="00AB3EF4" w:rsidRPr="00A15E2A" w:rsidRDefault="00AB3EF4" w:rsidP="00A15E2A">
      <w:pPr>
        <w:pStyle w:val="STTSSegmenProgramContent"/>
        <w:rPr>
          <w:rFonts w:cs="Courier New"/>
          <w:szCs w:val="20"/>
        </w:rPr>
      </w:pPr>
      <w:r w:rsidRPr="00AB7CCA">
        <w:rPr>
          <w:rFonts w:cs="Courier New"/>
          <w:szCs w:val="20"/>
        </w:rPr>
        <w:t xml:space="preserve">                        {</w:t>
      </w:r>
    </w:p>
    <w:p w14:paraId="2FF7130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34A0C5EF"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16D640F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487D14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9734596" w14:textId="77777777" w:rsidR="00AB3EF4" w:rsidRPr="00AB7CCA" w:rsidRDefault="00AB3EF4" w:rsidP="00AB3EF4">
      <w:pPr>
        <w:pStyle w:val="STTSSegmenProgramContent"/>
        <w:rPr>
          <w:rFonts w:cs="Courier New"/>
          <w:szCs w:val="20"/>
        </w:rPr>
      </w:pPr>
    </w:p>
    <w:p w14:paraId="3641745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81825B0"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2)</w:t>
      </w:r>
    </w:p>
    <w:p w14:paraId="216A97BF" w14:textId="0A6D32B9" w:rsidR="00AB3EF4" w:rsidRDefault="00AB3EF4" w:rsidP="00AB3EF4">
      <w:pPr>
        <w:pStyle w:val="STTSSegmenProgramContent"/>
        <w:rPr>
          <w:rFonts w:cs="Courier New"/>
          <w:szCs w:val="20"/>
        </w:rPr>
      </w:pPr>
      <w:r w:rsidRPr="00AB7CCA">
        <w:rPr>
          <w:rFonts w:cs="Courier New"/>
          <w:szCs w:val="20"/>
        </w:rPr>
        <w:t xml:space="preserve">                {</w:t>
      </w:r>
    </w:p>
    <w:p w14:paraId="5F80AFB8" w14:textId="77777777" w:rsidR="00A15E2A" w:rsidRPr="00AB7CCA" w:rsidRDefault="00A15E2A" w:rsidP="00A15E2A">
      <w:pPr>
        <w:pStyle w:val="STTSSegmenProgramContent"/>
        <w:numPr>
          <w:ilvl w:val="0"/>
          <w:numId w:val="0"/>
        </w:numPr>
        <w:rPr>
          <w:rFonts w:cs="Courier New"/>
          <w:szCs w:val="20"/>
        </w:rPr>
      </w:pPr>
      <w:r w:rsidRPr="004F7F7A">
        <w:rPr>
          <w:rFonts w:ascii="Times New Roman" w:hAnsi="Times New Roman"/>
          <w:b/>
          <w:bCs/>
          <w:sz w:val="24"/>
          <w:szCs w:val="24"/>
          <w:lang w:val="id-ID"/>
        </w:rPr>
        <w:lastRenderedPageBreak/>
        <w:t xml:space="preserve">Lanjutan </w:t>
      </w:r>
      <w:r w:rsidRPr="004F7F7A">
        <w:rPr>
          <w:rFonts w:ascii="Times New Roman" w:hAnsi="Times New Roman"/>
          <w:b/>
          <w:bCs/>
          <w:sz w:val="24"/>
          <w:szCs w:val="24"/>
        </w:rPr>
        <w:t>Segment program 4.5 load barang pada user</w:t>
      </w:r>
    </w:p>
    <w:p w14:paraId="1A3F9736" w14:textId="77777777" w:rsidR="00A15E2A" w:rsidRPr="00AB7CCA" w:rsidRDefault="00A15E2A" w:rsidP="00A15E2A">
      <w:pPr>
        <w:pStyle w:val="STTSSegmenProgramContent"/>
        <w:numPr>
          <w:ilvl w:val="0"/>
          <w:numId w:val="0"/>
        </w:numPr>
        <w:ind w:left="624" w:hanging="624"/>
        <w:rPr>
          <w:rFonts w:cs="Courier New"/>
          <w:szCs w:val="20"/>
        </w:rPr>
      </w:pPr>
    </w:p>
    <w:p w14:paraId="114C46D1"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36457DE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2FB75F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UPPER(NAMA_BARANG) like '%{tbsearch.Text.ToUpper()}%' ORDER BY harga ASC", conn.conn);</w:t>
      </w:r>
    </w:p>
    <w:p w14:paraId="23EA1C71"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6751D0F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48CBBE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B560643"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3E3B12EE"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7B51FF1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3B3EBE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86DA899" w14:textId="77777777" w:rsidR="00AB3EF4" w:rsidRDefault="00AB3EF4" w:rsidP="00AB3EF4">
      <w:pPr>
        <w:pStyle w:val="STTSSegmenProgramContent"/>
        <w:rPr>
          <w:rFonts w:cs="Courier New"/>
          <w:szCs w:val="20"/>
        </w:rPr>
      </w:pPr>
      <w:r w:rsidRPr="00AB7CCA">
        <w:rPr>
          <w:rFonts w:cs="Courier New"/>
          <w:szCs w:val="20"/>
        </w:rPr>
        <w:t xml:space="preserve">                    Else</w:t>
      </w:r>
    </w:p>
    <w:p w14:paraId="21E9F1D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6EE98B3"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ORDER BY harga ASC", conn.conn);</w:t>
      </w:r>
    </w:p>
    <w:p w14:paraId="2A64C03A"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762F498F"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0F25E0A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27F0C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064D1681"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56651147" w14:textId="77777777" w:rsidR="00AB3EF4" w:rsidRPr="00882215" w:rsidRDefault="00AB3EF4" w:rsidP="00AB3EF4">
      <w:pPr>
        <w:pStyle w:val="STTSSegmenProgramContent"/>
        <w:rPr>
          <w:rFonts w:cs="Courier New"/>
          <w:szCs w:val="20"/>
        </w:rPr>
      </w:pPr>
      <w:r w:rsidRPr="00AB7CCA">
        <w:rPr>
          <w:rFonts w:cs="Courier New"/>
          <w:szCs w:val="20"/>
        </w:rPr>
        <w:t xml:space="preserve">                        }</w:t>
      </w:r>
    </w:p>
    <w:p w14:paraId="7E54B664"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2E62639" w14:textId="77777777" w:rsidR="00AB3EF4" w:rsidRPr="00AB7CCA" w:rsidRDefault="00AB3EF4" w:rsidP="00AB3EF4">
      <w:pPr>
        <w:pStyle w:val="STTSSegmenProgramContent"/>
        <w:rPr>
          <w:rFonts w:cs="Courier New"/>
          <w:szCs w:val="20"/>
        </w:rPr>
      </w:pPr>
    </w:p>
    <w:p w14:paraId="225510F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3479307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84549C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52C3D80"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6B8D7A87" w14:textId="0D7404B2" w:rsidR="00AB3EF4" w:rsidRPr="00A15E2A" w:rsidRDefault="00AB3EF4" w:rsidP="00A15E2A">
      <w:pPr>
        <w:pStyle w:val="STTSSegmenProgramContent"/>
        <w:rPr>
          <w:rFonts w:cs="Courier New"/>
          <w:szCs w:val="20"/>
        </w:rPr>
      </w:pPr>
      <w:r w:rsidRPr="00AB7CCA">
        <w:rPr>
          <w:rFonts w:cs="Courier New"/>
          <w:szCs w:val="20"/>
        </w:rPr>
        <w:t xml:space="preserve">            {</w:t>
      </w:r>
    </w:p>
    <w:p w14:paraId="2DA272B9"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if(</w:t>
      </w:r>
      <w:proofErr w:type="gramEnd"/>
      <w:r w:rsidRPr="00AB7CCA">
        <w:rPr>
          <w:rFonts w:cs="Courier New"/>
          <w:szCs w:val="20"/>
        </w:rPr>
        <w:t>filtercb.SelectedIndex == 0)</w:t>
      </w:r>
    </w:p>
    <w:p w14:paraId="4C17E96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C6268EA" w14:textId="36E4D976" w:rsidR="00AB3EF4"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6378A567" w14:textId="77777777" w:rsidR="000023E3" w:rsidRDefault="000023E3" w:rsidP="00A15E2A">
      <w:pPr>
        <w:pStyle w:val="STTSSegmenProgramContent"/>
        <w:numPr>
          <w:ilvl w:val="0"/>
          <w:numId w:val="0"/>
        </w:numPr>
        <w:rPr>
          <w:rFonts w:ascii="Times New Roman" w:hAnsi="Times New Roman"/>
          <w:b/>
          <w:bCs/>
          <w:sz w:val="24"/>
          <w:szCs w:val="24"/>
          <w:lang w:val="id-ID"/>
        </w:rPr>
      </w:pPr>
    </w:p>
    <w:p w14:paraId="6C44B49E" w14:textId="7CB26925" w:rsidR="00A15E2A" w:rsidRPr="000023E3" w:rsidRDefault="00A15E2A" w:rsidP="00A15E2A">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765FB7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2077B6"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659D4EF7"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AND UPPER(NAMA_BARANG) like '%{tbsearch.Text.ToUpper()}%' ORDER BY ID DESC", conn.conn);</w:t>
      </w:r>
    </w:p>
    <w:p w14:paraId="5EEB4F5E"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0450A9BC"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58C49F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FD88AE"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binaryData = Convert.FromBase64String(Encoding.UTF8.GetString((byte[])(reader[6])));</w:t>
      </w:r>
    </w:p>
    <w:p w14:paraId="467144CA" w14:textId="77777777" w:rsidR="00AB3EF4" w:rsidRPr="00AB7CCA" w:rsidRDefault="00AB3EF4" w:rsidP="00AB3EF4">
      <w:pPr>
        <w:pStyle w:val="STTSSegmenProgramContent"/>
        <w:rPr>
          <w:rFonts w:cs="Courier New"/>
          <w:szCs w:val="20"/>
        </w:rPr>
      </w:pPr>
      <w:r w:rsidRPr="00AB7CCA">
        <w:rPr>
          <w:rFonts w:cs="Courier New"/>
          <w:szCs w:val="20"/>
        </w:rPr>
        <w:t xml:space="preserve">                            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0268E176"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C9E2AC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DD10DC"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7DDC813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F56A3A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09D1904C" w14:textId="77777777" w:rsidR="00AB3EF4" w:rsidRPr="00AB7CCA" w:rsidRDefault="00AB3EF4" w:rsidP="00AB3EF4">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ORDER BY ID DESC", conn.conn);</w:t>
      </w:r>
    </w:p>
    <w:p w14:paraId="4799576D"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60BBC3B1"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1E4F480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289F4A6"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617B7D89" w14:textId="77777777" w:rsidR="00AB3EF4" w:rsidRDefault="00AB3EF4" w:rsidP="00AB3EF4">
      <w:pPr>
        <w:pStyle w:val="STTSSegmenProgramContent"/>
        <w:rPr>
          <w:rFonts w:cs="Courier New"/>
          <w:szCs w:val="20"/>
        </w:rPr>
      </w:pPr>
      <w:r w:rsidRPr="00AB7CCA">
        <w:rPr>
          <w:rFonts w:cs="Courier New"/>
          <w:szCs w:val="20"/>
        </w:rPr>
        <w:t>Convert.FromBase64</w:t>
      </w:r>
      <w:proofErr w:type="gramStart"/>
      <w:r w:rsidRPr="00AB7CCA">
        <w:rPr>
          <w:rFonts w:cs="Courier New"/>
          <w:szCs w:val="20"/>
        </w:rPr>
        <w:t>String(</w:t>
      </w:r>
      <w:proofErr w:type="gramEnd"/>
      <w:r w:rsidRPr="00AB7CCA">
        <w:rPr>
          <w:rFonts w:cs="Courier New"/>
          <w:szCs w:val="20"/>
        </w:rPr>
        <w:t>Encoding.UTF8.GetString((byte[])(re</w:t>
      </w:r>
    </w:p>
    <w:p w14:paraId="598BECED" w14:textId="77777777" w:rsidR="00AB3EF4"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680D191C" w14:textId="77777777" w:rsidR="00AB3EF4" w:rsidRDefault="00AB3EF4" w:rsidP="00AB3EF4">
      <w:pPr>
        <w:pStyle w:val="STTSSegmenProgramContent"/>
        <w:rPr>
          <w:rFonts w:cs="Courier New"/>
          <w:szCs w:val="20"/>
        </w:rPr>
      </w:pPr>
      <w:r w:rsidRPr="00AB7CCA">
        <w:rPr>
          <w:rFonts w:cs="Courier New"/>
          <w:szCs w:val="20"/>
        </w:rPr>
        <w:t xml:space="preserve">                            barangList.Add(new </w:t>
      </w:r>
      <w:r>
        <w:rPr>
          <w:rFonts w:cs="Courier New"/>
          <w:szCs w:val="20"/>
        </w:rPr>
        <w:t xml:space="preserve"> </w:t>
      </w:r>
    </w:p>
    <w:p w14:paraId="59893F48" w14:textId="77777777" w:rsidR="00AB3EF4" w:rsidRDefault="00AB3EF4" w:rsidP="00AB3EF4">
      <w:pPr>
        <w:pStyle w:val="STTSSegmenProgramContent"/>
        <w:rPr>
          <w:rFonts w:cs="Courier New"/>
          <w:szCs w:val="20"/>
        </w:rPr>
      </w:pPr>
      <w:proofErr w:type="gramStart"/>
      <w:r w:rsidRPr="00AB7CCA">
        <w:rPr>
          <w:rFonts w:cs="Courier New"/>
          <w:szCs w:val="20"/>
        </w:rPr>
        <w:t>Barang(</w:t>
      </w:r>
      <w:proofErr w:type="gramEnd"/>
      <w:r w:rsidRPr="00AB7CCA">
        <w:rPr>
          <w:rFonts w:cs="Courier New"/>
          <w:szCs w:val="20"/>
        </w:rPr>
        <w:t xml:space="preserve">Convert.ToInt32(reader[0].ToString()), </w:t>
      </w:r>
    </w:p>
    <w:p w14:paraId="014D8D85"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173ACB0F"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458CCA94"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454463B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BB28B2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B91DE18"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0200B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75E2E0BE" w14:textId="77777777" w:rsidR="00AB3EF4" w:rsidRPr="00AB7CCA" w:rsidRDefault="00AB3EF4" w:rsidP="00AB3EF4">
      <w:pPr>
        <w:pStyle w:val="STTSSegmenProgramContent"/>
        <w:rPr>
          <w:rFonts w:cs="Courier New"/>
          <w:szCs w:val="20"/>
        </w:rPr>
      </w:pPr>
    </w:p>
    <w:p w14:paraId="1BD4DEE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078CDFD"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1)</w:t>
      </w:r>
    </w:p>
    <w:p w14:paraId="45833CF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C70308"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2BCC3D4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585BF5" w14:textId="050AB3C0"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70DCE3B1"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069E8C25" w14:textId="6518024C"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39CCAD8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C2AFB78" w14:textId="77777777" w:rsidR="00AB3EF4" w:rsidRDefault="00AB3EF4" w:rsidP="00AB3EF4">
      <w:pPr>
        <w:pStyle w:val="STTSSegmenProgramContent"/>
        <w:rPr>
          <w:rFonts w:cs="Courier New"/>
          <w:szCs w:val="20"/>
        </w:rPr>
      </w:pPr>
      <w:proofErr w:type="gramStart"/>
      <w:r w:rsidRPr="00AB7CCA">
        <w:rPr>
          <w:rFonts w:cs="Courier New"/>
          <w:szCs w:val="20"/>
        </w:rPr>
        <w:t>MySqlCommand(</w:t>
      </w:r>
      <w:proofErr w:type="gramEnd"/>
      <w:r w:rsidRPr="00AB7CCA">
        <w:rPr>
          <w:rFonts w:cs="Courier New"/>
          <w:szCs w:val="20"/>
        </w:rPr>
        <w:t xml:space="preserve">$"SELECT * FROM BARANG WHERE </w:t>
      </w:r>
    </w:p>
    <w:p w14:paraId="17FE3776" w14:textId="77777777" w:rsidR="00AB3EF4" w:rsidRDefault="00AB3EF4" w:rsidP="00AB3EF4">
      <w:pPr>
        <w:pStyle w:val="STTSSegmenProgramContent"/>
        <w:rPr>
          <w:rFonts w:cs="Courier New"/>
          <w:szCs w:val="20"/>
        </w:rPr>
      </w:pPr>
      <w:r w:rsidRPr="00AB7CCA">
        <w:rPr>
          <w:rFonts w:cs="Courier New"/>
          <w:szCs w:val="20"/>
        </w:rPr>
        <w:t xml:space="preserve">KATEGORI='{kategori[kat]}' AND UPPER(NAMA_BARANG) like </w:t>
      </w:r>
    </w:p>
    <w:p w14:paraId="0EA26FEE" w14:textId="77777777" w:rsidR="00AB3EF4" w:rsidRDefault="00AB3EF4" w:rsidP="00AB3EF4">
      <w:pPr>
        <w:pStyle w:val="STTSSegmenProgramContent"/>
        <w:rPr>
          <w:rFonts w:cs="Courier New"/>
          <w:szCs w:val="20"/>
        </w:rPr>
      </w:pPr>
      <w:r w:rsidRPr="00AB7CCA">
        <w:rPr>
          <w:rFonts w:cs="Courier New"/>
          <w:szCs w:val="20"/>
        </w:rPr>
        <w:t>'%{</w:t>
      </w:r>
      <w:proofErr w:type="gramStart"/>
      <w:r w:rsidRPr="00AB7CCA">
        <w:rPr>
          <w:rFonts w:cs="Courier New"/>
          <w:szCs w:val="20"/>
        </w:rPr>
        <w:t>tbsearch.Text.ToUpper</w:t>
      </w:r>
      <w:proofErr w:type="gramEnd"/>
      <w:r w:rsidRPr="00AB7CCA">
        <w:rPr>
          <w:rFonts w:cs="Courier New"/>
          <w:szCs w:val="20"/>
        </w:rPr>
        <w:t xml:space="preserve">()}%' ORDER BY harga DESC", </w:t>
      </w:r>
    </w:p>
    <w:p w14:paraId="08ACAA92" w14:textId="77777777" w:rsidR="00AB3EF4" w:rsidRPr="00AB7CCA" w:rsidRDefault="00AB3EF4" w:rsidP="00AB3EF4">
      <w:pPr>
        <w:pStyle w:val="STTSSegmenProgramContent"/>
        <w:rPr>
          <w:rFonts w:cs="Courier New"/>
          <w:szCs w:val="20"/>
        </w:rPr>
      </w:pPr>
      <w:proofErr w:type="gramStart"/>
      <w:r w:rsidRPr="00AB7CCA">
        <w:rPr>
          <w:rFonts w:cs="Courier New"/>
          <w:szCs w:val="20"/>
        </w:rPr>
        <w:t>conn.conn</w:t>
      </w:r>
      <w:proofErr w:type="gramEnd"/>
      <w:r w:rsidRPr="00AB7CCA">
        <w:rPr>
          <w:rFonts w:cs="Courier New"/>
          <w:szCs w:val="20"/>
        </w:rPr>
        <w:t>);</w:t>
      </w:r>
    </w:p>
    <w:p w14:paraId="631863DA"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39BB809B" w14:textId="77777777" w:rsidR="00AB3EF4" w:rsidRPr="00AB7CCA" w:rsidRDefault="00AB3EF4" w:rsidP="00AB3EF4">
      <w:pPr>
        <w:pStyle w:val="STTSSegmenProgramContent"/>
        <w:rPr>
          <w:rFonts w:cs="Courier New"/>
          <w:szCs w:val="20"/>
        </w:rPr>
      </w:pPr>
      <w:proofErr w:type="gramStart"/>
      <w:r w:rsidRPr="00AB7CCA">
        <w:rPr>
          <w:rFonts w:cs="Courier New"/>
          <w:szCs w:val="20"/>
        </w:rPr>
        <w:t>cmd.ExecuteReader</w:t>
      </w:r>
      <w:proofErr w:type="gramEnd"/>
      <w:r w:rsidRPr="00AB7CCA">
        <w:rPr>
          <w:rFonts w:cs="Courier New"/>
          <w:szCs w:val="20"/>
        </w:rPr>
        <w:t>();</w:t>
      </w:r>
    </w:p>
    <w:p w14:paraId="69418F0D" w14:textId="77777777" w:rsidR="00AB3EF4"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6057CC2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33F828E"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568056A1" w14:textId="77777777" w:rsidR="00AB3EF4" w:rsidRDefault="00AB3EF4" w:rsidP="00AB3EF4">
      <w:pPr>
        <w:pStyle w:val="STTSSegmenProgramContent"/>
        <w:rPr>
          <w:rFonts w:cs="Courier New"/>
          <w:szCs w:val="20"/>
        </w:rPr>
      </w:pPr>
      <w:r w:rsidRPr="00AB7CCA">
        <w:rPr>
          <w:rFonts w:cs="Courier New"/>
          <w:szCs w:val="20"/>
        </w:rPr>
        <w:t>Convert.FromBase64</w:t>
      </w:r>
      <w:proofErr w:type="gramStart"/>
      <w:r w:rsidRPr="00AB7CCA">
        <w:rPr>
          <w:rFonts w:cs="Courier New"/>
          <w:szCs w:val="20"/>
        </w:rPr>
        <w:t>String(</w:t>
      </w:r>
      <w:proofErr w:type="gramEnd"/>
      <w:r w:rsidRPr="00AB7CCA">
        <w:rPr>
          <w:rFonts w:cs="Courier New"/>
          <w:szCs w:val="20"/>
        </w:rPr>
        <w:t>Encoding.UTF8.GetString((byte[])(re</w:t>
      </w:r>
    </w:p>
    <w:p w14:paraId="14883E8D" w14:textId="77777777" w:rsidR="00AB3EF4" w:rsidRPr="00AB7CCA"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49D4557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1DF1FC0" w14:textId="77777777" w:rsidR="00AB3EF4" w:rsidRDefault="00AB3EF4" w:rsidP="00AB3EF4">
      <w:pPr>
        <w:pStyle w:val="STTSSegmenProgramContent"/>
        <w:rPr>
          <w:rFonts w:cs="Courier New"/>
          <w:szCs w:val="20"/>
        </w:rPr>
      </w:pPr>
      <w:proofErr w:type="gramStart"/>
      <w:r w:rsidRPr="00AB7CCA">
        <w:rPr>
          <w:rFonts w:cs="Courier New"/>
          <w:szCs w:val="20"/>
        </w:rPr>
        <w:t>Barang(</w:t>
      </w:r>
      <w:proofErr w:type="gramEnd"/>
      <w:r w:rsidRPr="00AB7CCA">
        <w:rPr>
          <w:rFonts w:cs="Courier New"/>
          <w:szCs w:val="20"/>
        </w:rPr>
        <w:t xml:space="preserve">Convert.ToInt32(reader[0].ToString()), </w:t>
      </w:r>
    </w:p>
    <w:p w14:paraId="17D1F613"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6CD9EAFA"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7F185BDF"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64897F4F"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9E5D8F0"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1C01D7E"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52384E5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522BBE5"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308F1AEE" w14:textId="77777777" w:rsidR="00AB3EF4" w:rsidRDefault="00AB3EF4" w:rsidP="00AB3EF4">
      <w:pPr>
        <w:pStyle w:val="STTSSegmenProgramContent"/>
        <w:rPr>
          <w:rFonts w:cs="Courier New"/>
          <w:szCs w:val="20"/>
        </w:rPr>
      </w:pPr>
      <w:r w:rsidRPr="00AB7CCA">
        <w:rPr>
          <w:rFonts w:cs="Courier New"/>
          <w:szCs w:val="20"/>
        </w:rPr>
        <w:t xml:space="preserve">                        MySqlCommand cmd = new </w:t>
      </w:r>
    </w:p>
    <w:p w14:paraId="7D08F506" w14:textId="77777777" w:rsidR="00AB3EF4" w:rsidRDefault="00AB3EF4" w:rsidP="00AB3EF4">
      <w:pPr>
        <w:pStyle w:val="STTSSegmenProgramContent"/>
        <w:rPr>
          <w:rFonts w:cs="Courier New"/>
          <w:szCs w:val="20"/>
        </w:rPr>
      </w:pPr>
      <w:proofErr w:type="gramStart"/>
      <w:r w:rsidRPr="00AB7CCA">
        <w:rPr>
          <w:rFonts w:cs="Courier New"/>
          <w:szCs w:val="20"/>
        </w:rPr>
        <w:t>MySqlCommand(</w:t>
      </w:r>
      <w:proofErr w:type="gramEnd"/>
      <w:r w:rsidRPr="00AB7CCA">
        <w:rPr>
          <w:rFonts w:cs="Courier New"/>
          <w:szCs w:val="20"/>
        </w:rPr>
        <w:t xml:space="preserve">$"SELECT * FROM BARANG WHERE </w:t>
      </w:r>
    </w:p>
    <w:p w14:paraId="5BACDBD7" w14:textId="77777777" w:rsidR="00AB3EF4" w:rsidRPr="00AB7CCA" w:rsidRDefault="00AB3EF4" w:rsidP="00AB3EF4">
      <w:pPr>
        <w:pStyle w:val="STTSSegmenProgramContent"/>
        <w:rPr>
          <w:rFonts w:cs="Courier New"/>
          <w:szCs w:val="20"/>
        </w:rPr>
      </w:pPr>
      <w:r w:rsidRPr="00AB7CCA">
        <w:rPr>
          <w:rFonts w:cs="Courier New"/>
          <w:szCs w:val="20"/>
        </w:rPr>
        <w:t xml:space="preserve">KATEGORI='{kategori[kat]}' ORDER BY harga DESC", </w:t>
      </w:r>
      <w:proofErr w:type="gramStart"/>
      <w:r w:rsidRPr="00AB7CCA">
        <w:rPr>
          <w:rFonts w:cs="Courier New"/>
          <w:szCs w:val="20"/>
        </w:rPr>
        <w:t>conn.conn</w:t>
      </w:r>
      <w:proofErr w:type="gramEnd"/>
      <w:r w:rsidRPr="00AB7CCA">
        <w:rPr>
          <w:rFonts w:cs="Courier New"/>
          <w:szCs w:val="20"/>
        </w:rPr>
        <w:t>);</w:t>
      </w:r>
    </w:p>
    <w:p w14:paraId="117AC045" w14:textId="77777777" w:rsidR="00AB3EF4" w:rsidRDefault="00AB3EF4" w:rsidP="00AB3EF4">
      <w:pPr>
        <w:pStyle w:val="STTSSegmenProgramContent"/>
        <w:rPr>
          <w:rFonts w:cs="Courier New"/>
          <w:szCs w:val="20"/>
        </w:rPr>
      </w:pPr>
      <w:r w:rsidRPr="00AB7CCA">
        <w:rPr>
          <w:rFonts w:cs="Courier New"/>
          <w:szCs w:val="20"/>
        </w:rPr>
        <w:t xml:space="preserve">                        MySqlDataReader reader = </w:t>
      </w:r>
    </w:p>
    <w:p w14:paraId="2D2EBF87" w14:textId="77777777" w:rsidR="00AB3EF4" w:rsidRPr="00AB7CCA" w:rsidRDefault="00AB3EF4" w:rsidP="00AB3EF4">
      <w:pPr>
        <w:pStyle w:val="STTSSegmenProgramContent"/>
        <w:rPr>
          <w:rFonts w:cs="Courier New"/>
          <w:szCs w:val="20"/>
        </w:rPr>
      </w:pPr>
      <w:proofErr w:type="gramStart"/>
      <w:r w:rsidRPr="00AB7CCA">
        <w:rPr>
          <w:rFonts w:cs="Courier New"/>
          <w:szCs w:val="20"/>
        </w:rPr>
        <w:t>cmd.ExecuteReader</w:t>
      </w:r>
      <w:proofErr w:type="gramEnd"/>
      <w:r w:rsidRPr="00AB7CCA">
        <w:rPr>
          <w:rFonts w:cs="Courier New"/>
          <w:szCs w:val="20"/>
        </w:rPr>
        <w:t>();</w:t>
      </w:r>
    </w:p>
    <w:p w14:paraId="75767B2D"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5D60651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5612BAA8"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278FABAE" w14:textId="77777777" w:rsidR="00AB3EF4" w:rsidRDefault="00AB3EF4" w:rsidP="00AB3EF4">
      <w:pPr>
        <w:pStyle w:val="STTSSegmenProgramContent"/>
        <w:rPr>
          <w:rFonts w:cs="Courier New"/>
          <w:szCs w:val="20"/>
        </w:rPr>
      </w:pPr>
      <w:r w:rsidRPr="00AB7CCA">
        <w:rPr>
          <w:rFonts w:cs="Courier New"/>
          <w:szCs w:val="20"/>
        </w:rPr>
        <w:t>Convert.FromBase64</w:t>
      </w:r>
      <w:proofErr w:type="gramStart"/>
      <w:r w:rsidRPr="00AB7CCA">
        <w:rPr>
          <w:rFonts w:cs="Courier New"/>
          <w:szCs w:val="20"/>
        </w:rPr>
        <w:t>String(</w:t>
      </w:r>
      <w:proofErr w:type="gramEnd"/>
      <w:r w:rsidRPr="00AB7CCA">
        <w:rPr>
          <w:rFonts w:cs="Courier New"/>
          <w:szCs w:val="20"/>
        </w:rPr>
        <w:t>Encoding.UTF8.GetString((byte[])(re</w:t>
      </w:r>
    </w:p>
    <w:p w14:paraId="4DB9F439" w14:textId="77777777" w:rsidR="00AB3EF4" w:rsidRPr="00AB7CCA"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71DB0984" w14:textId="77777777" w:rsidR="00AB3EF4" w:rsidRDefault="00AB3EF4" w:rsidP="00AB3EF4">
      <w:pPr>
        <w:pStyle w:val="STTSSegmenProgramContent"/>
        <w:rPr>
          <w:rFonts w:cs="Courier New"/>
          <w:szCs w:val="20"/>
        </w:rPr>
      </w:pPr>
      <w:r w:rsidRPr="00AB7CCA">
        <w:rPr>
          <w:rFonts w:cs="Courier New"/>
          <w:szCs w:val="20"/>
        </w:rPr>
        <w:t xml:space="preserve">                            barangList.Add(new </w:t>
      </w:r>
    </w:p>
    <w:p w14:paraId="7B0912D9" w14:textId="77777777" w:rsidR="00AB3EF4" w:rsidRDefault="00AB3EF4" w:rsidP="00AB3EF4">
      <w:pPr>
        <w:pStyle w:val="STTSSegmenProgramContent"/>
        <w:rPr>
          <w:rFonts w:cs="Courier New"/>
          <w:szCs w:val="20"/>
        </w:rPr>
      </w:pPr>
      <w:proofErr w:type="gramStart"/>
      <w:r w:rsidRPr="00AB7CCA">
        <w:rPr>
          <w:rFonts w:cs="Courier New"/>
          <w:szCs w:val="20"/>
        </w:rPr>
        <w:t>Barang(</w:t>
      </w:r>
      <w:proofErr w:type="gramEnd"/>
      <w:r w:rsidRPr="00AB7CCA">
        <w:rPr>
          <w:rFonts w:cs="Courier New"/>
          <w:szCs w:val="20"/>
        </w:rPr>
        <w:t xml:space="preserve">Convert.ToInt32(reader[0].ToString()), </w:t>
      </w:r>
    </w:p>
    <w:p w14:paraId="2624FF73" w14:textId="77777777" w:rsidR="00AB3EF4"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7468B8EA" w14:textId="77777777" w:rsidR="00AB3EF4"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708AD68D"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1955CEA5"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BE5475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EDAAD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39BEFD33" w14:textId="77777777" w:rsidR="00AB3EF4" w:rsidRPr="00AB7CCA" w:rsidRDefault="00AB3EF4" w:rsidP="00AB3EF4">
      <w:pPr>
        <w:pStyle w:val="STTSSegmenProgramContent"/>
        <w:rPr>
          <w:rFonts w:cs="Courier New"/>
          <w:szCs w:val="20"/>
        </w:rPr>
      </w:pPr>
    </w:p>
    <w:p w14:paraId="6F046F4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82F051D"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}else</w:t>
      </w:r>
      <w:proofErr w:type="gramEnd"/>
      <w:r w:rsidRPr="00AB7CCA">
        <w:rPr>
          <w:rFonts w:cs="Courier New"/>
          <w:szCs w:val="20"/>
        </w:rPr>
        <w:t xml:space="preserve"> if (filtercb.SelectedIndex == 2)</w:t>
      </w:r>
    </w:p>
    <w:p w14:paraId="5EE3F416" w14:textId="77777777" w:rsidR="00AB3EF4" w:rsidRPr="008D1611" w:rsidRDefault="00AB3EF4" w:rsidP="00AB3EF4">
      <w:pPr>
        <w:pStyle w:val="STTSSegmenProgramContent"/>
        <w:rPr>
          <w:rFonts w:cs="Courier New"/>
          <w:szCs w:val="20"/>
        </w:rPr>
      </w:pPr>
      <w:r w:rsidRPr="00AB7CCA">
        <w:rPr>
          <w:rFonts w:cs="Courier New"/>
          <w:szCs w:val="20"/>
        </w:rPr>
        <w:t xml:space="preserve">                {</w:t>
      </w:r>
    </w:p>
    <w:p w14:paraId="6A17E5ED" w14:textId="77777777" w:rsidR="00AB3EF4" w:rsidRPr="00AB7CCA" w:rsidRDefault="00AB3EF4" w:rsidP="00AB3EF4">
      <w:pPr>
        <w:pStyle w:val="STTSSegmenProgramContent"/>
        <w:rPr>
          <w:rFonts w:cs="Courier New"/>
          <w:szCs w:val="20"/>
        </w:rPr>
      </w:pPr>
      <w:r w:rsidRPr="00AB7CCA">
        <w:rPr>
          <w:rFonts w:cs="Courier New"/>
          <w:szCs w:val="20"/>
        </w:rPr>
        <w:t xml:space="preserve">                    if (</w:t>
      </w:r>
      <w:proofErr w:type="gramStart"/>
      <w:r w:rsidRPr="00AB7CCA">
        <w:rPr>
          <w:rFonts w:cs="Courier New"/>
          <w:szCs w:val="20"/>
        </w:rPr>
        <w:t>tbsearch.Text.Length</w:t>
      </w:r>
      <w:proofErr w:type="gramEnd"/>
      <w:r w:rsidRPr="00AB7CCA">
        <w:rPr>
          <w:rFonts w:cs="Courier New"/>
          <w:szCs w:val="20"/>
        </w:rPr>
        <w:t xml:space="preserve"> &gt; 0)</w:t>
      </w:r>
    </w:p>
    <w:p w14:paraId="31DCB18E"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A94631C" w14:textId="7227A5DF"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.Open();</w:t>
      </w:r>
    </w:p>
    <w:p w14:paraId="76134C7A" w14:textId="5D69D6E2" w:rsidR="00F76B59" w:rsidRDefault="00F76B59" w:rsidP="00F76B59">
      <w:pPr>
        <w:pStyle w:val="STTSSegmenProgramContent"/>
        <w:numPr>
          <w:ilvl w:val="0"/>
          <w:numId w:val="0"/>
        </w:numPr>
        <w:ind w:left="624" w:hanging="624"/>
        <w:rPr>
          <w:rFonts w:cs="Courier New"/>
          <w:szCs w:val="20"/>
        </w:rPr>
      </w:pPr>
    </w:p>
    <w:p w14:paraId="406591F7" w14:textId="139D7FDC" w:rsidR="00F76B59" w:rsidRDefault="00F76B59" w:rsidP="00F76B59">
      <w:pPr>
        <w:pStyle w:val="STTSSegmenProgramContent"/>
        <w:numPr>
          <w:ilvl w:val="0"/>
          <w:numId w:val="0"/>
        </w:numPr>
        <w:ind w:left="624" w:hanging="624"/>
        <w:rPr>
          <w:rFonts w:cs="Courier New"/>
          <w:szCs w:val="20"/>
        </w:rPr>
      </w:pPr>
    </w:p>
    <w:p w14:paraId="419BF2D0" w14:textId="77777777" w:rsidR="000023E3" w:rsidRDefault="000023E3" w:rsidP="000023E3">
      <w:pPr>
        <w:pStyle w:val="STTSSegmenProgramContent"/>
        <w:numPr>
          <w:ilvl w:val="0"/>
          <w:numId w:val="0"/>
        </w:numPr>
        <w:rPr>
          <w:rFonts w:ascii="Times New Roman" w:hAnsi="Times New Roman"/>
          <w:b/>
          <w:bCs/>
          <w:sz w:val="24"/>
          <w:szCs w:val="24"/>
          <w:lang w:val="id-ID"/>
        </w:rPr>
      </w:pPr>
    </w:p>
    <w:p w14:paraId="1C3EC735" w14:textId="040B53D6"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D7FACF7" w14:textId="5E25FB54" w:rsidR="00F76B59" w:rsidRPr="00F76B59" w:rsidRDefault="00AB3EF4" w:rsidP="00F76B59">
      <w:pPr>
        <w:pStyle w:val="STTSSegmenProgramContent"/>
        <w:rPr>
          <w:rFonts w:cs="Courier New"/>
          <w:szCs w:val="20"/>
        </w:rPr>
      </w:pPr>
      <w:r w:rsidRPr="00AB7CCA">
        <w:rPr>
          <w:rFonts w:cs="Courier New"/>
          <w:szCs w:val="20"/>
        </w:rPr>
        <w:t xml:space="preserve">    MySqlCommand cmd = new </w:t>
      </w:r>
      <w:proofErr w:type="gramStart"/>
      <w:r w:rsidRPr="00AB7CCA">
        <w:rPr>
          <w:rFonts w:cs="Courier New"/>
          <w:szCs w:val="20"/>
        </w:rPr>
        <w:t>MySqlCommand(</w:t>
      </w:r>
      <w:proofErr w:type="gramEnd"/>
      <w:r w:rsidRPr="00AB7CCA">
        <w:rPr>
          <w:rFonts w:cs="Courier New"/>
          <w:szCs w:val="20"/>
        </w:rPr>
        <w:t>$"SELECT * FROM BARANG WHERE KATEGORI='{kategori[kat]}' AND UPPER(NAMA_BARANG) like '%{tbsearch.Text.ToUpper()}%' ORDER BY harga ASC", conn.conn);</w:t>
      </w:r>
    </w:p>
    <w:p w14:paraId="22B0440B" w14:textId="77777777" w:rsidR="00AB3EF4" w:rsidRPr="00AB7CCA" w:rsidRDefault="00AB3EF4" w:rsidP="00AB3EF4">
      <w:pPr>
        <w:pStyle w:val="STTSSegmenProgramContent"/>
        <w:rPr>
          <w:rFonts w:cs="Courier New"/>
          <w:szCs w:val="20"/>
        </w:rPr>
      </w:pPr>
      <w:r w:rsidRPr="00AB7CCA">
        <w:rPr>
          <w:rFonts w:cs="Courier New"/>
          <w:szCs w:val="20"/>
        </w:rPr>
        <w:t xml:space="preserve">                        MySqlDataReader reader = </w:t>
      </w:r>
      <w:proofErr w:type="gramStart"/>
      <w:r w:rsidRPr="00AB7CCA">
        <w:rPr>
          <w:rFonts w:cs="Courier New"/>
          <w:szCs w:val="20"/>
        </w:rPr>
        <w:t>cmd.ExecuteReader</w:t>
      </w:r>
      <w:proofErr w:type="gramEnd"/>
      <w:r w:rsidRPr="00AB7CCA">
        <w:rPr>
          <w:rFonts w:cs="Courier New"/>
          <w:szCs w:val="20"/>
        </w:rPr>
        <w:t>();</w:t>
      </w:r>
    </w:p>
    <w:p w14:paraId="5F2F1CFB" w14:textId="77777777" w:rsidR="00AB3EF4" w:rsidRPr="00AB7CCA" w:rsidRDefault="00AB3EF4" w:rsidP="00AB3EF4">
      <w:pPr>
        <w:pStyle w:val="STTSSegmenProgramContent"/>
        <w:rPr>
          <w:rFonts w:cs="Courier New"/>
          <w:szCs w:val="20"/>
        </w:rPr>
      </w:pPr>
      <w:r w:rsidRPr="00AB7CCA">
        <w:rPr>
          <w:rFonts w:cs="Courier New"/>
          <w:szCs w:val="20"/>
        </w:rPr>
        <w:t xml:space="preserve">                        while (</w:t>
      </w:r>
      <w:proofErr w:type="gramStart"/>
      <w:r w:rsidRPr="00AB7CCA">
        <w:rPr>
          <w:rFonts w:cs="Courier New"/>
          <w:szCs w:val="20"/>
        </w:rPr>
        <w:t>reader.Read</w:t>
      </w:r>
      <w:proofErr w:type="gramEnd"/>
      <w:r w:rsidRPr="00AB7CCA">
        <w:rPr>
          <w:rFonts w:cs="Courier New"/>
          <w:szCs w:val="20"/>
        </w:rPr>
        <w:t>())</w:t>
      </w:r>
    </w:p>
    <w:p w14:paraId="2D77B1D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3EF153E" w14:textId="77777777" w:rsidR="00AB3EF4"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byte[</w:t>
      </w:r>
      <w:proofErr w:type="gramEnd"/>
      <w:r w:rsidRPr="00AB7CCA">
        <w:rPr>
          <w:rFonts w:cs="Courier New"/>
          <w:szCs w:val="20"/>
        </w:rPr>
        <w:t xml:space="preserve">] binaryData = </w:t>
      </w:r>
    </w:p>
    <w:p w14:paraId="660EE0EF" w14:textId="77777777" w:rsidR="00AB3EF4" w:rsidRDefault="00AB3EF4" w:rsidP="00AB3EF4">
      <w:pPr>
        <w:pStyle w:val="STTSSegmenProgramContent"/>
        <w:rPr>
          <w:rFonts w:cs="Courier New"/>
          <w:szCs w:val="20"/>
        </w:rPr>
      </w:pPr>
      <w:r w:rsidRPr="00AB7CCA">
        <w:rPr>
          <w:rFonts w:cs="Courier New"/>
          <w:szCs w:val="20"/>
        </w:rPr>
        <w:t>Convert.FromBase64</w:t>
      </w:r>
      <w:proofErr w:type="gramStart"/>
      <w:r w:rsidRPr="00AB7CCA">
        <w:rPr>
          <w:rFonts w:cs="Courier New"/>
          <w:szCs w:val="20"/>
        </w:rPr>
        <w:t>String(</w:t>
      </w:r>
      <w:proofErr w:type="gramEnd"/>
      <w:r w:rsidRPr="00AB7CCA">
        <w:rPr>
          <w:rFonts w:cs="Courier New"/>
          <w:szCs w:val="20"/>
        </w:rPr>
        <w:t>Encoding.UTF8.GetString((byte[])(re</w:t>
      </w:r>
    </w:p>
    <w:p w14:paraId="63D822DD" w14:textId="77777777" w:rsidR="00AB3EF4" w:rsidRDefault="00AB3EF4" w:rsidP="00AB3EF4">
      <w:pPr>
        <w:pStyle w:val="STTSSegmenProgramContent"/>
        <w:rPr>
          <w:rFonts w:cs="Courier New"/>
          <w:szCs w:val="20"/>
        </w:rPr>
      </w:pPr>
      <w:proofErr w:type="gramStart"/>
      <w:r w:rsidRPr="00AB7CCA">
        <w:rPr>
          <w:rFonts w:cs="Courier New"/>
          <w:szCs w:val="20"/>
        </w:rPr>
        <w:t>ader[</w:t>
      </w:r>
      <w:proofErr w:type="gramEnd"/>
      <w:r w:rsidRPr="00AB7CCA">
        <w:rPr>
          <w:rFonts w:cs="Courier New"/>
          <w:szCs w:val="20"/>
        </w:rPr>
        <w:t>6])));</w:t>
      </w:r>
    </w:p>
    <w:p w14:paraId="75BE63A8" w14:textId="77777777" w:rsidR="00AB3EF4" w:rsidRDefault="00AB3EF4" w:rsidP="00AB3EF4">
      <w:pPr>
        <w:pStyle w:val="STTSSegmenProgramContent"/>
        <w:numPr>
          <w:ilvl w:val="0"/>
          <w:numId w:val="0"/>
        </w:numPr>
        <w:ind w:left="624"/>
        <w:rPr>
          <w:rFonts w:cs="Courier New"/>
          <w:szCs w:val="20"/>
        </w:rPr>
      </w:pPr>
    </w:p>
    <w:p w14:paraId="24020909" w14:textId="77777777" w:rsidR="00AB3EF4" w:rsidRPr="00882215" w:rsidRDefault="00AB3EF4" w:rsidP="00AB3EF4">
      <w:pPr>
        <w:pStyle w:val="STTSSegmenProgramContent"/>
        <w:rPr>
          <w:rFonts w:cs="Courier New"/>
          <w:szCs w:val="20"/>
        </w:rPr>
      </w:pPr>
      <w:r w:rsidRPr="00AB7CCA">
        <w:rPr>
          <w:rFonts w:cs="Courier New"/>
          <w:szCs w:val="20"/>
        </w:rPr>
        <w:t xml:space="preserve">                            barangList.Add(new </w:t>
      </w:r>
    </w:p>
    <w:p w14:paraId="7D217269" w14:textId="77777777" w:rsidR="00AB3EF4" w:rsidRPr="00882215" w:rsidRDefault="00AB3EF4" w:rsidP="00AB3EF4">
      <w:pPr>
        <w:pStyle w:val="STTSSegmenProgramContent"/>
        <w:rPr>
          <w:rFonts w:cs="Courier New"/>
          <w:szCs w:val="20"/>
        </w:rPr>
      </w:pPr>
      <w:proofErr w:type="gramStart"/>
      <w:r w:rsidRPr="00AB7CCA">
        <w:rPr>
          <w:rFonts w:cs="Courier New"/>
          <w:szCs w:val="20"/>
        </w:rPr>
        <w:t>Barang(</w:t>
      </w:r>
      <w:proofErr w:type="gramEnd"/>
      <w:r w:rsidRPr="00AB7CCA">
        <w:rPr>
          <w:rFonts w:cs="Courier New"/>
          <w:szCs w:val="20"/>
        </w:rPr>
        <w:t xml:space="preserve">Convert.ToInt32(reader[0].ToString()), </w:t>
      </w:r>
    </w:p>
    <w:p w14:paraId="072F25AD" w14:textId="77777777" w:rsidR="00AB3EF4" w:rsidRPr="00882215" w:rsidRDefault="00AB3EF4" w:rsidP="00AB3EF4">
      <w:pPr>
        <w:pStyle w:val="STTSSegmenProgramContent"/>
        <w:rPr>
          <w:rFonts w:cs="Courier New"/>
          <w:szCs w:val="20"/>
        </w:rPr>
      </w:pPr>
      <w:r w:rsidRPr="00AB7CCA">
        <w:rPr>
          <w:rFonts w:cs="Courier New"/>
          <w:szCs w:val="20"/>
        </w:rPr>
        <w:t>reader[1</w:t>
      </w:r>
      <w:proofErr w:type="gramStart"/>
      <w:r w:rsidRPr="00AB7CCA">
        <w:rPr>
          <w:rFonts w:cs="Courier New"/>
          <w:szCs w:val="20"/>
        </w:rPr>
        <w:t>].ToString</w:t>
      </w:r>
      <w:proofErr w:type="gramEnd"/>
      <w:r w:rsidRPr="00AB7CCA">
        <w:rPr>
          <w:rFonts w:cs="Courier New"/>
          <w:szCs w:val="20"/>
        </w:rPr>
        <w:t xml:space="preserve">(), reader[2].ToString(), </w:t>
      </w:r>
    </w:p>
    <w:p w14:paraId="36C51752" w14:textId="77777777" w:rsidR="00AB3EF4" w:rsidRPr="00882215" w:rsidRDefault="00AB3EF4" w:rsidP="00AB3EF4">
      <w:pPr>
        <w:pStyle w:val="STTSSegmenProgramContent"/>
        <w:rPr>
          <w:rFonts w:cs="Courier New"/>
          <w:szCs w:val="20"/>
        </w:rPr>
      </w:pPr>
      <w:r w:rsidRPr="00AB7CCA">
        <w:rPr>
          <w:rFonts w:cs="Courier New"/>
          <w:szCs w:val="20"/>
        </w:rPr>
        <w:t>reader[3</w:t>
      </w:r>
      <w:proofErr w:type="gramStart"/>
      <w:r w:rsidRPr="00AB7CCA">
        <w:rPr>
          <w:rFonts w:cs="Courier New"/>
          <w:szCs w:val="20"/>
        </w:rPr>
        <w:t>].ToString</w:t>
      </w:r>
      <w:proofErr w:type="gramEnd"/>
      <w:r w:rsidRPr="00AB7CCA">
        <w:rPr>
          <w:rFonts w:cs="Courier New"/>
          <w:szCs w:val="20"/>
        </w:rPr>
        <w:t xml:space="preserve">(), Convert.ToInt32(reader[4].ToString()), </w:t>
      </w:r>
    </w:p>
    <w:p w14:paraId="421C647A" w14:textId="77777777" w:rsidR="00AB3EF4" w:rsidRPr="00AB7CCA" w:rsidRDefault="00AB3EF4" w:rsidP="00AB3EF4">
      <w:pPr>
        <w:pStyle w:val="STTSSegmenProgramContent"/>
        <w:rPr>
          <w:rFonts w:cs="Courier New"/>
          <w:szCs w:val="20"/>
        </w:rPr>
      </w:pPr>
      <w:r w:rsidRPr="00AB7CCA">
        <w:rPr>
          <w:rFonts w:cs="Courier New"/>
          <w:szCs w:val="20"/>
        </w:rPr>
        <w:t>Convert.ToInt32(reader[5</w:t>
      </w:r>
      <w:proofErr w:type="gramStart"/>
      <w:r w:rsidRPr="00AB7CCA">
        <w:rPr>
          <w:rFonts w:cs="Courier New"/>
          <w:szCs w:val="20"/>
        </w:rPr>
        <w:t>].ToString</w:t>
      </w:r>
      <w:proofErr w:type="gramEnd"/>
      <w:r w:rsidRPr="00AB7CCA">
        <w:rPr>
          <w:rFonts w:cs="Courier New"/>
          <w:szCs w:val="20"/>
        </w:rPr>
        <w:t>()), binaryData));</w:t>
      </w:r>
    </w:p>
    <w:p w14:paraId="5647854B"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0D17A7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F5325FB" w14:textId="77777777" w:rsidR="00AB3EF4" w:rsidRPr="00AB7CCA" w:rsidRDefault="00AB3EF4" w:rsidP="00AB3EF4">
      <w:pPr>
        <w:pStyle w:val="STTSSegmenProgramContent"/>
        <w:rPr>
          <w:rFonts w:cs="Courier New"/>
          <w:szCs w:val="20"/>
        </w:rPr>
      </w:pPr>
      <w:r w:rsidRPr="00AB7CCA">
        <w:rPr>
          <w:rFonts w:cs="Courier New"/>
          <w:szCs w:val="20"/>
        </w:rPr>
        <w:t xml:space="preserve">                    else</w:t>
      </w:r>
    </w:p>
    <w:p w14:paraId="43E4DB5C"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11D94011" w14:textId="77777777" w:rsidR="00AB3EF4" w:rsidRPr="00AB7CCA" w:rsidRDefault="00AB3EF4" w:rsidP="00AB3EF4">
      <w:pPr>
        <w:pStyle w:val="STTSSegmenProgramContent"/>
        <w:rPr>
          <w:rFonts w:cs="Courier New"/>
          <w:szCs w:val="20"/>
        </w:rPr>
      </w:pPr>
      <w:proofErr w:type="gramStart"/>
      <w:r w:rsidRPr="00AB7CCA">
        <w:rPr>
          <w:rFonts w:cs="Courier New"/>
          <w:szCs w:val="20"/>
        </w:rPr>
        <w:t>conn.conn</w:t>
      </w:r>
      <w:proofErr w:type="gramEnd"/>
      <w:r w:rsidRPr="00AB7CCA">
        <w:rPr>
          <w:rFonts w:cs="Courier New"/>
          <w:szCs w:val="20"/>
        </w:rPr>
        <w:t>.Open();</w:t>
      </w:r>
    </w:p>
    <w:p w14:paraId="567B8173" w14:textId="77777777" w:rsidR="00AB3EF4" w:rsidRPr="00AB7CCA" w:rsidRDefault="00AB3EF4" w:rsidP="00AB3EF4">
      <w:pPr>
        <w:pStyle w:val="STTSSegmenProgramContent"/>
        <w:rPr>
          <w:rFonts w:cs="Courier New"/>
          <w:szCs w:val="20"/>
        </w:rPr>
      </w:pPr>
      <w:r w:rsidRPr="00AB7CCA">
        <w:rPr>
          <w:rFonts w:cs="Courier New"/>
          <w:szCs w:val="20"/>
        </w:rPr>
        <w:t xml:space="preserve">MySqlCommand cmd = new </w:t>
      </w:r>
      <w:proofErr w:type="gramStart"/>
      <w:r w:rsidRPr="00AB7CCA">
        <w:rPr>
          <w:rFonts w:cs="Courier New"/>
          <w:szCs w:val="20"/>
        </w:rPr>
        <w:t>MySqlCommand(</w:t>
      </w:r>
      <w:proofErr w:type="gramEnd"/>
      <w:r w:rsidRPr="00AB7CCA">
        <w:rPr>
          <w:rFonts w:cs="Courier New"/>
          <w:szCs w:val="20"/>
        </w:rPr>
        <w:t>$"SELECT * FROM BARANG WHERE KATEGORI='{kategori[kat]}' ORDER BY harga ASC", conn.conn);</w:t>
      </w:r>
    </w:p>
    <w:p w14:paraId="5B21F83C" w14:textId="77777777" w:rsidR="00AB3EF4" w:rsidRPr="00AB7CCA" w:rsidRDefault="00AB3EF4" w:rsidP="00AB3EF4">
      <w:pPr>
        <w:pStyle w:val="STTSSegmenProgramContent"/>
        <w:rPr>
          <w:rFonts w:cs="Courier New"/>
          <w:szCs w:val="20"/>
        </w:rPr>
      </w:pPr>
      <w:r w:rsidRPr="00AB7CCA">
        <w:rPr>
          <w:rFonts w:cs="Courier New"/>
          <w:szCs w:val="20"/>
        </w:rPr>
        <w:t xml:space="preserve">MySqlDataReader reader = </w:t>
      </w:r>
      <w:proofErr w:type="gramStart"/>
      <w:r w:rsidRPr="00AB7CCA">
        <w:rPr>
          <w:rFonts w:cs="Courier New"/>
          <w:szCs w:val="20"/>
        </w:rPr>
        <w:t>cmd.ExecuteReader</w:t>
      </w:r>
      <w:proofErr w:type="gramEnd"/>
      <w:r w:rsidRPr="00AB7CCA">
        <w:rPr>
          <w:rFonts w:cs="Courier New"/>
          <w:szCs w:val="20"/>
        </w:rPr>
        <w:t>();</w:t>
      </w:r>
    </w:p>
    <w:p w14:paraId="413CFF5F" w14:textId="77777777" w:rsidR="00AB3EF4" w:rsidRPr="00AB7CCA" w:rsidRDefault="00AB3EF4" w:rsidP="00AB3EF4">
      <w:pPr>
        <w:pStyle w:val="STTSSegmenProgramContent"/>
        <w:rPr>
          <w:rFonts w:cs="Courier New"/>
          <w:szCs w:val="20"/>
        </w:rPr>
      </w:pPr>
      <w:r w:rsidRPr="00AB7CCA">
        <w:rPr>
          <w:rFonts w:cs="Courier New"/>
          <w:szCs w:val="20"/>
        </w:rPr>
        <w:t>while (</w:t>
      </w:r>
      <w:proofErr w:type="gramStart"/>
      <w:r w:rsidRPr="00AB7CCA">
        <w:rPr>
          <w:rFonts w:cs="Courier New"/>
          <w:szCs w:val="20"/>
        </w:rPr>
        <w:t>reader.Read</w:t>
      </w:r>
      <w:proofErr w:type="gramEnd"/>
      <w:r w:rsidRPr="00AB7CCA">
        <w:rPr>
          <w:rFonts w:cs="Courier New"/>
          <w:szCs w:val="20"/>
        </w:rPr>
        <w:t>())</w:t>
      </w:r>
    </w:p>
    <w:p w14:paraId="5C1DB6BA" w14:textId="77777777" w:rsidR="00AB3EF4" w:rsidRPr="00AB7CCA" w:rsidRDefault="00AB3EF4" w:rsidP="00AB3EF4">
      <w:pPr>
        <w:pStyle w:val="STTSSegmenProgramContent"/>
        <w:rPr>
          <w:rFonts w:cs="Courier New"/>
          <w:szCs w:val="20"/>
        </w:rPr>
      </w:pPr>
      <w:r w:rsidRPr="00AB7CCA">
        <w:rPr>
          <w:rFonts w:cs="Courier New"/>
          <w:szCs w:val="20"/>
        </w:rPr>
        <w:t>{</w:t>
      </w:r>
    </w:p>
    <w:p w14:paraId="7AF7E7E4" w14:textId="77777777" w:rsidR="00AB3EF4" w:rsidRPr="00AB7CCA" w:rsidRDefault="00AB3EF4" w:rsidP="00AB3EF4">
      <w:pPr>
        <w:pStyle w:val="STTSSegmenProgramContent"/>
        <w:rPr>
          <w:rFonts w:cs="Courier New"/>
          <w:szCs w:val="20"/>
        </w:rPr>
      </w:pPr>
      <w:r>
        <w:rPr>
          <w:rFonts w:cs="Courier New"/>
          <w:szCs w:val="20"/>
        </w:rPr>
        <w:t xml:space="preserve">      </w:t>
      </w:r>
      <w:proofErr w:type="gramStart"/>
      <w:r w:rsidRPr="00AB7CCA">
        <w:rPr>
          <w:rFonts w:cs="Courier New"/>
          <w:szCs w:val="20"/>
        </w:rPr>
        <w:t>byte[</w:t>
      </w:r>
      <w:proofErr w:type="gramEnd"/>
      <w:r w:rsidRPr="00AB7CCA">
        <w:rPr>
          <w:rFonts w:cs="Courier New"/>
          <w:szCs w:val="20"/>
        </w:rPr>
        <w:t>]binaryData = Convert.FromBase64String(Encoding.UTF8.GetString((byte[])(reader[6])));</w:t>
      </w:r>
    </w:p>
    <w:p w14:paraId="13880C5E" w14:textId="77777777" w:rsidR="00AB3EF4" w:rsidRPr="00AB7CCA" w:rsidRDefault="00AB3EF4" w:rsidP="00AB3EF4">
      <w:pPr>
        <w:pStyle w:val="STTSSegmenProgramContent"/>
        <w:rPr>
          <w:rFonts w:cs="Courier New"/>
          <w:szCs w:val="20"/>
        </w:rPr>
      </w:pPr>
      <w:r w:rsidRPr="00AB7CCA">
        <w:rPr>
          <w:rFonts w:cs="Courier New"/>
          <w:szCs w:val="20"/>
        </w:rPr>
        <w:t xml:space="preserve">barangList.Add(new </w:t>
      </w:r>
      <w:proofErr w:type="gramStart"/>
      <w:r w:rsidRPr="00AB7CCA">
        <w:rPr>
          <w:rFonts w:cs="Courier New"/>
          <w:szCs w:val="20"/>
        </w:rPr>
        <w:t>Barang(</w:t>
      </w:r>
      <w:proofErr w:type="gramEnd"/>
      <w:r w:rsidRPr="00AB7CCA">
        <w:rPr>
          <w:rFonts w:cs="Courier New"/>
          <w:szCs w:val="20"/>
        </w:rPr>
        <w:t>Convert.ToInt32(reader[0].ToString()), reader[1].ToString(), reader[2].ToString(), reader[3].ToString(), Convert.ToInt32(reader[4].ToString()), Convert.ToInt32(reader[5].ToString()), binaryData));</w:t>
      </w:r>
    </w:p>
    <w:p w14:paraId="654F3369"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2A742501"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44BC5362"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conn.conn</w:t>
      </w:r>
      <w:proofErr w:type="gramEnd"/>
      <w:r w:rsidRPr="00AB7CCA">
        <w:rPr>
          <w:rFonts w:cs="Courier New"/>
          <w:szCs w:val="20"/>
        </w:rPr>
        <w:t>.Close();</w:t>
      </w:r>
    </w:p>
    <w:p w14:paraId="07D79D0A"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75B03237"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038360EB"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loadBarangScreen(</w:t>
      </w:r>
      <w:proofErr w:type="gramEnd"/>
      <w:r w:rsidRPr="00AB7CCA">
        <w:rPr>
          <w:rFonts w:cs="Courier New"/>
          <w:szCs w:val="20"/>
        </w:rPr>
        <w:t>);</w:t>
      </w:r>
    </w:p>
    <w:p w14:paraId="6229D170" w14:textId="77777777" w:rsidR="00AB3EF4" w:rsidRPr="00AD383F"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nextbtn.IsEnabled</w:t>
      </w:r>
      <w:proofErr w:type="gramEnd"/>
      <w:r w:rsidRPr="00AB7CCA">
        <w:rPr>
          <w:rFonts w:cs="Courier New"/>
          <w:szCs w:val="20"/>
        </w:rPr>
        <w:t xml:space="preserve"> = true;</w:t>
      </w:r>
    </w:p>
    <w:p w14:paraId="7954AD1F" w14:textId="77777777" w:rsidR="00AB3EF4" w:rsidRPr="00AB7CCA" w:rsidRDefault="00AB3EF4" w:rsidP="00AB3EF4">
      <w:pPr>
        <w:pStyle w:val="STTSSegmenProgramContent"/>
        <w:rPr>
          <w:rFonts w:cs="Courier New"/>
          <w:szCs w:val="20"/>
        </w:rPr>
      </w:pPr>
      <w:r>
        <w:rPr>
          <w:rFonts w:cs="Courier New"/>
          <w:szCs w:val="20"/>
        </w:rPr>
        <w:t xml:space="preserve">            </w:t>
      </w:r>
      <w:proofErr w:type="gramStart"/>
      <w:r>
        <w:rPr>
          <w:rFonts w:cs="Courier New"/>
          <w:szCs w:val="20"/>
        </w:rPr>
        <w:t>if(</w:t>
      </w:r>
      <w:proofErr w:type="gramEnd"/>
      <w:r>
        <w:rPr>
          <w:rFonts w:cs="Courier New"/>
          <w:szCs w:val="20"/>
        </w:rPr>
        <w:t xml:space="preserve">indexingItem </w:t>
      </w:r>
      <w:r w:rsidRPr="00AB7CCA">
        <w:rPr>
          <w:rFonts w:cs="Courier New"/>
          <w:szCs w:val="20"/>
        </w:rPr>
        <w:t>== Math.Ceiling(Convert.ToDouble(barangList.Count() / 8)))</w:t>
      </w:r>
    </w:p>
    <w:p w14:paraId="40826CA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668E4BC1" w14:textId="77777777" w:rsidR="00AB3EF4" w:rsidRPr="00AB7CCA" w:rsidRDefault="00AB3EF4" w:rsidP="00AB3EF4">
      <w:pPr>
        <w:pStyle w:val="STTSSegmenProgramContent"/>
        <w:rPr>
          <w:rFonts w:cs="Courier New"/>
          <w:szCs w:val="20"/>
        </w:rPr>
      </w:pPr>
      <w:r w:rsidRPr="00AB7CCA">
        <w:rPr>
          <w:rFonts w:cs="Courier New"/>
          <w:szCs w:val="20"/>
        </w:rPr>
        <w:t xml:space="preserve">                </w:t>
      </w:r>
      <w:proofErr w:type="gramStart"/>
      <w:r w:rsidRPr="00AB7CCA">
        <w:rPr>
          <w:rFonts w:cs="Courier New"/>
          <w:szCs w:val="20"/>
        </w:rPr>
        <w:t>nextbtn.IsEnabled</w:t>
      </w:r>
      <w:proofErr w:type="gramEnd"/>
      <w:r w:rsidRPr="00AB7CCA">
        <w:rPr>
          <w:rFonts w:cs="Courier New"/>
          <w:szCs w:val="20"/>
        </w:rPr>
        <w:t xml:space="preserve"> = false;</w:t>
      </w:r>
    </w:p>
    <w:p w14:paraId="7BFD2132" w14:textId="77777777" w:rsidR="00AB3EF4" w:rsidRPr="00AB7CCA" w:rsidRDefault="00AB3EF4" w:rsidP="00AB3EF4">
      <w:pPr>
        <w:pStyle w:val="STTSSegmenProgramContent"/>
        <w:rPr>
          <w:rFonts w:cs="Courier New"/>
          <w:szCs w:val="20"/>
        </w:rPr>
      </w:pPr>
      <w:r w:rsidRPr="00AB7CCA">
        <w:rPr>
          <w:rFonts w:cs="Courier New"/>
          <w:szCs w:val="20"/>
        </w:rPr>
        <w:t xml:space="preserve">            }</w:t>
      </w:r>
    </w:p>
    <w:p w14:paraId="38EF858F" w14:textId="089153DC" w:rsidR="00AB3EF4" w:rsidRPr="00AB7CCA" w:rsidRDefault="00AB3EF4" w:rsidP="00F76B59">
      <w:pPr>
        <w:pStyle w:val="STTSSegmenProgramContent"/>
        <w:numPr>
          <w:ilvl w:val="0"/>
          <w:numId w:val="0"/>
        </w:numPr>
        <w:ind w:left="624"/>
        <w:rPr>
          <w:rFonts w:cs="Courier New"/>
          <w:szCs w:val="20"/>
        </w:rPr>
      </w:pPr>
      <w:r w:rsidRPr="00AB7CCA">
        <w:rPr>
          <w:rFonts w:cs="Courier New"/>
          <w:szCs w:val="20"/>
        </w:rPr>
        <w:t xml:space="preserve">           </w:t>
      </w:r>
    </w:p>
    <w:p w14:paraId="57E3854E" w14:textId="777A724C" w:rsidR="00AB3EF4" w:rsidRDefault="00AB3EF4" w:rsidP="00F76B59">
      <w:pPr>
        <w:pStyle w:val="STTSSegmenProgramContent"/>
        <w:numPr>
          <w:ilvl w:val="0"/>
          <w:numId w:val="0"/>
        </w:numPr>
        <w:ind w:left="624" w:hanging="624"/>
        <w:rPr>
          <w:rFonts w:cs="Courier New"/>
          <w:szCs w:val="20"/>
        </w:rPr>
      </w:pPr>
    </w:p>
    <w:p w14:paraId="34A2C339" w14:textId="77777777" w:rsidR="000023E3" w:rsidRDefault="000023E3" w:rsidP="00F76B59">
      <w:pPr>
        <w:pStyle w:val="STTSSegmenProgramContent"/>
        <w:numPr>
          <w:ilvl w:val="0"/>
          <w:numId w:val="0"/>
        </w:numPr>
        <w:rPr>
          <w:rFonts w:ascii="Times New Roman" w:hAnsi="Times New Roman"/>
          <w:b/>
          <w:bCs/>
          <w:sz w:val="24"/>
          <w:szCs w:val="24"/>
          <w:lang w:val="id-ID"/>
        </w:rPr>
      </w:pPr>
    </w:p>
    <w:p w14:paraId="2F7FCDF6" w14:textId="63282A89" w:rsidR="00F76B59" w:rsidRPr="000023E3" w:rsidRDefault="00F76B59" w:rsidP="000023E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lang w:val="id-ID"/>
        </w:rPr>
        <w:lastRenderedPageBreak/>
        <w:t xml:space="preserve">Lanjutan </w:t>
      </w:r>
      <w:r w:rsidRPr="008D1611">
        <w:rPr>
          <w:rFonts w:ascii="Times New Roman" w:hAnsi="Times New Roman"/>
          <w:b/>
          <w:bCs/>
          <w:sz w:val="24"/>
          <w:szCs w:val="24"/>
        </w:rPr>
        <w:t>Segment program 4.5 load barang pada user</w:t>
      </w:r>
    </w:p>
    <w:p w14:paraId="4E7DF0AE" w14:textId="77777777" w:rsidR="00AB3EF4" w:rsidRPr="00AB7CCA" w:rsidRDefault="00AB3EF4" w:rsidP="00AB3EF4">
      <w:pPr>
        <w:pStyle w:val="STTSSegmenProgramContent"/>
        <w:rPr>
          <w:rFonts w:cs="Courier New"/>
          <w:szCs w:val="20"/>
        </w:rPr>
      </w:pPr>
      <w:r w:rsidRPr="00AB7CCA">
        <w:rPr>
          <w:rFonts w:cs="Courier New"/>
          <w:szCs w:val="20"/>
        </w:rPr>
        <w:t xml:space="preserve">            if (indexingItem == 0)</w:t>
      </w:r>
    </w:p>
    <w:p w14:paraId="508719E7" w14:textId="77777777" w:rsidR="00AB3EF4" w:rsidRPr="008D1611" w:rsidRDefault="00AB3EF4" w:rsidP="00AB3EF4">
      <w:pPr>
        <w:pStyle w:val="STTSSegmenProgramContent"/>
        <w:rPr>
          <w:rFonts w:cs="Courier New"/>
          <w:szCs w:val="20"/>
        </w:rPr>
      </w:pPr>
      <w:r w:rsidRPr="00AB7CCA">
        <w:rPr>
          <w:rFonts w:cs="Courier New"/>
          <w:szCs w:val="20"/>
        </w:rPr>
        <w:t xml:space="preserve">            {</w:t>
      </w:r>
      <w:r w:rsidRPr="008D1611">
        <w:rPr>
          <w:rFonts w:cs="Courier New"/>
          <w:szCs w:val="20"/>
        </w:rPr>
        <w:t xml:space="preserve">             </w:t>
      </w:r>
    </w:p>
    <w:p w14:paraId="69F992D3" w14:textId="77777777" w:rsidR="00AB3EF4" w:rsidRPr="00AB7CCA" w:rsidRDefault="00AB3EF4" w:rsidP="00AB3EF4">
      <w:pPr>
        <w:pStyle w:val="STTSSegmenProgramContent"/>
        <w:rPr>
          <w:rFonts w:cs="Courier New"/>
          <w:szCs w:val="20"/>
        </w:rPr>
      </w:pPr>
      <w:r w:rsidRPr="00AB7CCA">
        <w:rPr>
          <w:rFonts w:cs="Courier New"/>
          <w:szCs w:val="20"/>
        </w:rPr>
        <w:t xml:space="preserve">   prevButton.IsEnabled = false;</w:t>
      </w:r>
    </w:p>
    <w:p w14:paraId="268295AD" w14:textId="77777777" w:rsidR="00AB3EF4" w:rsidRDefault="00AB3EF4" w:rsidP="00AB3EF4">
      <w:pPr>
        <w:pStyle w:val="STTSSegmenProgramContent"/>
        <w:rPr>
          <w:rFonts w:cs="Courier New"/>
          <w:szCs w:val="20"/>
        </w:rPr>
      </w:pPr>
      <w:r w:rsidRPr="00AB7CCA">
        <w:rPr>
          <w:rFonts w:cs="Courier New"/>
          <w:szCs w:val="20"/>
        </w:rPr>
        <w:t xml:space="preserve"> }</w:t>
      </w:r>
    </w:p>
    <w:p w14:paraId="3B5FD297" w14:textId="51CB3B0E" w:rsidR="00AB3EF4" w:rsidRDefault="00AB3EF4" w:rsidP="00BF050D">
      <w:pPr>
        <w:ind w:firstLine="0"/>
        <w:rPr>
          <w:b/>
          <w:bCs/>
          <w:szCs w:val="24"/>
        </w:rPr>
      </w:pPr>
    </w:p>
    <w:p w14:paraId="7CA55688" w14:textId="7B5EAEE8" w:rsidR="00F76B59" w:rsidRDefault="00F76B59" w:rsidP="00BF050D">
      <w:pPr>
        <w:ind w:firstLine="0"/>
        <w:rPr>
          <w:szCs w:val="24"/>
        </w:rPr>
      </w:pPr>
      <w:r>
        <w:rPr>
          <w:szCs w:val="24"/>
        </w:rPr>
        <w:t>Page home user pada bagian barang Ketika di tekan dua kali maka akan dialihkan ke detail barang sesuai dengan barang yang ditekan, lalu terdapat 2 tombol yaitu add to cart untuk menambahkan</w:t>
      </w:r>
      <w:r w:rsidR="006A39A9">
        <w:rPr>
          <w:szCs w:val="24"/>
        </w:rPr>
        <w:t xml:space="preserve"> barang</w:t>
      </w:r>
      <w:r>
        <w:rPr>
          <w:szCs w:val="24"/>
        </w:rPr>
        <w:t xml:space="preserve"> ke cart</w:t>
      </w:r>
      <w:r w:rsidR="006A39A9">
        <w:rPr>
          <w:szCs w:val="24"/>
        </w:rPr>
        <w:t xml:space="preserve"> serta tombol back to home untuk kembali ke home user. Di page ini user dapat mengetahui informasi barang seperti stock barang.</w:t>
      </w:r>
    </w:p>
    <w:p w14:paraId="4ED81873" w14:textId="77777777" w:rsidR="006A39A9" w:rsidRPr="00F76B59" w:rsidRDefault="006A39A9" w:rsidP="00BF050D">
      <w:pPr>
        <w:ind w:firstLine="0"/>
        <w:rPr>
          <w:szCs w:val="24"/>
        </w:rPr>
      </w:pPr>
    </w:p>
    <w:p w14:paraId="48CC4950" w14:textId="77777777"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Segment program 4.5 menambahkan barang ke cart</w:t>
      </w:r>
    </w:p>
    <w:p w14:paraId="60254C04" w14:textId="77777777" w:rsidR="00F76B59" w:rsidRDefault="00F76B59" w:rsidP="00F76B59">
      <w:pPr>
        <w:pStyle w:val="STTSSegmenProgramContent"/>
        <w:numPr>
          <w:ilvl w:val="0"/>
          <w:numId w:val="0"/>
        </w:numPr>
        <w:rPr>
          <w:rFonts w:ascii="Times New Roman" w:hAnsi="Times New Roman"/>
          <w:b/>
          <w:bCs/>
          <w:sz w:val="24"/>
          <w:szCs w:val="24"/>
        </w:rPr>
      </w:pPr>
    </w:p>
    <w:p w14:paraId="11E21A03" w14:textId="77777777" w:rsidR="00F76B59" w:rsidRPr="00B02084" w:rsidRDefault="00F76B59" w:rsidP="00F76B59">
      <w:pPr>
        <w:pStyle w:val="STTSSegmenProgramContent"/>
        <w:numPr>
          <w:ilvl w:val="0"/>
          <w:numId w:val="38"/>
        </w:numPr>
        <w:ind w:left="616" w:hanging="616"/>
      </w:pPr>
      <w:r w:rsidRPr="00B02084">
        <w:t xml:space="preserve">string temp = </w:t>
      </w:r>
      <w:proofErr w:type="gramStart"/>
      <w:r w:rsidRPr="00B02084">
        <w:t>lbldetail.Content.ToString</w:t>
      </w:r>
      <w:proofErr w:type="gramEnd"/>
      <w:r w:rsidRPr="00B02084">
        <w:t>();</w:t>
      </w:r>
    </w:p>
    <w:p w14:paraId="2A0C8F6D" w14:textId="77777777" w:rsidR="00F76B59" w:rsidRPr="00B02084" w:rsidRDefault="00F76B59" w:rsidP="00F76B59">
      <w:pPr>
        <w:pStyle w:val="STTSSegmenProgramContent"/>
      </w:pPr>
      <w:proofErr w:type="gramStart"/>
      <w:r w:rsidRPr="00B02084">
        <w:t>conn.conn</w:t>
      </w:r>
      <w:proofErr w:type="gramEnd"/>
      <w:r w:rsidRPr="00B02084">
        <w:t>.Open();</w:t>
      </w:r>
    </w:p>
    <w:p w14:paraId="3EE71420" w14:textId="77777777" w:rsidR="00F76B59" w:rsidRPr="00B02084" w:rsidRDefault="00F76B59" w:rsidP="00F76B59">
      <w:pPr>
        <w:pStyle w:val="STTSSegmenProgramContent"/>
      </w:pPr>
      <w:r w:rsidRPr="00B02084">
        <w:t>int idbrg = -1;</w:t>
      </w:r>
    </w:p>
    <w:p w14:paraId="41FBED10" w14:textId="77777777" w:rsidR="00F76B59" w:rsidRPr="00B02084" w:rsidRDefault="00F76B59" w:rsidP="00F76B59">
      <w:pPr>
        <w:pStyle w:val="STTSSegmenProgramContent"/>
      </w:pPr>
      <w:r w:rsidRPr="00B02084">
        <w:t xml:space="preserve">MySqlCommand cmd = new </w:t>
      </w:r>
      <w:proofErr w:type="gramStart"/>
      <w:r w:rsidRPr="00B02084">
        <w:t>MySqlCommand(</w:t>
      </w:r>
      <w:proofErr w:type="gramEnd"/>
      <w:r w:rsidRPr="00B02084">
        <w:t>$"SELECT ID FROM BARANG WHERE NAMA_BARANG = '{temp}'", conn.conn);</w:t>
      </w:r>
    </w:p>
    <w:p w14:paraId="78C245B1" w14:textId="77777777" w:rsidR="00F76B59" w:rsidRPr="00B02084" w:rsidRDefault="00F76B59" w:rsidP="00F76B59">
      <w:pPr>
        <w:pStyle w:val="STTSSegmenProgramContent"/>
      </w:pPr>
    </w:p>
    <w:p w14:paraId="4FF8910F" w14:textId="77777777" w:rsidR="00F76B59" w:rsidRPr="00B02084" w:rsidRDefault="00F76B59" w:rsidP="00F76B59">
      <w:pPr>
        <w:pStyle w:val="STTSSegmenProgramContent"/>
      </w:pPr>
      <w:r w:rsidRPr="00B02084">
        <w:t xml:space="preserve">            MySqlDataReader reader = </w:t>
      </w:r>
      <w:proofErr w:type="gramStart"/>
      <w:r w:rsidRPr="00B02084">
        <w:t>cmd.ExecuteReader</w:t>
      </w:r>
      <w:proofErr w:type="gramEnd"/>
      <w:r w:rsidRPr="00B02084">
        <w:t>();</w:t>
      </w:r>
    </w:p>
    <w:p w14:paraId="0DE1CCBC" w14:textId="77777777" w:rsidR="00F76B59" w:rsidRPr="00B02084" w:rsidRDefault="00F76B59" w:rsidP="00F76B59">
      <w:pPr>
        <w:pStyle w:val="STTSSegmenProgramContent"/>
      </w:pPr>
      <w:r w:rsidRPr="00B02084">
        <w:t xml:space="preserve">            while(</w:t>
      </w:r>
      <w:proofErr w:type="gramStart"/>
      <w:r w:rsidRPr="00B02084">
        <w:t>reader.Read</w:t>
      </w:r>
      <w:proofErr w:type="gramEnd"/>
      <w:r w:rsidRPr="00B02084">
        <w:t>())</w:t>
      </w:r>
    </w:p>
    <w:p w14:paraId="2A780B6F" w14:textId="77777777" w:rsidR="00F76B59" w:rsidRPr="00B02084" w:rsidRDefault="00F76B59" w:rsidP="00F76B59">
      <w:pPr>
        <w:pStyle w:val="STTSSegmenProgramContent"/>
      </w:pPr>
      <w:r w:rsidRPr="00B02084">
        <w:t xml:space="preserve">            {</w:t>
      </w:r>
    </w:p>
    <w:p w14:paraId="5A5B7192" w14:textId="77777777" w:rsidR="00F76B59" w:rsidRPr="00B02084" w:rsidRDefault="00F76B59" w:rsidP="00F76B59">
      <w:pPr>
        <w:pStyle w:val="STTSSegmenProgramContent"/>
      </w:pPr>
      <w:r w:rsidRPr="00B02084">
        <w:t xml:space="preserve">                idbrg = Convert.ToInt32(reader[0</w:t>
      </w:r>
      <w:proofErr w:type="gramStart"/>
      <w:r w:rsidRPr="00B02084">
        <w:t>].ToString</w:t>
      </w:r>
      <w:proofErr w:type="gramEnd"/>
      <w:r w:rsidRPr="00B02084">
        <w:t>());</w:t>
      </w:r>
    </w:p>
    <w:p w14:paraId="0120DC7D" w14:textId="77777777" w:rsidR="00F76B59" w:rsidRPr="00B02084" w:rsidRDefault="00F76B59" w:rsidP="00F76B59">
      <w:pPr>
        <w:pStyle w:val="STTSSegmenProgramContent"/>
      </w:pPr>
      <w:r w:rsidRPr="00B02084">
        <w:t xml:space="preserve">            }</w:t>
      </w:r>
    </w:p>
    <w:p w14:paraId="64B750D8"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.Close();</w:t>
      </w:r>
    </w:p>
    <w:p w14:paraId="67A55977" w14:textId="77777777" w:rsidR="00F76B59" w:rsidRPr="00B02084" w:rsidRDefault="00F76B59" w:rsidP="00F76B59">
      <w:pPr>
        <w:pStyle w:val="STTSSegmenProgramContent"/>
      </w:pPr>
    </w:p>
    <w:p w14:paraId="4D661E38"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.Open();</w:t>
      </w:r>
    </w:p>
    <w:p w14:paraId="61A22B13" w14:textId="77777777" w:rsidR="00F76B59" w:rsidRPr="00B02084" w:rsidRDefault="00F76B59" w:rsidP="00F76B59">
      <w:pPr>
        <w:pStyle w:val="STTSSegmenProgramContent"/>
      </w:pPr>
    </w:p>
    <w:p w14:paraId="255B64DA" w14:textId="77777777" w:rsidR="00F76B59" w:rsidRPr="00B02084" w:rsidRDefault="00F76B59" w:rsidP="00F76B59">
      <w:pPr>
        <w:pStyle w:val="STTSSegmenProgramContent"/>
      </w:pPr>
      <w:r w:rsidRPr="00B02084">
        <w:t xml:space="preserve">            cmd = new </w:t>
      </w:r>
      <w:proofErr w:type="gramStart"/>
      <w:r w:rsidRPr="00B02084">
        <w:t>MySqlCommand(</w:t>
      </w:r>
      <w:proofErr w:type="gramEnd"/>
      <w:r w:rsidRPr="00B02084">
        <w:t>$"SELECT ID_BARANG FROM CART WHERE USERNAME='{user.username}'", conn.conn);</w:t>
      </w:r>
    </w:p>
    <w:p w14:paraId="5EBC03E8" w14:textId="77781252" w:rsidR="00F76B59" w:rsidRPr="006A39A9" w:rsidRDefault="00F76B59" w:rsidP="006A39A9">
      <w:pPr>
        <w:pStyle w:val="STTSSegmenProgramContent"/>
      </w:pPr>
      <w:r w:rsidRPr="00B02084">
        <w:t xml:space="preserve">            reader = </w:t>
      </w:r>
      <w:proofErr w:type="gramStart"/>
      <w:r w:rsidRPr="00B02084">
        <w:t>cmd.ExecuteReader</w:t>
      </w:r>
      <w:proofErr w:type="gramEnd"/>
      <w:r w:rsidRPr="00B02084">
        <w:t>();</w:t>
      </w:r>
    </w:p>
    <w:p w14:paraId="6DEECF31" w14:textId="77777777" w:rsidR="00F76B59" w:rsidRPr="00B02084" w:rsidRDefault="00F76B59" w:rsidP="00F76B59">
      <w:pPr>
        <w:pStyle w:val="STTSSegmenProgramContent"/>
      </w:pPr>
      <w:r w:rsidRPr="00B02084">
        <w:t xml:space="preserve">            bool isFound = false;</w:t>
      </w:r>
    </w:p>
    <w:p w14:paraId="7D8F8AED" w14:textId="77777777" w:rsidR="00F76B59" w:rsidRPr="00B02084" w:rsidRDefault="00F76B59" w:rsidP="00F76B59">
      <w:pPr>
        <w:pStyle w:val="STTSSegmenProgramContent"/>
      </w:pPr>
      <w:r w:rsidRPr="00B02084">
        <w:t xml:space="preserve">            while(</w:t>
      </w:r>
      <w:proofErr w:type="gramStart"/>
      <w:r w:rsidRPr="00B02084">
        <w:t>reader.Read</w:t>
      </w:r>
      <w:proofErr w:type="gramEnd"/>
      <w:r w:rsidRPr="00B02084">
        <w:t>())</w:t>
      </w:r>
    </w:p>
    <w:p w14:paraId="06D19751" w14:textId="77777777" w:rsidR="00F76B59" w:rsidRPr="00B02084" w:rsidRDefault="00F76B59" w:rsidP="00F76B59">
      <w:pPr>
        <w:pStyle w:val="STTSSegmenProgramContent"/>
      </w:pPr>
      <w:r w:rsidRPr="00B02084">
        <w:t xml:space="preserve">            {</w:t>
      </w:r>
    </w:p>
    <w:p w14:paraId="31A6C396" w14:textId="77777777" w:rsidR="00F76B59" w:rsidRPr="00B02084" w:rsidRDefault="00F76B59" w:rsidP="00F76B59">
      <w:pPr>
        <w:pStyle w:val="STTSSegmenProgramContent"/>
      </w:pPr>
      <w:r w:rsidRPr="00B02084">
        <w:t xml:space="preserve">                </w:t>
      </w:r>
      <w:proofErr w:type="gramStart"/>
      <w:r w:rsidRPr="00B02084">
        <w:t>if(</w:t>
      </w:r>
      <w:proofErr w:type="gramEnd"/>
      <w:r w:rsidRPr="00B02084">
        <w:t>idbrg == Convert.ToInt32(reader[0].ToString()))</w:t>
      </w:r>
    </w:p>
    <w:p w14:paraId="65AA1E11" w14:textId="77777777" w:rsidR="00F76B59" w:rsidRPr="00B02084" w:rsidRDefault="00F76B59" w:rsidP="00F76B59">
      <w:pPr>
        <w:pStyle w:val="STTSSegmenProgramContent"/>
      </w:pPr>
      <w:r w:rsidRPr="00B02084">
        <w:t xml:space="preserve">                {</w:t>
      </w:r>
    </w:p>
    <w:p w14:paraId="4A506471" w14:textId="77777777" w:rsidR="00F76B59" w:rsidRPr="00B02084" w:rsidRDefault="00F76B59" w:rsidP="00F76B59">
      <w:pPr>
        <w:pStyle w:val="STTSSegmenProgramContent"/>
      </w:pPr>
      <w:r w:rsidRPr="00B02084">
        <w:t xml:space="preserve">                    isFound = true;</w:t>
      </w:r>
    </w:p>
    <w:p w14:paraId="092A1CF8" w14:textId="77777777" w:rsidR="00F76B59" w:rsidRPr="00B02084" w:rsidRDefault="00F76B59" w:rsidP="00F76B59">
      <w:pPr>
        <w:pStyle w:val="STTSSegmenProgramContent"/>
      </w:pPr>
      <w:r w:rsidRPr="00B02084">
        <w:t xml:space="preserve">                }</w:t>
      </w:r>
    </w:p>
    <w:p w14:paraId="2FA6085F" w14:textId="77777777" w:rsidR="00F76B59" w:rsidRPr="00B02084" w:rsidRDefault="00F76B59" w:rsidP="00F76B59">
      <w:pPr>
        <w:pStyle w:val="STTSSegmenProgramContent"/>
      </w:pPr>
      <w:r w:rsidRPr="00B02084">
        <w:t xml:space="preserve">            }</w:t>
      </w:r>
    </w:p>
    <w:p w14:paraId="0F9BF9C9" w14:textId="77777777" w:rsidR="00F76B59" w:rsidRPr="00B02084" w:rsidRDefault="00F76B59" w:rsidP="00F76B59">
      <w:pPr>
        <w:pStyle w:val="STTSSegmenProgramContent"/>
      </w:pPr>
    </w:p>
    <w:p w14:paraId="6DCA3C41" w14:textId="5463BBDD" w:rsidR="00F76B59" w:rsidRDefault="00F76B59" w:rsidP="00F76B59">
      <w:pPr>
        <w:pStyle w:val="STTSSegmenProgramContent"/>
      </w:pPr>
      <w:r w:rsidRPr="00B02084">
        <w:t xml:space="preserve">            </w:t>
      </w:r>
      <w:proofErr w:type="gramStart"/>
      <w:r w:rsidRPr="00B02084">
        <w:t>conn.conn</w:t>
      </w:r>
      <w:proofErr w:type="gramEnd"/>
      <w:r w:rsidRPr="00B02084">
        <w:t>.Close();</w:t>
      </w:r>
    </w:p>
    <w:p w14:paraId="4A934806" w14:textId="77777777" w:rsidR="006A39A9" w:rsidRPr="00B02084" w:rsidRDefault="006A39A9" w:rsidP="006A39A9">
      <w:pPr>
        <w:pStyle w:val="STTSSegmenProgramContent"/>
        <w:numPr>
          <w:ilvl w:val="0"/>
          <w:numId w:val="0"/>
        </w:numPr>
        <w:ind w:left="624"/>
      </w:pPr>
    </w:p>
    <w:p w14:paraId="0F3EDAAF" w14:textId="77777777" w:rsidR="006A39A9" w:rsidRDefault="006A39A9" w:rsidP="006A39A9">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12AF2AB" w14:textId="77777777" w:rsidR="006A39A9" w:rsidRPr="00B02084" w:rsidRDefault="006A39A9" w:rsidP="006A39A9">
      <w:pPr>
        <w:pStyle w:val="STTSSegmenProgramContent"/>
        <w:numPr>
          <w:ilvl w:val="0"/>
          <w:numId w:val="0"/>
        </w:numPr>
        <w:ind w:left="624" w:hanging="624"/>
      </w:pPr>
    </w:p>
    <w:p w14:paraId="02767836" w14:textId="77777777" w:rsidR="00F76B59" w:rsidRPr="00B02084" w:rsidRDefault="00F76B59" w:rsidP="00F76B59">
      <w:pPr>
        <w:pStyle w:val="STTSSegmenProgramContent"/>
      </w:pPr>
    </w:p>
    <w:p w14:paraId="15EE66FE" w14:textId="77777777" w:rsidR="00F76B59" w:rsidRPr="00B02084" w:rsidRDefault="00F76B59" w:rsidP="00F76B59">
      <w:pPr>
        <w:pStyle w:val="STTSSegmenProgramContent"/>
      </w:pPr>
      <w:r w:rsidRPr="00B02084">
        <w:t xml:space="preserve">            if</w:t>
      </w:r>
      <w:proofErr w:type="gramStart"/>
      <w:r w:rsidRPr="00B02084">
        <w:t>(!isFound</w:t>
      </w:r>
      <w:proofErr w:type="gramEnd"/>
      <w:r w:rsidRPr="00B02084">
        <w:t>)</w:t>
      </w:r>
    </w:p>
    <w:p w14:paraId="75F1DAAA" w14:textId="77777777" w:rsidR="00F76B59" w:rsidRPr="00B02084" w:rsidRDefault="00F76B59" w:rsidP="00F76B59">
      <w:pPr>
        <w:pStyle w:val="STTSSegmenProgramContent"/>
      </w:pPr>
      <w:r w:rsidRPr="00B02084">
        <w:t xml:space="preserve">            {</w:t>
      </w:r>
    </w:p>
    <w:p w14:paraId="5A5EAC09"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.Open();</w:t>
      </w:r>
    </w:p>
    <w:p w14:paraId="7CFAADE8" w14:textId="77777777" w:rsidR="00F76B59" w:rsidRPr="00B02084" w:rsidRDefault="00F76B59" w:rsidP="00F76B59">
      <w:pPr>
        <w:pStyle w:val="STTSSegmenProgramContent"/>
      </w:pPr>
      <w:r w:rsidRPr="00B02084">
        <w:t xml:space="preserve">                cmd = new </w:t>
      </w:r>
      <w:proofErr w:type="gramStart"/>
      <w:r w:rsidRPr="00B02084">
        <w:t>MySqlCommand(</w:t>
      </w:r>
      <w:proofErr w:type="gramEnd"/>
      <w:r w:rsidRPr="00B02084">
        <w:t>$"INSERT INTO CART VALUES('{user.username}', {idbrg})", conn.conn);</w:t>
      </w:r>
    </w:p>
    <w:p w14:paraId="37EE98EA" w14:textId="77777777" w:rsidR="00F76B59" w:rsidRPr="00B02084" w:rsidRDefault="00F76B59" w:rsidP="00F76B59">
      <w:pPr>
        <w:pStyle w:val="STTSSegmenProgramContent"/>
      </w:pPr>
      <w:r w:rsidRPr="00B02084">
        <w:t xml:space="preserve">                </w:t>
      </w:r>
      <w:proofErr w:type="gramStart"/>
      <w:r w:rsidRPr="00B02084">
        <w:t>cmd.ExecuteNonQuery</w:t>
      </w:r>
      <w:proofErr w:type="gramEnd"/>
      <w:r w:rsidRPr="00B02084">
        <w:t>();</w:t>
      </w:r>
    </w:p>
    <w:p w14:paraId="576D17C2" w14:textId="77777777" w:rsidR="00F76B59" w:rsidRPr="00B02084" w:rsidRDefault="00F76B59" w:rsidP="00F76B59">
      <w:pPr>
        <w:pStyle w:val="STTSSegmenProgramContent"/>
      </w:pPr>
      <w:r w:rsidRPr="00B02084">
        <w:t xml:space="preserve">                </w:t>
      </w:r>
      <w:proofErr w:type="gramStart"/>
      <w:r w:rsidRPr="00B02084">
        <w:t>conn.conn</w:t>
      </w:r>
      <w:proofErr w:type="gramEnd"/>
      <w:r w:rsidRPr="00B02084">
        <w:t>.Close();</w:t>
      </w:r>
    </w:p>
    <w:p w14:paraId="0F3543A6" w14:textId="77777777" w:rsidR="00F76B59" w:rsidRPr="00B02084" w:rsidRDefault="00F76B59" w:rsidP="00F76B59">
      <w:pPr>
        <w:pStyle w:val="STTSSegmenProgramContent"/>
      </w:pPr>
      <w:r w:rsidRPr="00B02084">
        <w:t xml:space="preserve">                idbrg = -1;</w:t>
      </w:r>
    </w:p>
    <w:p w14:paraId="0970E670" w14:textId="77777777" w:rsidR="00F76B59" w:rsidRPr="00B02084" w:rsidRDefault="00F76B59" w:rsidP="00F76B59">
      <w:pPr>
        <w:pStyle w:val="STTSSegmenProgramContent"/>
      </w:pPr>
      <w:r w:rsidRPr="00B02084">
        <w:t xml:space="preserve">                </w:t>
      </w:r>
    </w:p>
    <w:p w14:paraId="4B4513D4" w14:textId="77777777" w:rsidR="00F76B59" w:rsidRPr="00B02084" w:rsidRDefault="00F76B59" w:rsidP="00F76B59">
      <w:pPr>
        <w:pStyle w:val="STTSSegmenProgramContent"/>
      </w:pPr>
      <w:r w:rsidRPr="00B02084">
        <w:t xml:space="preserve">            }</w:t>
      </w:r>
    </w:p>
    <w:p w14:paraId="34168E3F" w14:textId="77777777" w:rsidR="00F76B59" w:rsidRPr="00B02084" w:rsidRDefault="00F76B59" w:rsidP="00F76B59">
      <w:pPr>
        <w:pStyle w:val="STTSSegmenProgramContent"/>
      </w:pPr>
      <w:r w:rsidRPr="00B02084">
        <w:t xml:space="preserve">            else</w:t>
      </w:r>
    </w:p>
    <w:p w14:paraId="605BE5BF" w14:textId="77777777" w:rsidR="00F76B59" w:rsidRPr="00B02084" w:rsidRDefault="00F76B59" w:rsidP="00F76B59">
      <w:pPr>
        <w:pStyle w:val="STTSSegmenProgramContent"/>
      </w:pPr>
      <w:r w:rsidRPr="00B02084">
        <w:t xml:space="preserve">            {</w:t>
      </w:r>
    </w:p>
    <w:p w14:paraId="4089A894" w14:textId="77777777" w:rsidR="00F76B59" w:rsidRPr="00B02084" w:rsidRDefault="00F76B59" w:rsidP="00F76B59">
      <w:pPr>
        <w:pStyle w:val="STTSSegmenProgramContent"/>
      </w:pPr>
      <w:r w:rsidRPr="00B02084">
        <w:t xml:space="preserve">                MessageBox.Show("Barang sudah ada di dalam cart");</w:t>
      </w:r>
    </w:p>
    <w:p w14:paraId="7C150795" w14:textId="77777777" w:rsidR="00F76B59" w:rsidRPr="00B02084" w:rsidRDefault="00F76B59" w:rsidP="00F76B59">
      <w:pPr>
        <w:pStyle w:val="STTSSegmenProgramContent"/>
      </w:pPr>
      <w:r w:rsidRPr="00B02084">
        <w:t xml:space="preserve">                idbrg = -1;</w:t>
      </w:r>
    </w:p>
    <w:p w14:paraId="4DD0ECD1" w14:textId="77777777" w:rsidR="00F76B59" w:rsidRPr="00B02084" w:rsidRDefault="00F76B59" w:rsidP="00F76B59">
      <w:pPr>
        <w:pStyle w:val="STTSSegmenProgramContent"/>
      </w:pPr>
      <w:r w:rsidRPr="00B02084">
        <w:t xml:space="preserve">                isFound = false;</w:t>
      </w:r>
    </w:p>
    <w:p w14:paraId="6319FA58" w14:textId="77777777" w:rsidR="00F76B59" w:rsidRPr="00454B56" w:rsidRDefault="00F76B59" w:rsidP="00F76B59">
      <w:pPr>
        <w:pStyle w:val="STTSSegmenProgramContent"/>
        <w:rPr>
          <w:rFonts w:ascii="Times New Roman" w:hAnsi="Times New Roman"/>
          <w:b/>
          <w:bCs/>
          <w:sz w:val="24"/>
          <w:szCs w:val="24"/>
        </w:rPr>
      </w:pPr>
      <w:r w:rsidRPr="00B02084">
        <w:t xml:space="preserve">            }</w:t>
      </w:r>
    </w:p>
    <w:p w14:paraId="76A5FBCD" w14:textId="057A2FA8" w:rsidR="00F76B59" w:rsidRDefault="00F76B59" w:rsidP="00F76B59">
      <w:pPr>
        <w:pStyle w:val="STTSSegmenProgramContent"/>
        <w:numPr>
          <w:ilvl w:val="0"/>
          <w:numId w:val="0"/>
        </w:numPr>
        <w:rPr>
          <w:rFonts w:ascii="Times New Roman" w:hAnsi="Times New Roman"/>
          <w:b/>
          <w:bCs/>
          <w:sz w:val="24"/>
          <w:szCs w:val="24"/>
        </w:rPr>
      </w:pPr>
    </w:p>
    <w:p w14:paraId="3B8302DE" w14:textId="76267169" w:rsidR="006A39A9" w:rsidRPr="006A39A9" w:rsidRDefault="006A39A9" w:rsidP="00F76B59">
      <w:pPr>
        <w:pStyle w:val="STTSSegmenProgramContent"/>
        <w:numPr>
          <w:ilvl w:val="0"/>
          <w:numId w:val="0"/>
        </w:numPr>
        <w:rPr>
          <w:rFonts w:ascii="Times New Roman" w:hAnsi="Times New Roman"/>
          <w:sz w:val="24"/>
          <w:szCs w:val="24"/>
        </w:rPr>
      </w:pPr>
      <w:r w:rsidRPr="006A39A9">
        <w:rPr>
          <w:rFonts w:ascii="Times New Roman" w:hAnsi="Times New Roman"/>
          <w:sz w:val="24"/>
          <w:szCs w:val="24"/>
        </w:rPr>
        <w:t>Saa</w:t>
      </w:r>
      <w:r>
        <w:rPr>
          <w:rFonts w:ascii="Times New Roman" w:hAnsi="Times New Roman"/>
          <w:sz w:val="24"/>
          <w:szCs w:val="24"/>
        </w:rPr>
        <w:t>t user ingin checkout barang, user harus ke cart terlebih dahulu. Lalu di page cart terdapat</w:t>
      </w:r>
      <w:r w:rsidR="007E5EF3">
        <w:rPr>
          <w:rFonts w:ascii="Times New Roman" w:hAnsi="Times New Roman"/>
          <w:sz w:val="24"/>
          <w:szCs w:val="24"/>
        </w:rPr>
        <w:t xml:space="preserve"> detail barang yang ingin di checkout dan jumlah harga semua barang. Untuk melakukan pembayaran maka user harus menekan tombol checkout</w:t>
      </w:r>
    </w:p>
    <w:p w14:paraId="3AF9352F" w14:textId="77777777" w:rsidR="006A39A9" w:rsidRDefault="006A39A9" w:rsidP="00F76B59">
      <w:pPr>
        <w:pStyle w:val="STTSSegmenProgramContent"/>
        <w:numPr>
          <w:ilvl w:val="0"/>
          <w:numId w:val="0"/>
        </w:numPr>
        <w:rPr>
          <w:rFonts w:ascii="Times New Roman" w:hAnsi="Times New Roman"/>
          <w:b/>
          <w:bCs/>
          <w:sz w:val="24"/>
          <w:szCs w:val="24"/>
        </w:rPr>
      </w:pPr>
    </w:p>
    <w:p w14:paraId="58B9CEA6" w14:textId="403D1A4A" w:rsidR="00F76B59" w:rsidRDefault="00F76B59" w:rsidP="00F76B59">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checkout</w:t>
      </w:r>
      <w:r w:rsidRPr="00B02084">
        <w:rPr>
          <w:rFonts w:ascii="Times New Roman" w:hAnsi="Times New Roman"/>
          <w:b/>
          <w:bCs/>
          <w:sz w:val="24"/>
          <w:szCs w:val="24"/>
        </w:rPr>
        <w:t xml:space="preserve"> barang</w:t>
      </w:r>
    </w:p>
    <w:p w14:paraId="03264D85" w14:textId="77777777" w:rsidR="007E5EF3" w:rsidRDefault="007E5EF3" w:rsidP="00F76B59">
      <w:pPr>
        <w:pStyle w:val="STTSSegmenProgramContent"/>
        <w:numPr>
          <w:ilvl w:val="0"/>
          <w:numId w:val="0"/>
        </w:numPr>
        <w:rPr>
          <w:rFonts w:ascii="Times New Roman" w:hAnsi="Times New Roman"/>
          <w:b/>
          <w:bCs/>
          <w:sz w:val="24"/>
          <w:szCs w:val="24"/>
        </w:rPr>
      </w:pPr>
    </w:p>
    <w:p w14:paraId="6B3994C9" w14:textId="77777777" w:rsidR="00F76B59" w:rsidRPr="00454B56" w:rsidRDefault="00F76B59" w:rsidP="00F76B59">
      <w:pPr>
        <w:pStyle w:val="STTSSegmenProgramContent"/>
        <w:numPr>
          <w:ilvl w:val="0"/>
          <w:numId w:val="39"/>
        </w:numPr>
        <w:ind w:left="616" w:hanging="616"/>
      </w:pPr>
      <w:proofErr w:type="gramStart"/>
      <w:r w:rsidRPr="00454B56">
        <w:t>conn.conn</w:t>
      </w:r>
      <w:proofErr w:type="gramEnd"/>
      <w:r w:rsidRPr="00454B56">
        <w:t>.Open();</w:t>
      </w:r>
    </w:p>
    <w:p w14:paraId="1B0DE519" w14:textId="77777777" w:rsidR="00F76B59" w:rsidRPr="00454B56" w:rsidRDefault="00F76B59" w:rsidP="00F76B59">
      <w:pPr>
        <w:pStyle w:val="STTSSegmenProgramContent"/>
      </w:pPr>
      <w:r w:rsidRPr="00454B56">
        <w:t xml:space="preserve">            MySqlCommand cmd = new </w:t>
      </w:r>
      <w:proofErr w:type="gramStart"/>
      <w:r w:rsidRPr="00454B56">
        <w:t>MySqlCommand(</w:t>
      </w:r>
      <w:proofErr w:type="gramEnd"/>
      <w:r w:rsidRPr="00454B56">
        <w:t>$"SELECT BARANG.ID, BARANG.NAMA_BARANG, BARANG.HARGA FROM BARANG, CART WHERE CART.ID_BARANG = BARANG.ID AND CART.USERNAME = '{user.username}'", conn.conn);</w:t>
      </w:r>
    </w:p>
    <w:p w14:paraId="7F1AB024" w14:textId="77777777" w:rsidR="00F76B59" w:rsidRPr="00454B56" w:rsidRDefault="00F76B59" w:rsidP="00F76B59">
      <w:pPr>
        <w:pStyle w:val="STTSSegmenProgramContent"/>
      </w:pPr>
      <w:r w:rsidRPr="00454B56">
        <w:t xml:space="preserve">            int total = 0;</w:t>
      </w:r>
    </w:p>
    <w:p w14:paraId="3DE460E5" w14:textId="77777777" w:rsidR="00F76B59" w:rsidRPr="00454B56" w:rsidRDefault="00F76B59" w:rsidP="00F76B59">
      <w:pPr>
        <w:pStyle w:val="STTSSegmenProgramContent"/>
      </w:pPr>
    </w:p>
    <w:p w14:paraId="7D6608EE" w14:textId="77777777" w:rsidR="00F76B59" w:rsidRPr="00454B56" w:rsidRDefault="00F76B59" w:rsidP="00F76B59">
      <w:pPr>
        <w:pStyle w:val="STTSSegmenProgramContent"/>
      </w:pPr>
      <w:r w:rsidRPr="00454B56">
        <w:t xml:space="preserve">            MySqlDataReader reader = </w:t>
      </w:r>
      <w:proofErr w:type="gramStart"/>
      <w:r w:rsidRPr="00454B56">
        <w:t>cmd.ExecuteReader</w:t>
      </w:r>
      <w:proofErr w:type="gramEnd"/>
      <w:r w:rsidRPr="00454B56">
        <w:t>();</w:t>
      </w:r>
    </w:p>
    <w:p w14:paraId="4E718733" w14:textId="77777777" w:rsidR="00F76B59" w:rsidRPr="00454B56" w:rsidRDefault="00F76B59" w:rsidP="00F76B59">
      <w:pPr>
        <w:pStyle w:val="STTSSegmenProgramContent"/>
      </w:pPr>
    </w:p>
    <w:p w14:paraId="745C895D" w14:textId="77777777" w:rsidR="00F76B59" w:rsidRPr="00454B56" w:rsidRDefault="00F76B59" w:rsidP="00F76B59">
      <w:pPr>
        <w:pStyle w:val="STTSSegmenProgramContent"/>
      </w:pPr>
      <w:r w:rsidRPr="00454B56">
        <w:t xml:space="preserve">            while (</w:t>
      </w:r>
      <w:proofErr w:type="gramStart"/>
      <w:r w:rsidRPr="00454B56">
        <w:t>reader.Read</w:t>
      </w:r>
      <w:proofErr w:type="gramEnd"/>
      <w:r w:rsidRPr="00454B56">
        <w:t>())</w:t>
      </w:r>
    </w:p>
    <w:p w14:paraId="1D0EACD3" w14:textId="77777777" w:rsidR="00F76B59" w:rsidRPr="00454B56" w:rsidRDefault="00F76B59" w:rsidP="00F76B59">
      <w:pPr>
        <w:pStyle w:val="STTSSegmenProgramContent"/>
      </w:pPr>
      <w:r w:rsidRPr="00454B56">
        <w:t xml:space="preserve">            {</w:t>
      </w:r>
    </w:p>
    <w:p w14:paraId="5708CDD4" w14:textId="77777777" w:rsidR="00F76B59" w:rsidRPr="00454B56" w:rsidRDefault="00F76B59" w:rsidP="00F76B59">
      <w:pPr>
        <w:pStyle w:val="STTSSegmenProgramContent"/>
      </w:pPr>
      <w:r w:rsidRPr="00454B56">
        <w:t xml:space="preserve">                total += Convert.ToInt32(reader[2</w:t>
      </w:r>
      <w:proofErr w:type="gramStart"/>
      <w:r w:rsidRPr="00454B56">
        <w:t>].ToString</w:t>
      </w:r>
      <w:proofErr w:type="gramEnd"/>
      <w:r w:rsidRPr="00454B56">
        <w:t>());</w:t>
      </w:r>
    </w:p>
    <w:p w14:paraId="07CD1A2E" w14:textId="77777777" w:rsidR="00F76B59" w:rsidRPr="00454B56" w:rsidRDefault="00F76B59" w:rsidP="00F76B59">
      <w:pPr>
        <w:pStyle w:val="STTSSegmenProgramContent"/>
      </w:pPr>
      <w:r w:rsidRPr="00454B56">
        <w:t xml:space="preserve">            }</w:t>
      </w:r>
    </w:p>
    <w:p w14:paraId="62721A38" w14:textId="77777777" w:rsidR="00F76B59" w:rsidRPr="00454B56" w:rsidRDefault="00F76B59" w:rsidP="00F76B59">
      <w:pPr>
        <w:pStyle w:val="STTSSegmenProgramContent"/>
      </w:pPr>
    </w:p>
    <w:p w14:paraId="49FBF8DA" w14:textId="41D36612" w:rsidR="00F76B59" w:rsidRPr="00454B56" w:rsidRDefault="00F76B59" w:rsidP="007E5EF3">
      <w:pPr>
        <w:pStyle w:val="STTSSegmenProgramContent"/>
      </w:pPr>
      <w:r w:rsidRPr="00454B56">
        <w:t xml:space="preserve">            </w:t>
      </w:r>
      <w:proofErr w:type="gramStart"/>
      <w:r w:rsidRPr="00454B56">
        <w:t>conn.conn</w:t>
      </w:r>
      <w:proofErr w:type="gramEnd"/>
      <w:r w:rsidRPr="00454B56">
        <w:t>.Close();</w:t>
      </w:r>
    </w:p>
    <w:p w14:paraId="6286916B" w14:textId="77777777" w:rsidR="00F76B59" w:rsidRPr="00454B56" w:rsidRDefault="00F76B59" w:rsidP="00F76B59">
      <w:pPr>
        <w:pStyle w:val="STTSSegmenProgramContent"/>
      </w:pPr>
      <w:r w:rsidRPr="00454B56">
        <w:t xml:space="preserve">            if (total &lt;= </w:t>
      </w:r>
      <w:proofErr w:type="gramStart"/>
      <w:r w:rsidRPr="00454B56">
        <w:t>user.saldo</w:t>
      </w:r>
      <w:proofErr w:type="gramEnd"/>
      <w:r w:rsidRPr="00454B56">
        <w:t>)</w:t>
      </w:r>
    </w:p>
    <w:p w14:paraId="5F85A7FC" w14:textId="77777777" w:rsidR="00F76B59" w:rsidRPr="00454B56" w:rsidRDefault="00F76B59" w:rsidP="00F76B59">
      <w:pPr>
        <w:pStyle w:val="STTSSegmenProgramContent"/>
      </w:pPr>
      <w:r w:rsidRPr="00454B56">
        <w:t xml:space="preserve">            {</w:t>
      </w:r>
    </w:p>
    <w:p w14:paraId="258A60E4" w14:textId="77777777" w:rsidR="00F76B59" w:rsidRPr="00454B56" w:rsidRDefault="00F76B59" w:rsidP="00F76B59">
      <w:pPr>
        <w:pStyle w:val="STTSSegmenProgramContent"/>
      </w:pPr>
      <w:r w:rsidRPr="00454B56">
        <w:t xml:space="preserve">                List&lt;dBeli&gt; dbeli = new List&lt;dBeli</w:t>
      </w:r>
      <w:proofErr w:type="gramStart"/>
      <w:r w:rsidRPr="00454B56">
        <w:t>&gt;(</w:t>
      </w:r>
      <w:proofErr w:type="gramEnd"/>
      <w:r w:rsidRPr="00454B56">
        <w:t>);</w:t>
      </w:r>
    </w:p>
    <w:p w14:paraId="48B3C559" w14:textId="65FF8792" w:rsidR="00F76B59" w:rsidRDefault="00F76B59" w:rsidP="00F76B59">
      <w:pPr>
        <w:pStyle w:val="STTSSegmenProgramContent"/>
      </w:pPr>
      <w:r w:rsidRPr="00454B56">
        <w:t xml:space="preserve">                string nota = </w:t>
      </w:r>
      <w:proofErr w:type="gramStart"/>
      <w:r w:rsidRPr="00454B56">
        <w:t>generateNota(</w:t>
      </w:r>
      <w:proofErr w:type="gramEnd"/>
      <w:r w:rsidRPr="00454B56">
        <w:t>);</w:t>
      </w:r>
    </w:p>
    <w:p w14:paraId="320E36E1" w14:textId="3EC5D3FC" w:rsidR="007E5EF3" w:rsidRDefault="007E5EF3" w:rsidP="007E5EF3">
      <w:pPr>
        <w:pStyle w:val="STTSSegmenProgramContent"/>
        <w:numPr>
          <w:ilvl w:val="0"/>
          <w:numId w:val="0"/>
        </w:numPr>
        <w:ind w:left="624"/>
      </w:pPr>
    </w:p>
    <w:p w14:paraId="466232A1" w14:textId="77777777" w:rsidR="007E5EF3" w:rsidRPr="00B02084" w:rsidRDefault="007E5EF3" w:rsidP="007E5EF3">
      <w:pPr>
        <w:pStyle w:val="STTSSegmenProgramContent"/>
        <w:numPr>
          <w:ilvl w:val="0"/>
          <w:numId w:val="0"/>
        </w:numPr>
        <w:ind w:left="624"/>
      </w:pPr>
    </w:p>
    <w:p w14:paraId="665C332C" w14:textId="77777777" w:rsidR="007E5EF3"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lastRenderedPageBreak/>
        <w:t xml:space="preserve">Lanjutan </w:t>
      </w:r>
      <w:r w:rsidRPr="00B02084">
        <w:rPr>
          <w:rFonts w:ascii="Times New Roman" w:hAnsi="Times New Roman"/>
          <w:b/>
          <w:bCs/>
          <w:sz w:val="24"/>
          <w:szCs w:val="24"/>
        </w:rPr>
        <w:t>Segment program 4.5 menambahkan barang ke cart</w:t>
      </w:r>
    </w:p>
    <w:p w14:paraId="1700CD60" w14:textId="12E7649A" w:rsidR="007E5EF3" w:rsidRPr="00454B56" w:rsidRDefault="007E5EF3" w:rsidP="007E5EF3">
      <w:pPr>
        <w:pStyle w:val="STTSSegmenProgramContent"/>
        <w:numPr>
          <w:ilvl w:val="0"/>
          <w:numId w:val="0"/>
        </w:numPr>
        <w:ind w:left="624"/>
      </w:pPr>
    </w:p>
    <w:p w14:paraId="33A6BBDA"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1E816FD7" w14:textId="77777777" w:rsidR="00F76B59" w:rsidRPr="008D1611" w:rsidRDefault="00F76B59" w:rsidP="00F76B59">
      <w:pPr>
        <w:pStyle w:val="STTSSegmenProgramContent"/>
        <w:rPr>
          <w:rFonts w:ascii="Times New Roman" w:hAnsi="Times New Roman"/>
          <w:sz w:val="24"/>
          <w:szCs w:val="24"/>
        </w:rPr>
      </w:pPr>
      <w:r w:rsidRPr="00454B56">
        <w:t xml:space="preserve">                cmd = new </w:t>
      </w:r>
      <w:proofErr w:type="gramStart"/>
      <w:r w:rsidRPr="00454B56">
        <w:t>MySqlCommand(</w:t>
      </w:r>
      <w:proofErr w:type="gramEnd"/>
      <w:r w:rsidRPr="00454B56">
        <w:t>$"INSERT INTO H_BELI VALUES(\"{nota}\", {user.id}, {total}, \"{DateTime.Now.ToString("yyyy-MM-dd")}\")",conn.conn);</w:t>
      </w:r>
    </w:p>
    <w:p w14:paraId="66AC562E"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7C73230F"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$"UPDATE CUSTOMER SET SALDO = {user.saldo - total} WHERE ID = {user.id}", conn.conn);</w:t>
      </w:r>
    </w:p>
    <w:p w14:paraId="6814FC6B"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08248C63"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7D2A5A93" w14:textId="77777777" w:rsidR="00F76B59" w:rsidRPr="00454B56" w:rsidRDefault="00F76B59" w:rsidP="00F76B59">
      <w:pPr>
        <w:pStyle w:val="STTSSegmenProgramContent"/>
      </w:pPr>
    </w:p>
    <w:p w14:paraId="5CE1A479" w14:textId="77777777" w:rsidR="00F76B59" w:rsidRPr="00454B56" w:rsidRDefault="00F76B59" w:rsidP="00F76B59">
      <w:pPr>
        <w:pStyle w:val="STTSSegmenProgramContent"/>
      </w:pPr>
      <w:r w:rsidRPr="00454B56">
        <w:t xml:space="preserve">                List&lt;int&gt; listidbarang = new List&lt;int</w:t>
      </w:r>
      <w:proofErr w:type="gramStart"/>
      <w:r w:rsidRPr="00454B56">
        <w:t>&gt;(</w:t>
      </w:r>
      <w:proofErr w:type="gramEnd"/>
      <w:r w:rsidRPr="00454B56">
        <w:t>);</w:t>
      </w:r>
    </w:p>
    <w:p w14:paraId="576FA586"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712DF146"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$"SELECT BARANG.ID, BARANG.NAMA_BARANG, BARANG.HARGA FROM BARANG, CART WHERE CART.ID_BARANG = BARANG.ID AND CART.USERNAME = '{user.username}'", conn.conn);</w:t>
      </w:r>
    </w:p>
    <w:p w14:paraId="0A8E0457" w14:textId="77777777" w:rsidR="00F76B59" w:rsidRPr="00454B56" w:rsidRDefault="00F76B59" w:rsidP="00F76B59">
      <w:pPr>
        <w:pStyle w:val="STTSSegmenProgramContent"/>
      </w:pPr>
      <w:r w:rsidRPr="00454B56">
        <w:t xml:space="preserve">                reader = </w:t>
      </w:r>
      <w:proofErr w:type="gramStart"/>
      <w:r w:rsidRPr="00454B56">
        <w:t>cmd.ExecuteReader</w:t>
      </w:r>
      <w:proofErr w:type="gramEnd"/>
      <w:r w:rsidRPr="00454B56">
        <w:t>();</w:t>
      </w:r>
    </w:p>
    <w:p w14:paraId="05494577" w14:textId="77777777" w:rsidR="00F76B59" w:rsidRPr="00454B56" w:rsidRDefault="00F76B59" w:rsidP="00F76B59">
      <w:pPr>
        <w:pStyle w:val="STTSSegmenProgramContent"/>
      </w:pPr>
      <w:r w:rsidRPr="00454B56">
        <w:t xml:space="preserve">                while(</w:t>
      </w:r>
      <w:proofErr w:type="gramStart"/>
      <w:r w:rsidRPr="00454B56">
        <w:t>reader.Read</w:t>
      </w:r>
      <w:proofErr w:type="gramEnd"/>
      <w:r w:rsidRPr="00454B56">
        <w:t>())</w:t>
      </w:r>
    </w:p>
    <w:p w14:paraId="66FAA11F" w14:textId="77777777" w:rsidR="00F76B59" w:rsidRPr="00454B56" w:rsidRDefault="00F76B59" w:rsidP="00F76B59">
      <w:pPr>
        <w:pStyle w:val="STTSSegmenProgramContent"/>
      </w:pPr>
      <w:r w:rsidRPr="00454B56">
        <w:t xml:space="preserve">                {</w:t>
      </w:r>
    </w:p>
    <w:p w14:paraId="380419A0" w14:textId="77777777" w:rsidR="00F76B59" w:rsidRPr="00454B56" w:rsidRDefault="00F76B59" w:rsidP="00F76B59">
      <w:pPr>
        <w:pStyle w:val="STTSSegmenProgramContent"/>
      </w:pPr>
      <w:r w:rsidRPr="00454B56">
        <w:t xml:space="preserve">                    </w:t>
      </w:r>
      <w:proofErr w:type="gramStart"/>
      <w:r w:rsidRPr="00454B56">
        <w:t>dbeli.Add</w:t>
      </w:r>
      <w:proofErr w:type="gramEnd"/>
      <w:r w:rsidRPr="00454B56">
        <w:t>(new dBeli(Convert.ToInt32(reader[0].ToString()),reader[1].ToString(), Convert.ToInt32(reader[2].ToString())));</w:t>
      </w:r>
    </w:p>
    <w:p w14:paraId="1057D02A" w14:textId="77777777" w:rsidR="00F76B59" w:rsidRPr="00454B56" w:rsidRDefault="00F76B59" w:rsidP="00F76B59">
      <w:pPr>
        <w:pStyle w:val="STTSSegmenProgramContent"/>
      </w:pPr>
      <w:r w:rsidRPr="00454B56">
        <w:t xml:space="preserve">                    </w:t>
      </w:r>
      <w:proofErr w:type="gramStart"/>
      <w:r w:rsidRPr="00454B56">
        <w:t>listidbarang.Add</w:t>
      </w:r>
      <w:proofErr w:type="gramEnd"/>
      <w:r w:rsidRPr="00454B56">
        <w:t>(Convert.ToInt32(reader[0].ToString()));</w:t>
      </w:r>
    </w:p>
    <w:p w14:paraId="13D9A836" w14:textId="77777777" w:rsidR="00F76B59" w:rsidRPr="00454B56" w:rsidRDefault="00F76B59" w:rsidP="00F76B59">
      <w:pPr>
        <w:pStyle w:val="STTSSegmenProgramContent"/>
      </w:pPr>
      <w:r w:rsidRPr="00454B56">
        <w:t xml:space="preserve">                }</w:t>
      </w:r>
    </w:p>
    <w:p w14:paraId="2016E800"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29CF0D4F" w14:textId="77777777" w:rsidR="00F76B59" w:rsidRPr="00454B56" w:rsidRDefault="00F76B59" w:rsidP="00F76B59">
      <w:pPr>
        <w:pStyle w:val="STTSSegmenProgramContent"/>
      </w:pPr>
    </w:p>
    <w:p w14:paraId="073E6A37"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007D83A5" w14:textId="77777777" w:rsidR="00F76B59" w:rsidRPr="00454B56" w:rsidRDefault="00F76B59" w:rsidP="00F76B59">
      <w:pPr>
        <w:pStyle w:val="STTSSegmenProgramContent"/>
      </w:pPr>
      <w:r w:rsidRPr="00454B56">
        <w:t xml:space="preserve">                for (int i = 0; i &lt; </w:t>
      </w:r>
      <w:proofErr w:type="gramStart"/>
      <w:r w:rsidRPr="00454B56">
        <w:t>dbeli.Count</w:t>
      </w:r>
      <w:proofErr w:type="gramEnd"/>
      <w:r w:rsidRPr="00454B56">
        <w:t>; i++)</w:t>
      </w:r>
    </w:p>
    <w:p w14:paraId="6A30053D" w14:textId="77777777" w:rsidR="00F76B59" w:rsidRPr="00454B56" w:rsidRDefault="00F76B59" w:rsidP="00F76B59">
      <w:pPr>
        <w:pStyle w:val="STTSSegmenProgramContent"/>
      </w:pPr>
      <w:r w:rsidRPr="00454B56">
        <w:t xml:space="preserve">                {</w:t>
      </w:r>
    </w:p>
    <w:p w14:paraId="4F45ED1F"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$"UPDATE BARANG SET STOK = STOK-1 WHERE BARANG.ID = {listidbarang[i]}", conn.conn);</w:t>
      </w:r>
    </w:p>
    <w:p w14:paraId="48A69C26"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3AC12822" w14:textId="77777777" w:rsidR="00F76B59" w:rsidRPr="00454B56" w:rsidRDefault="00F76B59" w:rsidP="00F76B59">
      <w:pPr>
        <w:pStyle w:val="STTSSegmenProgramContent"/>
      </w:pPr>
      <w:r w:rsidRPr="00454B56">
        <w:t xml:space="preserve">                }</w:t>
      </w:r>
    </w:p>
    <w:p w14:paraId="1F2D8163"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2FC96F0F" w14:textId="77777777" w:rsidR="00F76B59" w:rsidRPr="00454B56" w:rsidRDefault="00F76B59" w:rsidP="00F76B59">
      <w:pPr>
        <w:pStyle w:val="STTSSegmenProgramContent"/>
      </w:pPr>
      <w:r w:rsidRPr="00454B56">
        <w:t xml:space="preserve">                </w:t>
      </w:r>
      <w:proofErr w:type="gramStart"/>
      <w:r w:rsidRPr="00454B56">
        <w:t>listidbarang.Clear</w:t>
      </w:r>
      <w:proofErr w:type="gramEnd"/>
      <w:r w:rsidRPr="00454B56">
        <w:t>();</w:t>
      </w:r>
    </w:p>
    <w:p w14:paraId="5DB65FD9" w14:textId="77777777" w:rsidR="00F76B59" w:rsidRPr="00454B56" w:rsidRDefault="00F76B59" w:rsidP="00F76B59">
      <w:pPr>
        <w:pStyle w:val="STTSSegmenProgramContent"/>
      </w:pPr>
    </w:p>
    <w:p w14:paraId="3887FA06" w14:textId="77777777" w:rsidR="00F76B59" w:rsidRDefault="00F76B59" w:rsidP="00F76B59">
      <w:pPr>
        <w:pStyle w:val="STTSSegmenProgramContent"/>
      </w:pPr>
      <w:r w:rsidRPr="00454B56">
        <w:t xml:space="preserve">                </w:t>
      </w:r>
      <w:proofErr w:type="gramStart"/>
      <w:r w:rsidRPr="00454B56">
        <w:t>conn.conn</w:t>
      </w:r>
      <w:proofErr w:type="gramEnd"/>
      <w:r w:rsidRPr="00454B56">
        <w:t>.Open();</w:t>
      </w:r>
    </w:p>
    <w:p w14:paraId="538F8B20" w14:textId="77777777" w:rsidR="00F76B59" w:rsidRPr="00454B56" w:rsidRDefault="00F76B59" w:rsidP="00F76B59">
      <w:pPr>
        <w:pStyle w:val="STTSSegmenProgramContent"/>
      </w:pPr>
      <w:r w:rsidRPr="00454B56">
        <w:t xml:space="preserve">                </w:t>
      </w:r>
      <w:proofErr w:type="gramStart"/>
      <w:r w:rsidRPr="00454B56">
        <w:t>foreach(</w:t>
      </w:r>
      <w:proofErr w:type="gramEnd"/>
      <w:r w:rsidRPr="00454B56">
        <w:t>dBeli data in dbeli)</w:t>
      </w:r>
    </w:p>
    <w:p w14:paraId="44D92763" w14:textId="77777777" w:rsidR="00F76B59" w:rsidRPr="00454B56" w:rsidRDefault="00F76B59" w:rsidP="00F76B59">
      <w:pPr>
        <w:pStyle w:val="STTSSegmenProgramContent"/>
      </w:pPr>
      <w:r w:rsidRPr="00454B56">
        <w:t xml:space="preserve">                {</w:t>
      </w:r>
    </w:p>
    <w:p w14:paraId="59C8D5DB"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$"INSERT INTO D_BELI VALUES(\"{nota}\", {Convert.ToInt32(data.idBarang)}, 1, {Convert.ToInt32(data.hargaBarang)})", conn.conn);</w:t>
      </w:r>
    </w:p>
    <w:p w14:paraId="2827C43E" w14:textId="49C00439" w:rsidR="00F76B59" w:rsidRPr="00454B56" w:rsidRDefault="00F76B59" w:rsidP="007E5EF3">
      <w:pPr>
        <w:pStyle w:val="STTSSegmenProgramContent"/>
      </w:pPr>
      <w:r w:rsidRPr="00454B56">
        <w:t xml:space="preserve">                    </w:t>
      </w:r>
      <w:proofErr w:type="gramStart"/>
      <w:r w:rsidRPr="00454B56">
        <w:t>cmd.ExecuteNonQuery</w:t>
      </w:r>
      <w:proofErr w:type="gramEnd"/>
      <w:r w:rsidRPr="00454B56">
        <w:t>();</w:t>
      </w:r>
    </w:p>
    <w:p w14:paraId="18A04CAD" w14:textId="77777777" w:rsidR="00F76B59" w:rsidRPr="00454B56" w:rsidRDefault="00F76B59" w:rsidP="00F76B59">
      <w:pPr>
        <w:pStyle w:val="STTSSegmenProgramContent"/>
      </w:pPr>
      <w:r w:rsidRPr="00454B56">
        <w:t xml:space="preserve">                }</w:t>
      </w:r>
    </w:p>
    <w:p w14:paraId="58AA4DA1"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18710FF4" w14:textId="6EA11305" w:rsidR="00F76B59" w:rsidRDefault="00F76B59" w:rsidP="007E5EF3">
      <w:pPr>
        <w:pStyle w:val="STTSSegmenProgramContent"/>
        <w:numPr>
          <w:ilvl w:val="0"/>
          <w:numId w:val="0"/>
        </w:numPr>
        <w:ind w:left="624"/>
      </w:pPr>
    </w:p>
    <w:p w14:paraId="3463A838" w14:textId="6E393A7E" w:rsidR="007E5EF3" w:rsidRDefault="007E5EF3" w:rsidP="007E5EF3">
      <w:pPr>
        <w:pStyle w:val="STTSSegmenProgramContent"/>
        <w:numPr>
          <w:ilvl w:val="0"/>
          <w:numId w:val="0"/>
        </w:numPr>
        <w:ind w:left="624"/>
      </w:pPr>
    </w:p>
    <w:p w14:paraId="2485DEEC" w14:textId="77777777" w:rsidR="007E5EF3" w:rsidRDefault="007E5EF3" w:rsidP="007E5EF3">
      <w:pPr>
        <w:pStyle w:val="STTSSegmenProgramContent"/>
        <w:numPr>
          <w:ilvl w:val="0"/>
          <w:numId w:val="0"/>
        </w:numPr>
        <w:ind w:left="624"/>
      </w:pPr>
    </w:p>
    <w:p w14:paraId="0A2CA7C3" w14:textId="77777777" w:rsidR="007E5EF3" w:rsidRPr="008D1611" w:rsidRDefault="007E5EF3" w:rsidP="007E5EF3">
      <w:pPr>
        <w:pStyle w:val="STTSSegmenProgramContent"/>
        <w:numPr>
          <w:ilvl w:val="0"/>
          <w:numId w:val="0"/>
        </w:numPr>
        <w:rPr>
          <w:rFonts w:ascii="Times New Roman" w:hAnsi="Times New Roman"/>
          <w:b/>
          <w:bCs/>
          <w:sz w:val="24"/>
          <w:szCs w:val="24"/>
        </w:rPr>
      </w:pPr>
      <w:r w:rsidRPr="008D1611">
        <w:rPr>
          <w:rFonts w:ascii="Times New Roman" w:hAnsi="Times New Roman"/>
          <w:b/>
          <w:bCs/>
          <w:sz w:val="24"/>
          <w:szCs w:val="24"/>
        </w:rPr>
        <w:t xml:space="preserve">Lanjutan segment program 4.5 checkout barang   </w:t>
      </w:r>
    </w:p>
    <w:p w14:paraId="480886EA" w14:textId="77777777" w:rsidR="007E5EF3" w:rsidRPr="00454B56" w:rsidRDefault="007E5EF3" w:rsidP="007E5EF3">
      <w:pPr>
        <w:pStyle w:val="STTSSegmenProgramContent"/>
        <w:numPr>
          <w:ilvl w:val="0"/>
          <w:numId w:val="0"/>
        </w:numPr>
        <w:ind w:left="624"/>
      </w:pPr>
    </w:p>
    <w:p w14:paraId="447DBDC9"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26E6A010"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$"DELETE FROM CART WHERE USERNAME = \"{user.username}\"", conn.conn);</w:t>
      </w:r>
    </w:p>
    <w:p w14:paraId="789749B2"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5EF3213B"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304EC01B" w14:textId="77777777" w:rsidR="00F76B59" w:rsidRPr="00454B56" w:rsidRDefault="00F76B59" w:rsidP="00F76B59">
      <w:pPr>
        <w:pStyle w:val="STTSSegmenProgramContent"/>
      </w:pPr>
    </w:p>
    <w:p w14:paraId="582CA652"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.Open();</w:t>
      </w:r>
    </w:p>
    <w:p w14:paraId="43F581D0" w14:textId="77777777" w:rsidR="00F76B59" w:rsidRPr="00454B56" w:rsidRDefault="00F76B59" w:rsidP="00F76B59">
      <w:pPr>
        <w:pStyle w:val="STTSSegmenProgramContent"/>
      </w:pPr>
      <w:r w:rsidRPr="00454B56">
        <w:t xml:space="preserve">                cmd = new </w:t>
      </w:r>
      <w:proofErr w:type="gramStart"/>
      <w:r w:rsidRPr="00454B56">
        <w:t>MySqlCommand(</w:t>
      </w:r>
      <w:proofErr w:type="gramEnd"/>
      <w:r w:rsidRPr="00454B56">
        <w:t>$"DELETE FROM BARANG WHERE STOK = 0", conn.conn);</w:t>
      </w:r>
    </w:p>
    <w:p w14:paraId="3C81E33A" w14:textId="77777777" w:rsidR="00F76B59" w:rsidRPr="00454B56" w:rsidRDefault="00F76B59" w:rsidP="00F76B59">
      <w:pPr>
        <w:pStyle w:val="STTSSegmenProgramContent"/>
      </w:pPr>
      <w:r w:rsidRPr="00454B56">
        <w:t xml:space="preserve">                </w:t>
      </w:r>
      <w:proofErr w:type="gramStart"/>
      <w:r w:rsidRPr="00454B56">
        <w:t>cmd.ExecuteNonQuery</w:t>
      </w:r>
      <w:proofErr w:type="gramEnd"/>
      <w:r w:rsidRPr="00454B56">
        <w:t>();</w:t>
      </w:r>
    </w:p>
    <w:p w14:paraId="5DF6F9AA" w14:textId="77777777" w:rsidR="00F76B59" w:rsidRPr="00454B56" w:rsidRDefault="00F76B59" w:rsidP="00F76B59">
      <w:pPr>
        <w:pStyle w:val="STTSSegmenProgramContent"/>
      </w:pPr>
      <w:r w:rsidRPr="00454B56">
        <w:t xml:space="preserve">                </w:t>
      </w:r>
      <w:proofErr w:type="gramStart"/>
      <w:r w:rsidRPr="00454B56">
        <w:t>conn.conn</w:t>
      </w:r>
      <w:proofErr w:type="gramEnd"/>
      <w:r w:rsidRPr="00454B56">
        <w:t>.Close();</w:t>
      </w:r>
    </w:p>
    <w:p w14:paraId="66D4E78A" w14:textId="77777777" w:rsidR="00F76B59" w:rsidRPr="00454B56" w:rsidRDefault="00F76B59" w:rsidP="00F76B59">
      <w:pPr>
        <w:pStyle w:val="STTSSegmenProgramContent"/>
      </w:pPr>
    </w:p>
    <w:p w14:paraId="10C391D8" w14:textId="77777777" w:rsidR="00F76B59" w:rsidRPr="00454B56" w:rsidRDefault="00F76B59" w:rsidP="00F76B59">
      <w:pPr>
        <w:pStyle w:val="STTSSegmenProgramContent"/>
      </w:pPr>
      <w:r w:rsidRPr="00454B56">
        <w:t xml:space="preserve">                MessageBox.Show("Terima kasih sudah berbelanja");</w:t>
      </w:r>
    </w:p>
    <w:p w14:paraId="39BED6D9" w14:textId="77777777" w:rsidR="00F76B59" w:rsidRPr="00454B56" w:rsidRDefault="00F76B59" w:rsidP="00F76B59">
      <w:pPr>
        <w:pStyle w:val="STTSSegmenProgramContent"/>
      </w:pPr>
      <w:r w:rsidRPr="00454B56">
        <w:t xml:space="preserve">                </w:t>
      </w:r>
      <w:proofErr w:type="gramStart"/>
      <w:r w:rsidRPr="00454B56">
        <w:t>loadData(</w:t>
      </w:r>
      <w:proofErr w:type="gramEnd"/>
      <w:r w:rsidRPr="00454B56">
        <w:t>);</w:t>
      </w:r>
    </w:p>
    <w:p w14:paraId="69451254" w14:textId="77777777" w:rsidR="00F76B59" w:rsidRPr="00454B56" w:rsidRDefault="00F76B59" w:rsidP="00F76B59">
      <w:pPr>
        <w:pStyle w:val="STTSSegmenProgramContent"/>
      </w:pPr>
      <w:r w:rsidRPr="00454B56">
        <w:t xml:space="preserve">                </w:t>
      </w:r>
      <w:proofErr w:type="gramStart"/>
      <w:r w:rsidRPr="00454B56">
        <w:t>loadCart(</w:t>
      </w:r>
      <w:proofErr w:type="gramEnd"/>
      <w:r w:rsidRPr="00454B56">
        <w:t>);</w:t>
      </w:r>
    </w:p>
    <w:p w14:paraId="19DD1601" w14:textId="77777777" w:rsidR="00F76B59" w:rsidRPr="00454B56" w:rsidRDefault="00F76B59" w:rsidP="00F76B59">
      <w:pPr>
        <w:pStyle w:val="STTSSegmenProgramContent"/>
      </w:pPr>
      <w:r w:rsidRPr="00454B56">
        <w:t xml:space="preserve">                var report = new </w:t>
      </w:r>
      <w:proofErr w:type="gramStart"/>
      <w:r w:rsidRPr="00454B56">
        <w:t>ReportPembelian(</w:t>
      </w:r>
      <w:proofErr w:type="gramEnd"/>
      <w:r w:rsidRPr="00454B56">
        <w:t>user.id, dbeli);</w:t>
      </w:r>
    </w:p>
    <w:p w14:paraId="51A1F702" w14:textId="77777777" w:rsidR="00F76B59" w:rsidRPr="00454B56" w:rsidRDefault="00F76B59" w:rsidP="00F76B59">
      <w:pPr>
        <w:pStyle w:val="STTSSegmenProgramContent"/>
      </w:pPr>
      <w:r w:rsidRPr="00454B56">
        <w:t xml:space="preserve">                </w:t>
      </w:r>
      <w:proofErr w:type="gramStart"/>
      <w:r w:rsidRPr="00454B56">
        <w:t>this.NavigationService.Navigate</w:t>
      </w:r>
      <w:proofErr w:type="gramEnd"/>
      <w:r w:rsidRPr="00454B56">
        <w:t>(report);</w:t>
      </w:r>
    </w:p>
    <w:p w14:paraId="4D8DEEFA" w14:textId="77777777" w:rsidR="00F76B59" w:rsidRPr="00454B56" w:rsidRDefault="00F76B59" w:rsidP="00F76B59">
      <w:pPr>
        <w:pStyle w:val="STTSSegmenProgramContent"/>
      </w:pPr>
      <w:r w:rsidRPr="00454B56">
        <w:t xml:space="preserve">            }</w:t>
      </w:r>
    </w:p>
    <w:p w14:paraId="5915D232" w14:textId="77777777" w:rsidR="00F76B59" w:rsidRPr="00454B56" w:rsidRDefault="00F76B59" w:rsidP="00F76B59">
      <w:pPr>
        <w:pStyle w:val="STTSSegmenProgramContent"/>
      </w:pPr>
      <w:r w:rsidRPr="00454B56">
        <w:t xml:space="preserve">            else</w:t>
      </w:r>
    </w:p>
    <w:p w14:paraId="352DBF27" w14:textId="77777777" w:rsidR="00F76B59" w:rsidRPr="00454B56" w:rsidRDefault="00F76B59" w:rsidP="00F76B59">
      <w:pPr>
        <w:pStyle w:val="STTSSegmenProgramContent"/>
      </w:pPr>
      <w:r w:rsidRPr="00454B56">
        <w:t xml:space="preserve">            {</w:t>
      </w:r>
    </w:p>
    <w:p w14:paraId="370AFFBA" w14:textId="77777777" w:rsidR="00F76B59" w:rsidRPr="00454B56" w:rsidRDefault="00F76B59" w:rsidP="00F76B59">
      <w:pPr>
        <w:pStyle w:val="STTSSegmenProgramContent"/>
      </w:pPr>
      <w:r w:rsidRPr="00454B56">
        <w:t xml:space="preserve">                MessageBox.Show("Uang tidak cukup");</w:t>
      </w:r>
    </w:p>
    <w:p w14:paraId="3C016421" w14:textId="77777777" w:rsidR="00F76B59" w:rsidRPr="00835B54" w:rsidRDefault="00F76B59" w:rsidP="00F76B59">
      <w:pPr>
        <w:pStyle w:val="STTSSegmenProgramContent"/>
        <w:rPr>
          <w:b/>
          <w:bCs/>
        </w:rPr>
      </w:pPr>
      <w:r w:rsidRPr="00454B56">
        <w:t xml:space="preserve">            }</w:t>
      </w:r>
    </w:p>
    <w:p w14:paraId="1C6B0C80" w14:textId="3BD9BCD6" w:rsidR="00F76B59" w:rsidRDefault="00F76B59" w:rsidP="00F76B59">
      <w:pPr>
        <w:pStyle w:val="STTSSegmenProgramContent"/>
        <w:numPr>
          <w:ilvl w:val="0"/>
          <w:numId w:val="0"/>
        </w:numPr>
        <w:rPr>
          <w:rFonts w:ascii="Times New Roman" w:hAnsi="Times New Roman"/>
          <w:b/>
          <w:bCs/>
          <w:sz w:val="24"/>
          <w:szCs w:val="24"/>
        </w:rPr>
      </w:pPr>
    </w:p>
    <w:p w14:paraId="2B2E229A" w14:textId="79D800BC" w:rsidR="007E5EF3" w:rsidRDefault="007E5EF3" w:rsidP="00F76B59">
      <w:pPr>
        <w:pStyle w:val="STTSSegmenProgramContent"/>
        <w:numPr>
          <w:ilvl w:val="0"/>
          <w:numId w:val="0"/>
        </w:numPr>
        <w:rPr>
          <w:rFonts w:ascii="Times New Roman" w:hAnsi="Times New Roman"/>
          <w:b/>
          <w:bCs/>
          <w:sz w:val="24"/>
          <w:szCs w:val="24"/>
        </w:rPr>
      </w:pPr>
      <w:r>
        <w:rPr>
          <w:rFonts w:ascii="Times New Roman" w:hAnsi="Times New Roman"/>
          <w:sz w:val="24"/>
          <w:szCs w:val="24"/>
        </w:rPr>
        <w:t>ketika user sudah melakukan pembayaran makan akan mendapatkan invoice atau bukti pembayaran.</w:t>
      </w:r>
    </w:p>
    <w:p w14:paraId="204E607B" w14:textId="77777777" w:rsidR="007E5EF3" w:rsidRDefault="007E5EF3" w:rsidP="00F76B59">
      <w:pPr>
        <w:pStyle w:val="STTSSegmenProgramContent"/>
        <w:numPr>
          <w:ilvl w:val="0"/>
          <w:numId w:val="0"/>
        </w:numPr>
        <w:rPr>
          <w:rFonts w:ascii="Times New Roman" w:hAnsi="Times New Roman"/>
          <w:b/>
          <w:bCs/>
          <w:sz w:val="24"/>
          <w:szCs w:val="24"/>
        </w:rPr>
      </w:pPr>
    </w:p>
    <w:p w14:paraId="5183DC9D" w14:textId="77777777" w:rsidR="007E5EF3" w:rsidRDefault="007E5EF3" w:rsidP="007E5EF3">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pembuatan nota barang</w:t>
      </w:r>
    </w:p>
    <w:p w14:paraId="4AB361A1" w14:textId="77777777" w:rsidR="007E5EF3" w:rsidRPr="00835B54" w:rsidRDefault="007E5EF3" w:rsidP="007E5EF3">
      <w:pPr>
        <w:pStyle w:val="STTSSegmenProgramContent"/>
        <w:numPr>
          <w:ilvl w:val="0"/>
          <w:numId w:val="40"/>
        </w:numPr>
        <w:ind w:left="616" w:hanging="616"/>
        <w:rPr>
          <w:b/>
          <w:bCs/>
        </w:rPr>
      </w:pPr>
      <w:proofErr w:type="gramStart"/>
      <w:r w:rsidRPr="00835B54">
        <w:rPr>
          <w:rFonts w:cs="Courier New"/>
          <w:szCs w:val="20"/>
          <w:lang w:val="en-ID"/>
        </w:rPr>
        <w:t>conn.conn</w:t>
      </w:r>
      <w:proofErr w:type="gramEnd"/>
      <w:r w:rsidRPr="00835B54">
        <w:rPr>
          <w:rFonts w:cs="Courier New"/>
          <w:szCs w:val="20"/>
          <w:lang w:val="en-ID"/>
        </w:rPr>
        <w:t>.Open();</w:t>
      </w:r>
      <w:r>
        <w:rPr>
          <w:rFonts w:cs="Courier New"/>
          <w:szCs w:val="20"/>
          <w:lang w:val="en-ID"/>
        </w:rPr>
        <w:tab/>
      </w:r>
    </w:p>
    <w:p w14:paraId="5EB53B39" w14:textId="77777777" w:rsidR="007E5EF3" w:rsidRDefault="007E5EF3" w:rsidP="007E5EF3">
      <w:pPr>
        <w:pStyle w:val="STTSSegmenProgramContent"/>
      </w:pPr>
      <w:r w:rsidRPr="00835B54">
        <w:t xml:space="preserve">            string temp = $"SELECT </w:t>
      </w:r>
      <w:proofErr w:type="gramStart"/>
      <w:r w:rsidRPr="00835B54">
        <w:t>CONCAT(</w:t>
      </w:r>
      <w:proofErr w:type="gramEnd"/>
      <w:r w:rsidRPr="00835B54">
        <w:t xml:space="preserve">\"{ </w:t>
      </w:r>
    </w:p>
    <w:p w14:paraId="69ADDC76" w14:textId="77777777" w:rsidR="007E5EF3" w:rsidRDefault="007E5EF3" w:rsidP="007E5EF3">
      <w:pPr>
        <w:pStyle w:val="STTSSegmenProgramContent"/>
      </w:pPr>
      <w:proofErr w:type="gramStart"/>
      <w:r w:rsidRPr="00835B54">
        <w:t>DateTime.Now.ToString</w:t>
      </w:r>
      <w:proofErr w:type="gramEnd"/>
      <w:r w:rsidRPr="00835B54">
        <w:t xml:space="preserve">("yyyyMMdd")}\" , </w:t>
      </w:r>
    </w:p>
    <w:p w14:paraId="4DEF8424" w14:textId="77777777" w:rsidR="007E5EF3" w:rsidRDefault="007E5EF3" w:rsidP="007E5EF3">
      <w:pPr>
        <w:pStyle w:val="STTSSegmenProgramContent"/>
      </w:pPr>
      <w:r w:rsidRPr="00835B54">
        <w:t xml:space="preserve">LPAD((COUNT(NOMOR_NOTA) + 1), 3, '0')) FROM H_BELI WHERE </w:t>
      </w:r>
    </w:p>
    <w:p w14:paraId="78AD3AC8" w14:textId="77777777" w:rsidR="007E5EF3" w:rsidRPr="00835B54" w:rsidRDefault="007E5EF3" w:rsidP="007E5EF3">
      <w:pPr>
        <w:pStyle w:val="STTSSegmenProgramContent"/>
      </w:pPr>
      <w:r w:rsidRPr="00835B54">
        <w:t>NOMOR_NOTA LIKE '%{</w:t>
      </w:r>
      <w:proofErr w:type="gramStart"/>
      <w:r w:rsidRPr="00835B54">
        <w:t>DateTime.Now.ToString</w:t>
      </w:r>
      <w:proofErr w:type="gramEnd"/>
      <w:r w:rsidRPr="00835B54">
        <w:t>("yyyyMMdd")}%'";</w:t>
      </w:r>
    </w:p>
    <w:p w14:paraId="28B50577" w14:textId="77777777" w:rsidR="007E5EF3" w:rsidRDefault="007E5EF3" w:rsidP="007E5EF3">
      <w:pPr>
        <w:pStyle w:val="STTSSegmenProgramContent"/>
      </w:pPr>
      <w:r w:rsidRPr="00835B54">
        <w:t xml:space="preserve">            MySqlCommand cmd = new </w:t>
      </w:r>
      <w:proofErr w:type="gramStart"/>
      <w:r w:rsidRPr="00835B54">
        <w:t>MySqlCommand(</w:t>
      </w:r>
      <w:proofErr w:type="gramEnd"/>
      <w:r w:rsidRPr="00835B54">
        <w:t xml:space="preserve">temp, </w:t>
      </w:r>
    </w:p>
    <w:p w14:paraId="439F74FB" w14:textId="77777777" w:rsidR="007E5EF3" w:rsidRPr="00835B54" w:rsidRDefault="007E5EF3" w:rsidP="007E5EF3">
      <w:pPr>
        <w:pStyle w:val="STTSSegmenProgramContent"/>
      </w:pPr>
      <w:proofErr w:type="gramStart"/>
      <w:r w:rsidRPr="00835B54">
        <w:t>conn.conn</w:t>
      </w:r>
      <w:proofErr w:type="gramEnd"/>
      <w:r w:rsidRPr="00835B54">
        <w:t>);</w:t>
      </w:r>
    </w:p>
    <w:p w14:paraId="5757975A" w14:textId="77777777" w:rsidR="007E5EF3" w:rsidRPr="00835B54" w:rsidRDefault="007E5EF3" w:rsidP="007E5EF3">
      <w:pPr>
        <w:pStyle w:val="STTSSegmenProgramContent"/>
      </w:pPr>
      <w:r w:rsidRPr="00835B54">
        <w:t xml:space="preserve">            MySqlDataReader reader = </w:t>
      </w:r>
      <w:proofErr w:type="gramStart"/>
      <w:r w:rsidRPr="00835B54">
        <w:t>cmd.ExecuteReader</w:t>
      </w:r>
      <w:proofErr w:type="gramEnd"/>
      <w:r w:rsidRPr="00835B54">
        <w:t>();</w:t>
      </w:r>
    </w:p>
    <w:p w14:paraId="56562D30" w14:textId="77777777" w:rsidR="007E5EF3" w:rsidRPr="00835B54" w:rsidRDefault="007E5EF3" w:rsidP="007E5EF3">
      <w:pPr>
        <w:pStyle w:val="STTSSegmenProgramContent"/>
      </w:pPr>
      <w:r w:rsidRPr="00835B54">
        <w:t xml:space="preserve">            string nota = "";</w:t>
      </w:r>
    </w:p>
    <w:p w14:paraId="43106DF1" w14:textId="77777777" w:rsidR="007E5EF3" w:rsidRPr="00835B54" w:rsidRDefault="007E5EF3" w:rsidP="007E5EF3">
      <w:pPr>
        <w:pStyle w:val="STTSSegmenProgramContent"/>
      </w:pPr>
      <w:r w:rsidRPr="00835B54">
        <w:t xml:space="preserve">            while(</w:t>
      </w:r>
      <w:proofErr w:type="gramStart"/>
      <w:r w:rsidRPr="00835B54">
        <w:t>reader.Read</w:t>
      </w:r>
      <w:proofErr w:type="gramEnd"/>
      <w:r w:rsidRPr="00835B54">
        <w:t>())</w:t>
      </w:r>
    </w:p>
    <w:p w14:paraId="685698C8" w14:textId="77777777" w:rsidR="007E5EF3" w:rsidRPr="00835B54" w:rsidRDefault="007E5EF3" w:rsidP="007E5EF3">
      <w:pPr>
        <w:pStyle w:val="STTSSegmenProgramContent"/>
      </w:pPr>
      <w:r w:rsidRPr="00835B54">
        <w:t xml:space="preserve">            {</w:t>
      </w:r>
    </w:p>
    <w:p w14:paraId="5D300F84" w14:textId="77777777" w:rsidR="007E5EF3" w:rsidRPr="00835B54" w:rsidRDefault="007E5EF3" w:rsidP="007E5EF3">
      <w:pPr>
        <w:pStyle w:val="STTSSegmenProgramContent"/>
      </w:pPr>
      <w:r w:rsidRPr="00835B54">
        <w:t xml:space="preserve">                nota = reader[0</w:t>
      </w:r>
      <w:proofErr w:type="gramStart"/>
      <w:r w:rsidRPr="00835B54">
        <w:t>].ToString</w:t>
      </w:r>
      <w:proofErr w:type="gramEnd"/>
      <w:r w:rsidRPr="00835B54">
        <w:t>();</w:t>
      </w:r>
    </w:p>
    <w:p w14:paraId="17D01326" w14:textId="77777777" w:rsidR="007E5EF3" w:rsidRPr="00835B54" w:rsidRDefault="007E5EF3" w:rsidP="007E5EF3">
      <w:pPr>
        <w:pStyle w:val="STTSSegmenProgramContent"/>
      </w:pPr>
      <w:r w:rsidRPr="00835B54">
        <w:t xml:space="preserve">            }</w:t>
      </w:r>
    </w:p>
    <w:p w14:paraId="247B4444" w14:textId="77777777" w:rsidR="007E5EF3" w:rsidRPr="00835B54" w:rsidRDefault="007E5EF3" w:rsidP="007E5EF3">
      <w:pPr>
        <w:pStyle w:val="STTSSegmenProgramContent"/>
      </w:pPr>
      <w:r w:rsidRPr="00835B54">
        <w:t xml:space="preserve">            </w:t>
      </w:r>
      <w:proofErr w:type="gramStart"/>
      <w:r w:rsidRPr="00835B54">
        <w:t>conn.conn</w:t>
      </w:r>
      <w:proofErr w:type="gramEnd"/>
      <w:r w:rsidRPr="00835B54">
        <w:t>.Close();</w:t>
      </w:r>
    </w:p>
    <w:p w14:paraId="27F6A5AB" w14:textId="77777777" w:rsidR="007E5EF3" w:rsidRPr="00FE7494" w:rsidRDefault="007E5EF3" w:rsidP="007E5EF3">
      <w:pPr>
        <w:pStyle w:val="STTSSegmenProgramContent"/>
        <w:rPr>
          <w:rFonts w:cs="Courier New"/>
          <w:b/>
          <w:bCs/>
          <w:szCs w:val="20"/>
        </w:rPr>
      </w:pPr>
      <w:r w:rsidRPr="00835B54">
        <w:rPr>
          <w:rFonts w:cs="Courier New"/>
          <w:szCs w:val="20"/>
          <w:lang w:val="en-ID"/>
        </w:rPr>
        <w:t xml:space="preserve">            return nota;</w:t>
      </w:r>
    </w:p>
    <w:p w14:paraId="048DDDD5" w14:textId="77777777" w:rsidR="007E5EF3" w:rsidRDefault="007E5EF3" w:rsidP="00F76B59">
      <w:pPr>
        <w:pStyle w:val="STTSSegmenProgramContent"/>
        <w:numPr>
          <w:ilvl w:val="0"/>
          <w:numId w:val="0"/>
        </w:numPr>
        <w:rPr>
          <w:rFonts w:ascii="Times New Roman" w:hAnsi="Times New Roman"/>
          <w:b/>
          <w:bCs/>
          <w:sz w:val="24"/>
          <w:szCs w:val="24"/>
        </w:rPr>
      </w:pPr>
    </w:p>
    <w:p w14:paraId="76C042B6" w14:textId="77777777" w:rsidR="00F76B59" w:rsidRDefault="00F76B59" w:rsidP="00BF050D">
      <w:pPr>
        <w:ind w:firstLine="0"/>
        <w:rPr>
          <w:b/>
          <w:bCs/>
          <w:szCs w:val="24"/>
        </w:rPr>
      </w:pPr>
    </w:p>
    <w:p w14:paraId="4313ED5D" w14:textId="4A7546E1" w:rsidR="00AB3EF4" w:rsidRPr="00024523" w:rsidRDefault="000023E3" w:rsidP="00024523">
      <w:pPr>
        <w:ind w:firstLine="624"/>
        <w:rPr>
          <w:szCs w:val="24"/>
        </w:rPr>
      </w:pPr>
      <w:r w:rsidRPr="00024523">
        <w:rPr>
          <w:szCs w:val="24"/>
        </w:rPr>
        <w:lastRenderedPageBreak/>
        <w:t xml:space="preserve">saat user menekan tombol my profile pada menu disamping </w:t>
      </w:r>
      <w:r w:rsidR="00024523">
        <w:rPr>
          <w:szCs w:val="24"/>
        </w:rPr>
        <w:t>kanan</w:t>
      </w:r>
      <w:r w:rsidRPr="00024523">
        <w:rPr>
          <w:szCs w:val="24"/>
        </w:rPr>
        <w:t xml:space="preserve"> maka akan mengarahkan user pada halaman profil yang berisi informasi user</w:t>
      </w:r>
      <w:r w:rsidR="00024523" w:rsidRPr="00024523">
        <w:rPr>
          <w:szCs w:val="24"/>
        </w:rPr>
        <w:t xml:space="preserve">, segment berikut merupakan bagian untuk melakukan update profil </w:t>
      </w:r>
    </w:p>
    <w:p w14:paraId="02572028" w14:textId="661EB508"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update profil pada user</w:t>
      </w:r>
    </w:p>
    <w:p w14:paraId="6379469E" w14:textId="77777777" w:rsidR="00BF050D" w:rsidRPr="00882215" w:rsidRDefault="00BF050D" w:rsidP="00FE485A">
      <w:pPr>
        <w:pStyle w:val="STTSSegmenProgramContent"/>
        <w:numPr>
          <w:ilvl w:val="0"/>
          <w:numId w:val="41"/>
        </w:numPr>
        <w:ind w:left="616" w:hanging="616"/>
        <w:rPr>
          <w:rFonts w:cs="Courier New"/>
          <w:szCs w:val="20"/>
        </w:rPr>
      </w:pPr>
      <w:proofErr w:type="gramStart"/>
      <w:r w:rsidRPr="00882215">
        <w:rPr>
          <w:rFonts w:cs="Courier New"/>
          <w:szCs w:val="20"/>
          <w:lang w:val="en-ID"/>
        </w:rPr>
        <w:t>conn.conn</w:t>
      </w:r>
      <w:proofErr w:type="gramEnd"/>
      <w:r w:rsidRPr="00882215">
        <w:rPr>
          <w:rFonts w:cs="Courier New"/>
          <w:szCs w:val="20"/>
          <w:lang w:val="en-ID"/>
        </w:rPr>
        <w:t>.Open();</w:t>
      </w:r>
    </w:p>
    <w:p w14:paraId="3E96FC0F" w14:textId="77777777" w:rsidR="00BF050D" w:rsidRPr="00882215" w:rsidRDefault="00BF050D" w:rsidP="00BF050D">
      <w:pPr>
        <w:pStyle w:val="STTSSegmenProgramContent"/>
      </w:pPr>
      <w:r w:rsidRPr="00882215">
        <w:t xml:space="preserve">MySqlCommand cmd = new </w:t>
      </w:r>
      <w:proofErr w:type="gramStart"/>
      <w:r w:rsidRPr="00882215">
        <w:t>MySqlCommand(</w:t>
      </w:r>
      <w:proofErr w:type="gramEnd"/>
      <w:r w:rsidRPr="00882215">
        <w:t>$"UPDATE customer SET NAMA_CUST=@name,EMAIL=@email, NO_TELP=@notelp WHERE ID={iduser}", conn.conn);</w:t>
      </w:r>
    </w:p>
    <w:p w14:paraId="4150A211" w14:textId="77777777" w:rsidR="00BF050D" w:rsidRPr="00882215" w:rsidRDefault="00BF050D" w:rsidP="00BF050D">
      <w:pPr>
        <w:pStyle w:val="STTSSegmenProgramContent"/>
      </w:pPr>
      <w:proofErr w:type="gramStart"/>
      <w:r w:rsidRPr="00882215">
        <w:t>cmd.Parameters.AddWithValue</w:t>
      </w:r>
      <w:proofErr w:type="gramEnd"/>
      <w:r w:rsidRPr="00882215">
        <w:t>("@name", name);</w:t>
      </w:r>
    </w:p>
    <w:p w14:paraId="4D663F1D" w14:textId="77777777" w:rsidR="00BF050D" w:rsidRPr="00882215" w:rsidRDefault="00BF050D" w:rsidP="00BF050D">
      <w:pPr>
        <w:pStyle w:val="STTSSegmenProgramContent"/>
      </w:pPr>
      <w:proofErr w:type="gramStart"/>
      <w:r w:rsidRPr="00882215">
        <w:t>cmd.Parameters.AddWithValue</w:t>
      </w:r>
      <w:proofErr w:type="gramEnd"/>
      <w:r w:rsidRPr="00882215">
        <w:t>("@email", email);</w:t>
      </w:r>
    </w:p>
    <w:p w14:paraId="66902CAD" w14:textId="77777777" w:rsidR="00BF050D" w:rsidRPr="00882215" w:rsidRDefault="00BF050D" w:rsidP="00BF050D">
      <w:pPr>
        <w:pStyle w:val="STTSSegmenProgramContent"/>
      </w:pPr>
      <w:proofErr w:type="gramStart"/>
      <w:r w:rsidRPr="00882215">
        <w:t>cmd.Parameters.AddWithValue</w:t>
      </w:r>
      <w:proofErr w:type="gramEnd"/>
      <w:r w:rsidRPr="00882215">
        <w:t>("@notelp", notelp);</w:t>
      </w:r>
    </w:p>
    <w:p w14:paraId="440ECD54" w14:textId="77777777" w:rsidR="00BF050D" w:rsidRPr="00882215" w:rsidRDefault="00BF050D" w:rsidP="00BF050D">
      <w:pPr>
        <w:pStyle w:val="STTSSegmenProgramContent"/>
      </w:pPr>
      <w:proofErr w:type="gramStart"/>
      <w:r w:rsidRPr="00882215">
        <w:t>cmd.ExecuteNonQuery</w:t>
      </w:r>
      <w:proofErr w:type="gramEnd"/>
      <w:r w:rsidRPr="00882215">
        <w:t>();</w:t>
      </w:r>
    </w:p>
    <w:p w14:paraId="06E7D940" w14:textId="77777777" w:rsidR="00BF050D" w:rsidRPr="00882215" w:rsidRDefault="00BF050D" w:rsidP="00BF050D">
      <w:pPr>
        <w:pStyle w:val="STTSSegmenProgramContent"/>
      </w:pPr>
      <w:proofErr w:type="gramStart"/>
      <w:r w:rsidRPr="00882215">
        <w:t>conn.conn</w:t>
      </w:r>
      <w:proofErr w:type="gramEnd"/>
      <w:r w:rsidRPr="00882215">
        <w:t>.Close();</w:t>
      </w:r>
    </w:p>
    <w:p w14:paraId="0786158A" w14:textId="77777777" w:rsidR="00BF050D" w:rsidRPr="00C5761B" w:rsidRDefault="00BF050D" w:rsidP="00BF050D">
      <w:pPr>
        <w:pStyle w:val="STTSSegmenProgramContent"/>
      </w:pPr>
      <w:r>
        <w:t>loaduser(user.id);</w:t>
      </w:r>
    </w:p>
    <w:p w14:paraId="3DF505D5" w14:textId="77777777" w:rsidR="00BF050D" w:rsidRPr="008D1611" w:rsidRDefault="00BF050D" w:rsidP="00BF050D">
      <w:pPr>
        <w:pStyle w:val="STTSSegmenProgramContent"/>
        <w:rPr>
          <w:rFonts w:cs="Courier New"/>
          <w:szCs w:val="20"/>
        </w:rPr>
      </w:pPr>
      <w:r w:rsidRPr="00882215">
        <w:rPr>
          <w:rFonts w:cs="Courier New"/>
          <w:szCs w:val="20"/>
          <w:lang w:val="en-ID"/>
        </w:rPr>
        <w:t>MessageBox.Show("Update berhasil");</w:t>
      </w:r>
    </w:p>
    <w:p w14:paraId="324F2C8E" w14:textId="37A1E2A1" w:rsidR="00BF050D" w:rsidRDefault="00BF050D" w:rsidP="00BF050D">
      <w:pPr>
        <w:pStyle w:val="STTSSegmenProgramContent"/>
        <w:numPr>
          <w:ilvl w:val="0"/>
          <w:numId w:val="0"/>
        </w:numPr>
        <w:rPr>
          <w:rFonts w:ascii="Times New Roman" w:hAnsi="Times New Roman"/>
          <w:b/>
          <w:bCs/>
          <w:sz w:val="24"/>
          <w:szCs w:val="24"/>
        </w:rPr>
      </w:pPr>
    </w:p>
    <w:p w14:paraId="58801A8C" w14:textId="1654796E" w:rsidR="00BF050D" w:rsidRPr="00024523" w:rsidRDefault="00024523" w:rsidP="00024523">
      <w:r w:rsidRPr="00024523">
        <w:t>Pada saat user memilih opsi ganti password maka user akan dibawa menuju halaman ganti password dan konfirmasi password</w:t>
      </w:r>
    </w:p>
    <w:p w14:paraId="226D0FDD" w14:textId="77777777" w:rsidR="00BF050D" w:rsidRDefault="00BF050D" w:rsidP="00BF050D">
      <w:pPr>
        <w:ind w:firstLine="0"/>
        <w:rPr>
          <w:b/>
          <w:bCs/>
          <w:szCs w:val="24"/>
        </w:rPr>
      </w:pPr>
      <w:r w:rsidRPr="00423B36">
        <w:rPr>
          <w:b/>
          <w:bCs/>
          <w:szCs w:val="24"/>
        </w:rPr>
        <w:t>Segment program 4.</w:t>
      </w:r>
      <w:r>
        <w:rPr>
          <w:b/>
          <w:bCs/>
          <w:szCs w:val="24"/>
        </w:rPr>
        <w:t>5</w:t>
      </w:r>
      <w:r w:rsidRPr="00423B36">
        <w:rPr>
          <w:b/>
          <w:bCs/>
          <w:szCs w:val="24"/>
        </w:rPr>
        <w:t xml:space="preserve"> </w:t>
      </w:r>
      <w:r>
        <w:rPr>
          <w:b/>
          <w:bCs/>
          <w:szCs w:val="24"/>
        </w:rPr>
        <w:t>ganti password pada user</w:t>
      </w:r>
    </w:p>
    <w:p w14:paraId="4D0667AD" w14:textId="77777777" w:rsidR="00BF050D" w:rsidRPr="008D1611" w:rsidRDefault="00BF050D" w:rsidP="00FE485A">
      <w:pPr>
        <w:pStyle w:val="STTSSegmenProgramContent"/>
        <w:numPr>
          <w:ilvl w:val="0"/>
          <w:numId w:val="42"/>
        </w:numPr>
        <w:ind w:left="616" w:hanging="616"/>
      </w:pPr>
      <w:proofErr w:type="gramStart"/>
      <w:r w:rsidRPr="008D1611">
        <w:t>if(</w:t>
      </w:r>
      <w:proofErr w:type="gramEnd"/>
      <w:r w:rsidRPr="008D1611">
        <w:t>tbupdate_oldpass.Password == user.password)</w:t>
      </w:r>
    </w:p>
    <w:p w14:paraId="09C44240" w14:textId="77777777" w:rsidR="00BF050D" w:rsidRPr="008D1611" w:rsidRDefault="00BF050D" w:rsidP="00BF050D">
      <w:pPr>
        <w:pStyle w:val="STTSSegmenProgramContent"/>
      </w:pPr>
      <w:r w:rsidRPr="008D1611">
        <w:t>{</w:t>
      </w:r>
    </w:p>
    <w:p w14:paraId="492E4207" w14:textId="77777777" w:rsidR="00BF050D" w:rsidRPr="008D1611" w:rsidRDefault="00BF050D" w:rsidP="00BF050D">
      <w:pPr>
        <w:pStyle w:val="STTSSegmenProgramContent"/>
      </w:pPr>
      <w:r w:rsidRPr="008D1611">
        <w:t xml:space="preserve">      </w:t>
      </w:r>
      <w:proofErr w:type="gramStart"/>
      <w:r>
        <w:t>if</w:t>
      </w:r>
      <w:r w:rsidRPr="008D1611">
        <w:t>(</w:t>
      </w:r>
      <w:proofErr w:type="gramEnd"/>
      <w:r w:rsidRPr="008D1611">
        <w:t>tbupdate_newpass.Password == tbupdate_confirm.Password)</w:t>
      </w:r>
    </w:p>
    <w:p w14:paraId="0EA7E9E7" w14:textId="77777777" w:rsidR="00BF050D" w:rsidRPr="008D1611" w:rsidRDefault="00BF050D" w:rsidP="00BF050D">
      <w:pPr>
        <w:pStyle w:val="STTSSegmenProgramContent"/>
      </w:pPr>
      <w:r w:rsidRPr="008D1611">
        <w:t xml:space="preserve">      {</w:t>
      </w:r>
    </w:p>
    <w:p w14:paraId="5AC4F0D9" w14:textId="77777777" w:rsidR="00BF050D" w:rsidRPr="008D1611" w:rsidRDefault="00BF050D" w:rsidP="00BF050D">
      <w:pPr>
        <w:pStyle w:val="STTSSegmenProgramContent"/>
      </w:pPr>
      <w:r w:rsidRPr="008D1611">
        <w:t xml:space="preserve">             </w:t>
      </w:r>
      <w:proofErr w:type="gramStart"/>
      <w:r w:rsidRPr="008D1611">
        <w:t>conn.conn</w:t>
      </w:r>
      <w:proofErr w:type="gramEnd"/>
      <w:r w:rsidRPr="008D1611">
        <w:t>.Open();</w:t>
      </w:r>
    </w:p>
    <w:p w14:paraId="50589BEF" w14:textId="77777777" w:rsidR="00BF050D" w:rsidRPr="008D1611" w:rsidRDefault="00BF050D" w:rsidP="00BF050D">
      <w:pPr>
        <w:pStyle w:val="STTSSegmenProgramContent"/>
      </w:pPr>
      <w:r w:rsidRPr="008D1611">
        <w:t xml:space="preserve">             MySqlCommand cmd = new </w:t>
      </w:r>
      <w:proofErr w:type="gramStart"/>
      <w:r w:rsidRPr="008D1611">
        <w:t>MySqlCommand(</w:t>
      </w:r>
      <w:proofErr w:type="gramEnd"/>
      <w:r w:rsidRPr="008D1611">
        <w:t>$"UPDATE customer SET Password=@password WHERE ID={iduser}", conn.conn);</w:t>
      </w:r>
    </w:p>
    <w:p w14:paraId="7262F743" w14:textId="77777777" w:rsidR="00BF050D" w:rsidRPr="008D1611" w:rsidRDefault="00BF050D" w:rsidP="00BF050D">
      <w:pPr>
        <w:pStyle w:val="STTSSegmenProgramContent"/>
      </w:pPr>
      <w:r w:rsidRPr="008D1611">
        <w:t xml:space="preserve">             </w:t>
      </w:r>
      <w:proofErr w:type="gramStart"/>
      <w:r w:rsidRPr="008D1611">
        <w:t>cmd.Parameters.AddWithValue</w:t>
      </w:r>
      <w:proofErr w:type="gramEnd"/>
      <w:r w:rsidRPr="008D1611">
        <w:t>("@password", password);</w:t>
      </w:r>
    </w:p>
    <w:p w14:paraId="59B4C491" w14:textId="77777777" w:rsidR="00BF050D" w:rsidRPr="008D1611" w:rsidRDefault="00BF050D" w:rsidP="00BF050D">
      <w:pPr>
        <w:pStyle w:val="STTSSegmenProgramContent"/>
      </w:pPr>
      <w:r w:rsidRPr="008D1611">
        <w:t xml:space="preserve">             </w:t>
      </w:r>
      <w:proofErr w:type="gramStart"/>
      <w:r w:rsidRPr="008D1611">
        <w:t>cmd.ExecuteNonQuery</w:t>
      </w:r>
      <w:proofErr w:type="gramEnd"/>
      <w:r w:rsidRPr="008D1611">
        <w:t>();</w:t>
      </w:r>
    </w:p>
    <w:p w14:paraId="06E5D901" w14:textId="77777777" w:rsidR="00BF050D" w:rsidRPr="008D1611" w:rsidRDefault="00BF050D" w:rsidP="00BF050D">
      <w:pPr>
        <w:pStyle w:val="STTSSegmenProgramContent"/>
      </w:pPr>
      <w:r w:rsidRPr="008D1611">
        <w:t xml:space="preserve">             </w:t>
      </w:r>
      <w:proofErr w:type="gramStart"/>
      <w:r w:rsidRPr="008D1611">
        <w:t>conn.conn</w:t>
      </w:r>
      <w:proofErr w:type="gramEnd"/>
      <w:r w:rsidRPr="008D1611">
        <w:t>.Close();</w:t>
      </w:r>
    </w:p>
    <w:p w14:paraId="3AC2A52D" w14:textId="77777777" w:rsidR="00BF050D" w:rsidRPr="008D1611" w:rsidRDefault="00BF050D" w:rsidP="00BF050D">
      <w:pPr>
        <w:pStyle w:val="STTSSegmenProgramContent"/>
      </w:pPr>
      <w:r w:rsidRPr="008D1611">
        <w:t xml:space="preserve">             loaduser(user.id);</w:t>
      </w:r>
    </w:p>
    <w:p w14:paraId="58477076" w14:textId="77777777" w:rsidR="00BF050D" w:rsidRPr="008D1611" w:rsidRDefault="00BF050D" w:rsidP="00BF050D">
      <w:pPr>
        <w:pStyle w:val="STTSSegmenProgramContent"/>
      </w:pPr>
      <w:r w:rsidRPr="008D1611">
        <w:t xml:space="preserve">             MessageBox.Show("Change Password Success");</w:t>
      </w:r>
    </w:p>
    <w:p w14:paraId="47B232C9" w14:textId="77777777" w:rsidR="00BF050D" w:rsidRPr="008D1611" w:rsidRDefault="00BF050D" w:rsidP="00BF050D">
      <w:pPr>
        <w:pStyle w:val="STTSSegmenProgramContent"/>
      </w:pPr>
      <w:r w:rsidRPr="008D1611">
        <w:t xml:space="preserve">        }</w:t>
      </w:r>
    </w:p>
    <w:p w14:paraId="1A5333A5" w14:textId="77777777" w:rsidR="00BF050D" w:rsidRPr="008D1611" w:rsidRDefault="00BF050D" w:rsidP="00BF050D">
      <w:pPr>
        <w:pStyle w:val="STTSSegmenProgramContent"/>
      </w:pPr>
      <w:r w:rsidRPr="008D1611">
        <w:t xml:space="preserve">        else</w:t>
      </w:r>
    </w:p>
    <w:p w14:paraId="04F106A1" w14:textId="77777777" w:rsidR="00BF050D" w:rsidRPr="008D1611" w:rsidRDefault="00BF050D" w:rsidP="00BF050D">
      <w:pPr>
        <w:pStyle w:val="STTSSegmenProgramContent"/>
      </w:pPr>
      <w:r w:rsidRPr="008D1611">
        <w:t xml:space="preserve">        {</w:t>
      </w:r>
    </w:p>
    <w:p w14:paraId="2D97FF1E" w14:textId="77777777" w:rsidR="00BF050D" w:rsidRPr="008D1611" w:rsidRDefault="00BF050D" w:rsidP="00BF050D">
      <w:pPr>
        <w:pStyle w:val="STTSSegmenProgramContent"/>
      </w:pPr>
      <w:r w:rsidRPr="008D1611">
        <w:t xml:space="preserve">              MessageBox.Show("Password baru dan password confirmation tidak sama");</w:t>
      </w:r>
    </w:p>
    <w:p w14:paraId="3B22F751" w14:textId="77777777" w:rsidR="00BF050D" w:rsidRPr="008D1611" w:rsidRDefault="00BF050D" w:rsidP="00BF050D">
      <w:pPr>
        <w:pStyle w:val="STTSSegmenProgramContent"/>
      </w:pPr>
      <w:r w:rsidRPr="008D1611">
        <w:t xml:space="preserve">        }</w:t>
      </w:r>
    </w:p>
    <w:p w14:paraId="4776BAF6" w14:textId="77777777" w:rsidR="00BF050D" w:rsidRPr="008D1611" w:rsidRDefault="00BF050D" w:rsidP="00BF050D">
      <w:pPr>
        <w:pStyle w:val="STTSSegmenProgramContent"/>
      </w:pPr>
    </w:p>
    <w:p w14:paraId="30EF55B8" w14:textId="77777777" w:rsidR="00BF050D" w:rsidRPr="008D1611" w:rsidRDefault="00BF050D" w:rsidP="00BF050D">
      <w:pPr>
        <w:pStyle w:val="STTSSegmenProgramContent"/>
      </w:pPr>
      <w:r w:rsidRPr="008D1611">
        <w:t>}</w:t>
      </w:r>
    </w:p>
    <w:p w14:paraId="68B85253" w14:textId="77777777" w:rsidR="00BF050D" w:rsidRPr="008D1611" w:rsidRDefault="00BF050D" w:rsidP="00BF050D">
      <w:pPr>
        <w:pStyle w:val="STTSSegmenProgramContent"/>
      </w:pPr>
      <w:r w:rsidRPr="008D1611">
        <w:t>else</w:t>
      </w:r>
    </w:p>
    <w:p w14:paraId="023B3C3B" w14:textId="77777777" w:rsidR="00BF050D" w:rsidRPr="008D1611" w:rsidRDefault="00BF050D" w:rsidP="00BF050D">
      <w:pPr>
        <w:pStyle w:val="STTSSegmenProgramContent"/>
      </w:pPr>
      <w:r w:rsidRPr="008D1611">
        <w:t>{</w:t>
      </w:r>
    </w:p>
    <w:p w14:paraId="5CB82157" w14:textId="6AB03C1B" w:rsidR="00BF050D" w:rsidRPr="00024523" w:rsidRDefault="00BF050D" w:rsidP="00024523">
      <w:pPr>
        <w:pStyle w:val="STTSSegmenProgramContent"/>
      </w:pPr>
      <w:r>
        <w:t xml:space="preserve">       </w:t>
      </w:r>
      <w:r w:rsidRPr="008D1611">
        <w:t>MessageBox.Show("Password salah");}</w:t>
      </w:r>
    </w:p>
    <w:p w14:paraId="5E5E4C34" w14:textId="33605667" w:rsidR="00024523" w:rsidRPr="00B06AE6" w:rsidRDefault="00024523" w:rsidP="00B06AE6">
      <w:pPr>
        <w:pStyle w:val="STTSSegmenProgramContent"/>
        <w:numPr>
          <w:ilvl w:val="0"/>
          <w:numId w:val="0"/>
        </w:numPr>
        <w:ind w:firstLine="624"/>
        <w:rPr>
          <w:rFonts w:ascii="Times New Roman" w:hAnsi="Times New Roman"/>
          <w:sz w:val="24"/>
          <w:szCs w:val="24"/>
        </w:rPr>
      </w:pPr>
      <w:r w:rsidRPr="00B06AE6">
        <w:rPr>
          <w:rFonts w:ascii="Times New Roman" w:hAnsi="Times New Roman"/>
          <w:sz w:val="24"/>
          <w:szCs w:val="24"/>
        </w:rPr>
        <w:lastRenderedPageBreak/>
        <w:t xml:space="preserve">Saat user memilih opsi tokoku pada menu di samping kanan maka user akan diarahkan ke halaman toko user yang berisi barang-barang yang ingin dijual oleh </w:t>
      </w:r>
      <w:proofErr w:type="gramStart"/>
      <w:r w:rsidRPr="00B06AE6">
        <w:rPr>
          <w:rFonts w:ascii="Times New Roman" w:hAnsi="Times New Roman"/>
          <w:sz w:val="24"/>
          <w:szCs w:val="24"/>
        </w:rPr>
        <w:t>user,salah</w:t>
      </w:r>
      <w:proofErr w:type="gramEnd"/>
      <w:r w:rsidRPr="00B06AE6">
        <w:rPr>
          <w:rFonts w:ascii="Times New Roman" w:hAnsi="Times New Roman"/>
          <w:sz w:val="24"/>
          <w:szCs w:val="24"/>
        </w:rPr>
        <w:t xml:space="preserve"> satu </w:t>
      </w:r>
      <w:r w:rsidR="00B06AE6" w:rsidRPr="00B06AE6">
        <w:rPr>
          <w:rFonts w:ascii="Times New Roman" w:hAnsi="Times New Roman"/>
          <w:sz w:val="24"/>
          <w:szCs w:val="24"/>
        </w:rPr>
        <w:t>fiturnya yaitu menambahkan atau mendaftarkan item baru untuk dijual oleh user yang login</w:t>
      </w:r>
      <w:r w:rsidR="00B06AE6">
        <w:rPr>
          <w:rFonts w:ascii="Times New Roman" w:hAnsi="Times New Roman"/>
          <w:sz w:val="24"/>
          <w:szCs w:val="24"/>
        </w:rPr>
        <w:t xml:space="preserve"> dengan menekan tombol add new maka akan terarah kan ke halaman add barang seller</w:t>
      </w:r>
    </w:p>
    <w:p w14:paraId="7FCE5C5F" w14:textId="7555244B" w:rsidR="00BF050D" w:rsidRDefault="00BF050D" w:rsidP="00BF050D">
      <w:pPr>
        <w:pStyle w:val="STTSSegmenProgramContent"/>
        <w:numPr>
          <w:ilvl w:val="0"/>
          <w:numId w:val="0"/>
        </w:numPr>
        <w:rPr>
          <w:rFonts w:ascii="Times New Roman" w:hAnsi="Times New Roman"/>
          <w:b/>
          <w:bCs/>
          <w:sz w:val="24"/>
          <w:szCs w:val="24"/>
        </w:rPr>
      </w:pPr>
      <w:r w:rsidRPr="00B02084">
        <w:rPr>
          <w:rFonts w:ascii="Times New Roman" w:hAnsi="Times New Roman"/>
          <w:b/>
          <w:bCs/>
          <w:sz w:val="24"/>
          <w:szCs w:val="24"/>
        </w:rPr>
        <w:t xml:space="preserve">Segment program 4.5 </w:t>
      </w:r>
      <w:r>
        <w:rPr>
          <w:rFonts w:ascii="Times New Roman" w:hAnsi="Times New Roman"/>
          <w:b/>
          <w:bCs/>
          <w:sz w:val="24"/>
          <w:szCs w:val="24"/>
        </w:rPr>
        <w:t>tambah barang di user seller</w:t>
      </w:r>
    </w:p>
    <w:p w14:paraId="2ABAA485" w14:textId="77777777" w:rsidR="00BF050D" w:rsidRPr="00C85701" w:rsidRDefault="00BF050D" w:rsidP="00FE485A">
      <w:pPr>
        <w:pStyle w:val="STTSSegmenProgramContent"/>
        <w:numPr>
          <w:ilvl w:val="0"/>
          <w:numId w:val="43"/>
        </w:numPr>
        <w:ind w:left="616" w:hanging="616"/>
        <w:rPr>
          <w:rFonts w:cs="Courier New"/>
          <w:b/>
          <w:bCs/>
          <w:szCs w:val="20"/>
        </w:rPr>
      </w:pPr>
      <w:r w:rsidRPr="00C85701">
        <w:rPr>
          <w:rFonts w:cs="Courier New"/>
          <w:szCs w:val="20"/>
          <w:lang w:val="en-ID"/>
        </w:rPr>
        <w:t>string namabarang = tb_seller_</w:t>
      </w:r>
      <w:proofErr w:type="gramStart"/>
      <w:r w:rsidRPr="00C85701">
        <w:rPr>
          <w:rFonts w:cs="Courier New"/>
          <w:szCs w:val="20"/>
          <w:lang w:val="en-ID"/>
        </w:rPr>
        <w:t>nama.Text.ToString</w:t>
      </w:r>
      <w:proofErr w:type="gramEnd"/>
      <w:r w:rsidRPr="00C85701">
        <w:rPr>
          <w:rFonts w:cs="Courier New"/>
          <w:szCs w:val="20"/>
          <w:lang w:val="en-ID"/>
        </w:rPr>
        <w:t>();</w:t>
      </w:r>
    </w:p>
    <w:p w14:paraId="55464D78" w14:textId="77777777" w:rsidR="00BF050D" w:rsidRPr="00C85701" w:rsidRDefault="00BF050D" w:rsidP="00BF050D">
      <w:pPr>
        <w:pStyle w:val="STTSSegmenProgramContent"/>
        <w:rPr>
          <w:rFonts w:cs="Courier New"/>
          <w:szCs w:val="20"/>
        </w:rPr>
      </w:pPr>
      <w:r w:rsidRPr="00C85701">
        <w:rPr>
          <w:rFonts w:cs="Courier New"/>
          <w:szCs w:val="20"/>
        </w:rPr>
        <w:t xml:space="preserve">int stok = </w:t>
      </w:r>
      <w:proofErr w:type="gramStart"/>
      <w:r w:rsidRPr="00C85701">
        <w:rPr>
          <w:rFonts w:cs="Courier New"/>
          <w:szCs w:val="20"/>
        </w:rPr>
        <w:t>int.Parse</w:t>
      </w:r>
      <w:proofErr w:type="gramEnd"/>
      <w:r w:rsidRPr="00C85701">
        <w:rPr>
          <w:rFonts w:cs="Courier New"/>
          <w:szCs w:val="20"/>
        </w:rPr>
        <w:t>(tb_seller_stok.Text.ToString());</w:t>
      </w:r>
    </w:p>
    <w:p w14:paraId="0516D58E" w14:textId="77777777" w:rsidR="00BF050D" w:rsidRPr="00C85701" w:rsidRDefault="00BF050D" w:rsidP="00BF050D">
      <w:pPr>
        <w:pStyle w:val="STTSSegmenProgramContent"/>
        <w:rPr>
          <w:rFonts w:cs="Courier New"/>
          <w:szCs w:val="20"/>
        </w:rPr>
      </w:pPr>
      <w:r w:rsidRPr="00C85701">
        <w:rPr>
          <w:rFonts w:cs="Courier New"/>
          <w:szCs w:val="20"/>
        </w:rPr>
        <w:t xml:space="preserve">            int harga = </w:t>
      </w:r>
    </w:p>
    <w:p w14:paraId="580B5DB5" w14:textId="77777777" w:rsidR="00BF050D" w:rsidRPr="00C85701" w:rsidRDefault="00BF050D" w:rsidP="00BF050D">
      <w:pPr>
        <w:pStyle w:val="STTSSegmenProgramContent"/>
        <w:rPr>
          <w:rFonts w:cs="Courier New"/>
          <w:szCs w:val="20"/>
        </w:rPr>
      </w:pPr>
      <w:proofErr w:type="gramStart"/>
      <w:r w:rsidRPr="00C85701">
        <w:rPr>
          <w:rFonts w:cs="Courier New"/>
          <w:szCs w:val="20"/>
        </w:rPr>
        <w:t>int.Parse</w:t>
      </w:r>
      <w:proofErr w:type="gramEnd"/>
      <w:r w:rsidRPr="00C85701">
        <w:rPr>
          <w:rFonts w:cs="Courier New"/>
          <w:szCs w:val="20"/>
        </w:rPr>
        <w:t>(tb_seller_harga.Text.ToString());</w:t>
      </w:r>
    </w:p>
    <w:p w14:paraId="4716E0A4" w14:textId="77777777" w:rsidR="00BF050D" w:rsidRPr="00C85701" w:rsidRDefault="00BF050D" w:rsidP="00BF050D">
      <w:pPr>
        <w:pStyle w:val="STTSSegmenProgramContent"/>
        <w:rPr>
          <w:rFonts w:cs="Courier New"/>
          <w:szCs w:val="20"/>
        </w:rPr>
      </w:pPr>
    </w:p>
    <w:p w14:paraId="53B4BF0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getid(</w:t>
      </w:r>
      <w:proofErr w:type="gramEnd"/>
      <w:r w:rsidRPr="00C85701">
        <w:rPr>
          <w:rFonts w:cs="Courier New"/>
          <w:szCs w:val="20"/>
        </w:rPr>
        <w:t>);</w:t>
      </w:r>
    </w:p>
    <w:p w14:paraId="58116C5F"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F7769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1325AFC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7D48935"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1FA08707"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$"INSERT </w:t>
      </w:r>
    </w:p>
    <w:p w14:paraId="6C68EA09" w14:textId="77777777" w:rsidR="00BF050D" w:rsidRPr="00C85701" w:rsidRDefault="00BF050D" w:rsidP="00BF050D">
      <w:pPr>
        <w:pStyle w:val="STTSSegmenProgramContent"/>
        <w:rPr>
          <w:rFonts w:cs="Courier New"/>
          <w:szCs w:val="20"/>
        </w:rPr>
      </w:pPr>
      <w:r w:rsidRPr="00C85701">
        <w:rPr>
          <w:rFonts w:cs="Courier New"/>
          <w:szCs w:val="20"/>
        </w:rPr>
        <w:t>INTO BARANG(NAMA_</w:t>
      </w:r>
      <w:proofErr w:type="gramStart"/>
      <w:r w:rsidRPr="00C85701">
        <w:rPr>
          <w:rFonts w:cs="Courier New"/>
          <w:szCs w:val="20"/>
        </w:rPr>
        <w:t>BARANG,MERK</w:t>
      </w:r>
      <w:proofErr w:type="gramEnd"/>
      <w:r w:rsidRPr="00C85701">
        <w:rPr>
          <w:rFonts w:cs="Courier New"/>
          <w:szCs w:val="20"/>
        </w:rPr>
        <w:t xml:space="preserve">,KATEGORI,STOK,HARGA,IMG) </w:t>
      </w:r>
    </w:p>
    <w:p w14:paraId="0FE75AF3" w14:textId="77777777" w:rsidR="00BF050D" w:rsidRPr="00C85701" w:rsidRDefault="00BF050D" w:rsidP="00BF050D">
      <w:pPr>
        <w:pStyle w:val="STTSSegmenProgramContent"/>
        <w:rPr>
          <w:rFonts w:cs="Courier New"/>
          <w:szCs w:val="20"/>
        </w:rPr>
      </w:pPr>
      <w:r w:rsidRPr="00C85701">
        <w:rPr>
          <w:rFonts w:cs="Courier New"/>
          <w:szCs w:val="20"/>
        </w:rPr>
        <w:t>VALUES('{namabarang}','{kodemerk}','{kodekat}','{stok}','{ha</w:t>
      </w:r>
    </w:p>
    <w:p w14:paraId="3998E389" w14:textId="77777777" w:rsidR="00BF050D" w:rsidRPr="00C85701" w:rsidRDefault="00BF050D" w:rsidP="00BF050D">
      <w:pPr>
        <w:pStyle w:val="STTSSegmenProgramContent"/>
        <w:rPr>
          <w:rFonts w:cs="Courier New"/>
          <w:szCs w:val="20"/>
        </w:rPr>
      </w:pPr>
      <w:r w:rsidRPr="00C85701">
        <w:rPr>
          <w:rFonts w:cs="Courier New"/>
          <w:szCs w:val="20"/>
        </w:rPr>
        <w:t>rga}','iVBORw0KGgoAAAANSUhEUgAAAPoAAAD6BAMAAAB6wkcOAAAAG1BMV</w:t>
      </w:r>
    </w:p>
    <w:p w14:paraId="395DCEA5" w14:textId="77777777" w:rsidR="00BF050D" w:rsidRPr="00C85701" w:rsidRDefault="00BF050D" w:rsidP="00BF050D">
      <w:pPr>
        <w:pStyle w:val="STTSSegmenProgramContent"/>
        <w:rPr>
          <w:rFonts w:cs="Courier New"/>
          <w:szCs w:val="20"/>
        </w:rPr>
      </w:pPr>
      <w:r w:rsidRPr="00C85701">
        <w:rPr>
          <w:rFonts w:cs="Courier New"/>
          <w:szCs w:val="20"/>
        </w:rPr>
        <w:t>EXMzMwAAAB/f39MTEwZGRmysrKZmZlmZmYzMzNjTEbvAAAACXBIWXMAAA7EA</w:t>
      </w:r>
    </w:p>
    <w:p w14:paraId="5ECD5B8B" w14:textId="77777777" w:rsidR="00BF050D" w:rsidRPr="00C85701" w:rsidRDefault="00BF050D" w:rsidP="00BF050D">
      <w:pPr>
        <w:pStyle w:val="STTSSegmenProgramContent"/>
        <w:rPr>
          <w:rFonts w:cs="Courier New"/>
          <w:szCs w:val="20"/>
        </w:rPr>
      </w:pPr>
      <w:r w:rsidRPr="00C85701">
        <w:rPr>
          <w:rFonts w:cs="Courier New"/>
          <w:szCs w:val="20"/>
        </w:rPr>
        <w:t>AAOxAGVKw4bAAACeklEQVR4nO3WMU/bQBTA8cPh7IwYHKdjIoGUkaq0YmxIp</w:t>
      </w:r>
    </w:p>
    <w:p w14:paraId="073DC7E7" w14:textId="77777777" w:rsidR="00BF050D" w:rsidRPr="00C85701" w:rsidRDefault="00BF050D" w:rsidP="00BF050D">
      <w:pPr>
        <w:pStyle w:val="STTSSegmenProgramContent"/>
        <w:rPr>
          <w:rFonts w:cs="Courier New"/>
          <w:szCs w:val="20"/>
        </w:rPr>
      </w:pPr>
      <w:r w:rsidRPr="00C85701">
        <w:rPr>
          <w:rFonts w:cs="Courier New"/>
          <w:szCs w:val="20"/>
        </w:rPr>
        <w:t>WR0WkpXpxJRR6gQzUigLXzsvnc+F0ckqK09dPj/pDiPy9M9v8udgzEAAAAAA</w:t>
      </w:r>
    </w:p>
    <w:p w14:paraId="682AABAD" w14:textId="77777777" w:rsidR="00BF050D" w:rsidRPr="00C85701" w:rsidRDefault="00BF050D" w:rsidP="00BF050D">
      <w:pPr>
        <w:pStyle w:val="STTSSegmenProgramContent"/>
        <w:rPr>
          <w:rFonts w:cs="Courier New"/>
          <w:szCs w:val="20"/>
        </w:rPr>
      </w:pPr>
      <w:r w:rsidRPr="00C85701">
        <w:rPr>
          <w:rFonts w:cs="Courier New"/>
          <w:szCs w:val="20"/>
        </w:rPr>
        <w:t>AAAAAAAAAAAAAAAAAAAAADNCI7iUSbvgwfRkyD6nrx5Ji/QvFsdWQxHec3iY</w:t>
      </w:r>
    </w:p>
    <w:p w14:paraId="480905FB" w14:textId="77777777" w:rsidR="00BF050D" w:rsidRPr="00C85701" w:rsidRDefault="00BF050D" w:rsidP="00BF050D">
      <w:pPr>
        <w:pStyle w:val="STTSSegmenProgramContent"/>
        <w:rPr>
          <w:rFonts w:cs="Courier New"/>
          <w:szCs w:val="20"/>
        </w:rPr>
      </w:pPr>
      <w:r w:rsidRPr="00C85701">
        <w:rPr>
          <w:rFonts w:cs="Courier New"/>
          <w:szCs w:val="20"/>
        </w:rPr>
        <w:t>fJ1PtiV4PibkNnsu+vPy4vNea17ybuW4HQ8H3TrVu/J5VKq3vmB7R/S3+7mv</w:t>
      </w:r>
    </w:p>
    <w:p w14:paraId="1D374ADF" w14:textId="77777777" w:rsidR="00BF050D" w:rsidRPr="00C85701" w:rsidRDefault="00BF050D" w:rsidP="00BF050D">
      <w:pPr>
        <w:pStyle w:val="STTSSegmenProgramContent"/>
        <w:rPr>
          <w:rFonts w:cs="Courier New"/>
          <w:szCs w:val="20"/>
        </w:rPr>
      </w:pPr>
      <w:r w:rsidRPr="00C85701">
        <w:rPr>
          <w:rFonts w:cs="Courier New"/>
          <w:szCs w:val="20"/>
        </w:rPr>
        <w:t>PahH5nISvR7Ncu7ijLjvY8vdXmPNue1/bpEHbm03jZQPZJJxj5279PexrxtX</w:t>
      </w:r>
    </w:p>
    <w:p w14:paraId="6D401AEF" w14:textId="77777777" w:rsidR="00BF050D" w:rsidRPr="00C85701" w:rsidRDefault="00BF050D" w:rsidP="00BF050D">
      <w:pPr>
        <w:pStyle w:val="STTSSegmenProgramContent"/>
        <w:rPr>
          <w:rFonts w:cs="Courier New"/>
          <w:szCs w:val="20"/>
        </w:rPr>
      </w:pPr>
      <w:r w:rsidRPr="00C85701">
        <w:rPr>
          <w:rFonts w:cs="Courier New"/>
          <w:szCs w:val="20"/>
        </w:rPr>
        <w:t>92926eL9G/VT4owTPVaLK/N3Ui2Wt3f2Mx9eGfq01l9F8FOOSCxu5PZxUrel</w:t>
      </w:r>
    </w:p>
    <w:p w14:paraId="4F563F6E" w14:textId="77777777" w:rsidR="00BF050D" w:rsidRPr="00C85701" w:rsidRDefault="00BF050D" w:rsidP="00BF050D">
      <w:pPr>
        <w:pStyle w:val="STTSSegmenProgramContent"/>
        <w:rPr>
          <w:rFonts w:cs="Courier New"/>
          <w:szCs w:val="20"/>
        </w:rPr>
      </w:pPr>
      <w:r w:rsidRPr="00C85701">
        <w:rPr>
          <w:rFonts w:cs="Courier New"/>
          <w:szCs w:val="20"/>
        </w:rPr>
        <w:t>q/ed9erBqprq6mda5PRzeM9uF0WdlfztvKzc40XlXuoR1bRdpdxIl22XPWw4</w:t>
      </w:r>
    </w:p>
    <w:p w14:paraId="3ACC3B7F" w14:textId="77777777" w:rsidR="00BF050D" w:rsidRPr="00C85701" w:rsidRDefault="00BF050D" w:rsidP="00BF050D">
      <w:pPr>
        <w:pStyle w:val="STTSSegmenProgramContent"/>
        <w:rPr>
          <w:rFonts w:cs="Courier New"/>
          <w:szCs w:val="20"/>
        </w:rPr>
      </w:pPr>
      <w:r w:rsidRPr="00C85701">
        <w:rPr>
          <w:rFonts w:cs="Courier New"/>
          <w:szCs w:val="20"/>
        </w:rPr>
        <w:t>8ajdKV1t9rTRRzr3jguRjJT24N8x8mBeT+R6oeV6tJ8tXXNM9OTzO7LLb5qq</w:t>
      </w:r>
    </w:p>
    <w:p w14:paraId="48135D7D" w14:textId="77777777" w:rsidR="00BF050D" w:rsidRPr="00C85701" w:rsidRDefault="00BF050D" w:rsidP="00BF050D">
      <w:pPr>
        <w:pStyle w:val="STTSSegmenProgramContent"/>
        <w:rPr>
          <w:rFonts w:cs="Courier New"/>
          <w:szCs w:val="20"/>
        </w:rPr>
      </w:pPr>
      <w:r w:rsidRPr="00C85701">
        <w:rPr>
          <w:rFonts w:cs="Courier New"/>
          <w:szCs w:val="20"/>
        </w:rPr>
        <w:t>nqgtXJ5nV74/VZWj9Jq6y4vlJcdl/utgeqzng9kV62svDTfXZenm62plbejM</w:t>
      </w:r>
    </w:p>
    <w:p w14:paraId="29F662E5" w14:textId="77777777" w:rsidR="00BF050D" w:rsidRPr="00C85701" w:rsidRDefault="00BF050D" w:rsidP="00BF050D">
      <w:pPr>
        <w:pStyle w:val="STTSSegmenProgramContent"/>
        <w:rPr>
          <w:rFonts w:cs="Courier New"/>
          <w:szCs w:val="20"/>
        </w:rPr>
      </w:pPr>
      <w:r w:rsidRPr="00C85701">
        <w:rPr>
          <w:rFonts w:cs="Courier New"/>
          <w:szCs w:val="20"/>
        </w:rPr>
        <w:t>pKivvpOWTBdl6dFffW6xc1p+ew0NvVnrbjqhtdt/yTPTHN/1mqfODt5DDt+z</w:t>
      </w:r>
    </w:p>
    <w:p w14:paraId="6C3CC6E7" w14:textId="77777777" w:rsidR="00BF050D" w:rsidRPr="00C85701" w:rsidRDefault="00BF050D" w:rsidP="00BF050D">
      <w:pPr>
        <w:pStyle w:val="STTSSegmenProgramContent"/>
        <w:rPr>
          <w:rFonts w:cs="Courier New"/>
          <w:szCs w:val="20"/>
        </w:rPr>
      </w:pPr>
      <w:r w:rsidRPr="00C85701">
        <w:rPr>
          <w:rFonts w:cs="Courier New"/>
          <w:szCs w:val="20"/>
        </w:rPr>
        <w:t>YsV0A0fpWvyzDTza35ct3qlJT3m7qnjH6e64X83X8nTY77V02Bs6gkfv03Xs</w:t>
      </w:r>
    </w:p>
    <w:p w14:paraId="72A77258" w14:textId="77777777" w:rsidR="00BF050D" w:rsidRPr="00C85701" w:rsidRDefault="00BF050D" w:rsidP="00BF050D">
      <w:pPr>
        <w:pStyle w:val="STTSSegmenProgramContent"/>
        <w:rPr>
          <w:rFonts w:cs="Courier New"/>
          <w:szCs w:val="20"/>
        </w:rPr>
      </w:pPr>
      <w:r w:rsidRPr="00C85701">
        <w:rPr>
          <w:rFonts w:cs="Courier New"/>
          <w:szCs w:val="20"/>
        </w:rPr>
        <w:t>vuB6RebSTd82Xw1T1t2PzBBx9RTPVL9XBZV/rbFTi/Oum9+5eilPmf69B+Bv</w:t>
      </w:r>
    </w:p>
    <w:p w14:paraId="1CDA7F80" w14:textId="77777777" w:rsidR="00BF050D" w:rsidRPr="00C85701" w:rsidRDefault="00BF050D" w:rsidP="00BF050D">
      <w:pPr>
        <w:pStyle w:val="STTSSegmenProgramContent"/>
        <w:rPr>
          <w:rFonts w:cs="Courier New"/>
          <w:szCs w:val="20"/>
        </w:rPr>
      </w:pPr>
      <w:r w:rsidRPr="00C85701">
        <w:rPr>
          <w:rFonts w:cs="Courier New"/>
          <w:szCs w:val="20"/>
        </w:rPr>
        <w:t>xLsfRSZCW4z80EnDPcys39TVHdzR3k1zwwOjH2pH8xem2CyftI/1o5Vx9ire</w:t>
      </w:r>
    </w:p>
    <w:p w14:paraId="055A09C6" w14:textId="77777777" w:rsidR="00BF050D" w:rsidRPr="00C85701" w:rsidRDefault="00BF050D" w:rsidP="00BF050D">
      <w:pPr>
        <w:pStyle w:val="STTSSegmenProgramContent"/>
        <w:rPr>
          <w:rFonts w:cs="Courier New"/>
          <w:szCs w:val="20"/>
        </w:rPr>
      </w:pPr>
      <w:r w:rsidRPr="00C85701">
        <w:rPr>
          <w:rFonts w:cs="Courier New"/>
          <w:szCs w:val="20"/>
        </w:rPr>
        <w:t>PjC1fkSD9d8m2We+TRM4p/u3pZJUrP1irN5GZw/m2fneRk08JAHAAAAAAAAA</w:t>
      </w:r>
    </w:p>
    <w:p w14:paraId="6A35B437" w14:textId="77777777" w:rsidR="00BF050D" w:rsidRPr="00C85701" w:rsidRDefault="00BF050D" w:rsidP="00BF050D">
      <w:pPr>
        <w:pStyle w:val="STTSSegmenProgramContent"/>
        <w:rPr>
          <w:rFonts w:cs="Courier New"/>
          <w:szCs w:val="20"/>
        </w:rPr>
      </w:pPr>
      <w:r w:rsidRPr="00C85701">
        <w:rPr>
          <w:rFonts w:cs="Courier New"/>
          <w:szCs w:val="20"/>
        </w:rPr>
        <w:t xml:space="preserve">AAAAAAAAAAAAAAAAAD/mV+CPmI6PVs6jQAAAABJRU5ErkJggg==')", </w:t>
      </w:r>
    </w:p>
    <w:p w14:paraId="294F802B" w14:textId="77777777" w:rsidR="00BF050D" w:rsidRPr="00C85701" w:rsidRDefault="00BF050D" w:rsidP="00BF050D">
      <w:pPr>
        <w:pStyle w:val="STTSSegmenProgramContent"/>
        <w:rPr>
          <w:rFonts w:cs="Courier New"/>
          <w:szCs w:val="20"/>
        </w:rPr>
      </w:pPr>
      <w:proofErr w:type="gramStart"/>
      <w:r w:rsidRPr="00C85701">
        <w:rPr>
          <w:rFonts w:cs="Courier New"/>
          <w:szCs w:val="20"/>
        </w:rPr>
        <w:t>conn.conn</w:t>
      </w:r>
      <w:proofErr w:type="gramEnd"/>
      <w:r w:rsidRPr="00C85701">
        <w:rPr>
          <w:rFonts w:cs="Courier New"/>
          <w:szCs w:val="20"/>
        </w:rPr>
        <w:t>);</w:t>
      </w:r>
    </w:p>
    <w:p w14:paraId="62D6E276" w14:textId="172AF44E" w:rsidR="00BF050D" w:rsidRPr="00B06AE6" w:rsidRDefault="00BF050D" w:rsidP="00B06AE6">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68BAAEB1"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5CCCB6B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48B1C7F"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57D0F194"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5D09283"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2D91539A"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3B4114A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AC174F3" w14:textId="77777777" w:rsidR="00BF050D" w:rsidRPr="00C85701" w:rsidRDefault="00BF050D" w:rsidP="00BF050D">
      <w:pPr>
        <w:pStyle w:val="STTSSegmenProgramContent"/>
        <w:rPr>
          <w:rFonts w:cs="Courier New"/>
          <w:szCs w:val="20"/>
        </w:rPr>
      </w:pPr>
    </w:p>
    <w:p w14:paraId="7AB06FE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5DC20B1E" w14:textId="77777777" w:rsidR="00BF050D" w:rsidRPr="00C85701" w:rsidRDefault="00BF050D" w:rsidP="00BF050D">
      <w:pPr>
        <w:pStyle w:val="STTSSegmenProgramContent"/>
        <w:rPr>
          <w:rFonts w:cs="Courier New"/>
          <w:szCs w:val="20"/>
        </w:rPr>
      </w:pPr>
      <w:r w:rsidRPr="00C85701">
        <w:rPr>
          <w:rFonts w:cs="Courier New"/>
          <w:szCs w:val="20"/>
        </w:rPr>
        <w:t xml:space="preserve">            cmd = new </w:t>
      </w:r>
      <w:proofErr w:type="gramStart"/>
      <w:r w:rsidRPr="00C85701">
        <w:rPr>
          <w:rFonts w:cs="Courier New"/>
          <w:szCs w:val="20"/>
        </w:rPr>
        <w:t>MySqlCommand(</w:t>
      </w:r>
      <w:proofErr w:type="gramEnd"/>
      <w:r w:rsidRPr="00C85701">
        <w:rPr>
          <w:rFonts w:cs="Courier New"/>
          <w:szCs w:val="20"/>
        </w:rPr>
        <w:t xml:space="preserve">"SELECT MAX(ID) FROM </w:t>
      </w:r>
    </w:p>
    <w:p w14:paraId="78317734" w14:textId="77777777" w:rsidR="00BF050D" w:rsidRPr="00C85701" w:rsidRDefault="00BF050D" w:rsidP="00BF050D">
      <w:pPr>
        <w:pStyle w:val="STTSSegmenProgramContent"/>
        <w:rPr>
          <w:rFonts w:cs="Courier New"/>
          <w:szCs w:val="20"/>
        </w:rPr>
      </w:pPr>
      <w:r w:rsidRPr="00C85701">
        <w:rPr>
          <w:rFonts w:cs="Courier New"/>
          <w:szCs w:val="20"/>
        </w:rPr>
        <w:t xml:space="preserve">BARANG", </w:t>
      </w:r>
      <w:proofErr w:type="gramStart"/>
      <w:r w:rsidRPr="00C85701">
        <w:rPr>
          <w:rFonts w:cs="Courier New"/>
          <w:szCs w:val="20"/>
        </w:rPr>
        <w:t>conn.conn</w:t>
      </w:r>
      <w:proofErr w:type="gramEnd"/>
      <w:r w:rsidRPr="00C85701">
        <w:rPr>
          <w:rFonts w:cs="Courier New"/>
          <w:szCs w:val="20"/>
        </w:rPr>
        <w:t>);</w:t>
      </w:r>
    </w:p>
    <w:p w14:paraId="1CB70905" w14:textId="45CAF25E" w:rsidR="00BF050D" w:rsidRDefault="00BF050D" w:rsidP="00BF050D">
      <w:pPr>
        <w:pStyle w:val="STTSSegmenProgramContent"/>
        <w:rPr>
          <w:rFonts w:cs="Courier New"/>
          <w:szCs w:val="20"/>
        </w:rPr>
      </w:pPr>
      <w:r w:rsidRPr="00C85701">
        <w:rPr>
          <w:rFonts w:cs="Courier New"/>
          <w:szCs w:val="20"/>
        </w:rPr>
        <w:t xml:space="preserve">            reader = </w:t>
      </w:r>
      <w:proofErr w:type="gramStart"/>
      <w:r w:rsidRPr="00C85701">
        <w:rPr>
          <w:rFonts w:cs="Courier New"/>
          <w:szCs w:val="20"/>
        </w:rPr>
        <w:t>cmd.ExecuteReader</w:t>
      </w:r>
      <w:proofErr w:type="gramEnd"/>
      <w:r w:rsidRPr="00C85701">
        <w:rPr>
          <w:rFonts w:cs="Courier New"/>
          <w:szCs w:val="20"/>
        </w:rPr>
        <w:t>();</w:t>
      </w:r>
    </w:p>
    <w:p w14:paraId="15C0CEAD" w14:textId="07BC0889" w:rsidR="00B06AE6" w:rsidRPr="00B06AE6" w:rsidRDefault="00B06AE6" w:rsidP="00B06AE6">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lastRenderedPageBreak/>
        <w:t>Lanjutan Segment program 4.5 tambah barang di user seller</w:t>
      </w:r>
    </w:p>
    <w:p w14:paraId="34E1B37F" w14:textId="65EB185E" w:rsidR="00BF050D" w:rsidRDefault="00BF050D" w:rsidP="00BF050D">
      <w:pPr>
        <w:pStyle w:val="STTSSegmenProgramContent"/>
        <w:rPr>
          <w:rFonts w:cs="Courier New"/>
          <w:szCs w:val="20"/>
        </w:rPr>
      </w:pPr>
      <w:r w:rsidRPr="00C85701">
        <w:rPr>
          <w:rFonts w:cs="Courier New"/>
          <w:szCs w:val="20"/>
        </w:rPr>
        <w:t xml:space="preserve">            while (</w:t>
      </w:r>
      <w:proofErr w:type="gramStart"/>
      <w:r w:rsidRPr="00C85701">
        <w:rPr>
          <w:rFonts w:cs="Courier New"/>
          <w:szCs w:val="20"/>
        </w:rPr>
        <w:t>reader.Read</w:t>
      </w:r>
      <w:proofErr w:type="gramEnd"/>
      <w:r w:rsidRPr="00C85701">
        <w:rPr>
          <w:rFonts w:cs="Courier New"/>
          <w:szCs w:val="20"/>
        </w:rPr>
        <w:t>())</w:t>
      </w:r>
    </w:p>
    <w:p w14:paraId="0712CBA8" w14:textId="77777777" w:rsidR="00B06AE6" w:rsidRPr="00C85701" w:rsidRDefault="00B06AE6" w:rsidP="00BF050D">
      <w:pPr>
        <w:pStyle w:val="STTSSegmenProgramContent"/>
        <w:rPr>
          <w:rFonts w:cs="Courier New"/>
          <w:szCs w:val="20"/>
        </w:rPr>
      </w:pPr>
    </w:p>
    <w:p w14:paraId="51AFEF3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57825C2" w14:textId="77777777" w:rsidR="00BF050D" w:rsidRPr="00C85701" w:rsidRDefault="00BF050D" w:rsidP="00BF050D">
      <w:pPr>
        <w:pStyle w:val="STTSSegmenProgramContent"/>
        <w:rPr>
          <w:rFonts w:cs="Courier New"/>
          <w:szCs w:val="20"/>
        </w:rPr>
      </w:pPr>
      <w:r w:rsidRPr="00C85701">
        <w:rPr>
          <w:rFonts w:cs="Courier New"/>
          <w:szCs w:val="20"/>
        </w:rPr>
        <w:t xml:space="preserve">                barangID = </w:t>
      </w:r>
      <w:proofErr w:type="gramStart"/>
      <w:r w:rsidRPr="00C85701">
        <w:rPr>
          <w:rFonts w:cs="Courier New"/>
          <w:szCs w:val="20"/>
        </w:rPr>
        <w:t>int.Parse</w:t>
      </w:r>
      <w:proofErr w:type="gramEnd"/>
      <w:r w:rsidRPr="00C85701">
        <w:rPr>
          <w:rFonts w:cs="Courier New"/>
          <w:szCs w:val="20"/>
        </w:rPr>
        <w:t>(reader[0].ToString());</w:t>
      </w:r>
    </w:p>
    <w:p w14:paraId="4D4D601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C6C1950"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4A13EC6D" w14:textId="77777777" w:rsidR="00BF050D" w:rsidRPr="00C85701" w:rsidRDefault="00BF050D" w:rsidP="00BF050D">
      <w:pPr>
        <w:pStyle w:val="STTSSegmenProgramContent"/>
        <w:rPr>
          <w:rFonts w:cs="Courier New"/>
          <w:szCs w:val="20"/>
        </w:rPr>
      </w:pPr>
    </w:p>
    <w:p w14:paraId="7961EDAE"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3CE8357B"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358808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6547BADE"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$"INSERT  </w:t>
      </w:r>
    </w:p>
    <w:p w14:paraId="0BD8D235" w14:textId="77777777" w:rsidR="00BF050D" w:rsidRPr="00C85701" w:rsidRDefault="00BF050D" w:rsidP="00BF050D">
      <w:pPr>
        <w:pStyle w:val="STTSSegmenProgramContent"/>
        <w:rPr>
          <w:rFonts w:cs="Courier New"/>
          <w:szCs w:val="20"/>
        </w:rPr>
      </w:pPr>
      <w:r w:rsidRPr="00C85701">
        <w:rPr>
          <w:rFonts w:cs="Courier New"/>
          <w:szCs w:val="20"/>
        </w:rPr>
        <w:t>INTO DIGITAL_</w:t>
      </w:r>
      <w:proofErr w:type="gramStart"/>
      <w:r w:rsidRPr="00C85701">
        <w:rPr>
          <w:rFonts w:cs="Courier New"/>
          <w:szCs w:val="20"/>
        </w:rPr>
        <w:t>SELLER(</w:t>
      </w:r>
      <w:proofErr w:type="gramEnd"/>
      <w:r w:rsidRPr="00C85701">
        <w:rPr>
          <w:rFonts w:cs="Courier New"/>
          <w:szCs w:val="20"/>
        </w:rPr>
        <w:t xml:space="preserve">ID_USER, ID_BARANG) </w:t>
      </w:r>
    </w:p>
    <w:p w14:paraId="180502E3" w14:textId="77777777" w:rsidR="00BF050D" w:rsidRPr="00C85701" w:rsidRDefault="00BF050D" w:rsidP="00BF050D">
      <w:pPr>
        <w:pStyle w:val="STTSSegmenProgramContent"/>
        <w:rPr>
          <w:rFonts w:cs="Courier New"/>
          <w:szCs w:val="20"/>
        </w:rPr>
      </w:pPr>
      <w:r w:rsidRPr="00C85701">
        <w:rPr>
          <w:rFonts w:cs="Courier New"/>
          <w:szCs w:val="20"/>
        </w:rPr>
        <w:t xml:space="preserve">VALUES('{userID}','{barangID}')", </w:t>
      </w:r>
      <w:proofErr w:type="gramStart"/>
      <w:r w:rsidRPr="00C85701">
        <w:rPr>
          <w:rFonts w:cs="Courier New"/>
          <w:szCs w:val="20"/>
        </w:rPr>
        <w:t>conn.conn</w:t>
      </w:r>
      <w:proofErr w:type="gramEnd"/>
      <w:r w:rsidRPr="00C85701">
        <w:rPr>
          <w:rFonts w:cs="Courier New"/>
          <w:szCs w:val="20"/>
        </w:rPr>
        <w:t>);</w:t>
      </w:r>
    </w:p>
    <w:p w14:paraId="134C8AD2"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7A765148"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281943CC"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C4AC0B3"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0ACF79D5"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54819BF2"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0B487C44"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76D3FF0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3DEB0CC7" w14:textId="77777777" w:rsidR="00BF050D" w:rsidRPr="00C85701" w:rsidRDefault="00BF050D" w:rsidP="00BF050D">
      <w:pPr>
        <w:pStyle w:val="STTSSegmenProgramContent"/>
        <w:rPr>
          <w:rFonts w:cs="Courier New"/>
          <w:b/>
          <w:bCs/>
          <w:szCs w:val="20"/>
        </w:rPr>
      </w:pPr>
    </w:p>
    <w:p w14:paraId="7D55FD57" w14:textId="33BC11F4" w:rsidR="00BF050D" w:rsidRPr="00B06AE6" w:rsidRDefault="00BF050D" w:rsidP="00BF050D">
      <w:pPr>
        <w:pStyle w:val="STTSSegmenProgramContent"/>
        <w:rPr>
          <w:rFonts w:cs="Courier New"/>
          <w:b/>
          <w:bCs/>
          <w:szCs w:val="20"/>
        </w:rPr>
      </w:pPr>
      <w:r w:rsidRPr="00C85701">
        <w:rPr>
          <w:rFonts w:cs="Courier New"/>
          <w:szCs w:val="20"/>
          <w:lang w:val="en-ID"/>
        </w:rPr>
        <w:t xml:space="preserve">            MessageBox.Show("Berhasil insert");</w:t>
      </w:r>
    </w:p>
    <w:p w14:paraId="51099E4C" w14:textId="77777777" w:rsidR="00B06AE6" w:rsidRPr="00C85701" w:rsidRDefault="00B06AE6" w:rsidP="00B06AE6">
      <w:pPr>
        <w:pStyle w:val="STTSSegmenProgramContent"/>
        <w:numPr>
          <w:ilvl w:val="0"/>
          <w:numId w:val="0"/>
        </w:numPr>
        <w:ind w:left="624"/>
        <w:rPr>
          <w:rFonts w:cs="Courier New"/>
          <w:b/>
          <w:bCs/>
          <w:szCs w:val="20"/>
        </w:rPr>
      </w:pPr>
    </w:p>
    <w:p w14:paraId="66E4E4A5" w14:textId="0AEF1145" w:rsidR="00BF050D" w:rsidRPr="00B06AE6" w:rsidRDefault="00B06AE6" w:rsidP="00B06AE6">
      <w:pPr>
        <w:pStyle w:val="STTSSegmenProgramContent"/>
        <w:numPr>
          <w:ilvl w:val="0"/>
          <w:numId w:val="0"/>
        </w:numPr>
        <w:ind w:firstLine="624"/>
        <w:jc w:val="left"/>
        <w:rPr>
          <w:rFonts w:ascii="Times New Roman" w:hAnsi="Times New Roman"/>
          <w:sz w:val="24"/>
          <w:szCs w:val="24"/>
        </w:rPr>
      </w:pPr>
      <w:r w:rsidRPr="00B06AE6">
        <w:rPr>
          <w:rFonts w:ascii="Times New Roman" w:hAnsi="Times New Roman"/>
          <w:sz w:val="24"/>
          <w:szCs w:val="24"/>
        </w:rPr>
        <w:t>Saat user menekan tombol delete pada tampilan tokoku dalam keadaan salah satu barang pada datagrid terpilih salah satu</w:t>
      </w:r>
    </w:p>
    <w:p w14:paraId="76247976" w14:textId="097F36EF" w:rsidR="00BF050D" w:rsidRDefault="00BF050D" w:rsidP="00BF050D">
      <w:pPr>
        <w:pStyle w:val="STTSSegmenProgramContent"/>
        <w:numPr>
          <w:ilvl w:val="0"/>
          <w:numId w:val="0"/>
        </w:numPr>
        <w:rPr>
          <w:rFonts w:ascii="Times New Roman" w:hAnsi="Times New Roman"/>
          <w:b/>
          <w:bCs/>
          <w:sz w:val="24"/>
          <w:szCs w:val="24"/>
        </w:rPr>
      </w:pPr>
      <w:r w:rsidRPr="00C85701">
        <w:rPr>
          <w:rFonts w:ascii="Times New Roman" w:hAnsi="Times New Roman"/>
          <w:b/>
          <w:bCs/>
          <w:sz w:val="24"/>
          <w:szCs w:val="24"/>
        </w:rPr>
        <w:t xml:space="preserve">Segment program 4.5 </w:t>
      </w:r>
      <w:r>
        <w:rPr>
          <w:rFonts w:ascii="Times New Roman" w:hAnsi="Times New Roman"/>
          <w:b/>
          <w:bCs/>
          <w:sz w:val="24"/>
          <w:szCs w:val="24"/>
        </w:rPr>
        <w:t>delete</w:t>
      </w:r>
      <w:r w:rsidRPr="00C85701">
        <w:rPr>
          <w:rFonts w:ascii="Times New Roman" w:hAnsi="Times New Roman"/>
          <w:b/>
          <w:bCs/>
          <w:sz w:val="24"/>
          <w:szCs w:val="24"/>
        </w:rPr>
        <w:t xml:space="preserve"> barang di user seller</w:t>
      </w:r>
    </w:p>
    <w:p w14:paraId="706B1470" w14:textId="77777777" w:rsidR="007100B4" w:rsidRDefault="007100B4" w:rsidP="00BF050D">
      <w:pPr>
        <w:pStyle w:val="STTSSegmenProgramContent"/>
        <w:numPr>
          <w:ilvl w:val="0"/>
          <w:numId w:val="0"/>
        </w:numPr>
        <w:rPr>
          <w:rFonts w:ascii="Times New Roman" w:hAnsi="Times New Roman"/>
          <w:b/>
          <w:bCs/>
          <w:sz w:val="24"/>
          <w:szCs w:val="24"/>
        </w:rPr>
      </w:pPr>
    </w:p>
    <w:p w14:paraId="705496CE" w14:textId="77777777" w:rsidR="00BF050D" w:rsidRPr="00C85701" w:rsidRDefault="00BF050D" w:rsidP="00FE485A">
      <w:pPr>
        <w:pStyle w:val="STTSSegmenProgramContent"/>
        <w:numPr>
          <w:ilvl w:val="0"/>
          <w:numId w:val="44"/>
        </w:numPr>
        <w:ind w:left="567" w:hanging="567"/>
        <w:rPr>
          <w:rFonts w:cs="Courier New"/>
          <w:b/>
          <w:bCs/>
          <w:szCs w:val="20"/>
        </w:rPr>
      </w:pPr>
      <w:r w:rsidRPr="00C85701">
        <w:rPr>
          <w:rFonts w:cs="Courier New"/>
          <w:szCs w:val="20"/>
          <w:lang w:val="en-ID"/>
        </w:rPr>
        <w:t>Try</w:t>
      </w:r>
    </w:p>
    <w:p w14:paraId="782A4F4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0A2F322E"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4FA4BFCA"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 xml:space="preserve">$"DELETE </w:t>
      </w:r>
    </w:p>
    <w:p w14:paraId="7E5E813F" w14:textId="77777777" w:rsidR="00BF050D" w:rsidRPr="00C85701" w:rsidRDefault="00BF050D" w:rsidP="00BF050D">
      <w:pPr>
        <w:pStyle w:val="STTSSegmenProgramContent"/>
        <w:rPr>
          <w:rFonts w:cs="Courier New"/>
          <w:szCs w:val="20"/>
        </w:rPr>
      </w:pPr>
      <w:r w:rsidRPr="00C85701">
        <w:rPr>
          <w:rFonts w:cs="Courier New"/>
          <w:szCs w:val="20"/>
        </w:rPr>
        <w:t xml:space="preserve">FROM BARANG WHERE id = {barangID}", </w:t>
      </w:r>
      <w:proofErr w:type="gramStart"/>
      <w:r w:rsidRPr="00C85701">
        <w:rPr>
          <w:rFonts w:cs="Courier New"/>
          <w:szCs w:val="20"/>
        </w:rPr>
        <w:t>conn.conn</w:t>
      </w:r>
      <w:proofErr w:type="gramEnd"/>
      <w:r w:rsidRPr="00C85701">
        <w:rPr>
          <w:rFonts w:cs="Courier New"/>
          <w:szCs w:val="20"/>
        </w:rPr>
        <w:t>);</w:t>
      </w:r>
    </w:p>
    <w:p w14:paraId="0A913810"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00208021"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79E01BF2"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59D0855" w14:textId="77777777" w:rsidR="00BF050D" w:rsidRPr="00C85701" w:rsidRDefault="00BF050D" w:rsidP="00BF050D">
      <w:pPr>
        <w:pStyle w:val="STTSSegmenProgramContent"/>
        <w:rPr>
          <w:rFonts w:cs="Courier New"/>
          <w:szCs w:val="20"/>
        </w:rPr>
      </w:pPr>
      <w:r w:rsidRPr="00C85701">
        <w:rPr>
          <w:rFonts w:cs="Courier New"/>
          <w:szCs w:val="20"/>
        </w:rPr>
        <w:t xml:space="preserve">            catch (Exception ex)</w:t>
      </w:r>
    </w:p>
    <w:p w14:paraId="145558A8"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2936EC37"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3B10C2E3"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0D114E31"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6BF16B77" w14:textId="77777777" w:rsidR="00BF050D" w:rsidRPr="00C85701" w:rsidRDefault="00BF050D" w:rsidP="00BF050D">
      <w:pPr>
        <w:pStyle w:val="STTSSegmenProgramContent"/>
        <w:rPr>
          <w:rFonts w:cs="Courier New"/>
          <w:szCs w:val="20"/>
        </w:rPr>
      </w:pPr>
    </w:p>
    <w:p w14:paraId="27B4A0E1" w14:textId="77777777" w:rsidR="00BF050D" w:rsidRPr="00C85701" w:rsidRDefault="00BF050D" w:rsidP="00BF050D">
      <w:pPr>
        <w:pStyle w:val="STTSSegmenProgramContent"/>
        <w:rPr>
          <w:rFonts w:cs="Courier New"/>
          <w:szCs w:val="20"/>
        </w:rPr>
      </w:pPr>
      <w:r w:rsidRPr="00C85701">
        <w:rPr>
          <w:rFonts w:cs="Courier New"/>
          <w:szCs w:val="20"/>
        </w:rPr>
        <w:t xml:space="preserve">            try</w:t>
      </w:r>
    </w:p>
    <w:p w14:paraId="578C99E6"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47F8F54E"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.Open();</w:t>
      </w:r>
    </w:p>
    <w:p w14:paraId="34E788A1" w14:textId="77777777" w:rsidR="00BF050D" w:rsidRPr="00C85701" w:rsidRDefault="00BF050D" w:rsidP="00BF050D">
      <w:pPr>
        <w:pStyle w:val="STTSSegmenProgramContent"/>
        <w:rPr>
          <w:rFonts w:cs="Courier New"/>
          <w:szCs w:val="20"/>
        </w:rPr>
      </w:pPr>
      <w:r w:rsidRPr="00C85701">
        <w:rPr>
          <w:rFonts w:cs="Courier New"/>
          <w:szCs w:val="20"/>
        </w:rPr>
        <w:t xml:space="preserve">                MySqlCommand cmd = new </w:t>
      </w:r>
      <w:proofErr w:type="gramStart"/>
      <w:r w:rsidRPr="00C85701">
        <w:rPr>
          <w:rFonts w:cs="Courier New"/>
          <w:szCs w:val="20"/>
        </w:rPr>
        <w:t>MySqlCommand(</w:t>
      </w:r>
      <w:proofErr w:type="gramEnd"/>
      <w:r w:rsidRPr="00C85701">
        <w:rPr>
          <w:rFonts w:cs="Courier New"/>
          <w:szCs w:val="20"/>
        </w:rPr>
        <w:t>$"DELETE FROM DIGITAL_SELLER WHERE id_user = {userID} and id_barang = {barangID}", conn.conn);</w:t>
      </w:r>
    </w:p>
    <w:p w14:paraId="3171536B" w14:textId="531438A4" w:rsidR="00BF050D"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cmd.ExecuteNonQuery</w:t>
      </w:r>
      <w:proofErr w:type="gramEnd"/>
      <w:r w:rsidRPr="00C85701">
        <w:rPr>
          <w:rFonts w:cs="Courier New"/>
          <w:szCs w:val="20"/>
        </w:rPr>
        <w:t>();</w:t>
      </w:r>
    </w:p>
    <w:p w14:paraId="49CDBB00" w14:textId="34BE0E16" w:rsidR="00B06AE6" w:rsidRPr="00B06AE6" w:rsidRDefault="00B06AE6" w:rsidP="00B06AE6">
      <w:pPr>
        <w:pStyle w:val="STTSSegmenProgramContent"/>
        <w:numPr>
          <w:ilvl w:val="0"/>
          <w:numId w:val="0"/>
        </w:numPr>
        <w:rPr>
          <w:rFonts w:ascii="Times New Roman" w:hAnsi="Times New Roman"/>
          <w:b/>
          <w:bCs/>
          <w:sz w:val="24"/>
          <w:szCs w:val="24"/>
        </w:rPr>
      </w:pPr>
      <w:r>
        <w:rPr>
          <w:rFonts w:ascii="Times New Roman" w:hAnsi="Times New Roman"/>
          <w:b/>
          <w:bCs/>
          <w:sz w:val="24"/>
          <w:szCs w:val="24"/>
        </w:rPr>
        <w:lastRenderedPageBreak/>
        <w:t xml:space="preserve">Lanjutan </w:t>
      </w:r>
      <w:r w:rsidRPr="00C85701">
        <w:rPr>
          <w:rFonts w:ascii="Times New Roman" w:hAnsi="Times New Roman"/>
          <w:b/>
          <w:bCs/>
          <w:sz w:val="24"/>
          <w:szCs w:val="24"/>
        </w:rPr>
        <w:t>Segment program 4.5 delete barang di user seller</w:t>
      </w:r>
    </w:p>
    <w:p w14:paraId="6399FBEC"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26277730" w14:textId="77777777" w:rsidR="00B06AE6" w:rsidRDefault="00BF050D" w:rsidP="00B06AE6">
      <w:pPr>
        <w:pStyle w:val="STTSSegmenProgramContent"/>
        <w:rPr>
          <w:rFonts w:cs="Courier New"/>
          <w:szCs w:val="20"/>
        </w:rPr>
      </w:pPr>
      <w:r w:rsidRPr="00C85701">
        <w:rPr>
          <w:rFonts w:cs="Courier New"/>
          <w:szCs w:val="20"/>
        </w:rPr>
        <w:t xml:space="preserve">            }</w:t>
      </w:r>
      <w:r w:rsidRPr="00B06AE6">
        <w:rPr>
          <w:rFonts w:cs="Courier New"/>
          <w:szCs w:val="20"/>
        </w:rPr>
        <w:t xml:space="preserve">            </w:t>
      </w:r>
    </w:p>
    <w:p w14:paraId="49EDF6D8" w14:textId="3991B708" w:rsidR="00BF050D" w:rsidRPr="00B06AE6" w:rsidRDefault="00BF050D" w:rsidP="00B06AE6">
      <w:pPr>
        <w:pStyle w:val="STTSSegmenProgramContent"/>
        <w:rPr>
          <w:rFonts w:cs="Courier New"/>
          <w:szCs w:val="20"/>
        </w:rPr>
      </w:pPr>
      <w:proofErr w:type="gramStart"/>
      <w:r w:rsidRPr="00B06AE6">
        <w:rPr>
          <w:rFonts w:cs="Courier New"/>
          <w:szCs w:val="20"/>
        </w:rPr>
        <w:t>catch(</w:t>
      </w:r>
      <w:proofErr w:type="gramEnd"/>
      <w:r w:rsidRPr="00B06AE6">
        <w:rPr>
          <w:rFonts w:cs="Courier New"/>
          <w:szCs w:val="20"/>
        </w:rPr>
        <w:t>Exception ex)</w:t>
      </w:r>
    </w:p>
    <w:p w14:paraId="4923AA63"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84C83B5" w14:textId="77777777" w:rsidR="00BF050D" w:rsidRPr="00C85701" w:rsidRDefault="00BF050D" w:rsidP="00BF050D">
      <w:pPr>
        <w:pStyle w:val="STTSSegmenProgramContent"/>
        <w:rPr>
          <w:rFonts w:cs="Courier New"/>
          <w:szCs w:val="20"/>
        </w:rPr>
      </w:pPr>
      <w:r w:rsidRPr="00C85701">
        <w:rPr>
          <w:rFonts w:cs="Courier New"/>
          <w:szCs w:val="20"/>
        </w:rPr>
        <w:t xml:space="preserve">                MessageBox.Show(</w:t>
      </w:r>
      <w:proofErr w:type="gramStart"/>
      <w:r w:rsidRPr="00C85701">
        <w:rPr>
          <w:rFonts w:cs="Courier New"/>
          <w:szCs w:val="20"/>
        </w:rPr>
        <w:t>ex.Message</w:t>
      </w:r>
      <w:proofErr w:type="gramEnd"/>
      <w:r w:rsidRPr="00C85701">
        <w:rPr>
          <w:rFonts w:cs="Courier New"/>
          <w:szCs w:val="20"/>
        </w:rPr>
        <w:t>);</w:t>
      </w:r>
    </w:p>
    <w:p w14:paraId="2A65BE9A" w14:textId="77777777" w:rsidR="00BF050D" w:rsidRPr="00C85701" w:rsidRDefault="00BF050D" w:rsidP="00BF050D">
      <w:pPr>
        <w:pStyle w:val="STTSSegmenProgramContent"/>
        <w:rPr>
          <w:rFonts w:cs="Courier New"/>
          <w:szCs w:val="20"/>
        </w:rPr>
      </w:pPr>
      <w:r w:rsidRPr="00C85701">
        <w:rPr>
          <w:rFonts w:cs="Courier New"/>
          <w:szCs w:val="20"/>
        </w:rPr>
        <w:t xml:space="preserve">                </w:t>
      </w:r>
      <w:proofErr w:type="gramStart"/>
      <w:r w:rsidRPr="00C85701">
        <w:rPr>
          <w:rFonts w:cs="Courier New"/>
          <w:szCs w:val="20"/>
        </w:rPr>
        <w:t>conn.conn</w:t>
      </w:r>
      <w:proofErr w:type="gramEnd"/>
      <w:r w:rsidRPr="00C85701">
        <w:rPr>
          <w:rFonts w:cs="Courier New"/>
          <w:szCs w:val="20"/>
        </w:rPr>
        <w:t>.Close();</w:t>
      </w:r>
    </w:p>
    <w:p w14:paraId="1C4DD990" w14:textId="77777777" w:rsidR="00BF050D" w:rsidRPr="00C85701" w:rsidRDefault="00BF050D" w:rsidP="00BF050D">
      <w:pPr>
        <w:pStyle w:val="STTSSegmenProgramContent"/>
        <w:rPr>
          <w:rFonts w:cs="Courier New"/>
          <w:szCs w:val="20"/>
        </w:rPr>
      </w:pPr>
      <w:r w:rsidRPr="00C85701">
        <w:rPr>
          <w:rFonts w:cs="Courier New"/>
          <w:szCs w:val="20"/>
        </w:rPr>
        <w:t xml:space="preserve">            }</w:t>
      </w:r>
    </w:p>
    <w:p w14:paraId="71A024F4" w14:textId="77777777" w:rsidR="00BF050D" w:rsidRPr="00C5761B" w:rsidRDefault="00BF050D" w:rsidP="00BF050D">
      <w:pPr>
        <w:pStyle w:val="STTSSegmenProgramContent"/>
        <w:rPr>
          <w:rFonts w:cs="Courier New"/>
          <w:b/>
          <w:bCs/>
          <w:szCs w:val="20"/>
        </w:rPr>
      </w:pPr>
    </w:p>
    <w:p w14:paraId="27B694F6" w14:textId="77777777" w:rsidR="00BF050D" w:rsidRPr="00C85701" w:rsidRDefault="00BF050D" w:rsidP="00BF050D">
      <w:pPr>
        <w:pStyle w:val="STTSSegmenProgramContent"/>
        <w:rPr>
          <w:rFonts w:cs="Courier New"/>
          <w:b/>
          <w:bCs/>
          <w:szCs w:val="20"/>
        </w:rPr>
      </w:pPr>
      <w:r w:rsidRPr="00C85701">
        <w:rPr>
          <w:rFonts w:cs="Courier New"/>
          <w:szCs w:val="20"/>
          <w:lang w:val="en-ID"/>
        </w:rPr>
        <w:t xml:space="preserve">            </w:t>
      </w:r>
      <w:proofErr w:type="gramStart"/>
      <w:r w:rsidRPr="00C85701">
        <w:rPr>
          <w:rFonts w:cs="Courier New"/>
          <w:szCs w:val="20"/>
          <w:lang w:val="en-ID"/>
        </w:rPr>
        <w:t>loaddatagrid(</w:t>
      </w:r>
      <w:proofErr w:type="gramEnd"/>
      <w:r w:rsidRPr="00C85701">
        <w:rPr>
          <w:rFonts w:cs="Courier New"/>
          <w:szCs w:val="20"/>
          <w:lang w:val="en-ID"/>
        </w:rPr>
        <w:t>);</w:t>
      </w:r>
    </w:p>
    <w:p w14:paraId="227D5FA2" w14:textId="7A2F22A7" w:rsidR="00BF050D" w:rsidRDefault="00BF050D" w:rsidP="00BF050D">
      <w:pPr>
        <w:pStyle w:val="STTSSegmenProgramContent"/>
        <w:numPr>
          <w:ilvl w:val="0"/>
          <w:numId w:val="0"/>
        </w:numPr>
        <w:rPr>
          <w:rFonts w:ascii="Times New Roman" w:hAnsi="Times New Roman"/>
          <w:b/>
          <w:bCs/>
          <w:sz w:val="24"/>
          <w:szCs w:val="24"/>
        </w:rPr>
      </w:pPr>
    </w:p>
    <w:p w14:paraId="7D515780" w14:textId="3496CD00" w:rsidR="00B06AE6" w:rsidRDefault="00B06AE6" w:rsidP="00BF050D">
      <w:pPr>
        <w:pStyle w:val="STTSSegmenProgramContent"/>
        <w:numPr>
          <w:ilvl w:val="0"/>
          <w:numId w:val="0"/>
        </w:numPr>
        <w:rPr>
          <w:rFonts w:ascii="Times New Roman" w:hAnsi="Times New Roman"/>
          <w:b/>
          <w:bCs/>
          <w:sz w:val="24"/>
          <w:szCs w:val="24"/>
        </w:rPr>
      </w:pPr>
    </w:p>
    <w:p w14:paraId="18434A73" w14:textId="688BE242" w:rsidR="00B06AE6" w:rsidRDefault="00B06AE6" w:rsidP="00BF050D">
      <w:pPr>
        <w:pStyle w:val="STTSSegmenProgramContent"/>
        <w:numPr>
          <w:ilvl w:val="0"/>
          <w:numId w:val="0"/>
        </w:numPr>
        <w:rPr>
          <w:rFonts w:ascii="Times New Roman" w:hAnsi="Times New Roman"/>
          <w:b/>
          <w:bCs/>
          <w:sz w:val="24"/>
          <w:szCs w:val="24"/>
        </w:rPr>
      </w:pPr>
    </w:p>
    <w:p w14:paraId="5973FEED" w14:textId="5207BB17" w:rsidR="00B06AE6" w:rsidRDefault="00B06AE6" w:rsidP="00BF050D">
      <w:pPr>
        <w:pStyle w:val="STTSSegmenProgramContent"/>
        <w:numPr>
          <w:ilvl w:val="0"/>
          <w:numId w:val="0"/>
        </w:numPr>
        <w:rPr>
          <w:rFonts w:ascii="Times New Roman" w:hAnsi="Times New Roman"/>
          <w:b/>
          <w:bCs/>
          <w:sz w:val="24"/>
          <w:szCs w:val="24"/>
        </w:rPr>
      </w:pPr>
    </w:p>
    <w:p w14:paraId="0DA137E7" w14:textId="7CEA4486" w:rsidR="00B06AE6" w:rsidRDefault="00B06AE6" w:rsidP="00BF050D">
      <w:pPr>
        <w:pStyle w:val="STTSSegmenProgramContent"/>
        <w:numPr>
          <w:ilvl w:val="0"/>
          <w:numId w:val="0"/>
        </w:numPr>
        <w:rPr>
          <w:rFonts w:ascii="Times New Roman" w:hAnsi="Times New Roman"/>
          <w:b/>
          <w:bCs/>
          <w:sz w:val="24"/>
          <w:szCs w:val="24"/>
        </w:rPr>
      </w:pPr>
    </w:p>
    <w:p w14:paraId="4253BDF1" w14:textId="21AAAABB" w:rsidR="00B06AE6" w:rsidRDefault="00B06AE6" w:rsidP="00BF050D">
      <w:pPr>
        <w:pStyle w:val="STTSSegmenProgramContent"/>
        <w:numPr>
          <w:ilvl w:val="0"/>
          <w:numId w:val="0"/>
        </w:numPr>
        <w:rPr>
          <w:rFonts w:ascii="Times New Roman" w:hAnsi="Times New Roman"/>
          <w:b/>
          <w:bCs/>
          <w:sz w:val="24"/>
          <w:szCs w:val="24"/>
        </w:rPr>
      </w:pPr>
    </w:p>
    <w:p w14:paraId="2B649C28" w14:textId="4DC7644D" w:rsidR="00B06AE6" w:rsidRDefault="00B06AE6" w:rsidP="00BF050D">
      <w:pPr>
        <w:pStyle w:val="STTSSegmenProgramContent"/>
        <w:numPr>
          <w:ilvl w:val="0"/>
          <w:numId w:val="0"/>
        </w:numPr>
        <w:rPr>
          <w:rFonts w:ascii="Times New Roman" w:hAnsi="Times New Roman"/>
          <w:b/>
          <w:bCs/>
          <w:sz w:val="24"/>
          <w:szCs w:val="24"/>
        </w:rPr>
      </w:pPr>
    </w:p>
    <w:p w14:paraId="755FB988" w14:textId="745D9542" w:rsidR="00B06AE6" w:rsidRDefault="00B06AE6" w:rsidP="00BF050D">
      <w:pPr>
        <w:pStyle w:val="STTSSegmenProgramContent"/>
        <w:numPr>
          <w:ilvl w:val="0"/>
          <w:numId w:val="0"/>
        </w:numPr>
        <w:rPr>
          <w:rFonts w:ascii="Times New Roman" w:hAnsi="Times New Roman"/>
          <w:b/>
          <w:bCs/>
          <w:sz w:val="24"/>
          <w:szCs w:val="24"/>
        </w:rPr>
      </w:pPr>
    </w:p>
    <w:p w14:paraId="4533F2BF" w14:textId="74F46745" w:rsidR="00B06AE6" w:rsidRDefault="00B06AE6" w:rsidP="00BF050D">
      <w:pPr>
        <w:pStyle w:val="STTSSegmenProgramContent"/>
        <w:numPr>
          <w:ilvl w:val="0"/>
          <w:numId w:val="0"/>
        </w:numPr>
        <w:rPr>
          <w:rFonts w:ascii="Times New Roman" w:hAnsi="Times New Roman"/>
          <w:b/>
          <w:bCs/>
          <w:sz w:val="24"/>
          <w:szCs w:val="24"/>
        </w:rPr>
      </w:pPr>
    </w:p>
    <w:p w14:paraId="5F2AB2C2" w14:textId="04189D83" w:rsidR="00B06AE6" w:rsidRDefault="00B06AE6" w:rsidP="00BF050D">
      <w:pPr>
        <w:pStyle w:val="STTSSegmenProgramContent"/>
        <w:numPr>
          <w:ilvl w:val="0"/>
          <w:numId w:val="0"/>
        </w:numPr>
        <w:rPr>
          <w:rFonts w:ascii="Times New Roman" w:hAnsi="Times New Roman"/>
          <w:b/>
          <w:bCs/>
          <w:sz w:val="24"/>
          <w:szCs w:val="24"/>
        </w:rPr>
      </w:pPr>
    </w:p>
    <w:p w14:paraId="3F5F66AF" w14:textId="49F314FA" w:rsidR="00B06AE6" w:rsidRDefault="00B06AE6" w:rsidP="00BF050D">
      <w:pPr>
        <w:pStyle w:val="STTSSegmenProgramContent"/>
        <w:numPr>
          <w:ilvl w:val="0"/>
          <w:numId w:val="0"/>
        </w:numPr>
        <w:rPr>
          <w:rFonts w:ascii="Times New Roman" w:hAnsi="Times New Roman"/>
          <w:b/>
          <w:bCs/>
          <w:sz w:val="24"/>
          <w:szCs w:val="24"/>
        </w:rPr>
      </w:pPr>
    </w:p>
    <w:p w14:paraId="0D7886A7" w14:textId="63D26140" w:rsidR="00B06AE6" w:rsidRDefault="00B06AE6" w:rsidP="00BF050D">
      <w:pPr>
        <w:pStyle w:val="STTSSegmenProgramContent"/>
        <w:numPr>
          <w:ilvl w:val="0"/>
          <w:numId w:val="0"/>
        </w:numPr>
        <w:rPr>
          <w:rFonts w:ascii="Times New Roman" w:hAnsi="Times New Roman"/>
          <w:b/>
          <w:bCs/>
          <w:sz w:val="24"/>
          <w:szCs w:val="24"/>
        </w:rPr>
      </w:pPr>
    </w:p>
    <w:p w14:paraId="18E9B104" w14:textId="583894FC" w:rsidR="00B06AE6" w:rsidRDefault="00B06AE6" w:rsidP="00BF050D">
      <w:pPr>
        <w:pStyle w:val="STTSSegmenProgramContent"/>
        <w:numPr>
          <w:ilvl w:val="0"/>
          <w:numId w:val="0"/>
        </w:numPr>
        <w:rPr>
          <w:rFonts w:ascii="Times New Roman" w:hAnsi="Times New Roman"/>
          <w:b/>
          <w:bCs/>
          <w:sz w:val="24"/>
          <w:szCs w:val="24"/>
        </w:rPr>
      </w:pPr>
    </w:p>
    <w:p w14:paraId="75077FDD" w14:textId="77777777" w:rsidR="00B06AE6" w:rsidRPr="00C85701" w:rsidRDefault="00B06AE6" w:rsidP="00BF050D">
      <w:pPr>
        <w:pStyle w:val="STTSSegmenProgramContent"/>
        <w:numPr>
          <w:ilvl w:val="0"/>
          <w:numId w:val="0"/>
        </w:numPr>
        <w:rPr>
          <w:rFonts w:ascii="Times New Roman" w:hAnsi="Times New Roman"/>
          <w:b/>
          <w:bCs/>
          <w:sz w:val="24"/>
          <w:szCs w:val="24"/>
        </w:rPr>
      </w:pPr>
    </w:p>
    <w:p w14:paraId="3ECAA185" w14:textId="77777777" w:rsidR="00BF050D" w:rsidRPr="00C85701" w:rsidRDefault="00BF050D" w:rsidP="00BF050D">
      <w:pPr>
        <w:pStyle w:val="STTSSegmenProgramContent"/>
        <w:numPr>
          <w:ilvl w:val="0"/>
          <w:numId w:val="0"/>
        </w:numPr>
        <w:rPr>
          <w:rFonts w:cs="Courier New"/>
          <w:b/>
          <w:bCs/>
          <w:szCs w:val="20"/>
        </w:rPr>
      </w:pPr>
    </w:p>
    <w:p w14:paraId="7EA332B8" w14:textId="77777777" w:rsidR="00BF050D" w:rsidRDefault="00BF050D" w:rsidP="00BF050D">
      <w:pPr>
        <w:pStyle w:val="STTSSegmenProgramContent"/>
        <w:numPr>
          <w:ilvl w:val="0"/>
          <w:numId w:val="0"/>
        </w:numPr>
        <w:rPr>
          <w:rFonts w:ascii="Times New Roman" w:hAnsi="Times New Roman"/>
          <w:b/>
          <w:bCs/>
          <w:sz w:val="24"/>
          <w:szCs w:val="24"/>
        </w:rPr>
      </w:pPr>
    </w:p>
    <w:p w14:paraId="55DDC104" w14:textId="77777777" w:rsidR="00BF050D" w:rsidRDefault="00BF050D" w:rsidP="00BF050D">
      <w:pPr>
        <w:pStyle w:val="STTSSegmenProgramContent"/>
        <w:numPr>
          <w:ilvl w:val="0"/>
          <w:numId w:val="0"/>
        </w:numPr>
        <w:rPr>
          <w:rFonts w:ascii="Times New Roman" w:hAnsi="Times New Roman"/>
          <w:b/>
          <w:bCs/>
          <w:sz w:val="24"/>
          <w:szCs w:val="24"/>
        </w:rPr>
      </w:pPr>
    </w:p>
    <w:p w14:paraId="3742A02E" w14:textId="77777777" w:rsidR="00BF050D" w:rsidRDefault="00BF050D" w:rsidP="00BF050D">
      <w:pPr>
        <w:pStyle w:val="STTSSegmenProgramContent"/>
        <w:numPr>
          <w:ilvl w:val="0"/>
          <w:numId w:val="0"/>
        </w:numPr>
        <w:rPr>
          <w:rFonts w:ascii="Times New Roman" w:hAnsi="Times New Roman"/>
          <w:b/>
          <w:bCs/>
          <w:sz w:val="24"/>
          <w:szCs w:val="24"/>
        </w:rPr>
      </w:pPr>
    </w:p>
    <w:p w14:paraId="1207C381" w14:textId="77777777" w:rsidR="00BF050D" w:rsidRPr="00835B54" w:rsidRDefault="00BF050D" w:rsidP="00BF050D">
      <w:pPr>
        <w:pStyle w:val="STTSSegmenProgramContent"/>
        <w:numPr>
          <w:ilvl w:val="0"/>
          <w:numId w:val="0"/>
        </w:numPr>
        <w:rPr>
          <w:rFonts w:cs="Courier New"/>
          <w:b/>
          <w:bCs/>
          <w:szCs w:val="20"/>
        </w:rPr>
      </w:pPr>
    </w:p>
    <w:p w14:paraId="4EE3E795" w14:textId="77777777" w:rsidR="00BF050D" w:rsidRDefault="00BF050D" w:rsidP="00BF050D">
      <w:pPr>
        <w:pStyle w:val="STTSSegmenProgramContent"/>
        <w:numPr>
          <w:ilvl w:val="0"/>
          <w:numId w:val="0"/>
        </w:numPr>
        <w:rPr>
          <w:rFonts w:ascii="Times New Roman" w:hAnsi="Times New Roman"/>
          <w:b/>
          <w:bCs/>
          <w:sz w:val="24"/>
          <w:szCs w:val="24"/>
        </w:rPr>
      </w:pPr>
    </w:p>
    <w:p w14:paraId="1838100E" w14:textId="77777777" w:rsidR="00BF050D" w:rsidRDefault="00BF050D" w:rsidP="00BF050D">
      <w:pPr>
        <w:pStyle w:val="STTSSegmenProgramContent"/>
        <w:numPr>
          <w:ilvl w:val="0"/>
          <w:numId w:val="0"/>
        </w:numPr>
        <w:rPr>
          <w:rFonts w:ascii="Times New Roman" w:hAnsi="Times New Roman"/>
          <w:b/>
          <w:bCs/>
          <w:sz w:val="24"/>
          <w:szCs w:val="24"/>
        </w:rPr>
      </w:pPr>
    </w:p>
    <w:p w14:paraId="39CCA328" w14:textId="77777777" w:rsidR="00BF050D" w:rsidRDefault="00BF050D" w:rsidP="00BF050D">
      <w:pPr>
        <w:pStyle w:val="STTSSegmenProgramContent"/>
        <w:numPr>
          <w:ilvl w:val="0"/>
          <w:numId w:val="0"/>
        </w:numPr>
      </w:pPr>
    </w:p>
    <w:p w14:paraId="7A9C069A" w14:textId="77777777" w:rsidR="00BF050D" w:rsidRPr="00B02084" w:rsidRDefault="00BF050D" w:rsidP="00BF050D">
      <w:pPr>
        <w:pStyle w:val="STTSSegmenProgramContent"/>
        <w:numPr>
          <w:ilvl w:val="0"/>
          <w:numId w:val="0"/>
        </w:numPr>
        <w:rPr>
          <w:rFonts w:ascii="Times New Roman" w:hAnsi="Times New Roman"/>
          <w:b/>
          <w:bCs/>
          <w:sz w:val="24"/>
          <w:szCs w:val="24"/>
        </w:rPr>
      </w:pPr>
    </w:p>
    <w:p w14:paraId="4EB63050" w14:textId="77777777" w:rsidR="00BF050D" w:rsidRPr="00115EC7" w:rsidRDefault="00BF050D" w:rsidP="00BF050D">
      <w:pPr>
        <w:rPr>
          <w:szCs w:val="24"/>
        </w:rPr>
      </w:pPr>
    </w:p>
    <w:p w14:paraId="56480D33" w14:textId="16AEBDAF" w:rsidR="00074DDD" w:rsidRDefault="00074DDD" w:rsidP="00AA782C">
      <w:pPr>
        <w:ind w:firstLine="0"/>
        <w:rPr>
          <w:szCs w:val="24"/>
        </w:rPr>
      </w:pPr>
    </w:p>
    <w:p w14:paraId="252F3E1D" w14:textId="77777777" w:rsidR="00074DDD" w:rsidRDefault="00074DDD" w:rsidP="00A81506">
      <w:pPr>
        <w:rPr>
          <w:szCs w:val="24"/>
        </w:rPr>
      </w:pPr>
    </w:p>
    <w:p w14:paraId="4DAAA5D6" w14:textId="7F97F6E4" w:rsidR="00074DDD" w:rsidRDefault="00074DDD" w:rsidP="00325FC7">
      <w:pPr>
        <w:ind w:firstLine="0"/>
        <w:rPr>
          <w:szCs w:val="24"/>
        </w:rPr>
      </w:pPr>
    </w:p>
    <w:p w14:paraId="77E3AB15" w14:textId="77777777" w:rsidR="007F2358" w:rsidRDefault="007F2358" w:rsidP="00BF050D">
      <w:pPr>
        <w:pStyle w:val="Heading1"/>
        <w:ind w:firstLine="0"/>
        <w:jc w:val="center"/>
        <w:rPr>
          <w:rFonts w:ascii="Times New Roman" w:hAnsi="Times New Roman"/>
          <w:lang w:val="en-ID"/>
        </w:rPr>
      </w:pPr>
      <w:bookmarkStart w:id="64" w:name="_Toc92357864"/>
      <w:bookmarkStart w:id="65" w:name="_Toc92358036"/>
    </w:p>
    <w:p w14:paraId="00F6121B" w14:textId="40B19666" w:rsidR="00BF050D" w:rsidRDefault="00BF050D" w:rsidP="00BF050D">
      <w:pPr>
        <w:pStyle w:val="Heading1"/>
        <w:ind w:firstLine="0"/>
        <w:jc w:val="center"/>
        <w:rPr>
          <w:rFonts w:ascii="Times New Roman" w:hAnsi="Times New Roman"/>
          <w:b w:val="0"/>
          <w:lang w:val="en-ID"/>
        </w:rPr>
      </w:pPr>
      <w:r>
        <w:rPr>
          <w:rFonts w:ascii="Times New Roman" w:hAnsi="Times New Roman"/>
          <w:lang w:val="en-ID"/>
        </w:rPr>
        <w:t>BAB V</w:t>
      </w:r>
      <w:bookmarkEnd w:id="64"/>
      <w:bookmarkEnd w:id="65"/>
    </w:p>
    <w:p w14:paraId="7B213C52" w14:textId="77777777" w:rsidR="00BF050D" w:rsidRDefault="00BF050D" w:rsidP="00BF050D">
      <w:pPr>
        <w:ind w:firstLine="0"/>
        <w:jc w:val="center"/>
        <w:rPr>
          <w:b/>
          <w:sz w:val="32"/>
          <w:szCs w:val="32"/>
          <w:lang w:val="en-ID"/>
        </w:rPr>
      </w:pPr>
      <w:r>
        <w:rPr>
          <w:b/>
          <w:sz w:val="32"/>
          <w:szCs w:val="32"/>
          <w:lang w:val="en-ID"/>
        </w:rPr>
        <w:t>PENUTUP</w:t>
      </w:r>
    </w:p>
    <w:p w14:paraId="4513FD91" w14:textId="77777777" w:rsidR="00BF050D" w:rsidRDefault="00BF050D" w:rsidP="00BF050D">
      <w:pPr>
        <w:rPr>
          <w:szCs w:val="32"/>
          <w:lang w:val="en-ID"/>
        </w:rPr>
      </w:pPr>
    </w:p>
    <w:p w14:paraId="2AF378B9" w14:textId="77777777" w:rsidR="00BF050D" w:rsidRPr="00566FD7" w:rsidRDefault="00BF050D" w:rsidP="00BF050D">
      <w:pPr>
        <w:rPr>
          <w:szCs w:val="24"/>
        </w:rPr>
      </w:pPr>
      <w:r w:rsidRPr="00566FD7">
        <w:rPr>
          <w:szCs w:val="24"/>
          <w:lang w:val="en-ID"/>
        </w:rPr>
        <w:t xml:space="preserve">Pada bab </w:t>
      </w:r>
      <w:r w:rsidRPr="00566FD7">
        <w:rPr>
          <w:szCs w:val="24"/>
        </w:rPr>
        <w:t>ini akan dijelaskan kesimpulan dari aplikasi pembelian peralatan gaming ALTERNATECH yang telah kami buat. Pada bab ini juga akan disertakan saran – saran untuk software ALTERNATECH. Pada bagian akhir bab disertakan daftar pustaka dan sumber-sumber teori dari buku.</w:t>
      </w:r>
    </w:p>
    <w:p w14:paraId="596B0AE7" w14:textId="77777777" w:rsidR="00BF050D" w:rsidRDefault="00BF050D" w:rsidP="00BF050D"/>
    <w:p w14:paraId="7A8E1482" w14:textId="77777777" w:rsidR="00BF050D" w:rsidRDefault="00BF050D" w:rsidP="00BF050D"/>
    <w:p w14:paraId="37B5C234" w14:textId="6B3C41BF" w:rsidR="00BF050D" w:rsidRPr="005C24DC" w:rsidRDefault="00BF050D" w:rsidP="00FE485A">
      <w:pPr>
        <w:pStyle w:val="ListParagraph"/>
        <w:numPr>
          <w:ilvl w:val="0"/>
          <w:numId w:val="45"/>
        </w:numPr>
        <w:ind w:left="709" w:hanging="709"/>
        <w:outlineLvl w:val="1"/>
        <w:rPr>
          <w:b/>
          <w:szCs w:val="24"/>
          <w:lang w:val="en-ID"/>
        </w:rPr>
      </w:pPr>
      <w:bookmarkStart w:id="66" w:name="_Toc92357865"/>
      <w:bookmarkStart w:id="67" w:name="_Toc92358037"/>
      <w:r>
        <w:rPr>
          <w:b/>
          <w:sz w:val="28"/>
          <w:szCs w:val="24"/>
          <w:lang w:val="en-ID"/>
        </w:rPr>
        <w:t>Kesimpulan</w:t>
      </w:r>
      <w:bookmarkEnd w:id="66"/>
      <w:bookmarkEnd w:id="67"/>
    </w:p>
    <w:p w14:paraId="52E80BD9" w14:textId="77777777" w:rsidR="00BF050D" w:rsidRPr="00566FD7" w:rsidRDefault="00BF050D" w:rsidP="00BF050D">
      <w:pPr>
        <w:pStyle w:val="ListParagraph"/>
        <w:ind w:left="0" w:firstLine="709"/>
        <w:rPr>
          <w:szCs w:val="24"/>
          <w:lang w:val="en-ID"/>
        </w:rPr>
      </w:pPr>
      <w:r w:rsidRPr="00566FD7">
        <w:rPr>
          <w:szCs w:val="24"/>
          <w:lang w:val="en-ID"/>
        </w:rPr>
        <w:t>Pembuatan aplikasi Alternatech ini bertujuan membantu proses pembelian peralatan gaming serta penjualan produk digital game. Aplikasi ini dibuat dalam jangka waktu 1 semester (5 – 6 bulan). Berdasarkan hasil perancangan dan pembuatan aplikasi ini, dapat disimpulkan hal-hal sebagai berikut:</w:t>
      </w:r>
    </w:p>
    <w:p w14:paraId="2B1B5E32" w14:textId="77777777" w:rsidR="00BF050D" w:rsidRPr="00566FD7" w:rsidRDefault="00BF050D" w:rsidP="00FE485A">
      <w:pPr>
        <w:pStyle w:val="ListParagraph"/>
        <w:numPr>
          <w:ilvl w:val="0"/>
          <w:numId w:val="46"/>
        </w:numPr>
        <w:ind w:left="426" w:hanging="426"/>
        <w:rPr>
          <w:szCs w:val="24"/>
          <w:lang w:val="en-ID"/>
        </w:rPr>
      </w:pPr>
      <w:r w:rsidRPr="00566FD7">
        <w:rPr>
          <w:szCs w:val="24"/>
          <w:lang w:val="en-ID"/>
        </w:rPr>
        <w:t>Program ini bertujuan mempermudah pembelian produk di masa pandemic ini.</w:t>
      </w:r>
    </w:p>
    <w:p w14:paraId="53F98040" w14:textId="77777777" w:rsidR="00BF050D" w:rsidRDefault="00BF050D" w:rsidP="00FE485A">
      <w:pPr>
        <w:pStyle w:val="ListParagraph"/>
        <w:numPr>
          <w:ilvl w:val="0"/>
          <w:numId w:val="46"/>
        </w:numPr>
        <w:ind w:left="426" w:hanging="426"/>
        <w:rPr>
          <w:szCs w:val="24"/>
          <w:lang w:val="en-ID"/>
        </w:rPr>
      </w:pPr>
      <w:r w:rsidRPr="00566FD7">
        <w:rPr>
          <w:szCs w:val="24"/>
          <w:lang w:val="en-ID"/>
        </w:rPr>
        <w:t>Program ini dikembangkan dengan Bahasa C# berbentuk WPF Browser Application dan dibuat pada Visual Studio beserta dengan databasenya MySQL</w:t>
      </w:r>
    </w:p>
    <w:p w14:paraId="25B9FA28" w14:textId="77777777" w:rsidR="00BF050D" w:rsidRDefault="00BF050D" w:rsidP="00BF050D">
      <w:pPr>
        <w:pStyle w:val="ListParagraph"/>
        <w:ind w:left="426"/>
        <w:rPr>
          <w:szCs w:val="24"/>
          <w:lang w:val="en-ID"/>
        </w:rPr>
      </w:pPr>
    </w:p>
    <w:p w14:paraId="6ABEA160" w14:textId="01A408ED" w:rsidR="00BF050D" w:rsidRDefault="00BF050D" w:rsidP="00FE485A">
      <w:pPr>
        <w:pStyle w:val="ListParagraph"/>
        <w:numPr>
          <w:ilvl w:val="0"/>
          <w:numId w:val="45"/>
        </w:numPr>
        <w:ind w:left="709" w:hanging="720"/>
        <w:outlineLvl w:val="1"/>
        <w:rPr>
          <w:b/>
          <w:sz w:val="28"/>
          <w:szCs w:val="24"/>
          <w:lang w:val="en-ID"/>
        </w:rPr>
      </w:pPr>
      <w:bookmarkStart w:id="68" w:name="_Toc92357866"/>
      <w:bookmarkStart w:id="69" w:name="_Toc92358038"/>
      <w:r>
        <w:rPr>
          <w:b/>
          <w:sz w:val="28"/>
          <w:szCs w:val="24"/>
          <w:lang w:val="en-ID"/>
        </w:rPr>
        <w:t>Saran</w:t>
      </w:r>
      <w:bookmarkEnd w:id="68"/>
      <w:bookmarkEnd w:id="69"/>
    </w:p>
    <w:p w14:paraId="2E41DFB4" w14:textId="77777777" w:rsidR="00BF050D" w:rsidRPr="00566FD7" w:rsidRDefault="00BF050D" w:rsidP="00BF050D">
      <w:pPr>
        <w:pStyle w:val="ListParagraph"/>
        <w:ind w:left="0" w:firstLine="709"/>
        <w:rPr>
          <w:szCs w:val="24"/>
        </w:rPr>
      </w:pPr>
      <w:r w:rsidRPr="00566FD7">
        <w:rPr>
          <w:szCs w:val="24"/>
        </w:rPr>
        <w:t>ini akan dijelaskan kesimpulan dari aplikasi pemesanan peralatan gaming ALTERNATECH yang telah kami buat. Pada bab ini juga akan disertakan saran – saran untuk software ALTERNATECH. Pada bagian akhir bab disertakan daftar pustaka dan sumber-sumber teori dari buku.</w:t>
      </w:r>
    </w:p>
    <w:p w14:paraId="302FD196" w14:textId="77777777" w:rsidR="00BF050D" w:rsidRPr="00566FD7" w:rsidRDefault="00BF050D" w:rsidP="00FE485A">
      <w:pPr>
        <w:pStyle w:val="ListParagraph"/>
        <w:numPr>
          <w:ilvl w:val="0"/>
          <w:numId w:val="47"/>
        </w:numPr>
        <w:ind w:left="426" w:hanging="426"/>
        <w:rPr>
          <w:szCs w:val="24"/>
          <w:lang w:val="en-ID"/>
        </w:rPr>
      </w:pPr>
      <w:r w:rsidRPr="00566FD7">
        <w:rPr>
          <w:szCs w:val="24"/>
          <w:lang w:val="en-ID"/>
        </w:rPr>
        <w:t>Memperindah tampilan aplikasi supaya enak dilihat</w:t>
      </w:r>
    </w:p>
    <w:p w14:paraId="35882F20" w14:textId="77777777" w:rsidR="00BF050D" w:rsidRDefault="00BF050D" w:rsidP="00FE485A">
      <w:pPr>
        <w:pStyle w:val="ListParagraph"/>
        <w:numPr>
          <w:ilvl w:val="0"/>
          <w:numId w:val="47"/>
        </w:numPr>
        <w:ind w:left="426" w:hanging="426"/>
        <w:rPr>
          <w:szCs w:val="24"/>
          <w:lang w:val="en-ID"/>
        </w:rPr>
      </w:pPr>
      <w:r w:rsidRPr="00566FD7">
        <w:rPr>
          <w:szCs w:val="24"/>
          <w:lang w:val="en-ID"/>
        </w:rPr>
        <w:lastRenderedPageBreak/>
        <w:t>Optimisasi fungsi yang terdapat dalam tiap event supaya bisa memaksimalkan kinerja software pada system.</w:t>
      </w:r>
    </w:p>
    <w:p w14:paraId="4484AAFA" w14:textId="77777777" w:rsidR="00BF050D" w:rsidRDefault="00BF050D" w:rsidP="00BF050D">
      <w:pPr>
        <w:pStyle w:val="ListParagraph"/>
        <w:ind w:left="426"/>
        <w:rPr>
          <w:szCs w:val="24"/>
          <w:lang w:val="en-ID"/>
        </w:rPr>
      </w:pPr>
    </w:p>
    <w:p w14:paraId="30A0162F" w14:textId="77777777" w:rsidR="00BF050D" w:rsidRDefault="00BF050D" w:rsidP="00BF050D">
      <w:pPr>
        <w:pStyle w:val="ListParagraph"/>
        <w:ind w:left="426"/>
        <w:rPr>
          <w:szCs w:val="24"/>
          <w:lang w:val="en-ID"/>
        </w:rPr>
      </w:pPr>
    </w:p>
    <w:p w14:paraId="087FC8FE" w14:textId="77777777" w:rsidR="00BF050D" w:rsidRDefault="00BF050D" w:rsidP="00BF050D">
      <w:pPr>
        <w:pStyle w:val="STTSJudulBab"/>
        <w:outlineLvl w:val="0"/>
      </w:pPr>
      <w:bookmarkStart w:id="70" w:name="_Toc92357867"/>
      <w:bookmarkStart w:id="71" w:name="_Toc92358039"/>
      <w:r>
        <w:t>DAFTAR PUSTAKA</w:t>
      </w:r>
      <w:bookmarkEnd w:id="70"/>
      <w:bookmarkEnd w:id="71"/>
    </w:p>
    <w:p w14:paraId="294E696E" w14:textId="77777777" w:rsidR="00BF050D" w:rsidRPr="001749B9" w:rsidRDefault="00BF050D" w:rsidP="00BF050D">
      <w:pPr>
        <w:pStyle w:val="STTSDarftarPustakaNormal"/>
        <w:jc w:val="both"/>
        <w:rPr>
          <w:noProof/>
          <w:szCs w:val="24"/>
        </w:rPr>
      </w:pPr>
      <w:r>
        <w:rPr>
          <w:noProof/>
          <w:szCs w:val="24"/>
        </w:rPr>
        <w:t>Wikipedia:</w:t>
      </w:r>
    </w:p>
    <w:p w14:paraId="402F5A6E" w14:textId="77777777" w:rsidR="00BF050D" w:rsidRDefault="008B52F7" w:rsidP="00BF050D">
      <w:pPr>
        <w:spacing w:line="240" w:lineRule="auto"/>
        <w:rPr>
          <w:szCs w:val="24"/>
          <w:lang w:val="en-ID"/>
        </w:rPr>
      </w:pPr>
      <w:hyperlink r:id="rId49" w:history="1">
        <w:r w:rsidR="00BF050D" w:rsidRPr="00E135C8">
          <w:rPr>
            <w:rStyle w:val="Hyperlink"/>
            <w:szCs w:val="24"/>
            <w:lang w:val="en-ID"/>
          </w:rPr>
          <w:t>https://en.m.wikipedia.org/wiki/Agile_software_development</w:t>
        </w:r>
      </w:hyperlink>
    </w:p>
    <w:p w14:paraId="73AD1403" w14:textId="77777777" w:rsidR="00BF050D" w:rsidRDefault="00BF050D" w:rsidP="00BF050D">
      <w:pPr>
        <w:spacing w:line="240" w:lineRule="auto"/>
        <w:rPr>
          <w:szCs w:val="24"/>
          <w:lang w:val="en-ID"/>
        </w:rPr>
      </w:pPr>
    </w:p>
    <w:p w14:paraId="51E5A010" w14:textId="77777777" w:rsidR="00BF050D" w:rsidRDefault="00BF050D" w:rsidP="00BF050D">
      <w:pPr>
        <w:spacing w:line="240" w:lineRule="auto"/>
        <w:rPr>
          <w:szCs w:val="24"/>
          <w:lang w:val="en-ID"/>
        </w:rPr>
      </w:pPr>
      <w:r>
        <w:rPr>
          <w:szCs w:val="24"/>
          <w:lang w:val="en-ID"/>
        </w:rPr>
        <w:t>Github:</w:t>
      </w:r>
    </w:p>
    <w:p w14:paraId="713A7215" w14:textId="77777777" w:rsidR="00BF050D" w:rsidRDefault="008B52F7" w:rsidP="00BF050D">
      <w:pPr>
        <w:spacing w:line="240" w:lineRule="auto"/>
        <w:rPr>
          <w:szCs w:val="24"/>
          <w:lang w:val="en-ID"/>
        </w:rPr>
      </w:pPr>
      <w:hyperlink r:id="rId50" w:history="1">
        <w:r w:rsidR="00BF050D" w:rsidRPr="00E135C8">
          <w:rPr>
            <w:rStyle w:val="Hyperlink"/>
            <w:szCs w:val="24"/>
            <w:lang w:val="en-ID"/>
          </w:rPr>
          <w:t>https://github.com/sshnet/SSH.NET</w:t>
        </w:r>
      </w:hyperlink>
    </w:p>
    <w:p w14:paraId="6A377B86" w14:textId="77777777" w:rsidR="00BF050D" w:rsidRDefault="00BF050D" w:rsidP="00BF050D">
      <w:pPr>
        <w:spacing w:line="240" w:lineRule="auto"/>
        <w:rPr>
          <w:szCs w:val="24"/>
          <w:lang w:val="en-ID"/>
        </w:rPr>
      </w:pPr>
    </w:p>
    <w:p w14:paraId="6D8AB318" w14:textId="77777777" w:rsidR="00BF050D" w:rsidRDefault="00BF050D" w:rsidP="00BF050D">
      <w:pPr>
        <w:spacing w:line="240" w:lineRule="auto"/>
        <w:rPr>
          <w:szCs w:val="24"/>
          <w:lang w:val="en-ID"/>
        </w:rPr>
      </w:pPr>
      <w:proofErr w:type="gramStart"/>
      <w:r>
        <w:rPr>
          <w:szCs w:val="24"/>
          <w:lang w:val="en-ID"/>
        </w:rPr>
        <w:t>Net-information.com(</w:t>
      </w:r>
      <w:proofErr w:type="gramEnd"/>
      <w:r>
        <w:rPr>
          <w:szCs w:val="24"/>
          <w:lang w:val="en-ID"/>
        </w:rPr>
        <w:t>How To Connect to MySQL Database to C#):</w:t>
      </w:r>
    </w:p>
    <w:p w14:paraId="7D05A3BD" w14:textId="77777777" w:rsidR="00BF050D" w:rsidRDefault="008B52F7" w:rsidP="00BF050D">
      <w:pPr>
        <w:spacing w:line="240" w:lineRule="auto"/>
        <w:rPr>
          <w:szCs w:val="24"/>
          <w:lang w:val="en-ID"/>
        </w:rPr>
      </w:pPr>
      <w:hyperlink r:id="rId51" w:anchor=":~:text=Add%20Reference,Library%20in%20your%20C%23%20project" w:history="1">
        <w:r w:rsidR="00BF050D" w:rsidRPr="00E135C8">
          <w:rPr>
            <w:rStyle w:val="Hyperlink"/>
            <w:szCs w:val="24"/>
            <w:lang w:val="en-ID"/>
          </w:rPr>
          <w:t>http://net-informations.com/q/faq/mysql.html#:~:text=Add%20Reference,Library%20in%20your%20C%23%20project</w:t>
        </w:r>
      </w:hyperlink>
    </w:p>
    <w:p w14:paraId="5C678BF6" w14:textId="77777777" w:rsidR="00BF050D" w:rsidRDefault="00BF050D" w:rsidP="00BF050D">
      <w:pPr>
        <w:spacing w:line="240" w:lineRule="auto"/>
        <w:rPr>
          <w:szCs w:val="24"/>
        </w:rPr>
      </w:pPr>
    </w:p>
    <w:p w14:paraId="0B71316A" w14:textId="77777777" w:rsidR="00BF050D" w:rsidRDefault="00BF050D" w:rsidP="00BF050D">
      <w:pPr>
        <w:spacing w:line="240" w:lineRule="auto"/>
        <w:rPr>
          <w:szCs w:val="24"/>
        </w:rPr>
      </w:pPr>
      <w:r w:rsidRPr="00D374C5">
        <w:rPr>
          <w:szCs w:val="24"/>
        </w:rPr>
        <w:t>Bina Nusantara University. (n.d.).</w:t>
      </w:r>
      <w:r w:rsidRPr="00D374C5">
        <w:rPr>
          <w:i/>
          <w:iCs/>
          <w:szCs w:val="24"/>
        </w:rPr>
        <w:t xml:space="preserve"> Teknik Dalam White-box dan Black-box Testing</w:t>
      </w:r>
      <w:r w:rsidRPr="00D374C5">
        <w:rPr>
          <w:szCs w:val="24"/>
        </w:rPr>
        <w:t xml:space="preserve">. </w:t>
      </w:r>
      <w:r>
        <w:rPr>
          <w:szCs w:val="24"/>
        </w:rPr>
        <w:t xml:space="preserve">               </w:t>
      </w:r>
    </w:p>
    <w:p w14:paraId="10816935" w14:textId="77777777" w:rsidR="00BF050D" w:rsidRDefault="00BF050D" w:rsidP="00BF050D">
      <w:pPr>
        <w:spacing w:line="240" w:lineRule="auto"/>
        <w:rPr>
          <w:szCs w:val="24"/>
        </w:rPr>
      </w:pPr>
      <w:r w:rsidRPr="00D374C5">
        <w:rPr>
          <w:szCs w:val="24"/>
        </w:rPr>
        <w:t xml:space="preserve">Retrieved from Bina Nusantara University: </w:t>
      </w:r>
    </w:p>
    <w:p w14:paraId="4FADC47C" w14:textId="77777777" w:rsidR="00BF050D" w:rsidRDefault="008B52F7" w:rsidP="00BF050D">
      <w:pPr>
        <w:spacing w:line="240" w:lineRule="auto"/>
        <w:rPr>
          <w:szCs w:val="24"/>
        </w:rPr>
      </w:pPr>
      <w:hyperlink r:id="rId52" w:history="1">
        <w:r w:rsidR="00BF050D" w:rsidRPr="00E135C8">
          <w:rPr>
            <w:rStyle w:val="Hyperlink"/>
            <w:szCs w:val="24"/>
          </w:rPr>
          <w:t>https://socs.binus.ac.id/2020/07/02/teknik-dalam-white-box-dan-black-boxtesting/</w:t>
        </w:r>
      </w:hyperlink>
      <w:r w:rsidR="00BF050D" w:rsidRPr="00D374C5">
        <w:rPr>
          <w:szCs w:val="24"/>
        </w:rPr>
        <w:t xml:space="preserve"> </w:t>
      </w:r>
    </w:p>
    <w:p w14:paraId="5857A5A8" w14:textId="77777777" w:rsidR="00BF050D" w:rsidRPr="00D374C5" w:rsidRDefault="00BF050D" w:rsidP="00BF050D">
      <w:pPr>
        <w:spacing w:line="240" w:lineRule="auto"/>
        <w:rPr>
          <w:szCs w:val="24"/>
        </w:rPr>
      </w:pPr>
    </w:p>
    <w:p w14:paraId="357B0B5A" w14:textId="77777777" w:rsidR="00BF050D" w:rsidRDefault="00BF050D" w:rsidP="00BF050D">
      <w:pPr>
        <w:spacing w:line="240" w:lineRule="auto"/>
        <w:rPr>
          <w:szCs w:val="24"/>
        </w:rPr>
      </w:pPr>
      <w:r w:rsidRPr="00D374C5">
        <w:rPr>
          <w:szCs w:val="24"/>
        </w:rPr>
        <w:t>Filipova, O., &amp; Vilão, R. (2018</w:t>
      </w:r>
      <w:r w:rsidRPr="009F60DC">
        <w:rPr>
          <w:i/>
          <w:iCs/>
          <w:szCs w:val="24"/>
        </w:rPr>
        <w:t xml:space="preserve">). Software Development </w:t>
      </w:r>
      <w:proofErr w:type="gramStart"/>
      <w:r w:rsidRPr="009F60DC">
        <w:rPr>
          <w:i/>
          <w:iCs/>
          <w:szCs w:val="24"/>
        </w:rPr>
        <w:t>From</w:t>
      </w:r>
      <w:proofErr w:type="gramEnd"/>
      <w:r w:rsidRPr="009F60DC">
        <w:rPr>
          <w:i/>
          <w:iCs/>
          <w:szCs w:val="24"/>
        </w:rPr>
        <w:t xml:space="preserve"> A to Z</w:t>
      </w:r>
      <w:r w:rsidRPr="00D374C5">
        <w:rPr>
          <w:szCs w:val="24"/>
        </w:rPr>
        <w:t>. Apress.</w:t>
      </w:r>
    </w:p>
    <w:p w14:paraId="4C6F560F" w14:textId="77777777" w:rsidR="00BF050D" w:rsidRDefault="00BF050D" w:rsidP="00BF050D">
      <w:pPr>
        <w:spacing w:line="240" w:lineRule="auto"/>
        <w:rPr>
          <w:szCs w:val="24"/>
        </w:rPr>
      </w:pPr>
    </w:p>
    <w:p w14:paraId="66455989" w14:textId="77777777" w:rsidR="00BF050D" w:rsidRDefault="00BF050D" w:rsidP="00BF050D">
      <w:pPr>
        <w:spacing w:line="240" w:lineRule="auto"/>
        <w:rPr>
          <w:szCs w:val="24"/>
        </w:rPr>
      </w:pPr>
      <w:r w:rsidRPr="009F60DC">
        <w:rPr>
          <w:szCs w:val="24"/>
        </w:rPr>
        <w:t xml:space="preserve">Visual Paradigm. (n.d.). </w:t>
      </w:r>
      <w:r w:rsidRPr="009F60DC">
        <w:rPr>
          <w:i/>
          <w:iCs/>
          <w:szCs w:val="24"/>
        </w:rPr>
        <w:t>Requirement Analysis Technique</w:t>
      </w:r>
      <w:r w:rsidRPr="009F60DC">
        <w:rPr>
          <w:szCs w:val="24"/>
        </w:rPr>
        <w:t>. Retrieved from Visual Paradigm:</w:t>
      </w:r>
    </w:p>
    <w:p w14:paraId="0D88BFAE" w14:textId="77777777" w:rsidR="00BF050D" w:rsidRDefault="008B52F7" w:rsidP="00BF050D">
      <w:pPr>
        <w:spacing w:line="240" w:lineRule="auto"/>
        <w:rPr>
          <w:szCs w:val="24"/>
        </w:rPr>
      </w:pPr>
      <w:hyperlink r:id="rId53" w:history="1">
        <w:r w:rsidR="00BF050D" w:rsidRPr="00E135C8">
          <w:rPr>
            <w:rStyle w:val="Hyperlink"/>
            <w:szCs w:val="24"/>
          </w:rPr>
          <w:t>https://www.visual-paradigm.com/guide/requirementsgathering/requirement-analysis-techniques/</w:t>
        </w:r>
      </w:hyperlink>
    </w:p>
    <w:p w14:paraId="522E20B2" w14:textId="77777777" w:rsidR="00BF050D" w:rsidRPr="009F60DC" w:rsidRDefault="00BF050D" w:rsidP="00BF050D">
      <w:pPr>
        <w:spacing w:line="240" w:lineRule="auto"/>
        <w:rPr>
          <w:szCs w:val="24"/>
        </w:rPr>
      </w:pPr>
      <w:r w:rsidRPr="009F60DC">
        <w:rPr>
          <w:szCs w:val="24"/>
        </w:rPr>
        <w:t xml:space="preserve"> </w:t>
      </w:r>
    </w:p>
    <w:p w14:paraId="4EA92621" w14:textId="77777777" w:rsidR="00BF050D" w:rsidRDefault="00BF050D" w:rsidP="00BF050D">
      <w:pPr>
        <w:spacing w:line="240" w:lineRule="auto"/>
        <w:rPr>
          <w:szCs w:val="24"/>
        </w:rPr>
      </w:pPr>
      <w:r w:rsidRPr="009F60DC">
        <w:rPr>
          <w:szCs w:val="24"/>
        </w:rPr>
        <w:t xml:space="preserve">Visual Paradigm. (n.d.). </w:t>
      </w:r>
      <w:r w:rsidRPr="009F60DC">
        <w:rPr>
          <w:i/>
          <w:iCs/>
          <w:szCs w:val="24"/>
        </w:rPr>
        <w:t>What is Activity Diagram?</w:t>
      </w:r>
      <w:r w:rsidRPr="009F60DC">
        <w:rPr>
          <w:szCs w:val="24"/>
        </w:rPr>
        <w:t xml:space="preserve"> Retrieved from Visual Paradigm: </w:t>
      </w:r>
      <w:hyperlink r:id="rId54" w:history="1">
        <w:r w:rsidRPr="00E135C8">
          <w:rPr>
            <w:rStyle w:val="Hyperlink"/>
            <w:szCs w:val="24"/>
          </w:rPr>
          <w:t>https://www.visual-paradigm.com/guide/uml-unified-modeling-language/what-isactivity-diagram/</w:t>
        </w:r>
      </w:hyperlink>
    </w:p>
    <w:p w14:paraId="4A28952E" w14:textId="77777777" w:rsidR="00BF050D" w:rsidRPr="009F60DC" w:rsidRDefault="00BF050D" w:rsidP="00BF050D">
      <w:pPr>
        <w:spacing w:line="240" w:lineRule="auto"/>
        <w:rPr>
          <w:szCs w:val="24"/>
        </w:rPr>
      </w:pPr>
      <w:r w:rsidRPr="009F60DC">
        <w:rPr>
          <w:szCs w:val="24"/>
        </w:rPr>
        <w:t xml:space="preserve"> </w:t>
      </w:r>
    </w:p>
    <w:p w14:paraId="11EFF3B5" w14:textId="77777777" w:rsidR="00BF050D" w:rsidRPr="009F60DC" w:rsidRDefault="00BF050D" w:rsidP="00BF050D">
      <w:pPr>
        <w:spacing w:line="240" w:lineRule="auto"/>
        <w:rPr>
          <w:szCs w:val="24"/>
        </w:rPr>
      </w:pPr>
      <w:r w:rsidRPr="009F60DC">
        <w:rPr>
          <w:szCs w:val="24"/>
        </w:rPr>
        <w:t xml:space="preserve">Visual Paradigm. (n.d.). </w:t>
      </w:r>
      <w:r w:rsidRPr="009F60DC">
        <w:rPr>
          <w:i/>
          <w:iCs/>
          <w:szCs w:val="24"/>
        </w:rPr>
        <w:t>What is Entity Relationship Diagram (ERD)?</w:t>
      </w:r>
      <w:r w:rsidRPr="009F60DC">
        <w:rPr>
          <w:szCs w:val="24"/>
        </w:rPr>
        <w:t xml:space="preserve"> Retrieved from </w:t>
      </w:r>
    </w:p>
    <w:p w14:paraId="3D65331B" w14:textId="77777777" w:rsidR="00BF050D" w:rsidRPr="009F60DC" w:rsidRDefault="00BF050D" w:rsidP="00BF050D">
      <w:pPr>
        <w:spacing w:line="240" w:lineRule="auto"/>
        <w:rPr>
          <w:szCs w:val="24"/>
        </w:rPr>
      </w:pPr>
      <w:r w:rsidRPr="009F60DC">
        <w:rPr>
          <w:szCs w:val="24"/>
        </w:rPr>
        <w:t>Visual Paradigm</w:t>
      </w:r>
      <w:hyperlink r:id="rId55" w:history="1">
        <w:r w:rsidRPr="006F5036">
          <w:rPr>
            <w:rStyle w:val="Hyperlink"/>
            <w:szCs w:val="24"/>
          </w:rPr>
          <w:t>: https://www.visual-paradigm.com/guide/data-modeling/whatis-entity-relationship-diagram/</w:t>
        </w:r>
      </w:hyperlink>
    </w:p>
    <w:p w14:paraId="3F2B7360" w14:textId="77777777" w:rsidR="00BF050D" w:rsidRDefault="00BF050D" w:rsidP="00BF050D">
      <w:pPr>
        <w:ind w:firstLine="0"/>
        <w:rPr>
          <w:szCs w:val="24"/>
        </w:rPr>
      </w:pPr>
    </w:p>
    <w:p w14:paraId="6A92C49B" w14:textId="77777777" w:rsidR="00074DDD" w:rsidRDefault="00074DDD" w:rsidP="00A81506">
      <w:pPr>
        <w:rPr>
          <w:szCs w:val="24"/>
        </w:rPr>
      </w:pPr>
    </w:p>
    <w:p w14:paraId="1B8D5E54" w14:textId="77777777" w:rsidR="00074DDD" w:rsidRDefault="00074DDD" w:rsidP="00A81506">
      <w:pPr>
        <w:rPr>
          <w:szCs w:val="24"/>
        </w:rPr>
      </w:pPr>
    </w:p>
    <w:p w14:paraId="19688533" w14:textId="77777777" w:rsidR="00074DDD" w:rsidRDefault="00074DDD" w:rsidP="00A81506">
      <w:pPr>
        <w:rPr>
          <w:szCs w:val="24"/>
        </w:rPr>
      </w:pPr>
    </w:p>
    <w:p w14:paraId="27CC463F" w14:textId="1356EBD9" w:rsidR="00903E79" w:rsidRDefault="00903E79" w:rsidP="00074DDD">
      <w:pPr>
        <w:ind w:firstLine="0"/>
        <w:sectPr w:rsidR="00903E79" w:rsidSect="00C22F25">
          <w:pgSz w:w="11907" w:h="16840" w:code="9"/>
          <w:pgMar w:top="2268" w:right="1701" w:bottom="1701" w:left="2268" w:header="1418" w:footer="851" w:gutter="0"/>
          <w:cols w:space="720"/>
          <w:titlePg/>
          <w:docGrid w:linePitch="360"/>
        </w:sectPr>
      </w:pPr>
    </w:p>
    <w:p w14:paraId="088FCE6E" w14:textId="0C2CEB74" w:rsidR="007032AD" w:rsidRDefault="007032AD" w:rsidP="00074DDD">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68B6F" w14:textId="77777777" w:rsidR="008B52F7" w:rsidRDefault="008B52F7" w:rsidP="00A1571D">
      <w:pPr>
        <w:spacing w:line="240" w:lineRule="auto"/>
      </w:pPr>
      <w:r>
        <w:separator/>
      </w:r>
    </w:p>
  </w:endnote>
  <w:endnote w:type="continuationSeparator" w:id="0">
    <w:p w14:paraId="2995DAEF" w14:textId="77777777" w:rsidR="008B52F7" w:rsidRDefault="008B52F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C240" w14:textId="4D5E9482" w:rsidR="00836AC3" w:rsidRPr="00707BFB" w:rsidRDefault="00836AC3"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E84F7" w14:textId="77777777" w:rsidR="00836AC3" w:rsidRDefault="00836AC3">
    <w:pPr>
      <w:pStyle w:val="Footer"/>
      <w:jc w:val="center"/>
    </w:pPr>
  </w:p>
  <w:p w14:paraId="212FE893" w14:textId="77777777" w:rsidR="00836AC3" w:rsidRDefault="00836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51405" w14:textId="77777777" w:rsidR="00107370" w:rsidRDefault="00107370">
    <w:pPr>
      <w:pStyle w:val="Footer"/>
      <w:jc w:val="center"/>
    </w:pPr>
  </w:p>
  <w:p w14:paraId="195E01EC" w14:textId="77777777" w:rsidR="00107370" w:rsidRDefault="00107370" w:rsidP="00AB2806">
    <w:pPr>
      <w:pStyle w:val="Footer"/>
      <w:tabs>
        <w:tab w:val="clear" w:pos="4680"/>
        <w:tab w:val="clear" w:pos="9360"/>
      </w:tabs>
      <w:ind w:firstLine="0"/>
    </w:pPr>
  </w:p>
  <w:p w14:paraId="467C892F" w14:textId="77777777" w:rsidR="00107370" w:rsidRDefault="001073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DBE9" w14:textId="77777777" w:rsidR="00107370" w:rsidRDefault="00107370"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E885BA6" w14:textId="77777777" w:rsidR="00107370" w:rsidRDefault="0010737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B0B95" w14:textId="77777777" w:rsidR="00836AC3" w:rsidRDefault="00836AC3">
    <w:pPr>
      <w:pStyle w:val="Footer"/>
      <w:jc w:val="center"/>
    </w:pPr>
  </w:p>
  <w:p w14:paraId="17A81C30" w14:textId="77777777" w:rsidR="00836AC3" w:rsidRDefault="00836AC3" w:rsidP="00AB2806">
    <w:pPr>
      <w:pStyle w:val="Footer"/>
      <w:tabs>
        <w:tab w:val="clear" w:pos="4680"/>
        <w:tab w:val="clear" w:pos="9360"/>
      </w:tabs>
      <w:ind w:firstLine="0"/>
    </w:pPr>
  </w:p>
  <w:p w14:paraId="53CEB6D3" w14:textId="77777777" w:rsidR="00836AC3" w:rsidRDefault="00836AC3"/>
  <w:p w14:paraId="23BC23EE" w14:textId="77777777" w:rsidR="00836AC3" w:rsidRDefault="00836AC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E4C15" w14:textId="4D393DF7" w:rsidR="00836AC3" w:rsidRDefault="00836AC3" w:rsidP="00AB2806">
    <w:pPr>
      <w:pStyle w:val="Footer"/>
      <w:tabs>
        <w:tab w:val="clear" w:pos="4680"/>
        <w:tab w:val="clear" w:pos="9360"/>
      </w:tabs>
      <w:ind w:firstLine="0"/>
      <w:jc w:val="center"/>
    </w:pPr>
    <w:r>
      <w:fldChar w:fldCharType="begin"/>
    </w:r>
    <w:r>
      <w:instrText xml:space="preserve"> PAGE   \* MERGEFORMAT </w:instrText>
    </w:r>
    <w:r>
      <w:fldChar w:fldCharType="separate"/>
    </w:r>
    <w:r>
      <w:rPr>
        <w:noProof/>
      </w:rPr>
      <w:t>29</w:t>
    </w:r>
    <w:r>
      <w:rPr>
        <w:noProof/>
      </w:rPr>
      <w:fldChar w:fldCharType="end"/>
    </w:r>
  </w:p>
  <w:p w14:paraId="65C54254" w14:textId="77777777" w:rsidR="00836AC3" w:rsidRDefault="00836AC3"/>
  <w:p w14:paraId="6B680640" w14:textId="77777777" w:rsidR="00836AC3" w:rsidRDefault="00836A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C0E6E" w14:textId="77777777" w:rsidR="008B52F7" w:rsidRDefault="008B52F7" w:rsidP="00A1571D">
      <w:pPr>
        <w:spacing w:line="240" w:lineRule="auto"/>
      </w:pPr>
      <w:r>
        <w:separator/>
      </w:r>
    </w:p>
  </w:footnote>
  <w:footnote w:type="continuationSeparator" w:id="0">
    <w:p w14:paraId="46EDB29A" w14:textId="77777777" w:rsidR="008B52F7" w:rsidRDefault="008B52F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23ED" w14:textId="77777777" w:rsidR="00836AC3" w:rsidRDefault="00836AC3">
    <w:pPr>
      <w:pStyle w:val="Header"/>
      <w:jc w:val="right"/>
    </w:pPr>
  </w:p>
  <w:p w14:paraId="65351708" w14:textId="77777777" w:rsidR="00836AC3" w:rsidRDefault="00836A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9B0C" w14:textId="77777777" w:rsidR="00107370" w:rsidRDefault="00107370"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3046169E" w14:textId="77777777" w:rsidR="00107370" w:rsidRDefault="001073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9EAF" w14:textId="524A7895" w:rsidR="00836AC3" w:rsidRDefault="00836AC3"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28</w:t>
    </w:r>
    <w:r>
      <w:rPr>
        <w:noProof/>
      </w:rPr>
      <w:fldChar w:fldCharType="end"/>
    </w:r>
  </w:p>
  <w:p w14:paraId="2C450BE1" w14:textId="77777777" w:rsidR="00836AC3" w:rsidRDefault="00836AC3"/>
  <w:p w14:paraId="6FEB33F3" w14:textId="77777777" w:rsidR="00836AC3" w:rsidRDefault="00836A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0246E"/>
    <w:multiLevelType w:val="multilevel"/>
    <w:tmpl w:val="71DEB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0653B"/>
    <w:multiLevelType w:val="multilevel"/>
    <w:tmpl w:val="9762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F636CB"/>
    <w:multiLevelType w:val="hybridMultilevel"/>
    <w:tmpl w:val="76D8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1B6FAE"/>
    <w:multiLevelType w:val="multilevel"/>
    <w:tmpl w:val="77EC1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92573"/>
    <w:multiLevelType w:val="hybridMultilevel"/>
    <w:tmpl w:val="B9FC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DC3D75"/>
    <w:multiLevelType w:val="multilevel"/>
    <w:tmpl w:val="E2B4C9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57B63706"/>
    <w:multiLevelType w:val="hybridMultilevel"/>
    <w:tmpl w:val="48A2D94E"/>
    <w:lvl w:ilvl="0" w:tplc="F2F2E8A8">
      <w:start w:val="1"/>
      <w:numFmt w:val="decimal"/>
      <w:lvlText w:val="5.%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EF23B8"/>
    <w:multiLevelType w:val="multilevel"/>
    <w:tmpl w:val="0734C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21"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12167C"/>
    <w:multiLevelType w:val="hybridMultilevel"/>
    <w:tmpl w:val="C9740746"/>
    <w:lvl w:ilvl="0" w:tplc="234EAF8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5"/>
  </w:num>
  <w:num w:numId="3">
    <w:abstractNumId w:val="3"/>
  </w:num>
  <w:num w:numId="4">
    <w:abstractNumId w:val="21"/>
  </w:num>
  <w:num w:numId="5">
    <w:abstractNumId w:val="8"/>
  </w:num>
  <w:num w:numId="6">
    <w:abstractNumId w:val="11"/>
  </w:num>
  <w:num w:numId="7">
    <w:abstractNumId w:val="22"/>
  </w:num>
  <w:num w:numId="8">
    <w:abstractNumId w:val="16"/>
  </w:num>
  <w:num w:numId="9">
    <w:abstractNumId w:val="10"/>
  </w:num>
  <w:num w:numId="10">
    <w:abstractNumId w:val="4"/>
  </w:num>
  <w:num w:numId="11">
    <w:abstractNumId w:val="14"/>
  </w:num>
  <w:num w:numId="12">
    <w:abstractNumId w:val="17"/>
  </w:num>
  <w:num w:numId="13">
    <w:abstractNumId w:val="15"/>
  </w:num>
  <w:num w:numId="14">
    <w:abstractNumId w:val="6"/>
  </w:num>
  <w:num w:numId="15">
    <w:abstractNumId w:val="20"/>
  </w:num>
  <w:num w:numId="16">
    <w:abstractNumId w:val="12"/>
  </w:num>
  <w:num w:numId="17">
    <w:abstractNumId w:val="0"/>
  </w:num>
  <w:num w:numId="18">
    <w:abstractNumId w:val="13"/>
  </w:num>
  <w:num w:numId="19">
    <w:abstractNumId w:val="7"/>
  </w:num>
  <w:num w:numId="20">
    <w:abstractNumId w:val="19"/>
  </w:num>
  <w:num w:numId="21">
    <w:abstractNumId w:val="1"/>
  </w:num>
  <w:num w:numId="22">
    <w:abstractNumId w:val="2"/>
  </w:num>
  <w:num w:numId="23">
    <w:abstractNumId w:val="24"/>
  </w:num>
  <w:num w:numId="24">
    <w:abstractNumId w:val="22"/>
    <w:lvlOverride w:ilvl="0">
      <w:startOverride w:val="1"/>
    </w:lvlOverride>
  </w:num>
  <w:num w:numId="25">
    <w:abstractNumId w:val="22"/>
    <w:lvlOverride w:ilvl="0">
      <w:startOverride w:val="1"/>
    </w:lvlOverride>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22"/>
    <w:lvlOverride w:ilvl="0">
      <w:startOverride w:val="1"/>
    </w:lvlOverride>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18"/>
  </w:num>
  <w:num w:numId="46">
    <w:abstractNumId w:val="9"/>
  </w:num>
  <w:num w:numId="47">
    <w:abstractNumId w:val="5"/>
  </w:num>
  <w:num w:numId="48">
    <w:abstractNumId w:val="22"/>
    <w:lvlOverride w:ilvl="0">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9AD"/>
    <w:rsid w:val="00002156"/>
    <w:rsid w:val="000023E3"/>
    <w:rsid w:val="00010951"/>
    <w:rsid w:val="00010EDE"/>
    <w:rsid w:val="0001119C"/>
    <w:rsid w:val="00020474"/>
    <w:rsid w:val="00021DA6"/>
    <w:rsid w:val="00023C98"/>
    <w:rsid w:val="00024523"/>
    <w:rsid w:val="0002703F"/>
    <w:rsid w:val="000310D8"/>
    <w:rsid w:val="00031480"/>
    <w:rsid w:val="000366C5"/>
    <w:rsid w:val="000427E5"/>
    <w:rsid w:val="000460FE"/>
    <w:rsid w:val="00046384"/>
    <w:rsid w:val="000510D1"/>
    <w:rsid w:val="0006024F"/>
    <w:rsid w:val="00063C01"/>
    <w:rsid w:val="00074DDD"/>
    <w:rsid w:val="00076CA0"/>
    <w:rsid w:val="00077B17"/>
    <w:rsid w:val="00081DBE"/>
    <w:rsid w:val="0009330C"/>
    <w:rsid w:val="00095EA4"/>
    <w:rsid w:val="000C1D8A"/>
    <w:rsid w:val="000C29A8"/>
    <w:rsid w:val="000C32B4"/>
    <w:rsid w:val="000C3AAF"/>
    <w:rsid w:val="000C68D5"/>
    <w:rsid w:val="000C6BAF"/>
    <w:rsid w:val="000E153F"/>
    <w:rsid w:val="000E7BFB"/>
    <w:rsid w:val="000F320F"/>
    <w:rsid w:val="000F3FDF"/>
    <w:rsid w:val="000F4ED2"/>
    <w:rsid w:val="000F533E"/>
    <w:rsid w:val="000F79DD"/>
    <w:rsid w:val="00100B0C"/>
    <w:rsid w:val="001032C4"/>
    <w:rsid w:val="00104245"/>
    <w:rsid w:val="001063D9"/>
    <w:rsid w:val="00107370"/>
    <w:rsid w:val="0011044E"/>
    <w:rsid w:val="0011360F"/>
    <w:rsid w:val="00142F15"/>
    <w:rsid w:val="00153037"/>
    <w:rsid w:val="0015417C"/>
    <w:rsid w:val="0016158E"/>
    <w:rsid w:val="00165D7D"/>
    <w:rsid w:val="00167D47"/>
    <w:rsid w:val="00170203"/>
    <w:rsid w:val="0017099A"/>
    <w:rsid w:val="00172DAE"/>
    <w:rsid w:val="00174B2B"/>
    <w:rsid w:val="00177FAC"/>
    <w:rsid w:val="00185020"/>
    <w:rsid w:val="001B1C36"/>
    <w:rsid w:val="001B572E"/>
    <w:rsid w:val="001B5DD2"/>
    <w:rsid w:val="001B651C"/>
    <w:rsid w:val="001C1855"/>
    <w:rsid w:val="001C6513"/>
    <w:rsid w:val="001C71FA"/>
    <w:rsid w:val="001F10EB"/>
    <w:rsid w:val="001F1CCD"/>
    <w:rsid w:val="001F48CA"/>
    <w:rsid w:val="00204CC0"/>
    <w:rsid w:val="002135D7"/>
    <w:rsid w:val="00217FF3"/>
    <w:rsid w:val="0022286A"/>
    <w:rsid w:val="00223F84"/>
    <w:rsid w:val="00224C9A"/>
    <w:rsid w:val="002251E9"/>
    <w:rsid w:val="00230B40"/>
    <w:rsid w:val="002344E8"/>
    <w:rsid w:val="00235CD0"/>
    <w:rsid w:val="0023696E"/>
    <w:rsid w:val="00240E64"/>
    <w:rsid w:val="00240F76"/>
    <w:rsid w:val="0024172C"/>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07094"/>
    <w:rsid w:val="003146B7"/>
    <w:rsid w:val="00315264"/>
    <w:rsid w:val="00321705"/>
    <w:rsid w:val="00325257"/>
    <w:rsid w:val="00325FC7"/>
    <w:rsid w:val="00335DA3"/>
    <w:rsid w:val="00362805"/>
    <w:rsid w:val="003640ED"/>
    <w:rsid w:val="0037489B"/>
    <w:rsid w:val="00377D63"/>
    <w:rsid w:val="0039789E"/>
    <w:rsid w:val="003B0700"/>
    <w:rsid w:val="003C07DA"/>
    <w:rsid w:val="003C2DB6"/>
    <w:rsid w:val="003C76CE"/>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3E4"/>
    <w:rsid w:val="00500C38"/>
    <w:rsid w:val="00501817"/>
    <w:rsid w:val="005113E6"/>
    <w:rsid w:val="00531526"/>
    <w:rsid w:val="00535191"/>
    <w:rsid w:val="00541331"/>
    <w:rsid w:val="00544A34"/>
    <w:rsid w:val="005464F0"/>
    <w:rsid w:val="005467C8"/>
    <w:rsid w:val="00551AAB"/>
    <w:rsid w:val="005624E6"/>
    <w:rsid w:val="0056614D"/>
    <w:rsid w:val="0058385E"/>
    <w:rsid w:val="00587587"/>
    <w:rsid w:val="005A1D6A"/>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39A9"/>
    <w:rsid w:val="006A6852"/>
    <w:rsid w:val="006B1ABF"/>
    <w:rsid w:val="006B5CD7"/>
    <w:rsid w:val="006C439F"/>
    <w:rsid w:val="006C6996"/>
    <w:rsid w:val="006E2920"/>
    <w:rsid w:val="006F1E5D"/>
    <w:rsid w:val="006F355E"/>
    <w:rsid w:val="00701CE3"/>
    <w:rsid w:val="007032AD"/>
    <w:rsid w:val="00707BFB"/>
    <w:rsid w:val="007100B4"/>
    <w:rsid w:val="00721731"/>
    <w:rsid w:val="00724C34"/>
    <w:rsid w:val="00730A14"/>
    <w:rsid w:val="00735EC9"/>
    <w:rsid w:val="00740724"/>
    <w:rsid w:val="00744907"/>
    <w:rsid w:val="00752147"/>
    <w:rsid w:val="00766AA8"/>
    <w:rsid w:val="00766B47"/>
    <w:rsid w:val="007718F9"/>
    <w:rsid w:val="00773C1C"/>
    <w:rsid w:val="00776081"/>
    <w:rsid w:val="00781D57"/>
    <w:rsid w:val="007834C5"/>
    <w:rsid w:val="00784C7B"/>
    <w:rsid w:val="007A0E3F"/>
    <w:rsid w:val="007A772B"/>
    <w:rsid w:val="007B4309"/>
    <w:rsid w:val="007C78BD"/>
    <w:rsid w:val="007D2695"/>
    <w:rsid w:val="007D39FE"/>
    <w:rsid w:val="007E21A9"/>
    <w:rsid w:val="007E3C59"/>
    <w:rsid w:val="007E5EF3"/>
    <w:rsid w:val="007E67CD"/>
    <w:rsid w:val="007F2358"/>
    <w:rsid w:val="007F3A57"/>
    <w:rsid w:val="007F4879"/>
    <w:rsid w:val="007F4C74"/>
    <w:rsid w:val="00801110"/>
    <w:rsid w:val="0080683D"/>
    <w:rsid w:val="00811A34"/>
    <w:rsid w:val="00836AC3"/>
    <w:rsid w:val="0085299E"/>
    <w:rsid w:val="0086149A"/>
    <w:rsid w:val="008618E6"/>
    <w:rsid w:val="00862901"/>
    <w:rsid w:val="00862D17"/>
    <w:rsid w:val="00877FD4"/>
    <w:rsid w:val="00881A0A"/>
    <w:rsid w:val="008825CD"/>
    <w:rsid w:val="00882A86"/>
    <w:rsid w:val="00890424"/>
    <w:rsid w:val="00891FF8"/>
    <w:rsid w:val="00892261"/>
    <w:rsid w:val="008923E6"/>
    <w:rsid w:val="008A351B"/>
    <w:rsid w:val="008A4073"/>
    <w:rsid w:val="008B52BD"/>
    <w:rsid w:val="008B52F7"/>
    <w:rsid w:val="008B61ED"/>
    <w:rsid w:val="008C23C3"/>
    <w:rsid w:val="008D0D45"/>
    <w:rsid w:val="008D219A"/>
    <w:rsid w:val="008F5758"/>
    <w:rsid w:val="00903E79"/>
    <w:rsid w:val="00906DCD"/>
    <w:rsid w:val="00907A67"/>
    <w:rsid w:val="009111CD"/>
    <w:rsid w:val="00924D0E"/>
    <w:rsid w:val="00927AE3"/>
    <w:rsid w:val="009344B3"/>
    <w:rsid w:val="009448A1"/>
    <w:rsid w:val="009822D6"/>
    <w:rsid w:val="00991AF4"/>
    <w:rsid w:val="00992769"/>
    <w:rsid w:val="009B6531"/>
    <w:rsid w:val="009C1E9F"/>
    <w:rsid w:val="009D0678"/>
    <w:rsid w:val="009D1535"/>
    <w:rsid w:val="009E2D46"/>
    <w:rsid w:val="009F4D69"/>
    <w:rsid w:val="00A119CA"/>
    <w:rsid w:val="00A1571D"/>
    <w:rsid w:val="00A15E2A"/>
    <w:rsid w:val="00A203F3"/>
    <w:rsid w:val="00A21A5E"/>
    <w:rsid w:val="00A22328"/>
    <w:rsid w:val="00A22AD2"/>
    <w:rsid w:val="00A2333E"/>
    <w:rsid w:val="00A26DF2"/>
    <w:rsid w:val="00A33159"/>
    <w:rsid w:val="00A53C95"/>
    <w:rsid w:val="00A60F77"/>
    <w:rsid w:val="00A61F02"/>
    <w:rsid w:val="00A735AF"/>
    <w:rsid w:val="00A76F38"/>
    <w:rsid w:val="00A77987"/>
    <w:rsid w:val="00A81506"/>
    <w:rsid w:val="00A861A2"/>
    <w:rsid w:val="00A91841"/>
    <w:rsid w:val="00A9396C"/>
    <w:rsid w:val="00A96EAD"/>
    <w:rsid w:val="00AA233E"/>
    <w:rsid w:val="00AA782C"/>
    <w:rsid w:val="00AB2806"/>
    <w:rsid w:val="00AB3EF4"/>
    <w:rsid w:val="00AB4626"/>
    <w:rsid w:val="00AB53DB"/>
    <w:rsid w:val="00AC03F8"/>
    <w:rsid w:val="00AC1E68"/>
    <w:rsid w:val="00AC46B4"/>
    <w:rsid w:val="00AC650D"/>
    <w:rsid w:val="00AC7FE1"/>
    <w:rsid w:val="00AD026C"/>
    <w:rsid w:val="00AD28AE"/>
    <w:rsid w:val="00AD7B68"/>
    <w:rsid w:val="00AE54C6"/>
    <w:rsid w:val="00AF7FEF"/>
    <w:rsid w:val="00B040C8"/>
    <w:rsid w:val="00B044B5"/>
    <w:rsid w:val="00B06AE6"/>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050D"/>
    <w:rsid w:val="00BF4C7A"/>
    <w:rsid w:val="00C22F25"/>
    <w:rsid w:val="00C24884"/>
    <w:rsid w:val="00C27C4C"/>
    <w:rsid w:val="00C30B61"/>
    <w:rsid w:val="00C522C4"/>
    <w:rsid w:val="00C55026"/>
    <w:rsid w:val="00C623F5"/>
    <w:rsid w:val="00C66616"/>
    <w:rsid w:val="00C8091A"/>
    <w:rsid w:val="00C836C8"/>
    <w:rsid w:val="00CC13EA"/>
    <w:rsid w:val="00CC71B8"/>
    <w:rsid w:val="00CD191D"/>
    <w:rsid w:val="00CE0A3C"/>
    <w:rsid w:val="00CE4C37"/>
    <w:rsid w:val="00CF71F2"/>
    <w:rsid w:val="00D0419B"/>
    <w:rsid w:val="00D05699"/>
    <w:rsid w:val="00D05AA0"/>
    <w:rsid w:val="00D06D8C"/>
    <w:rsid w:val="00D1316D"/>
    <w:rsid w:val="00D15AF4"/>
    <w:rsid w:val="00D209B1"/>
    <w:rsid w:val="00D27B1A"/>
    <w:rsid w:val="00D30D5E"/>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E07DA3"/>
    <w:rsid w:val="00E11318"/>
    <w:rsid w:val="00E122F3"/>
    <w:rsid w:val="00E2207E"/>
    <w:rsid w:val="00E30BD7"/>
    <w:rsid w:val="00E31933"/>
    <w:rsid w:val="00E6374A"/>
    <w:rsid w:val="00E7244D"/>
    <w:rsid w:val="00E80C9F"/>
    <w:rsid w:val="00E878B7"/>
    <w:rsid w:val="00EA49AD"/>
    <w:rsid w:val="00EB2C13"/>
    <w:rsid w:val="00EC1FCF"/>
    <w:rsid w:val="00EC446D"/>
    <w:rsid w:val="00EC4FBF"/>
    <w:rsid w:val="00ED6ED5"/>
    <w:rsid w:val="00EF5AF2"/>
    <w:rsid w:val="00F02430"/>
    <w:rsid w:val="00F03753"/>
    <w:rsid w:val="00F14718"/>
    <w:rsid w:val="00F253F1"/>
    <w:rsid w:val="00F26145"/>
    <w:rsid w:val="00F344A3"/>
    <w:rsid w:val="00F4203B"/>
    <w:rsid w:val="00F46CAE"/>
    <w:rsid w:val="00F50F9A"/>
    <w:rsid w:val="00F5157E"/>
    <w:rsid w:val="00F5769F"/>
    <w:rsid w:val="00F57EE6"/>
    <w:rsid w:val="00F65280"/>
    <w:rsid w:val="00F708B5"/>
    <w:rsid w:val="00F71B7B"/>
    <w:rsid w:val="00F75372"/>
    <w:rsid w:val="00F76B59"/>
    <w:rsid w:val="00F948FA"/>
    <w:rsid w:val="00FA40EF"/>
    <w:rsid w:val="00FA747C"/>
    <w:rsid w:val="00FB4BE7"/>
    <w:rsid w:val="00FC33B3"/>
    <w:rsid w:val="00FD2979"/>
    <w:rsid w:val="00FD40BB"/>
    <w:rsid w:val="00FD5F2B"/>
    <w:rsid w:val="00FE099F"/>
    <w:rsid w:val="00FE485A"/>
    <w:rsid w:val="00FE5998"/>
    <w:rsid w:val="00FE6096"/>
    <w:rsid w:val="00FF09BC"/>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6"/>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 w:type="paragraph" w:styleId="TOCHeading">
    <w:name w:val="TOC Heading"/>
    <w:basedOn w:val="Heading1"/>
    <w:next w:val="Normal"/>
    <w:uiPriority w:val="39"/>
    <w:unhideWhenUsed/>
    <w:qFormat/>
    <w:rsid w:val="0024172C"/>
    <w:pPr>
      <w:keepLines/>
      <w:spacing w:after="0" w:line="259" w:lineRule="auto"/>
      <w:ind w:firstLine="0"/>
      <w:jc w:val="left"/>
      <w:outlineLvl w:val="9"/>
    </w:pPr>
    <w:rPr>
      <w:rFonts w:asciiTheme="majorHAnsi" w:eastAsiaTheme="majorEastAsia" w:hAnsiTheme="majorHAnsi" w:cstheme="majorBidi"/>
      <w:b w:val="0"/>
      <w:bCs w:val="0"/>
      <w:color w:val="365F91" w:themeColor="accent1" w:themeShade="BF"/>
      <w:kern w:val="0"/>
    </w:rPr>
  </w:style>
  <w:style w:type="paragraph" w:styleId="TOC1">
    <w:name w:val="toc 1"/>
    <w:basedOn w:val="Normal"/>
    <w:next w:val="Normal"/>
    <w:autoRedefine/>
    <w:uiPriority w:val="39"/>
    <w:unhideWhenUsed/>
    <w:rsid w:val="0024172C"/>
    <w:pPr>
      <w:spacing w:after="100" w:line="259" w:lineRule="auto"/>
      <w:ind w:firstLine="0"/>
      <w:jc w:val="left"/>
    </w:pPr>
    <w:rPr>
      <w:rFonts w:asciiTheme="minorHAnsi" w:eastAsiaTheme="minorHAnsi" w:hAnsiTheme="minorHAnsi" w:cstheme="minorBidi"/>
      <w:sz w:val="22"/>
    </w:rPr>
  </w:style>
  <w:style w:type="character" w:styleId="Hyperlink">
    <w:name w:val="Hyperlink"/>
    <w:basedOn w:val="DefaultParagraphFont"/>
    <w:uiPriority w:val="99"/>
    <w:unhideWhenUsed/>
    <w:rsid w:val="0024172C"/>
    <w:rPr>
      <w:color w:val="0000FF" w:themeColor="hyperlink"/>
      <w:u w:val="single"/>
    </w:rPr>
  </w:style>
  <w:style w:type="paragraph" w:styleId="TOC2">
    <w:name w:val="toc 2"/>
    <w:basedOn w:val="Normal"/>
    <w:next w:val="Normal"/>
    <w:autoRedefine/>
    <w:uiPriority w:val="39"/>
    <w:unhideWhenUsed/>
    <w:rsid w:val="00A22AD2"/>
    <w:pPr>
      <w:tabs>
        <w:tab w:val="left" w:pos="1760"/>
        <w:tab w:val="right" w:leader="dot" w:pos="7928"/>
      </w:tabs>
      <w:spacing w:after="100"/>
      <w:ind w:left="240"/>
    </w:pPr>
    <w:rPr>
      <w:noProof/>
      <w:szCs w:val="24"/>
      <w:lang w:val="id-ID"/>
    </w:rPr>
  </w:style>
  <w:style w:type="paragraph" w:styleId="TOC3">
    <w:name w:val="toc 3"/>
    <w:basedOn w:val="Normal"/>
    <w:next w:val="Normal"/>
    <w:autoRedefine/>
    <w:uiPriority w:val="39"/>
    <w:unhideWhenUsed/>
    <w:rsid w:val="00A81506"/>
    <w:pPr>
      <w:spacing w:after="100"/>
      <w:ind w:left="480"/>
    </w:pPr>
  </w:style>
  <w:style w:type="paragraph" w:styleId="NormalWeb">
    <w:name w:val="Normal (Web)"/>
    <w:basedOn w:val="Normal"/>
    <w:uiPriority w:val="99"/>
    <w:semiHidden/>
    <w:unhideWhenUsed/>
    <w:rsid w:val="00BF050D"/>
    <w:pPr>
      <w:spacing w:before="100" w:beforeAutospacing="1" w:after="100" w:afterAutospacing="1" w:line="240" w:lineRule="auto"/>
      <w:ind w:firstLine="0"/>
      <w:jc w:val="left"/>
    </w:pPr>
    <w:rPr>
      <w:rFonts w:eastAsiaTheme="minorEastAsia"/>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d.wikipedia.org/wiki/Software_Development_Kit" TargetMode="External"/><Relationship Id="rId26" Type="http://schemas.openxmlformats.org/officeDocument/2006/relationships/hyperlink" Target="https://id.wikipedia.org/w/index.php?title=Visual_J%2B%2B&amp;action=edit&amp;redlink=1" TargetMode="External"/><Relationship Id="rId39" Type="http://schemas.openxmlformats.org/officeDocument/2006/relationships/image" Target="media/image8.png"/><Relationship Id="rId21" Type="http://schemas.openxmlformats.org/officeDocument/2006/relationships/hyperlink" Target="https://id.wikipedia.org/wiki/Visual_C%2B%2B" TargetMode="External"/><Relationship Id="rId34" Type="http://schemas.openxmlformats.org/officeDocument/2006/relationships/footer" Target="footer6.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s://github.com/sshnet/SSH.NET" TargetMode="External"/><Relationship Id="rId55" Type="http://schemas.openxmlformats.org/officeDocument/2006/relationships/hyperlink" Target="https://www.visual-paradigm.com/guide/data-modeling/whatis-ent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Perangkat_lunak" TargetMode="External"/><Relationship Id="rId29" Type="http://schemas.openxmlformats.org/officeDocument/2006/relationships/hyperlink" Target="https://id.wikipedia.org/w/index.php?title=Visual_SourceSafe&amp;action=edit&amp;redlink=1" TargetMode="External"/><Relationship Id="rId11" Type="http://schemas.openxmlformats.org/officeDocument/2006/relationships/footer" Target="footer2.xml"/><Relationship Id="rId24" Type="http://schemas.openxmlformats.org/officeDocument/2006/relationships/hyperlink" Target="https://id.wikipedia.org/wiki/Visual_Basic_.NET" TargetMode="External"/><Relationship Id="rId32" Type="http://schemas.openxmlformats.org/officeDocument/2006/relationships/header" Target="header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www.visual-paradigm.com/guide/requirementsgathering/requirement-analysis-techniques/" TargetMode="External"/><Relationship Id="rId5" Type="http://schemas.openxmlformats.org/officeDocument/2006/relationships/webSettings" Target="webSettings.xml"/><Relationship Id="rId19" Type="http://schemas.openxmlformats.org/officeDocument/2006/relationships/hyperlink" Target="https://id.wikipedia.org/wiki/Integrated_Development_Environmen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id.wikipedia.org/w/index.php?title=Visual_C&amp;action=edit&amp;redlink=1" TargetMode="External"/><Relationship Id="rId27" Type="http://schemas.openxmlformats.org/officeDocument/2006/relationships/hyperlink" Target="https://id.wikipedia.org/w/index.php?title=Visual_J&amp;action=edit&amp;redlink=1" TargetMode="External"/><Relationship Id="rId30" Type="http://schemas.openxmlformats.org/officeDocument/2006/relationships/image" Target="media/image2.jpeg"/><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net-informations.com/q/faq/mysql.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Kompiler" TargetMode="External"/><Relationship Id="rId25" Type="http://schemas.openxmlformats.org/officeDocument/2006/relationships/hyperlink" Target="https://id.wikipedia.org/w/index.php?title=Visual_InterDev&amp;action=edit&amp;redlink=1" TargetMode="External"/><Relationship Id="rId33" Type="http://schemas.openxmlformats.org/officeDocument/2006/relationships/footer" Target="footer5.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id.wikipedia.org/w/index.php?title=MSDN_Library&amp;action=edit&amp;redlink=1" TargetMode="External"/><Relationship Id="rId41" Type="http://schemas.openxmlformats.org/officeDocument/2006/relationships/image" Target="media/image10.png"/><Relationship Id="rId54" Type="http://schemas.openxmlformats.org/officeDocument/2006/relationships/hyperlink" Target="https://www.visual-paradigm.com/guide/uml-unified-modeling-language/what-isactivity-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wikipedia.org/wiki/Pemrograman_berorientasi_objek" TargetMode="External"/><Relationship Id="rId23" Type="http://schemas.openxmlformats.org/officeDocument/2006/relationships/hyperlink" Target="https://id.wikipedia.org/wiki/Visual_Basic" TargetMode="External"/><Relationship Id="rId28" Type="http://schemas.openxmlformats.org/officeDocument/2006/relationships/hyperlink" Target="https://id.wikipedia.org/wiki/Visual_FoxPro" TargetMode="External"/><Relationship Id="rId36" Type="http://schemas.openxmlformats.org/officeDocument/2006/relationships/image" Target="media/image5.png"/><Relationship Id="rId49" Type="http://schemas.openxmlformats.org/officeDocument/2006/relationships/hyperlink" Target="https://en.m.wikipedia.org/wiki/Agile_software_development"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hyperlink" Target="https://socs.binus.ac.id/2020/07/02/teknik-dalam-white-box-dan-black-boxtest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19C14A7E-7EE0-4AF7-99C2-1192A9F5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Buku_TA-TESIS-DOCX.dotx</Template>
  <TotalTime>485</TotalTime>
  <Pages>60</Pages>
  <Words>9740</Words>
  <Characters>55520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russel chandra</cp:lastModifiedBy>
  <cp:revision>25</cp:revision>
  <dcterms:created xsi:type="dcterms:W3CDTF">2021-10-12T12:34:00Z</dcterms:created>
  <dcterms:modified xsi:type="dcterms:W3CDTF">2022-01-06T05:23:00Z</dcterms:modified>
</cp:coreProperties>
</file>