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7938"/>
      </w:tblGrid>
      <w:tr w:rsidR="00C522C4" w14:paraId="6869B2E5" w14:textId="77777777" w:rsidTr="00892261">
        <w:trPr>
          <w:trHeight w:hRule="exact" w:val="3119"/>
        </w:trPr>
        <w:tc>
          <w:tcPr>
            <w:tcW w:w="8154" w:type="dxa"/>
          </w:tcPr>
          <w:p w14:paraId="5F6C8BE4" w14:textId="77777777" w:rsidR="00C522C4" w:rsidRDefault="00EA49AD" w:rsidP="00C522C4">
            <w:pPr>
              <w:pStyle w:val="STTSNormalCover"/>
            </w:pPr>
            <w:r>
              <w:t>PROYEK SDP</w:t>
            </w:r>
          </w:p>
          <w:p w14:paraId="4F7690B1" w14:textId="5F784053" w:rsidR="00C522C4" w:rsidRDefault="00C522C4" w:rsidP="00C522C4">
            <w:pPr>
              <w:pStyle w:val="STTSNormalCover"/>
            </w:pPr>
          </w:p>
          <w:p w14:paraId="1299C220" w14:textId="77777777" w:rsidR="00C522C4" w:rsidRDefault="00EA49AD" w:rsidP="00C522C4">
            <w:pPr>
              <w:pStyle w:val="STTSNormalCover"/>
              <w:rPr>
                <w:sz w:val="36"/>
              </w:rPr>
            </w:pPr>
            <w:r>
              <w:rPr>
                <w:sz w:val="36"/>
              </w:rPr>
              <w:t>ALTERNATECH</w:t>
            </w:r>
          </w:p>
          <w:p w14:paraId="2FB907B7" w14:textId="77777777" w:rsidR="00EA49AD" w:rsidRPr="00892261" w:rsidRDefault="00EA49AD" w:rsidP="00C522C4">
            <w:pPr>
              <w:pStyle w:val="STTSNormalCover"/>
              <w:rPr>
                <w:sz w:val="32"/>
              </w:rPr>
            </w:pPr>
            <w:r>
              <w:rPr>
                <w:sz w:val="36"/>
              </w:rPr>
              <w:t>APLIKASI PENJUALAN PERALATAN GAMING</w:t>
            </w:r>
          </w:p>
        </w:tc>
      </w:tr>
      <w:tr w:rsidR="00C522C4" w14:paraId="52F580A6" w14:textId="77777777" w:rsidTr="00892261">
        <w:trPr>
          <w:trHeight w:hRule="exact" w:val="3686"/>
        </w:trPr>
        <w:tc>
          <w:tcPr>
            <w:tcW w:w="8154" w:type="dxa"/>
            <w:vAlign w:val="center"/>
          </w:tcPr>
          <w:p w14:paraId="3A00FCF8" w14:textId="77777777" w:rsidR="00C522C4" w:rsidRDefault="007A0E3F" w:rsidP="00C522C4">
            <w:pPr>
              <w:pStyle w:val="STTSNormalCover"/>
            </w:pPr>
            <w:r>
              <w:rPr>
                <w:rFonts w:cs="Arial"/>
                <w:b w:val="0"/>
                <w:noProof/>
                <w:lang w:eastAsia="zh-CN"/>
              </w:rPr>
              <w:drawing>
                <wp:inline distT="0" distB="0" distL="0" distR="0" wp14:anchorId="0FEF1254" wp14:editId="619ED51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721AA0D4" w14:textId="77777777" w:rsidTr="00892261">
        <w:trPr>
          <w:trHeight w:hRule="exact" w:val="567"/>
        </w:trPr>
        <w:tc>
          <w:tcPr>
            <w:tcW w:w="8154" w:type="dxa"/>
            <w:vAlign w:val="center"/>
          </w:tcPr>
          <w:p w14:paraId="2F552FE1" w14:textId="77777777" w:rsidR="00C522C4" w:rsidRDefault="00C522C4" w:rsidP="00C522C4">
            <w:pPr>
              <w:pStyle w:val="STTSNormalCover"/>
            </w:pPr>
          </w:p>
        </w:tc>
      </w:tr>
      <w:tr w:rsidR="00C522C4" w14:paraId="3860A183" w14:textId="77777777" w:rsidTr="00892261">
        <w:trPr>
          <w:trHeight w:hRule="exact" w:val="2608"/>
        </w:trPr>
        <w:tc>
          <w:tcPr>
            <w:tcW w:w="8154" w:type="dxa"/>
            <w:vAlign w:val="center"/>
          </w:tcPr>
          <w:p w14:paraId="0298D9E8" w14:textId="77777777" w:rsidR="00C522C4" w:rsidRPr="00C522C4" w:rsidRDefault="00C522C4" w:rsidP="00C522C4">
            <w:pPr>
              <w:pStyle w:val="STTSNormalCover"/>
            </w:pPr>
            <w:r w:rsidRPr="00C522C4">
              <w:t>Oleh:</w:t>
            </w:r>
          </w:p>
          <w:p w14:paraId="3CEC5A8B" w14:textId="77777777" w:rsidR="00C522C4" w:rsidRDefault="00EA49AD" w:rsidP="00C522C4">
            <w:pPr>
              <w:pStyle w:val="STTSNormalCover"/>
            </w:pPr>
            <w:r>
              <w:t>219116826 – ERIKO FERDIAN WINARKO</w:t>
            </w:r>
          </w:p>
          <w:p w14:paraId="525A685B" w14:textId="77777777" w:rsidR="00EA49AD" w:rsidRDefault="00EA49AD" w:rsidP="00C522C4">
            <w:pPr>
              <w:pStyle w:val="STTSNormalCover"/>
            </w:pPr>
            <w:r>
              <w:t>219116832 – JOHN CALVIN STEVEN</w:t>
            </w:r>
          </w:p>
          <w:p w14:paraId="71623E14" w14:textId="77777777" w:rsidR="00EA49AD" w:rsidRDefault="00EA49AD" w:rsidP="00C522C4">
            <w:pPr>
              <w:pStyle w:val="STTSNormalCover"/>
            </w:pPr>
            <w:r>
              <w:t>219116835 – KEVIN OCTAVIUS</w:t>
            </w:r>
          </w:p>
          <w:p w14:paraId="60F468FE" w14:textId="77777777" w:rsidR="00EA49AD" w:rsidRDefault="00EA49AD" w:rsidP="00C522C4">
            <w:pPr>
              <w:pStyle w:val="STTSNormalCover"/>
            </w:pPr>
            <w:r>
              <w:t>219116842 – RUSSEL JOSHUA CHANDRA</w:t>
            </w:r>
          </w:p>
          <w:p w14:paraId="1B6CCF7D" w14:textId="77777777" w:rsidR="00EA49AD" w:rsidRDefault="00EA49AD" w:rsidP="00C522C4">
            <w:pPr>
              <w:pStyle w:val="STTSNormalCover"/>
            </w:pPr>
          </w:p>
        </w:tc>
      </w:tr>
      <w:tr w:rsidR="00C522C4" w14:paraId="775FD492" w14:textId="77777777" w:rsidTr="00892261">
        <w:trPr>
          <w:trHeight w:hRule="exact" w:val="2835"/>
        </w:trPr>
        <w:tc>
          <w:tcPr>
            <w:tcW w:w="8154" w:type="dxa"/>
          </w:tcPr>
          <w:p w14:paraId="6E20F3C8" w14:textId="77777777" w:rsidR="00C522C4" w:rsidRDefault="00C522C4" w:rsidP="00C522C4">
            <w:pPr>
              <w:pStyle w:val="STTSNormalCover"/>
            </w:pPr>
            <w:r>
              <w:t>PROGRAM S</w:t>
            </w:r>
            <w:r w:rsidR="00A22328">
              <w:t>ARJANA</w:t>
            </w:r>
          </w:p>
          <w:p w14:paraId="01352DA8" w14:textId="77777777" w:rsidR="00C522C4" w:rsidRDefault="00C522C4" w:rsidP="00C522C4">
            <w:pPr>
              <w:pStyle w:val="STTSNormalCover"/>
            </w:pPr>
            <w:r>
              <w:t>PROGRAM STUDI TEKNIK ELEKTRO</w:t>
            </w:r>
          </w:p>
          <w:p w14:paraId="70252C04" w14:textId="77777777" w:rsidR="00A22328" w:rsidRDefault="00A22328" w:rsidP="00A22328">
            <w:pPr>
              <w:pStyle w:val="STTSNormalCover"/>
            </w:pPr>
            <w:r w:rsidRPr="00C522C4">
              <w:t xml:space="preserve">FAKULTAS </w:t>
            </w:r>
            <w:r>
              <w:t>SAINS DAN TEKNOLOGI</w:t>
            </w:r>
          </w:p>
          <w:p w14:paraId="5D16992D" w14:textId="77777777" w:rsidR="00C522C4" w:rsidRDefault="00C522C4" w:rsidP="00C522C4">
            <w:pPr>
              <w:pStyle w:val="STTSNormalCover"/>
            </w:pPr>
            <w:r>
              <w:t>INSTITUT SAINS DAN TEKNOLOGI TERPADU SURABAYA</w:t>
            </w:r>
          </w:p>
          <w:p w14:paraId="46FF452A" w14:textId="77777777" w:rsidR="00C522C4" w:rsidRDefault="00C522C4" w:rsidP="00C522C4">
            <w:pPr>
              <w:pStyle w:val="STTSNormalCover"/>
            </w:pPr>
            <w:r>
              <w:t>SURABAYA</w:t>
            </w:r>
          </w:p>
          <w:p w14:paraId="4A0D32BA" w14:textId="77777777" w:rsidR="00C522C4" w:rsidRDefault="00EA49AD" w:rsidP="00C522C4">
            <w:pPr>
              <w:pStyle w:val="STTSNormalCover"/>
            </w:pPr>
            <w:r>
              <w:t>2021</w:t>
            </w:r>
          </w:p>
        </w:tc>
      </w:tr>
    </w:tbl>
    <w:p w14:paraId="326ADE6D" w14:textId="77777777" w:rsidR="005E6C51" w:rsidRDefault="005E6C51" w:rsidP="00D05AA0">
      <w:pPr>
        <w:pStyle w:val="STTSNormalDaftarIsi"/>
        <w:tabs>
          <w:tab w:val="left" w:pos="709"/>
          <w:tab w:val="right" w:leader="dot" w:pos="7230"/>
          <w:tab w:val="right" w:pos="8222"/>
        </w:tabs>
        <w:sectPr w:rsidR="005E6C51"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docGrid w:linePitch="360"/>
        </w:sectPr>
      </w:pPr>
    </w:p>
    <w:p w14:paraId="48E3B8F7" w14:textId="77777777" w:rsidR="009D1535" w:rsidRDefault="00165D7D" w:rsidP="00165D7D">
      <w:pPr>
        <w:pStyle w:val="STTSJudulBab"/>
      </w:pPr>
      <w:r>
        <w:lastRenderedPageBreak/>
        <w:t>BAB I</w:t>
      </w:r>
    </w:p>
    <w:p w14:paraId="633BAC80" w14:textId="77777777" w:rsidR="00165D7D" w:rsidRDefault="00165D7D" w:rsidP="00165D7D">
      <w:pPr>
        <w:pStyle w:val="STTSJudulBab"/>
      </w:pPr>
      <w:r>
        <w:t>PENDAHULUAN</w:t>
      </w:r>
    </w:p>
    <w:p w14:paraId="0355A35D" w14:textId="77777777" w:rsidR="00165D7D" w:rsidRDefault="00165D7D" w:rsidP="00165D7D">
      <w:pPr>
        <w:pStyle w:val="STTSJudulBab"/>
      </w:pPr>
    </w:p>
    <w:p w14:paraId="0768D9BD" w14:textId="77777777" w:rsidR="00EA49AD" w:rsidRDefault="00EA49AD" w:rsidP="00EA49AD">
      <w:pPr>
        <w:pStyle w:val="STTSJudulBab"/>
        <w:ind w:firstLine="709"/>
        <w:jc w:val="both"/>
        <w:rPr>
          <w:b w:val="0"/>
          <w:sz w:val="24"/>
          <w:szCs w:val="24"/>
        </w:rPr>
      </w:pPr>
      <w:r w:rsidRPr="00332543">
        <w:rPr>
          <w:b w:val="0"/>
          <w:sz w:val="24"/>
          <w:szCs w:val="24"/>
        </w:rPr>
        <w:t xml:space="preserve">Topik yang kita bahas kali ini merupakan sebuah aplikasi </w:t>
      </w:r>
      <w:r>
        <w:rPr>
          <w:b w:val="0"/>
          <w:sz w:val="24"/>
          <w:szCs w:val="24"/>
        </w:rPr>
        <w:t>bertema t</w:t>
      </w:r>
      <w:r w:rsidRPr="00332543">
        <w:rPr>
          <w:b w:val="0"/>
          <w:sz w:val="24"/>
          <w:szCs w:val="24"/>
        </w:rPr>
        <w:t>oko</w:t>
      </w:r>
      <w:r>
        <w:rPr>
          <w:b w:val="0"/>
          <w:sz w:val="24"/>
          <w:szCs w:val="24"/>
        </w:rPr>
        <w:t>, dimana kita menjual peralatan</w:t>
      </w:r>
      <w:r w:rsidRPr="00332543">
        <w:rPr>
          <w:b w:val="0"/>
          <w:sz w:val="24"/>
          <w:szCs w:val="24"/>
        </w:rPr>
        <w:t xml:space="preserve"> gaming untuk memenuhi kebutuhan para konsumen yang akan membeli peralatan gaming</w:t>
      </w:r>
      <w:r>
        <w:rPr>
          <w:b w:val="0"/>
          <w:sz w:val="24"/>
          <w:szCs w:val="24"/>
        </w:rPr>
        <w:t xml:space="preserve"> serta penjual yang ingin menjual produk mereka. Aplikasi tersebut dibuat </w:t>
      </w:r>
      <w:r w:rsidRPr="00332543">
        <w:rPr>
          <w:b w:val="0"/>
          <w:sz w:val="24"/>
          <w:szCs w:val="24"/>
        </w:rPr>
        <w:t xml:space="preserve">agar dapat memenuhi kebutuhan konsumen yang berada di luar jangkauan area </w:t>
      </w:r>
      <w:r>
        <w:rPr>
          <w:b w:val="0"/>
          <w:sz w:val="24"/>
          <w:szCs w:val="24"/>
        </w:rPr>
        <w:t>penjual.</w:t>
      </w:r>
    </w:p>
    <w:p w14:paraId="5C75EEEA" w14:textId="77777777" w:rsidR="00165D7D" w:rsidRDefault="00165D7D" w:rsidP="00165D7D"/>
    <w:p w14:paraId="335B7D3F" w14:textId="77777777" w:rsidR="00B86AF7" w:rsidRDefault="00B86AF7" w:rsidP="00B86AF7">
      <w:pPr>
        <w:pStyle w:val="STTSJudulSubBab"/>
        <w:numPr>
          <w:ilvl w:val="0"/>
          <w:numId w:val="11"/>
        </w:numPr>
        <w:ind w:left="709" w:hanging="709"/>
      </w:pPr>
      <w:r>
        <w:t>Latar Belakang</w:t>
      </w:r>
    </w:p>
    <w:p w14:paraId="57E0A57D" w14:textId="77777777" w:rsidR="00B86AF7" w:rsidRDefault="00B86AF7" w:rsidP="00B86AF7">
      <w:pPr>
        <w:tabs>
          <w:tab w:val="left" w:pos="720"/>
        </w:tabs>
      </w:pPr>
      <w:r>
        <w:t xml:space="preserve">Pada masa pandemi ini, sudah banyak merugikan beberapa pihak, baik di pihak konsumen maupun penjual. Yang terdampak pada konsumen yaitu pembelian produk ke suatu toko yang dimana pada saat ini sudah tidak bisa dilakukan karena adanya PPKM. Sedangkan produsen mengalami penurunan penjualan karena kurangnya pembeli yang datang untuk membeli barang. Salah satu contohnya adalah penjualan produk berupa aksesoris computer atau gaming yang sangat diminati oleh para pemuda sekarang. Apalagi pada saat ini lah mereka menikmati masa muda mereka dengan bermain game bersama sahabat-sahabat mereka yang dimana mereka pasti membutuhkan beberapa perlengkapan yang mumpuni supaya bisa menikmati secara maksimal tetapi terhalangi oleh pandemic pada saat ini. </w:t>
      </w:r>
    </w:p>
    <w:p w14:paraId="603990D0" w14:textId="77777777" w:rsidR="00B86AF7" w:rsidRDefault="00B86AF7" w:rsidP="00B86AF7">
      <w:r>
        <w:t>Oleh karena itu, hadirlah produk digital yang kami buat yang bertujuan untuk membantu kedua belah pihak. Dengan ini dapat memungkinkan pembeli dan penjual untuk melakukan transaksi tanpa harus melakukan tatap muka. Ekonomi pun tetap berjalan sehingga penjual tidak mengalami kerugian yang banyak dan pembeli tetap bisa mendapat benda yang diinginkan tanpa harus keluar dari rumah. Produk kami juga menyediakan voucher diskon yang memiliki periode waktu tertentu sehingga dapat lebih menghemat pengeluaran pembeli.</w:t>
      </w:r>
    </w:p>
    <w:p w14:paraId="01A487B6" w14:textId="3FD28273" w:rsidR="00B86AF7" w:rsidRDefault="00B86AF7" w:rsidP="004D171A">
      <w:pPr>
        <w:ind w:firstLine="0"/>
      </w:pPr>
    </w:p>
    <w:p w14:paraId="09E35C23" w14:textId="1EFBB8BE" w:rsidR="004D171A" w:rsidRDefault="004D171A" w:rsidP="004D171A">
      <w:pPr>
        <w:ind w:firstLine="0"/>
      </w:pPr>
    </w:p>
    <w:p w14:paraId="39EB0DCA" w14:textId="77777777" w:rsidR="004D171A" w:rsidRDefault="004D171A" w:rsidP="004D171A">
      <w:pPr>
        <w:ind w:firstLine="0"/>
      </w:pPr>
    </w:p>
    <w:p w14:paraId="1FF70771" w14:textId="3707547B" w:rsidR="004B41E2" w:rsidRDefault="004B41E2" w:rsidP="004B41E2">
      <w:pPr>
        <w:pStyle w:val="STTSJudulSubBab"/>
        <w:numPr>
          <w:ilvl w:val="0"/>
          <w:numId w:val="11"/>
        </w:numPr>
        <w:ind w:left="709" w:hanging="709"/>
      </w:pPr>
      <w:r>
        <w:lastRenderedPageBreak/>
        <w:t>Tujuan</w:t>
      </w:r>
    </w:p>
    <w:p w14:paraId="2F40C448" w14:textId="16AD4403" w:rsidR="004C2E1C" w:rsidRPr="004C2E1C" w:rsidRDefault="004C2E1C" w:rsidP="004C2E1C">
      <w:pPr>
        <w:pStyle w:val="STTSJudulSubBab"/>
        <w:ind w:left="709"/>
        <w:rPr>
          <w:b w:val="0"/>
          <w:sz w:val="24"/>
        </w:rPr>
      </w:pPr>
      <w:r>
        <w:rPr>
          <w:b w:val="0"/>
          <w:sz w:val="24"/>
        </w:rPr>
        <w:t>Tujuan dari aplikasi ini kita buat adalah:</w:t>
      </w:r>
    </w:p>
    <w:p w14:paraId="53334567" w14:textId="77777777" w:rsidR="00E7244D" w:rsidRDefault="00E7244D" w:rsidP="00E7244D">
      <w:pPr>
        <w:pStyle w:val="STTSJudulSubBab"/>
        <w:numPr>
          <w:ilvl w:val="0"/>
          <w:numId w:val="40"/>
        </w:numPr>
        <w:rPr>
          <w:b w:val="0"/>
          <w:bCs/>
          <w:sz w:val="24"/>
          <w:szCs w:val="24"/>
        </w:rPr>
      </w:pPr>
      <w:r w:rsidRPr="00E7244D">
        <w:rPr>
          <w:b w:val="0"/>
          <w:bCs/>
          <w:sz w:val="24"/>
          <w:szCs w:val="24"/>
        </w:rPr>
        <w:t xml:space="preserve">mempermudah transaksi antara penjual dan pembeli </w:t>
      </w:r>
    </w:p>
    <w:p w14:paraId="52E91F2B" w14:textId="0FBAEA61" w:rsidR="00E7244D" w:rsidRPr="004D171A" w:rsidRDefault="00E7244D" w:rsidP="004D171A">
      <w:pPr>
        <w:pStyle w:val="STTSJudulSubBab"/>
        <w:numPr>
          <w:ilvl w:val="0"/>
          <w:numId w:val="40"/>
        </w:numPr>
        <w:rPr>
          <w:b w:val="0"/>
          <w:bCs/>
          <w:sz w:val="24"/>
          <w:szCs w:val="24"/>
        </w:rPr>
      </w:pPr>
      <w:r w:rsidRPr="00E7244D">
        <w:rPr>
          <w:b w:val="0"/>
          <w:bCs/>
          <w:sz w:val="24"/>
          <w:szCs w:val="24"/>
        </w:rPr>
        <w:t xml:space="preserve">Mempermudah player mendapatkan/ menjual produk digital suatu </w:t>
      </w:r>
      <w:r w:rsidRPr="00E7244D">
        <w:rPr>
          <w:b w:val="0"/>
          <w:bCs/>
          <w:iCs/>
          <w:sz w:val="24"/>
          <w:szCs w:val="24"/>
        </w:rPr>
        <w:t>game</w:t>
      </w:r>
      <w:r w:rsidRPr="00E7244D">
        <w:rPr>
          <w:b w:val="0"/>
          <w:bCs/>
          <w:sz w:val="24"/>
          <w:szCs w:val="24"/>
        </w:rPr>
        <w:t xml:space="preserve"> </w:t>
      </w:r>
    </w:p>
    <w:p w14:paraId="11072391" w14:textId="77777777" w:rsidR="000C29A8" w:rsidRDefault="000C29A8" w:rsidP="00E7244D">
      <w:pPr>
        <w:ind w:firstLine="0"/>
      </w:pPr>
    </w:p>
    <w:p w14:paraId="59EC3675" w14:textId="77777777" w:rsidR="000C29A8" w:rsidRDefault="000C29A8" w:rsidP="000C29A8">
      <w:pPr>
        <w:pStyle w:val="STTSJudulSubBab"/>
        <w:numPr>
          <w:ilvl w:val="0"/>
          <w:numId w:val="11"/>
        </w:numPr>
        <w:ind w:left="709" w:hanging="709"/>
      </w:pPr>
      <w:r>
        <w:t>Teori Penunjang</w:t>
      </w:r>
    </w:p>
    <w:p w14:paraId="55F21CF7" w14:textId="77777777" w:rsidR="000C29A8" w:rsidRDefault="000C29A8" w:rsidP="000C29A8">
      <w:pPr>
        <w:ind w:firstLine="709"/>
      </w:pPr>
      <w:r>
        <w:t xml:space="preserve">Berikut merupakan teori-teori yang digunakan untuk menunjang pembuatan aplikasi ini: </w:t>
      </w:r>
    </w:p>
    <w:p w14:paraId="444E103D" w14:textId="76B0EE4E" w:rsidR="000C29A8" w:rsidRPr="00332543" w:rsidRDefault="00E7244D" w:rsidP="000C29A8">
      <w:pPr>
        <w:pStyle w:val="ListParagraph"/>
        <w:numPr>
          <w:ilvl w:val="0"/>
          <w:numId w:val="23"/>
        </w:numPr>
        <w:rPr>
          <w:b/>
          <w:bCs/>
        </w:rPr>
      </w:pPr>
      <w:r>
        <w:rPr>
          <w:b/>
          <w:bCs/>
        </w:rPr>
        <w:t>My SQL</w:t>
      </w:r>
    </w:p>
    <w:p w14:paraId="01D1CC34" w14:textId="77777777" w:rsidR="000C29A8" w:rsidRPr="00464D80" w:rsidRDefault="000C29A8" w:rsidP="000C29A8">
      <w:r w:rsidRPr="00464D80">
        <w:t xml:space="preserve">Oracle adalah sebuah software untuk sistem manajemen database relasional (RDBMS) dan bukan software untuk sistem manajemen database biasa (DBMS). </w:t>
      </w:r>
    </w:p>
    <w:p w14:paraId="6893AAC6" w14:textId="77777777" w:rsidR="000C29A8" w:rsidRPr="00464D80" w:rsidRDefault="000C29A8" w:rsidP="000C29A8">
      <w:r w:rsidRPr="00464D80">
        <w:t>Oracle adalah software yang pertama kali melibatkan SQL (</w:t>
      </w:r>
      <w:r w:rsidRPr="00464D80">
        <w:rPr>
          <w:rStyle w:val="Emphasis"/>
          <w:color w:val="222222"/>
        </w:rPr>
        <w:t>Structure Query Language</w:t>
      </w:r>
      <w:r w:rsidRPr="00464D80">
        <w:t xml:space="preserve">) di dalam pengelolaan database. Adanya SQL ini membuat pengguna komputer lain dapat mengakses informasi dari dalam database komputer yang menggunakan sistem RDBMS dengan mudah dan cepat. </w:t>
      </w:r>
    </w:p>
    <w:p w14:paraId="430ED3BD" w14:textId="509728BB" w:rsidR="000C29A8" w:rsidRDefault="000C29A8" w:rsidP="004D171A">
      <w:pPr>
        <w:rPr>
          <w:color w:val="222222"/>
          <w:shd w:val="clear" w:color="auto" w:fill="FFFFFF"/>
        </w:rPr>
      </w:pPr>
      <w:r w:rsidRPr="00464D80">
        <w:rPr>
          <w:color w:val="222222"/>
          <w:shd w:val="clear" w:color="auto" w:fill="FFFFFF"/>
        </w:rPr>
        <w:t xml:space="preserve">Fungsi Oracle hampir sama seperti fungsi software database biasa (DBMS), yaitu sebagai pengelola data yang tersimpan dalam database. Tetapi, Oracle adalah RDBMS yang memiliki perbedaan fungsi dengan software-software DBMS. Perbedaan fungsi tersebut, intinya dalam hal pengelolaan database. </w:t>
      </w:r>
    </w:p>
    <w:p w14:paraId="2ADDC424" w14:textId="77777777" w:rsidR="000C29A8" w:rsidRDefault="000C29A8" w:rsidP="000C29A8">
      <w:pPr>
        <w:ind w:firstLine="0"/>
        <w:rPr>
          <w:color w:val="222222"/>
          <w:shd w:val="clear" w:color="auto" w:fill="FFFFFF"/>
        </w:rPr>
      </w:pPr>
    </w:p>
    <w:p w14:paraId="18BA61B0" w14:textId="77777777" w:rsidR="000C29A8" w:rsidRPr="00464D80" w:rsidRDefault="000C29A8" w:rsidP="000C29A8">
      <w:pPr>
        <w:rPr>
          <w:b/>
          <w:bCs/>
        </w:rPr>
      </w:pPr>
      <w:r w:rsidRPr="00464D80">
        <w:rPr>
          <w:b/>
          <w:bCs/>
        </w:rPr>
        <w:t>2.</w:t>
      </w:r>
      <w:r>
        <w:rPr>
          <w:b/>
          <w:bCs/>
        </w:rPr>
        <w:t xml:space="preserve"> </w:t>
      </w:r>
      <w:r w:rsidRPr="00464D80">
        <w:rPr>
          <w:b/>
          <w:bCs/>
        </w:rPr>
        <w:t xml:space="preserve">E-commerce API </w:t>
      </w:r>
      <w:r w:rsidR="00B86AF7">
        <w:rPr>
          <w:b/>
          <w:bCs/>
        </w:rPr>
        <w:t>//payment gateway</w:t>
      </w:r>
    </w:p>
    <w:p w14:paraId="414250CA" w14:textId="77777777" w:rsidR="000C29A8" w:rsidRDefault="000C29A8" w:rsidP="000C29A8">
      <w:r>
        <w:t>E-commerce API membantu pengembang aplikasi mentransfer data dari satu aplikasi e-commerce ke aplikasi lain dan menggunakan data  dalam aplikasi web atau mobile. API jenis ini menawarkan fitur yang luas untuk mendukung fungsionalitas bisnis e-commerce mulai dari pencarian barang dan toko hingga filter rating dan popularitas.</w:t>
      </w:r>
    </w:p>
    <w:p w14:paraId="28222389" w14:textId="77777777" w:rsidR="000C29A8" w:rsidRDefault="000C29A8" w:rsidP="000C29A8"/>
    <w:p w14:paraId="40BA038E" w14:textId="77777777" w:rsidR="000C29A8" w:rsidRPr="009351D0" w:rsidRDefault="000C29A8" w:rsidP="000C29A8">
      <w:pPr>
        <w:pStyle w:val="ListParagraph"/>
        <w:numPr>
          <w:ilvl w:val="0"/>
          <w:numId w:val="23"/>
        </w:numPr>
        <w:rPr>
          <w:b/>
          <w:bCs/>
        </w:rPr>
      </w:pPr>
      <w:r w:rsidRPr="00C924D9">
        <w:rPr>
          <w:b/>
          <w:bCs/>
        </w:rPr>
        <w:t>C#</w:t>
      </w:r>
    </w:p>
    <w:p w14:paraId="3B272EAF" w14:textId="77777777" w:rsidR="000C29A8" w:rsidRDefault="000C29A8" w:rsidP="000C29A8">
      <w:r w:rsidRPr="002008D3">
        <w:t>C# atau yang dibaca C sharp adalah ba</w:t>
      </w:r>
      <w:r>
        <w:t xml:space="preserve">hasa pemrograman sederhana yang </w:t>
      </w:r>
      <w:r w:rsidRPr="002008D3">
        <w:t xml:space="preserve">digunakan untuk tujuan umum, dalam artian bahasa pemrograman ini dapat digunakan untuk berbagai fungsi misalnya untuk pemrograman server-side pada </w:t>
      </w:r>
      <w:r w:rsidRPr="002008D3">
        <w:lastRenderedPageBreak/>
        <w:t>website, membangun aplikasi desktop ataupun mobile, pemrograman game dan sebagainya. Selain itu C# juga bahasa </w:t>
      </w:r>
      <w:hyperlink r:id="rId12" w:history="1">
        <w:r w:rsidRPr="002008D3">
          <w:t>pemrograman yang berorientasi objek</w:t>
        </w:r>
      </w:hyperlink>
      <w:r w:rsidRPr="002008D3">
        <w:t>, jadi C# juga mengusung konsep objek seperti </w:t>
      </w:r>
      <w:r w:rsidRPr="002008D3">
        <w:rPr>
          <w:i/>
          <w:iCs/>
        </w:rPr>
        <w:t>inheritance, class, polymorphism</w:t>
      </w:r>
      <w:r w:rsidRPr="002008D3">
        <w:t> dan </w:t>
      </w:r>
      <w:r w:rsidRPr="002008D3">
        <w:rPr>
          <w:i/>
          <w:iCs/>
        </w:rPr>
        <w:t>encapsulation</w:t>
      </w:r>
      <w:r w:rsidRPr="002008D3">
        <w:t>.</w:t>
      </w:r>
    </w:p>
    <w:p w14:paraId="6936D014" w14:textId="77777777" w:rsidR="000C29A8" w:rsidRPr="002008D3" w:rsidRDefault="000C29A8" w:rsidP="000C29A8">
      <w:pPr>
        <w:ind w:firstLine="0"/>
      </w:pPr>
    </w:p>
    <w:p w14:paraId="76D98DAB" w14:textId="77777777" w:rsidR="000C29A8" w:rsidRPr="00332543" w:rsidRDefault="000C29A8" w:rsidP="000C29A8">
      <w:pPr>
        <w:pStyle w:val="ListParagraph"/>
        <w:numPr>
          <w:ilvl w:val="0"/>
          <w:numId w:val="23"/>
        </w:numPr>
        <w:rPr>
          <w:b/>
          <w:bCs/>
        </w:rPr>
      </w:pPr>
      <w:r w:rsidRPr="00332543">
        <w:rPr>
          <w:b/>
          <w:bCs/>
        </w:rPr>
        <w:t>Visual studio</w:t>
      </w:r>
    </w:p>
    <w:p w14:paraId="517FDCDE" w14:textId="3BA88554" w:rsidR="008923E6" w:rsidRDefault="000C29A8" w:rsidP="004D171A">
      <w:r w:rsidRPr="002008D3">
        <w:t>Micro</w:t>
      </w:r>
      <w:r>
        <w:t xml:space="preserve">soft Visual Studio merupakan </w:t>
      </w:r>
      <w:r w:rsidRPr="002008D3">
        <w:t>sebuah </w:t>
      </w:r>
      <w:hyperlink r:id="rId13" w:tooltip="Perangkat lunak" w:history="1">
        <w:r w:rsidRPr="002008D3">
          <w:t>perangkat lunak</w:t>
        </w:r>
      </w:hyperlink>
      <w:r w:rsidRPr="002008D3">
        <w:t> lengkap (</w:t>
      </w:r>
      <w:r w:rsidRPr="002008D3">
        <w:rPr>
          <w:i/>
          <w:iCs/>
        </w:rPr>
        <w:t>suite</w:t>
      </w:r>
      <w:r w:rsidRPr="002008D3">
        <w:t>) yang dapat digunakan untuk melakukan pengembangan aplikasi, baik itu aplikasi bisnis, aplikasi personal, ataupun komponen aplikasinya, dalam bentuk aplikasi console, aplikasi Windows, ataupun aplikasi Web. Visual Studio mencakup </w:t>
      </w:r>
      <w:hyperlink r:id="rId14" w:tooltip="Kompiler" w:history="1">
        <w:r w:rsidRPr="002008D3">
          <w:t>kompiler</w:t>
        </w:r>
      </w:hyperlink>
      <w:r w:rsidRPr="002008D3">
        <w:t>, </w:t>
      </w:r>
      <w:hyperlink r:id="rId15" w:tooltip="Software Development Kit" w:history="1">
        <w:r w:rsidRPr="002008D3">
          <w:t>SDK</w:t>
        </w:r>
      </w:hyperlink>
      <w:r w:rsidRPr="002008D3">
        <w:t>, </w:t>
      </w:r>
      <w:hyperlink r:id="rId16" w:tooltip="Integrated Development Environment" w:history="1">
        <w:r w:rsidRPr="002008D3">
          <w:t>Integrated Development Environment (IDE)</w:t>
        </w:r>
      </w:hyperlink>
      <w:r w:rsidRPr="002008D3">
        <w:t>, dan dokumentasi (umumnya berupa </w:t>
      </w:r>
      <w:hyperlink r:id="rId17" w:tooltip="MSDN Library (halaman belum tersedia)" w:history="1">
        <w:r w:rsidRPr="002008D3">
          <w:t>MSDN Library</w:t>
        </w:r>
      </w:hyperlink>
      <w:r w:rsidRPr="002008D3">
        <w:t>). Kompiler yang dimasukkan ke dalam paket Visual Studio antara lain </w:t>
      </w:r>
      <w:hyperlink r:id="rId18" w:tooltip="Visual C++" w:history="1">
        <w:r w:rsidRPr="002008D3">
          <w:t>Visual C++</w:t>
        </w:r>
      </w:hyperlink>
      <w:r w:rsidRPr="002008D3">
        <w:t>, </w:t>
      </w:r>
      <w:hyperlink r:id="rId19" w:tooltip="Visual C (halaman belum tersedia)" w:history="1">
        <w:r w:rsidRPr="002008D3">
          <w:t>Visual C#</w:t>
        </w:r>
      </w:hyperlink>
      <w:r w:rsidRPr="002008D3">
        <w:t>, </w:t>
      </w:r>
      <w:hyperlink r:id="rId20" w:tooltip="Visual Basic" w:history="1">
        <w:r w:rsidRPr="002008D3">
          <w:t>Visual Basic</w:t>
        </w:r>
      </w:hyperlink>
      <w:r w:rsidRPr="002008D3">
        <w:t>, </w:t>
      </w:r>
      <w:hyperlink r:id="rId21" w:tooltip="Visual Basic .NET" w:history="1">
        <w:r w:rsidRPr="002008D3">
          <w:t>Visual Basic .NET</w:t>
        </w:r>
      </w:hyperlink>
      <w:r w:rsidRPr="002008D3">
        <w:t>, </w:t>
      </w:r>
      <w:hyperlink r:id="rId22" w:tooltip="Visual InterDev (halaman belum tersedia)" w:history="1">
        <w:r w:rsidRPr="002008D3">
          <w:t>Visual InterDev</w:t>
        </w:r>
      </w:hyperlink>
      <w:r w:rsidRPr="002008D3">
        <w:t>, </w:t>
      </w:r>
      <w:hyperlink r:id="rId23" w:tooltip="Visual J++ (halaman belum tersedia)" w:history="1">
        <w:r w:rsidRPr="002008D3">
          <w:t>Visual J++</w:t>
        </w:r>
      </w:hyperlink>
      <w:r w:rsidRPr="002008D3">
        <w:t>, </w:t>
      </w:r>
      <w:hyperlink r:id="rId24" w:tooltip="Visual J (halaman belum tersedia)" w:history="1">
        <w:r w:rsidRPr="002008D3">
          <w:t>Visual J#</w:t>
        </w:r>
      </w:hyperlink>
      <w:r w:rsidRPr="002008D3">
        <w:t>, </w:t>
      </w:r>
      <w:hyperlink r:id="rId25" w:tooltip="Visual FoxPro" w:history="1">
        <w:r w:rsidRPr="002008D3">
          <w:t>Visual FoxPro</w:t>
        </w:r>
      </w:hyperlink>
      <w:r w:rsidRPr="002008D3">
        <w:t>, dan </w:t>
      </w:r>
      <w:hyperlink r:id="rId26" w:tooltip="Visual SourceSafe (halaman belum tersedia)" w:history="1">
        <w:r w:rsidRPr="002008D3">
          <w:t>Visual SourceSafe</w:t>
        </w:r>
      </w:hyperlink>
      <w:r w:rsidRPr="002008D3">
        <w:t>.</w:t>
      </w:r>
    </w:p>
    <w:p w14:paraId="62B441BF" w14:textId="77777777" w:rsidR="008923E6" w:rsidRDefault="008923E6" w:rsidP="00E7244D">
      <w:pPr>
        <w:ind w:firstLine="0"/>
      </w:pPr>
    </w:p>
    <w:p w14:paraId="384B35FF" w14:textId="394C4A84" w:rsidR="004B41E2" w:rsidRDefault="004C54C6" w:rsidP="004B41E2">
      <w:pPr>
        <w:pStyle w:val="STTSJudulSubBab"/>
        <w:numPr>
          <w:ilvl w:val="0"/>
          <w:numId w:val="11"/>
        </w:numPr>
        <w:ind w:left="709" w:hanging="709"/>
      </w:pPr>
      <w:r>
        <w:t>Ruang Lingkup</w:t>
      </w:r>
    </w:p>
    <w:p w14:paraId="5417340E" w14:textId="74E28B50" w:rsidR="008923E6" w:rsidRDefault="00E7244D" w:rsidP="00E7244D">
      <w:r>
        <w:rPr>
          <w:noProof/>
          <w:lang w:eastAsia="zh-CN"/>
        </w:rPr>
        <w:drawing>
          <wp:anchor distT="0" distB="0" distL="114300" distR="114300" simplePos="0" relativeHeight="251671552" behindDoc="0" locked="0" layoutInCell="1" allowOverlap="1" wp14:anchorId="1776A187" wp14:editId="7470AB29">
            <wp:simplePos x="0" y="0"/>
            <wp:positionH relativeFrom="column">
              <wp:posOffset>-87630</wp:posOffset>
            </wp:positionH>
            <wp:positionV relativeFrom="paragraph">
              <wp:posOffset>251460</wp:posOffset>
            </wp:positionV>
            <wp:extent cx="4762500" cy="3124003"/>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3124003"/>
                    </a:xfrm>
                    <a:prstGeom prst="rect">
                      <a:avLst/>
                    </a:prstGeom>
                    <a:noFill/>
                    <a:ln>
                      <a:noFill/>
                    </a:ln>
                  </pic:spPr>
                </pic:pic>
              </a:graphicData>
            </a:graphic>
          </wp:anchor>
        </w:drawing>
      </w:r>
      <w:r w:rsidR="000C29A8">
        <w:t>Arsitektur Dan gambar</w:t>
      </w:r>
    </w:p>
    <w:p w14:paraId="32075FB8" w14:textId="784D8C53" w:rsidR="00E7244D" w:rsidRDefault="00E7244D" w:rsidP="00E7244D">
      <w:pPr>
        <w:ind w:firstLine="0"/>
      </w:pPr>
    </w:p>
    <w:p w14:paraId="520D460F" w14:textId="62459BAB" w:rsidR="00E7244D" w:rsidRDefault="00E7244D" w:rsidP="00E7244D">
      <w:pPr>
        <w:ind w:firstLine="0"/>
      </w:pPr>
    </w:p>
    <w:p w14:paraId="2371D061" w14:textId="6053EA3C" w:rsidR="00E7244D" w:rsidRDefault="00E7244D" w:rsidP="00E7244D">
      <w:pPr>
        <w:ind w:firstLine="0"/>
      </w:pPr>
    </w:p>
    <w:p w14:paraId="0E4DE734" w14:textId="5DAB5C7A" w:rsidR="00E7244D" w:rsidRDefault="00E7244D" w:rsidP="00E7244D">
      <w:pPr>
        <w:ind w:firstLine="0"/>
      </w:pPr>
    </w:p>
    <w:p w14:paraId="1207A311" w14:textId="4A07887C" w:rsidR="00E7244D" w:rsidRDefault="00E7244D" w:rsidP="00E7244D">
      <w:pPr>
        <w:ind w:firstLine="0"/>
      </w:pPr>
    </w:p>
    <w:p w14:paraId="1E0BD790" w14:textId="475972F9" w:rsidR="00E7244D" w:rsidRDefault="00E7244D" w:rsidP="00E7244D">
      <w:pPr>
        <w:ind w:firstLine="0"/>
      </w:pPr>
    </w:p>
    <w:p w14:paraId="4D9C951F" w14:textId="0B1197DD" w:rsidR="00E7244D" w:rsidRDefault="00E7244D" w:rsidP="00E7244D">
      <w:pPr>
        <w:ind w:firstLine="0"/>
      </w:pPr>
    </w:p>
    <w:p w14:paraId="3CFBA558" w14:textId="1D02F351" w:rsidR="00E7244D" w:rsidRDefault="00E7244D" w:rsidP="00E7244D">
      <w:pPr>
        <w:ind w:firstLine="0"/>
      </w:pPr>
    </w:p>
    <w:p w14:paraId="153D35CE" w14:textId="6845EF55" w:rsidR="00E7244D" w:rsidRDefault="00E7244D" w:rsidP="00E7244D">
      <w:pPr>
        <w:ind w:firstLine="0"/>
      </w:pPr>
    </w:p>
    <w:p w14:paraId="5DFB855D" w14:textId="153839CC" w:rsidR="00E7244D" w:rsidRDefault="00E7244D" w:rsidP="00E7244D">
      <w:pPr>
        <w:ind w:firstLine="0"/>
      </w:pPr>
    </w:p>
    <w:p w14:paraId="6D5F1DF6" w14:textId="2AC7E247" w:rsidR="00E7244D" w:rsidRDefault="00E7244D" w:rsidP="00E7244D">
      <w:pPr>
        <w:ind w:firstLine="0"/>
      </w:pPr>
    </w:p>
    <w:p w14:paraId="62F73AFA" w14:textId="30B0EEB6" w:rsidR="00E7244D" w:rsidRDefault="00E7244D" w:rsidP="00E7244D">
      <w:pPr>
        <w:ind w:firstLine="0"/>
      </w:pPr>
    </w:p>
    <w:p w14:paraId="4F64FD3A" w14:textId="5736F378" w:rsidR="00E7244D" w:rsidRPr="00E7244D" w:rsidRDefault="00E7244D" w:rsidP="00E7244D">
      <w:pPr>
        <w:ind w:firstLine="0"/>
      </w:pPr>
      <w:r w:rsidRPr="00E7244D">
        <w:lastRenderedPageBreak/>
        <w:t>Ketika konsumen ingin melakukan pembelian, konsumen akan diminta untuk melakukan pembayaran. setelah pembayaran, sistem akan lgsg berkomunikasi dengan toko pusat. lalu rincian pembelian akan tercatat ke dalam database. toko pusat pun menyiapkan barang untuk dikirim oleh kurir.</w:t>
      </w:r>
    </w:p>
    <w:p w14:paraId="1D8F4783" w14:textId="1CB73D24" w:rsidR="00E7244D" w:rsidRDefault="00E7244D" w:rsidP="00E7244D">
      <w:pPr>
        <w:ind w:firstLine="0"/>
      </w:pPr>
    </w:p>
    <w:p w14:paraId="1934D0B5" w14:textId="30B84BAE" w:rsidR="000C29A8" w:rsidRDefault="00B91D4B" w:rsidP="000C29A8">
      <w:pPr>
        <w:pStyle w:val="ListParagraph"/>
        <w:numPr>
          <w:ilvl w:val="0"/>
          <w:numId w:val="24"/>
        </w:numPr>
      </w:pPr>
      <w:r>
        <w:t>Master</w:t>
      </w:r>
    </w:p>
    <w:p w14:paraId="1A377E82" w14:textId="3F5E0256" w:rsidR="000C29A8" w:rsidRDefault="000C29A8" w:rsidP="000C29A8">
      <w:pPr>
        <w:pStyle w:val="ListParagraph"/>
        <w:numPr>
          <w:ilvl w:val="0"/>
          <w:numId w:val="24"/>
        </w:numPr>
        <w:ind w:left="1701" w:hanging="283"/>
      </w:pPr>
      <w:r>
        <w:t>Master Barang</w:t>
      </w:r>
    </w:p>
    <w:p w14:paraId="5DFCF108" w14:textId="77777777" w:rsidR="000C29A8" w:rsidRDefault="000C29A8" w:rsidP="000C29A8">
      <w:pPr>
        <w:pStyle w:val="ListParagraph"/>
        <w:ind w:left="1701" w:firstLine="0"/>
      </w:pPr>
      <w:r>
        <w:t>Untuk menambahkan Stock serta barang baru.</w:t>
      </w:r>
    </w:p>
    <w:p w14:paraId="4BB79566" w14:textId="77777777" w:rsidR="000C29A8" w:rsidRDefault="000C29A8" w:rsidP="000C29A8">
      <w:pPr>
        <w:pStyle w:val="ListParagraph"/>
        <w:ind w:left="1701" w:firstLine="0"/>
      </w:pPr>
      <w:r>
        <w:t>Proses menambahkan bisa di tambahkan oleh admin serta seller</w:t>
      </w:r>
      <w:bookmarkStart w:id="0" w:name="_Toc81318516"/>
    </w:p>
    <w:p w14:paraId="5CEB4D8F" w14:textId="77777777" w:rsidR="000C29A8" w:rsidRPr="00D06D8C" w:rsidRDefault="000C29A8" w:rsidP="000C29A8">
      <w:pPr>
        <w:pStyle w:val="ListParagraph"/>
        <w:numPr>
          <w:ilvl w:val="0"/>
          <w:numId w:val="25"/>
        </w:numPr>
      </w:pPr>
      <w:r w:rsidRPr="00D06D8C">
        <w:rPr>
          <w:sz w:val="28"/>
          <w:szCs w:val="28"/>
        </w:rPr>
        <w:t>Fitur</w:t>
      </w:r>
      <w:bookmarkEnd w:id="0"/>
      <w:r w:rsidRPr="00D06D8C">
        <w:rPr>
          <w:sz w:val="28"/>
          <w:szCs w:val="28"/>
        </w:rPr>
        <w:t xml:space="preserve"> </w:t>
      </w:r>
    </w:p>
    <w:p w14:paraId="6F33B2F0" w14:textId="77777777" w:rsidR="000C29A8" w:rsidRPr="00D06D8C" w:rsidRDefault="000C29A8" w:rsidP="000C29A8">
      <w:pPr>
        <w:pStyle w:val="ListParagraph"/>
        <w:numPr>
          <w:ilvl w:val="0"/>
          <w:numId w:val="29"/>
        </w:numPr>
      </w:pPr>
      <w:r w:rsidRPr="00D06D8C">
        <w:rPr>
          <w:sz w:val="28"/>
        </w:rPr>
        <w:t>Admin</w:t>
      </w:r>
    </w:p>
    <w:p w14:paraId="2D648D89" w14:textId="77777777" w:rsidR="000C29A8" w:rsidRPr="000C29A8" w:rsidRDefault="000C29A8" w:rsidP="000C29A8">
      <w:pPr>
        <w:pStyle w:val="ListParagraph"/>
        <w:numPr>
          <w:ilvl w:val="0"/>
          <w:numId w:val="32"/>
        </w:numPr>
      </w:pPr>
      <w:r w:rsidRPr="00F918A2">
        <w:rPr>
          <w:szCs w:val="24"/>
        </w:rPr>
        <w:t>Dapat mengecek dan menambah jumlah stok barang / barang baru(Admin)</w:t>
      </w:r>
      <w:r w:rsidRPr="000C29A8">
        <w:rPr>
          <w:szCs w:val="24"/>
        </w:rPr>
        <w:t>Fitur ini akan tersedia suatu menu barang yang khusus untuk admin dimana</w:t>
      </w:r>
      <w:r>
        <w:rPr>
          <w:szCs w:val="24"/>
        </w:rPr>
        <w:t xml:space="preserve"> </w:t>
      </w:r>
      <w:r w:rsidRPr="000C29A8">
        <w:rPr>
          <w:szCs w:val="24"/>
        </w:rPr>
        <w:t xml:space="preserve">admin dapat menambah stok barang yang kurang serta check stock jumlah  </w:t>
      </w:r>
      <w:r>
        <w:rPr>
          <w:szCs w:val="24"/>
        </w:rPr>
        <w:t>barang</w:t>
      </w:r>
    </w:p>
    <w:p w14:paraId="05968D6D" w14:textId="77777777" w:rsidR="000C29A8" w:rsidRDefault="000C29A8" w:rsidP="000C29A8">
      <w:pPr>
        <w:pStyle w:val="ListParagraph"/>
        <w:numPr>
          <w:ilvl w:val="0"/>
          <w:numId w:val="32"/>
        </w:numPr>
        <w:rPr>
          <w:szCs w:val="24"/>
        </w:rPr>
      </w:pPr>
      <w:r w:rsidRPr="00F918A2">
        <w:rPr>
          <w:szCs w:val="24"/>
        </w:rPr>
        <w:t>Dapat melihat konfirmasi top up saldo dari customer(admin) dalam Fitur ini admin dapat melihat list konfirmasi topup dari customer beserta button untuk konfirmasi dan batalkan konfirmasi topup</w:t>
      </w:r>
    </w:p>
    <w:p w14:paraId="7BBC3B1A" w14:textId="77777777" w:rsidR="000C29A8" w:rsidRDefault="000C29A8" w:rsidP="000C29A8">
      <w:pPr>
        <w:pStyle w:val="ListParagraph"/>
        <w:numPr>
          <w:ilvl w:val="0"/>
          <w:numId w:val="27"/>
        </w:numPr>
        <w:rPr>
          <w:szCs w:val="24"/>
        </w:rPr>
      </w:pPr>
      <w:r w:rsidRPr="00F918A2">
        <w:rPr>
          <w:szCs w:val="24"/>
        </w:rPr>
        <w:t>Untuk tombol konfirmasi maka proses topup saldo akan diteruskan ke system dan saldo dapat di kirimkan ke customer</w:t>
      </w:r>
    </w:p>
    <w:p w14:paraId="7F345099" w14:textId="77777777" w:rsidR="000C29A8" w:rsidRPr="00F918A2" w:rsidRDefault="000C29A8" w:rsidP="000C29A8">
      <w:pPr>
        <w:pStyle w:val="ListParagraph"/>
        <w:numPr>
          <w:ilvl w:val="0"/>
          <w:numId w:val="27"/>
        </w:numPr>
        <w:rPr>
          <w:szCs w:val="24"/>
        </w:rPr>
      </w:pPr>
      <w:r w:rsidRPr="00F918A2">
        <w:rPr>
          <w:szCs w:val="24"/>
        </w:rPr>
        <w:t xml:space="preserve">Untuk tombol batalkan maka proses topup customer tersebut akan dibatalkan </w:t>
      </w:r>
    </w:p>
    <w:p w14:paraId="1504FD0A" w14:textId="77777777" w:rsidR="000C29A8" w:rsidRPr="00D06D8C" w:rsidRDefault="000C29A8" w:rsidP="000C29A8">
      <w:pPr>
        <w:pStyle w:val="ListParagraph"/>
        <w:numPr>
          <w:ilvl w:val="0"/>
          <w:numId w:val="29"/>
        </w:numPr>
      </w:pPr>
      <w:r w:rsidRPr="00D06D8C">
        <w:rPr>
          <w:sz w:val="28"/>
        </w:rPr>
        <w:t>Customer</w:t>
      </w:r>
    </w:p>
    <w:p w14:paraId="7B6C1B0E" w14:textId="77777777" w:rsidR="000C29A8" w:rsidRPr="000C29A8" w:rsidRDefault="000C29A8" w:rsidP="000C29A8">
      <w:pPr>
        <w:pStyle w:val="ListParagraph"/>
        <w:numPr>
          <w:ilvl w:val="0"/>
          <w:numId w:val="35"/>
        </w:numPr>
      </w:pPr>
      <w:r w:rsidRPr="00CF0390">
        <w:rPr>
          <w:szCs w:val="24"/>
        </w:rPr>
        <w:t>Dapat melihat daftar harga , merk dan barang(customer) Dalam fitur kali Ini akan tersedia menu barang dimana Fitur ini customer dapat melihat daftar barang yang di sort oleh system berdasarkan merek dan harga yang tersedia</w:t>
      </w:r>
    </w:p>
    <w:p w14:paraId="7D56F1A7" w14:textId="77777777" w:rsidR="000C29A8" w:rsidRDefault="000C29A8" w:rsidP="000C29A8">
      <w:pPr>
        <w:pStyle w:val="ListParagraph"/>
        <w:numPr>
          <w:ilvl w:val="0"/>
          <w:numId w:val="35"/>
        </w:numPr>
      </w:pPr>
      <w:r w:rsidRPr="000C29A8">
        <w:lastRenderedPageBreak/>
        <w:t>Dapat membeli barang (customer) dalam fitur ini akan berhubungan dengan menu barang dimana ketika customer melihat list barang beserta harga dan terdapat tombol untuk memasukan ke shopping cart. Dalam shopping cart user dapat melihat dan akan terdapat button “Beli” yang dimana Ketika ditekan maka customer dapat melakukan transaksi pembelian barang tersebut</w:t>
      </w:r>
      <w:r>
        <w:t>.</w:t>
      </w:r>
    </w:p>
    <w:p w14:paraId="0B818064" w14:textId="77777777" w:rsidR="000C29A8" w:rsidRDefault="000C29A8" w:rsidP="000C29A8">
      <w:pPr>
        <w:pStyle w:val="ListParagraph"/>
        <w:numPr>
          <w:ilvl w:val="0"/>
          <w:numId w:val="35"/>
        </w:numPr>
      </w:pPr>
      <w:r w:rsidRPr="000C29A8">
        <w:t>Dapat</w:t>
      </w:r>
      <w:r>
        <w:t xml:space="preserve"> melakukan topup saldo. Fitur ini berguna untuk menambah saldo pengguna</w:t>
      </w:r>
    </w:p>
    <w:p w14:paraId="02274563" w14:textId="77777777" w:rsidR="000C29A8" w:rsidRDefault="000C29A8" w:rsidP="000C29A8">
      <w:pPr>
        <w:pStyle w:val="ListParagraph"/>
        <w:numPr>
          <w:ilvl w:val="0"/>
          <w:numId w:val="35"/>
        </w:numPr>
        <w:rPr>
          <w:szCs w:val="24"/>
        </w:rPr>
      </w:pPr>
      <w:r w:rsidRPr="00F918A2">
        <w:rPr>
          <w:szCs w:val="24"/>
        </w:rPr>
        <w:t>Dapat mel</w:t>
      </w:r>
      <w:r>
        <w:rPr>
          <w:szCs w:val="24"/>
        </w:rPr>
        <w:t>ihat history pembelian barang (</w:t>
      </w:r>
      <w:r w:rsidRPr="00F918A2">
        <w:rPr>
          <w:szCs w:val="24"/>
        </w:rPr>
        <w:t>customer) Fitur ini Customer dapat melihat history pembelian barang dari bulan dan tahun</w:t>
      </w:r>
      <w:r>
        <w:rPr>
          <w:szCs w:val="24"/>
        </w:rPr>
        <w:t>.</w:t>
      </w:r>
    </w:p>
    <w:p w14:paraId="34CD4C21" w14:textId="1DFE9EBC" w:rsidR="008923E6" w:rsidRDefault="000C29A8" w:rsidP="004D171A">
      <w:pPr>
        <w:pStyle w:val="ListParagraph"/>
        <w:numPr>
          <w:ilvl w:val="0"/>
          <w:numId w:val="35"/>
        </w:numPr>
      </w:pPr>
      <w:r>
        <w:t>Aplikasi kita juga menyediakan tempat untuk menjual atau membeli item in-game bagi pemain. Aplikasi kita layaknya middleman yang menjadi perantara bagi antar pemain untuk melakukan barter/jual beli item in-game</w:t>
      </w:r>
    </w:p>
    <w:p w14:paraId="42EE6C06" w14:textId="77777777" w:rsidR="000C29A8" w:rsidRDefault="000C29A8" w:rsidP="000C29A8">
      <w:pPr>
        <w:ind w:firstLine="0"/>
      </w:pPr>
    </w:p>
    <w:p w14:paraId="4FB2FA72" w14:textId="77777777" w:rsidR="000C29A8" w:rsidRDefault="000C29A8" w:rsidP="000C29A8">
      <w:pPr>
        <w:pStyle w:val="STTSJudulSubBab"/>
        <w:numPr>
          <w:ilvl w:val="0"/>
          <w:numId w:val="11"/>
        </w:numPr>
        <w:ind w:left="709" w:hanging="709"/>
      </w:pPr>
      <w:r>
        <w:t>Metodologi</w:t>
      </w:r>
    </w:p>
    <w:p w14:paraId="22606E19" w14:textId="092FBE3E" w:rsidR="000C29A8" w:rsidRPr="00C924D9" w:rsidRDefault="000C29A8" w:rsidP="004D171A">
      <w:pPr>
        <w:pStyle w:val="STTSJudulSubBab"/>
        <w:numPr>
          <w:ilvl w:val="0"/>
          <w:numId w:val="28"/>
        </w:numPr>
      </w:pPr>
      <w:r>
        <w:rPr>
          <w:rFonts w:ascii="Times" w:hAnsi="Times" w:cs="Times"/>
          <w:b w:val="0"/>
          <w:bCs/>
          <w:color w:val="212121"/>
          <w:sz w:val="23"/>
          <w:szCs w:val="23"/>
          <w:shd w:val="clear" w:color="auto" w:fill="FFFFFF"/>
        </w:rPr>
        <w:t>AGILE SOFTWARE DEVELOPMENT</w:t>
      </w:r>
    </w:p>
    <w:p w14:paraId="686C7B70" w14:textId="77777777" w:rsidR="000C29A8" w:rsidRPr="00C924D9" w:rsidRDefault="000C29A8" w:rsidP="000C29A8">
      <w:pPr>
        <w:pStyle w:val="STTSJudulSubBab"/>
        <w:ind w:left="1069"/>
        <w:rPr>
          <w:b w:val="0"/>
          <w:sz w:val="24"/>
          <w:szCs w:val="24"/>
        </w:rPr>
      </w:pPr>
      <w:r w:rsidRPr="00C924D9">
        <w:rPr>
          <w:b w:val="0"/>
          <w:sz w:val="24"/>
          <w:szCs w:val="24"/>
        </w:rPr>
        <w:t>Agile software development adalah Metode dari beberapa kumpulan prinsip untuk pengembangan software di mana persyaratan dan solusi melalui upaya kolaboratif dari antar tim fungsional dan klien</w:t>
      </w:r>
    </w:p>
    <w:p w14:paraId="24C86708" w14:textId="77777777" w:rsidR="000C29A8" w:rsidRDefault="000C29A8" w:rsidP="000C29A8">
      <w:pPr>
        <w:pStyle w:val="STTSJudulSubBab"/>
        <w:ind w:left="1069"/>
        <w:rPr>
          <w:b w:val="0"/>
          <w:sz w:val="24"/>
          <w:szCs w:val="24"/>
        </w:rPr>
      </w:pPr>
      <w:r w:rsidRPr="00C924D9">
        <w:rPr>
          <w:b w:val="0"/>
          <w:sz w:val="24"/>
          <w:szCs w:val="24"/>
        </w:rPr>
        <w:t xml:space="preserve">Ini sebagai pendukung perencanaan adaptif, perkembangan evolusi, awal pengiriman, dan perbaikan terus-menerus, dan itu mendorong </w:t>
      </w:r>
      <w:r w:rsidRPr="00C924D9">
        <w:rPr>
          <w:b w:val="0"/>
          <w:sz w:val="24"/>
          <w:szCs w:val="24"/>
        </w:rPr>
        <w:lastRenderedPageBreak/>
        <w:t>respon yang cepat dan fleksibel untuk dirubah.</w:t>
      </w:r>
      <w:r w:rsidR="00B91D4B" w:rsidRPr="00B91D4B">
        <w:rPr>
          <w:noProof/>
          <w:lang w:eastAsia="zh-CN"/>
        </w:rPr>
        <w:t xml:space="preserve"> </w:t>
      </w:r>
      <w:r w:rsidR="00B91D4B">
        <w:rPr>
          <w:noProof/>
          <w:lang w:eastAsia="zh-CN"/>
        </w:rPr>
        <w:drawing>
          <wp:inline distT="0" distB="0" distL="0" distR="0" wp14:anchorId="27B8829B" wp14:editId="6C773199">
            <wp:extent cx="1685925" cy="1573530"/>
            <wp:effectExtent l="0" t="0" r="0" b="0"/>
            <wp:docPr id="3" name="Picture 3" descr="https://cdn.discordapp.com/attachments/880703226427605012/890848978671910922/1to-Qghbj5J_9eP0yMlmv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0703226427605012/890848978671910922/1to-Qghbj5J_9eP0yMlmvq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5411" cy="1582384"/>
                    </a:xfrm>
                    <a:prstGeom prst="rect">
                      <a:avLst/>
                    </a:prstGeom>
                    <a:noFill/>
                    <a:ln>
                      <a:noFill/>
                    </a:ln>
                  </pic:spPr>
                </pic:pic>
              </a:graphicData>
            </a:graphic>
          </wp:inline>
        </w:drawing>
      </w:r>
    </w:p>
    <w:p w14:paraId="37257499" w14:textId="77777777" w:rsidR="000C29A8" w:rsidRDefault="000C29A8" w:rsidP="000C29A8">
      <w:pPr>
        <w:ind w:firstLine="0"/>
      </w:pPr>
    </w:p>
    <w:p w14:paraId="32F6F17E" w14:textId="77777777" w:rsidR="008825CD" w:rsidRDefault="008825CD" w:rsidP="008825CD"/>
    <w:p w14:paraId="469B356E" w14:textId="77777777" w:rsidR="004C54C6" w:rsidRDefault="004C54C6" w:rsidP="004B41E2">
      <w:pPr>
        <w:pStyle w:val="STTSJudulSubBab"/>
        <w:numPr>
          <w:ilvl w:val="0"/>
          <w:numId w:val="11"/>
        </w:numPr>
        <w:ind w:left="709" w:hanging="709"/>
      </w:pPr>
      <w:r>
        <w:t>Sistematika Pembahasan</w:t>
      </w:r>
    </w:p>
    <w:p w14:paraId="4B5DA1D0" w14:textId="77777777" w:rsidR="00740724" w:rsidRDefault="00740724" w:rsidP="00B66AE6"/>
    <w:p w14:paraId="62159522" w14:textId="77777777" w:rsidR="00740724" w:rsidRDefault="00F03753" w:rsidP="00F03753">
      <w:pPr>
        <w:numPr>
          <w:ilvl w:val="0"/>
          <w:numId w:val="12"/>
        </w:numPr>
        <w:tabs>
          <w:tab w:val="left" w:pos="1134"/>
          <w:tab w:val="left" w:pos="2127"/>
          <w:tab w:val="left" w:pos="2552"/>
        </w:tabs>
        <w:ind w:left="1134" w:hanging="426"/>
      </w:pPr>
      <w:r>
        <w:t>BAB I</w:t>
      </w:r>
      <w:r>
        <w:tab/>
        <w:t>:</w:t>
      </w:r>
      <w:r>
        <w:tab/>
        <w:t>PENDAHULUAN</w:t>
      </w:r>
    </w:p>
    <w:p w14:paraId="71071AC1" w14:textId="77777777" w:rsidR="00F03753" w:rsidRDefault="00F03753" w:rsidP="00F03753">
      <w:pPr>
        <w:numPr>
          <w:ilvl w:val="0"/>
          <w:numId w:val="12"/>
        </w:numPr>
        <w:tabs>
          <w:tab w:val="left" w:pos="1134"/>
          <w:tab w:val="left" w:pos="2127"/>
          <w:tab w:val="left" w:pos="2552"/>
        </w:tabs>
        <w:ind w:left="1134" w:hanging="426"/>
      </w:pPr>
      <w:r>
        <w:t>BAB II</w:t>
      </w:r>
      <w:r>
        <w:tab/>
        <w:t>:</w:t>
      </w:r>
      <w:r>
        <w:tab/>
        <w:t>TEORI PENUNJANG</w:t>
      </w:r>
    </w:p>
    <w:p w14:paraId="389A6369" w14:textId="77777777" w:rsidR="00204CC0" w:rsidRDefault="00204CC0" w:rsidP="00204CC0">
      <w:pPr>
        <w:pStyle w:val="STTSJudulBab"/>
        <w:jc w:val="both"/>
        <w:sectPr w:rsidR="00204CC0" w:rsidSect="00C22F25">
          <w:headerReference w:type="default" r:id="rId29"/>
          <w:footerReference w:type="default" r:id="rId30"/>
          <w:footerReference w:type="first" r:id="rId31"/>
          <w:pgSz w:w="11907" w:h="16840" w:code="9"/>
          <w:pgMar w:top="2268" w:right="1701" w:bottom="1701" w:left="2268" w:header="1418" w:footer="851" w:gutter="0"/>
          <w:pgNumType w:start="1"/>
          <w:cols w:space="720"/>
          <w:titlePg/>
          <w:docGrid w:linePitch="360"/>
        </w:sectPr>
      </w:pPr>
    </w:p>
    <w:p w14:paraId="15E49262" w14:textId="77777777" w:rsidR="00F03753" w:rsidRDefault="0023696E" w:rsidP="00204CC0">
      <w:pPr>
        <w:pStyle w:val="STTSJudulBab"/>
      </w:pPr>
      <w:r>
        <w:lastRenderedPageBreak/>
        <w:t>BAB II</w:t>
      </w:r>
    </w:p>
    <w:p w14:paraId="7CD067E7" w14:textId="77777777" w:rsidR="0023696E" w:rsidRDefault="000C29A8" w:rsidP="0023696E">
      <w:pPr>
        <w:pStyle w:val="STTSJudulBab"/>
      </w:pPr>
      <w:r>
        <w:t>ANALISA SISTEM</w:t>
      </w:r>
    </w:p>
    <w:p w14:paraId="622F12DC" w14:textId="77777777" w:rsidR="0023696E" w:rsidRDefault="0023696E" w:rsidP="0023696E">
      <w:pPr>
        <w:pStyle w:val="STTSJudulBab"/>
      </w:pPr>
    </w:p>
    <w:p w14:paraId="42F36B32" w14:textId="77777777" w:rsidR="0023696E" w:rsidRDefault="00B91D4B" w:rsidP="0023696E">
      <w:r>
        <w:t>Dalam bab ini kami menjelaskan system acuan kami…</w:t>
      </w:r>
    </w:p>
    <w:p w14:paraId="0F643EE0" w14:textId="77777777" w:rsidR="00B91D4B" w:rsidRDefault="00B91D4B" w:rsidP="0023696E">
      <w:r>
        <w:t>System apa yg akan dibuat</w:t>
      </w:r>
    </w:p>
    <w:p w14:paraId="13CCC575" w14:textId="77777777" w:rsidR="000C1D8A" w:rsidRDefault="000C1D8A" w:rsidP="0023696E"/>
    <w:p w14:paraId="31BFE82E" w14:textId="77777777" w:rsidR="000C1D8A" w:rsidRDefault="000C29A8" w:rsidP="003C7D3D">
      <w:pPr>
        <w:pStyle w:val="STTSJudulSubBab"/>
        <w:numPr>
          <w:ilvl w:val="0"/>
          <w:numId w:val="13"/>
        </w:numPr>
        <w:ind w:left="709" w:hanging="709"/>
      </w:pPr>
      <w:r>
        <w:t>Fact Finding</w:t>
      </w:r>
    </w:p>
    <w:p w14:paraId="2A3AFBE9" w14:textId="77777777" w:rsidR="003C7D3D" w:rsidRDefault="000C29A8" w:rsidP="000C29A8">
      <w:pPr>
        <w:ind w:left="709" w:firstLine="0"/>
      </w:pPr>
      <w:r>
        <w:t>Dalam fact finding, kami menjelaskan seluruh usaha kami dalam menemukan referensi aplikasi yang akan kita kembangkan</w:t>
      </w:r>
    </w:p>
    <w:p w14:paraId="33DEF343" w14:textId="77777777" w:rsidR="003C7D3D" w:rsidRDefault="000C29A8" w:rsidP="008923E6">
      <w:pPr>
        <w:pStyle w:val="STTSJudulSubBab"/>
        <w:numPr>
          <w:ilvl w:val="0"/>
          <w:numId w:val="14"/>
        </w:numPr>
        <w:ind w:firstLine="0"/>
      </w:pPr>
      <w:r>
        <w:t>Pembanding</w:t>
      </w:r>
    </w:p>
    <w:p w14:paraId="7455078F" w14:textId="706E0FD7" w:rsidR="00077B17" w:rsidRPr="001C6513" w:rsidRDefault="000C29A8" w:rsidP="001C6513">
      <w:pPr>
        <w:pStyle w:val="STTSJudulSubBab"/>
        <w:ind w:left="1440" w:firstLine="720"/>
        <w:rPr>
          <w:b w:val="0"/>
          <w:sz w:val="24"/>
        </w:rPr>
      </w:pPr>
      <w:r>
        <w:rPr>
          <w:b w:val="0"/>
          <w:sz w:val="24"/>
        </w:rPr>
        <w:t>Sebagai pembanding atau referensi aplikasi yang akan kita kembang</w:t>
      </w:r>
      <w:r w:rsidR="008923E6">
        <w:rPr>
          <w:b w:val="0"/>
          <w:sz w:val="24"/>
        </w:rPr>
        <w:t xml:space="preserve">kan, kami menggunakan Tokopedia, </w:t>
      </w:r>
      <w:r>
        <w:rPr>
          <w:b w:val="0"/>
          <w:sz w:val="24"/>
        </w:rPr>
        <w:t>Itemku.com</w:t>
      </w:r>
      <w:r w:rsidR="008923E6">
        <w:rPr>
          <w:b w:val="0"/>
          <w:sz w:val="24"/>
        </w:rPr>
        <w:t>, Bukalapak</w:t>
      </w:r>
      <w:r w:rsidR="002B43D7">
        <w:rPr>
          <w:b w:val="0"/>
          <w:sz w:val="24"/>
        </w:rPr>
        <w:t xml:space="preserve">  dan lapak old shop yang berada di Instagram</w:t>
      </w:r>
      <w:r>
        <w:rPr>
          <w:b w:val="0"/>
          <w:sz w:val="24"/>
        </w:rPr>
        <w:t xml:space="preserve"> sebagai referensi dalam pengembangan aplikasi kami.</w:t>
      </w:r>
    </w:p>
    <w:p w14:paraId="7D0FEC69" w14:textId="77777777" w:rsidR="00B040C8" w:rsidRDefault="00B040C8" w:rsidP="00F65280">
      <w:pPr>
        <w:pStyle w:val="STTSGambar"/>
      </w:pPr>
    </w:p>
    <w:p w14:paraId="66ED74E6" w14:textId="0FE78E71" w:rsidR="008923E6" w:rsidRDefault="008923E6" w:rsidP="008923E6">
      <w:pPr>
        <w:ind w:left="720" w:firstLine="0"/>
        <w:rPr>
          <w:b/>
          <w:sz w:val="32"/>
          <w:szCs w:val="32"/>
        </w:rPr>
      </w:pPr>
      <w:r>
        <w:rPr>
          <w:b/>
          <w:sz w:val="32"/>
          <w:szCs w:val="32"/>
        </w:rPr>
        <w:t>2.1.2 Dokumentasi</w:t>
      </w:r>
    </w:p>
    <w:p w14:paraId="746C1104" w14:textId="5BD2B69C" w:rsidR="001C6513" w:rsidRDefault="008923E6" w:rsidP="002B43D7">
      <w:pPr>
        <w:ind w:left="1440" w:hanging="447"/>
        <w:rPr>
          <w:szCs w:val="24"/>
        </w:rPr>
      </w:pPr>
      <w:r>
        <w:rPr>
          <w:szCs w:val="24"/>
        </w:rPr>
        <w:t>Berikut adalah dokumentasi yang kami temukan dari Tokopedia</w:t>
      </w:r>
      <w:r w:rsidR="001C6513">
        <w:rPr>
          <w:szCs w:val="24"/>
        </w:rPr>
        <w:t xml:space="preserve"> , Itemku </w:t>
      </w:r>
    </w:p>
    <w:p w14:paraId="3EAA8607" w14:textId="3BD6D4D4" w:rsidR="008923E6" w:rsidRDefault="001C6513" w:rsidP="002B43D7">
      <w:pPr>
        <w:ind w:left="1440" w:hanging="447"/>
        <w:rPr>
          <w:szCs w:val="24"/>
        </w:rPr>
      </w:pPr>
      <w:r>
        <w:rPr>
          <w:noProof/>
          <w:lang w:eastAsia="zh-CN"/>
        </w:rPr>
        <w:drawing>
          <wp:anchor distT="0" distB="0" distL="114300" distR="114300" simplePos="0" relativeHeight="251659264" behindDoc="0" locked="0" layoutInCell="1" allowOverlap="1" wp14:anchorId="7250F4F5" wp14:editId="53A0214C">
            <wp:simplePos x="0" y="0"/>
            <wp:positionH relativeFrom="margin">
              <wp:posOffset>1870941</wp:posOffset>
            </wp:positionH>
            <wp:positionV relativeFrom="paragraph">
              <wp:posOffset>328179</wp:posOffset>
            </wp:positionV>
            <wp:extent cx="1662430" cy="2308860"/>
            <wp:effectExtent l="0" t="0" r="0" b="0"/>
            <wp:wrapTopAndBottom/>
            <wp:docPr id="5" name="Picture 5" descr="https://cdn.discordapp.com/attachments/740568283908145235/893345725121978369/Screenshot_2021-10-01-09-35-1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740568283908145235/893345725121978369/Screenshot_2021-10-01-09-35-19-4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62430"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60288" behindDoc="0" locked="0" layoutInCell="1" allowOverlap="1" wp14:anchorId="33B6AAC0" wp14:editId="3BB34340">
                <wp:simplePos x="0" y="0"/>
                <wp:positionH relativeFrom="margin">
                  <wp:align>center</wp:align>
                </wp:positionH>
                <wp:positionV relativeFrom="paragraph">
                  <wp:posOffset>2869161</wp:posOffset>
                </wp:positionV>
                <wp:extent cx="2568575" cy="635"/>
                <wp:effectExtent l="0" t="0" r="3175" b="0"/>
                <wp:wrapTopAndBottom/>
                <wp:docPr id="2" name="Text Box 2"/>
                <wp:cNvGraphicFramePr/>
                <a:graphic xmlns:a="http://schemas.openxmlformats.org/drawingml/2006/main">
                  <a:graphicData uri="http://schemas.microsoft.com/office/word/2010/wordprocessingShape">
                    <wps:wsp>
                      <wps:cNvSpPr txBox="1"/>
                      <wps:spPr>
                        <a:xfrm>
                          <a:off x="0" y="0"/>
                          <a:ext cx="2568575" cy="635"/>
                        </a:xfrm>
                        <a:prstGeom prst="rect">
                          <a:avLst/>
                        </a:prstGeom>
                        <a:solidFill>
                          <a:prstClr val="white"/>
                        </a:solidFill>
                        <a:ln>
                          <a:noFill/>
                        </a:ln>
                      </wps:spPr>
                      <wps:txbx>
                        <w:txbxContent>
                          <w:p w14:paraId="74292BA1" w14:textId="20EB8BC8" w:rsidR="008923E6" w:rsidRDefault="008923E6" w:rsidP="008923E6">
                            <w:pPr>
                              <w:pStyle w:val="Caption"/>
                              <w:jc w:val="center"/>
                            </w:pPr>
                            <w:r>
                              <w:t xml:space="preserve">Gambar </w:t>
                            </w:r>
                            <w:r w:rsidR="004C2E1C">
                              <w:t>2.1</w:t>
                            </w:r>
                          </w:p>
                          <w:p w14:paraId="6A7BA9BC" w14:textId="77777777" w:rsidR="008923E6" w:rsidRPr="00354A8D" w:rsidRDefault="008923E6" w:rsidP="001C6513">
                            <w:pPr>
                              <w:ind w:left="720" w:firstLine="414"/>
                            </w:pPr>
                            <w:r>
                              <w:t>Tampilan awal Tokopedia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33B6AAC0" id="_x0000_t202" coordsize="21600,21600" o:spt="202" path="m,l,21600r21600,l21600,xe">
                <v:stroke joinstyle="miter"/>
                <v:path gradientshapeok="t" o:connecttype="rect"/>
              </v:shapetype>
              <v:shape id="Text Box 2" o:spid="_x0000_s1026" type="#_x0000_t202" style="position:absolute;left:0;text-align:left;margin-left:0;margin-top:225.9pt;width:202.25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" stroked="f">
                <v:textbox style="mso-fit-shape-to-text:t" inset="0,0,0,0">
                  <w:txbxContent>
                    <w:p w14:paraId="74292BA1" w14:textId="20EB8BC8" w:rsidR="008923E6" w:rsidRDefault="008923E6" w:rsidP="008923E6">
                      <w:pPr>
                        <w:pStyle w:val="Caption"/>
                        <w:jc w:val="center"/>
                      </w:pPr>
                      <w:r>
                        <w:t xml:space="preserve">Gambar </w:t>
                      </w:r>
                      <w:r w:rsidR="004C2E1C">
                        <w:t>2.1</w:t>
                      </w:r>
                    </w:p>
                    <w:p w14:paraId="6A7BA9BC" w14:textId="77777777" w:rsidR="008923E6" w:rsidRPr="00354A8D" w:rsidRDefault="008923E6" w:rsidP="001C6513">
                      <w:pPr>
                        <w:ind w:left="720" w:firstLine="414"/>
                      </w:pPr>
                      <w:r>
                        <w:t>Tampilan awal Tokopedia</w:t>
                      </w:r>
                    </w:p>
                  </w:txbxContent>
                </v:textbox>
                <w10:wrap type="topAndBottom" anchorx="margin"/>
              </v:shape>
            </w:pict>
          </mc:Fallback>
        </mc:AlternateContent>
      </w:r>
      <w:r>
        <w:rPr>
          <w:szCs w:val="24"/>
        </w:rPr>
        <w:t>serta oldshop yang berada di social media lainnya,</w:t>
      </w:r>
    </w:p>
    <w:p w14:paraId="1FB1509B" w14:textId="3295E74A" w:rsidR="001C6513" w:rsidRDefault="001C6513" w:rsidP="002B43D7">
      <w:pPr>
        <w:ind w:left="1440" w:hanging="447"/>
        <w:rPr>
          <w:szCs w:val="24"/>
        </w:rPr>
      </w:pPr>
    </w:p>
    <w:p w14:paraId="7B80DCE0" w14:textId="77777777" w:rsidR="001C6513" w:rsidRDefault="001C6513" w:rsidP="002B43D7">
      <w:pPr>
        <w:ind w:left="1440" w:hanging="447"/>
        <w:rPr>
          <w:szCs w:val="24"/>
        </w:rPr>
      </w:pPr>
    </w:p>
    <w:p w14:paraId="12C11DE8" w14:textId="5B4DB9E6" w:rsidR="008923E6" w:rsidRDefault="008923E6" w:rsidP="002B43D7">
      <w:pPr>
        <w:ind w:left="1440" w:firstLine="0"/>
        <w:rPr>
          <w:szCs w:val="24"/>
        </w:rPr>
      </w:pPr>
      <w:r>
        <w:rPr>
          <w:szCs w:val="24"/>
        </w:rPr>
        <w:t>Dari tampilan awal, ditunjukkan saldo user serta kupon atau poin. Dari sini juga kita bisa memilih kategori benda yang ingin kita cari..</w:t>
      </w:r>
    </w:p>
    <w:p w14:paraId="4FE19095" w14:textId="77777777" w:rsidR="001C6513" w:rsidRDefault="001C6513" w:rsidP="002B43D7">
      <w:pPr>
        <w:ind w:left="1440" w:firstLine="0"/>
        <w:rPr>
          <w:szCs w:val="24"/>
        </w:rPr>
      </w:pPr>
    </w:p>
    <w:p w14:paraId="15A4FB97" w14:textId="022AF873" w:rsidR="008923E6" w:rsidRDefault="001C6513" w:rsidP="001C6513">
      <w:pPr>
        <w:keepNext/>
        <w:tabs>
          <w:tab w:val="left" w:pos="1440"/>
        </w:tabs>
        <w:ind w:left="1440" w:firstLine="1254"/>
      </w:pPr>
      <w:r>
        <w:rPr>
          <w:noProof/>
          <w:lang w:eastAsia="zh-CN"/>
        </w:rPr>
        <mc:AlternateContent>
          <mc:Choice Requires="wps">
            <w:drawing>
              <wp:anchor distT="0" distB="0" distL="114300" distR="114300" simplePos="0" relativeHeight="251661312" behindDoc="0" locked="0" layoutInCell="1" allowOverlap="1" wp14:anchorId="6C220A09" wp14:editId="458A077A">
                <wp:simplePos x="0" y="0"/>
                <wp:positionH relativeFrom="margin">
                  <wp:align>center</wp:align>
                </wp:positionH>
                <wp:positionV relativeFrom="paragraph">
                  <wp:posOffset>2890751</wp:posOffset>
                </wp:positionV>
                <wp:extent cx="2131060" cy="635"/>
                <wp:effectExtent l="0" t="0" r="2540" b="0"/>
                <wp:wrapTopAndBottom/>
                <wp:docPr id="8" name="Text Box 8"/>
                <wp:cNvGraphicFramePr/>
                <a:graphic xmlns:a="http://schemas.openxmlformats.org/drawingml/2006/main">
                  <a:graphicData uri="http://schemas.microsoft.com/office/word/2010/wordprocessingShape">
                    <wps:wsp>
                      <wps:cNvSpPr txBox="1"/>
                      <wps:spPr>
                        <a:xfrm>
                          <a:off x="0" y="0"/>
                          <a:ext cx="2131060" cy="635"/>
                        </a:xfrm>
                        <a:prstGeom prst="rect">
                          <a:avLst/>
                        </a:prstGeom>
                        <a:solidFill>
                          <a:prstClr val="white"/>
                        </a:solidFill>
                        <a:ln>
                          <a:noFill/>
                        </a:ln>
                      </wps:spPr>
                      <wps:txbx>
                        <w:txbxContent>
                          <w:p w14:paraId="110149A0" w14:textId="7926E50B" w:rsidR="008923E6" w:rsidRDefault="008923E6" w:rsidP="008923E6">
                            <w:pPr>
                              <w:pStyle w:val="Caption"/>
                              <w:jc w:val="center"/>
                            </w:pPr>
                            <w:r>
                              <w:t>Gambar 2</w:t>
                            </w:r>
                            <w:r w:rsidR="004C2E1C">
                              <w:t>.2</w:t>
                            </w:r>
                          </w:p>
                          <w:p w14:paraId="79724A6D" w14:textId="77777777" w:rsidR="008923E6" w:rsidRPr="00354A8D" w:rsidRDefault="008923E6" w:rsidP="008923E6">
                            <w:pPr>
                              <w:ind w:firstLine="993"/>
                            </w:pPr>
                            <w:r>
                              <w:t>Tampilan History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C220A09" id="Text Box 8" o:spid="_x0000_s1027" type="#_x0000_t202" style="position:absolute;left:0;text-align:left;margin-left:0;margin-top:227.6pt;width:167.8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4Y0FwIAAD8EAAAOAAAAZHJzL2Uyb0RvYy54bWysU8Fu2zAMvQ/YPwi6L05SL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757GY2XVBIUmxx8zn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" stroked="f">
                <v:textbox style="mso-fit-shape-to-text:t" inset="0,0,0,0">
                  <w:txbxContent>
                    <w:p w14:paraId="110149A0" w14:textId="7926E50B" w:rsidR="008923E6" w:rsidRDefault="008923E6" w:rsidP="008923E6">
                      <w:pPr>
                        <w:pStyle w:val="Caption"/>
                        <w:jc w:val="center"/>
                      </w:pPr>
                      <w:r>
                        <w:t>Gambar 2</w:t>
                      </w:r>
                      <w:r w:rsidR="004C2E1C">
                        <w:t>.2</w:t>
                      </w:r>
                    </w:p>
                    <w:p w14:paraId="79724A6D" w14:textId="77777777" w:rsidR="008923E6" w:rsidRPr="00354A8D" w:rsidRDefault="008923E6" w:rsidP="008923E6">
                      <w:pPr>
                        <w:ind w:firstLine="993"/>
                      </w:pPr>
                      <w:r>
                        <w:t>Tampilan History User</w:t>
                      </w:r>
                    </w:p>
                  </w:txbxContent>
                </v:textbox>
                <w10:wrap type="topAndBottom" anchorx="margin"/>
              </v:shape>
            </w:pict>
          </mc:Fallback>
        </mc:AlternateContent>
      </w:r>
      <w:r>
        <w:rPr>
          <w:noProof/>
          <w:lang w:eastAsia="zh-CN"/>
        </w:rPr>
        <w:drawing>
          <wp:inline distT="0" distB="0" distL="0" distR="0" wp14:anchorId="12A0371F" wp14:editId="631B8EF0">
            <wp:extent cx="2194560" cy="2855669"/>
            <wp:effectExtent l="0" t="0" r="0" b="1905"/>
            <wp:docPr id="6" name="Picture 6" descr="https://cdn.discordapp.com/attachments/740568283908145235/893345724887093258/Screenshot_2021-10-01-09-35-2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740568283908145235/893345724887093258/Screenshot_2021-10-01-09-35-25-1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1659" cy="2942981"/>
                    </a:xfrm>
                    <a:prstGeom prst="rect">
                      <a:avLst/>
                    </a:prstGeom>
                    <a:noFill/>
                    <a:ln>
                      <a:noFill/>
                    </a:ln>
                  </pic:spPr>
                </pic:pic>
              </a:graphicData>
            </a:graphic>
          </wp:inline>
        </w:drawing>
      </w:r>
    </w:p>
    <w:p w14:paraId="75548D12" w14:textId="58D012F2" w:rsidR="008923E6" w:rsidRDefault="008923E6" w:rsidP="008923E6">
      <w:pPr>
        <w:rPr>
          <w:szCs w:val="24"/>
        </w:rPr>
      </w:pPr>
    </w:p>
    <w:p w14:paraId="63D2082E" w14:textId="62BAECE0" w:rsidR="00541331" w:rsidRDefault="008923E6" w:rsidP="00541331">
      <w:pPr>
        <w:ind w:left="1440" w:firstLine="0"/>
        <w:rPr>
          <w:szCs w:val="24"/>
        </w:rPr>
      </w:pPr>
      <w:r>
        <w:rPr>
          <w:szCs w:val="24"/>
        </w:rPr>
        <w:t>Disini kita bisa melihat riwayat barang yang kita beli serta harga yang tertera pada benda tersebut. Kita bisa melihat rincian pembelian kita setelah menekan salah satu dari produk diatas.</w:t>
      </w:r>
    </w:p>
    <w:p w14:paraId="0F3DEEA0" w14:textId="11E29034" w:rsidR="008923E6" w:rsidRDefault="001C6513" w:rsidP="001C6513">
      <w:pPr>
        <w:keepNext/>
        <w:ind w:left="1440" w:hanging="1298"/>
        <w:jc w:val="center"/>
      </w:pPr>
      <w:r>
        <w:rPr>
          <w:noProof/>
          <w:lang w:eastAsia="zh-CN"/>
        </w:rPr>
        <w:lastRenderedPageBreak/>
        <mc:AlternateContent>
          <mc:Choice Requires="wps">
            <w:drawing>
              <wp:anchor distT="0" distB="0" distL="114300" distR="114300" simplePos="0" relativeHeight="251662336" behindDoc="0" locked="0" layoutInCell="1" allowOverlap="1" wp14:anchorId="48BD8F2D" wp14:editId="3B6DFE14">
                <wp:simplePos x="0" y="0"/>
                <wp:positionH relativeFrom="margin">
                  <wp:posOffset>1263535</wp:posOffset>
                </wp:positionH>
                <wp:positionV relativeFrom="paragraph">
                  <wp:posOffset>2726286</wp:posOffset>
                </wp:positionV>
                <wp:extent cx="2131060" cy="635"/>
                <wp:effectExtent l="0" t="0" r="2540" b="5715"/>
                <wp:wrapTopAndBottom/>
                <wp:docPr id="9" name="Text Box 9"/>
                <wp:cNvGraphicFramePr/>
                <a:graphic xmlns:a="http://schemas.openxmlformats.org/drawingml/2006/main">
                  <a:graphicData uri="http://schemas.microsoft.com/office/word/2010/wordprocessingShape">
                    <wps:wsp>
                      <wps:cNvSpPr txBox="1"/>
                      <wps:spPr>
                        <a:xfrm>
                          <a:off x="0" y="0"/>
                          <a:ext cx="2131060" cy="635"/>
                        </a:xfrm>
                        <a:prstGeom prst="rect">
                          <a:avLst/>
                        </a:prstGeom>
                        <a:solidFill>
                          <a:prstClr val="white"/>
                        </a:solidFill>
                        <a:ln>
                          <a:noFill/>
                        </a:ln>
                      </wps:spPr>
                      <wps:txbx>
                        <w:txbxContent>
                          <w:p w14:paraId="3E378305" w14:textId="2A914C96" w:rsidR="008923E6" w:rsidRDefault="004C2E1C" w:rsidP="008923E6">
                            <w:pPr>
                              <w:pStyle w:val="Caption"/>
                              <w:jc w:val="center"/>
                            </w:pPr>
                            <w:r>
                              <w:t>Gambar 2.3</w:t>
                            </w:r>
                          </w:p>
                          <w:p w14:paraId="72AA2916" w14:textId="77777777" w:rsidR="008923E6" w:rsidRPr="00354A8D" w:rsidRDefault="008923E6" w:rsidP="008923E6">
                            <w:pPr>
                              <w:ind w:firstLine="993"/>
                            </w:pPr>
                            <w:r>
                              <w:t>Tampilan detail pesanan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8BD8F2D" id="Text Box 9" o:spid="_x0000_s1028" type="#_x0000_t202" style="position:absolute;left:0;text-align:left;margin-left:99.5pt;margin-top:214.65pt;width:167.8pt;height:.0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tb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f3c2mC3JJ8i3uPsY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" stroked="f">
                <v:textbox style="mso-fit-shape-to-text:t" inset="0,0,0,0">
                  <w:txbxContent>
                    <w:p w14:paraId="3E378305" w14:textId="2A914C96" w:rsidR="008923E6" w:rsidRDefault="004C2E1C" w:rsidP="008923E6">
                      <w:pPr>
                        <w:pStyle w:val="Caption"/>
                        <w:jc w:val="center"/>
                      </w:pPr>
                      <w:r>
                        <w:t>Gambar 2.3</w:t>
                      </w:r>
                    </w:p>
                    <w:p w14:paraId="72AA2916" w14:textId="77777777" w:rsidR="008923E6" w:rsidRPr="00354A8D" w:rsidRDefault="008923E6" w:rsidP="008923E6">
                      <w:pPr>
                        <w:ind w:firstLine="993"/>
                      </w:pPr>
                      <w:r>
                        <w:t>Tampilan detail pesanan</w:t>
                      </w:r>
                    </w:p>
                  </w:txbxContent>
                </v:textbox>
                <w10:wrap type="topAndBottom" anchorx="margin"/>
              </v:shape>
            </w:pict>
          </mc:Fallback>
        </mc:AlternateContent>
      </w:r>
      <w:r w:rsidR="008923E6">
        <w:rPr>
          <w:noProof/>
          <w:lang w:eastAsia="zh-CN"/>
        </w:rPr>
        <w:drawing>
          <wp:inline distT="0" distB="0" distL="0" distR="0" wp14:anchorId="1858D710" wp14:editId="674DDFFA">
            <wp:extent cx="1849695" cy="2598420"/>
            <wp:effectExtent l="0" t="0" r="0" b="0"/>
            <wp:docPr id="7" name="Picture 7" descr="https://cdn.discordapp.com/attachments/740568283908145235/893345724589277184/Screenshot_2021-10-01-09-35-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740568283908145235/893345724589277184/Screenshot_2021-10-01-09-35-39-80.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70939" cy="2628263"/>
                    </a:xfrm>
                    <a:prstGeom prst="rect">
                      <a:avLst/>
                    </a:prstGeom>
                    <a:noFill/>
                    <a:ln>
                      <a:noFill/>
                    </a:ln>
                  </pic:spPr>
                </pic:pic>
              </a:graphicData>
            </a:graphic>
          </wp:inline>
        </w:drawing>
      </w:r>
    </w:p>
    <w:p w14:paraId="55F81836" w14:textId="72320F1D" w:rsidR="008923E6" w:rsidRDefault="008923E6" w:rsidP="008923E6">
      <w:pPr>
        <w:keepNext/>
        <w:ind w:left="1440" w:firstLine="0"/>
        <w:jc w:val="center"/>
      </w:pPr>
    </w:p>
    <w:p w14:paraId="29C5B047" w14:textId="2D3D854A" w:rsidR="008923E6" w:rsidRDefault="008923E6" w:rsidP="008923E6">
      <w:pPr>
        <w:ind w:left="1440" w:firstLine="0"/>
        <w:rPr>
          <w:szCs w:val="24"/>
        </w:rPr>
      </w:pPr>
    </w:p>
    <w:p w14:paraId="7E2E48DE" w14:textId="4494D8BF" w:rsidR="008923E6" w:rsidRDefault="008923E6" w:rsidP="001C6513">
      <w:pPr>
        <w:ind w:left="1440" w:firstLine="0"/>
        <w:rPr>
          <w:szCs w:val="24"/>
        </w:rPr>
      </w:pPr>
      <w:r>
        <w:rPr>
          <w:szCs w:val="24"/>
        </w:rPr>
        <w:t>Ini adalah tampilan setelah kita menekan salah satu riwayat pembelian kita, tertera Nomor Resi, harga dan jumlah total, alamat serta nama pembeli.</w:t>
      </w:r>
    </w:p>
    <w:p w14:paraId="50AE6AAD" w14:textId="1D4BE577" w:rsidR="008923E6" w:rsidRDefault="001C6513" w:rsidP="001C6513">
      <w:pPr>
        <w:ind w:left="720" w:hanging="862"/>
        <w:jc w:val="center"/>
        <w:rPr>
          <w:b/>
          <w:sz w:val="32"/>
          <w:szCs w:val="24"/>
        </w:rPr>
      </w:pPr>
      <w:r>
        <w:rPr>
          <w:noProof/>
          <w:lang w:eastAsia="zh-CN"/>
        </w:rPr>
        <mc:AlternateContent>
          <mc:Choice Requires="wps">
            <w:drawing>
              <wp:anchor distT="0" distB="0" distL="114300" distR="114300" simplePos="0" relativeHeight="251663360" behindDoc="0" locked="0" layoutInCell="1" allowOverlap="1" wp14:anchorId="4D04B2B0" wp14:editId="65F4F385">
                <wp:simplePos x="0" y="0"/>
                <wp:positionH relativeFrom="margin">
                  <wp:posOffset>320040</wp:posOffset>
                </wp:positionH>
                <wp:positionV relativeFrom="paragraph">
                  <wp:posOffset>3165475</wp:posOffset>
                </wp:positionV>
                <wp:extent cx="3832860" cy="472440"/>
                <wp:effectExtent l="0" t="0" r="0" b="3810"/>
                <wp:wrapTopAndBottom/>
                <wp:docPr id="11" name="Text Box 11"/>
                <wp:cNvGraphicFramePr/>
                <a:graphic xmlns:a="http://schemas.openxmlformats.org/drawingml/2006/main">
                  <a:graphicData uri="http://schemas.microsoft.com/office/word/2010/wordprocessingShape">
                    <wps:wsp>
                      <wps:cNvSpPr txBox="1"/>
                      <wps:spPr>
                        <a:xfrm>
                          <a:off x="0" y="0"/>
                          <a:ext cx="3832860" cy="472440"/>
                        </a:xfrm>
                        <a:prstGeom prst="rect">
                          <a:avLst/>
                        </a:prstGeom>
                        <a:solidFill>
                          <a:prstClr val="white"/>
                        </a:solidFill>
                        <a:ln>
                          <a:noFill/>
                        </a:ln>
                      </wps:spPr>
                      <wps:txbx>
                        <w:txbxContent>
                          <w:p w14:paraId="16F101E7" w14:textId="29193B78" w:rsidR="008923E6" w:rsidRPr="00A311D4" w:rsidRDefault="004C2E1C" w:rsidP="008923E6">
                            <w:pPr>
                              <w:pStyle w:val="Caption"/>
                              <w:jc w:val="center"/>
                            </w:pPr>
                            <w:r>
                              <w:t>Gambar 2.4</w:t>
                            </w:r>
                          </w:p>
                          <w:p w14:paraId="36E2AA46" w14:textId="77777777" w:rsidR="008923E6" w:rsidRDefault="008923E6" w:rsidP="008923E6">
                            <w:pPr>
                              <w:ind w:left="720" w:firstLine="556"/>
                              <w:rPr>
                                <w:szCs w:val="24"/>
                              </w:rPr>
                            </w:pPr>
                            <w:r>
                              <w:rPr>
                                <w:szCs w:val="24"/>
                              </w:rPr>
                              <w:t xml:space="preserve">halaman </w:t>
                            </w:r>
                            <w:r w:rsidRPr="005C2E32">
                              <w:rPr>
                                <w:szCs w:val="24"/>
                              </w:rPr>
                              <w:t>daftar penjualan</w:t>
                            </w:r>
                            <w:r>
                              <w:rPr>
                                <w:szCs w:val="24"/>
                              </w:rPr>
                              <w:t xml:space="preserve"> barang oldshop</w:t>
                            </w:r>
                          </w:p>
                          <w:p w14:paraId="30AB117A" w14:textId="77777777" w:rsidR="008923E6" w:rsidRPr="00354A8D" w:rsidRDefault="008923E6" w:rsidP="008923E6">
                            <w:pPr>
                              <w:ind w:firstLine="993"/>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D04B2B0" id="Text Box 11" o:spid="_x0000_s1029" type="#_x0000_t202" style="position:absolute;left:0;text-align:left;margin-left:25.2pt;margin-top:249.25pt;width:301.8pt;height:37.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7p+HgIAAEIEAAAOAAAAZHJzL2Uyb0RvYy54bWysU99v2jAQfp+0/8Hy+whQ1F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" stroked="f">
                <v:textbox inset="0,0,0,0">
                  <w:txbxContent>
                    <w:p w14:paraId="16F101E7" w14:textId="29193B78" w:rsidR="008923E6" w:rsidRPr="00A311D4" w:rsidRDefault="004C2E1C" w:rsidP="008923E6">
                      <w:pPr>
                        <w:pStyle w:val="Caption"/>
                        <w:jc w:val="center"/>
                      </w:pPr>
                      <w:r>
                        <w:t>Gambar 2.4</w:t>
                      </w:r>
                    </w:p>
                    <w:p w14:paraId="36E2AA46" w14:textId="77777777" w:rsidR="008923E6" w:rsidRDefault="008923E6" w:rsidP="008923E6">
                      <w:pPr>
                        <w:ind w:left="720" w:firstLine="556"/>
                        <w:rPr>
                          <w:szCs w:val="24"/>
                        </w:rPr>
                      </w:pPr>
                      <w:r>
                        <w:rPr>
                          <w:szCs w:val="24"/>
                        </w:rPr>
                        <w:t xml:space="preserve">halaman </w:t>
                      </w:r>
                      <w:r w:rsidRPr="005C2E32">
                        <w:rPr>
                          <w:szCs w:val="24"/>
                        </w:rPr>
                        <w:t>daftar penjualan</w:t>
                      </w:r>
                      <w:r>
                        <w:rPr>
                          <w:szCs w:val="24"/>
                        </w:rPr>
                        <w:t xml:space="preserve"> barang oldshop</w:t>
                      </w:r>
                    </w:p>
                    <w:p w14:paraId="30AB117A" w14:textId="77777777" w:rsidR="008923E6" w:rsidRPr="00354A8D" w:rsidRDefault="008923E6" w:rsidP="008923E6">
                      <w:pPr>
                        <w:ind w:firstLine="993"/>
                      </w:pPr>
                    </w:p>
                  </w:txbxContent>
                </v:textbox>
                <w10:wrap type="topAndBottom" anchorx="margin"/>
              </v:shape>
            </w:pict>
          </mc:Fallback>
        </mc:AlternateContent>
      </w:r>
      <w:r w:rsidR="008923E6" w:rsidRPr="005C2E32">
        <w:rPr>
          <w:noProof/>
          <w:lang w:eastAsia="zh-CN"/>
        </w:rPr>
        <w:drawing>
          <wp:inline distT="0" distB="0" distL="0" distR="0" wp14:anchorId="0BDFB99A" wp14:editId="472332DC">
            <wp:extent cx="1554480" cy="310896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4480" cy="3108960"/>
                    </a:xfrm>
                    <a:prstGeom prst="rect">
                      <a:avLst/>
                    </a:prstGeom>
                    <a:noFill/>
                    <a:ln>
                      <a:noFill/>
                    </a:ln>
                  </pic:spPr>
                </pic:pic>
              </a:graphicData>
            </a:graphic>
          </wp:inline>
        </w:drawing>
      </w:r>
    </w:p>
    <w:p w14:paraId="0AA22152" w14:textId="7F18E7F7" w:rsidR="002B43D7" w:rsidRPr="00A311D4" w:rsidRDefault="002B43D7" w:rsidP="008923E6">
      <w:pPr>
        <w:ind w:left="720"/>
        <w:jc w:val="center"/>
        <w:rPr>
          <w:b/>
          <w:sz w:val="32"/>
          <w:szCs w:val="24"/>
        </w:rPr>
      </w:pPr>
    </w:p>
    <w:p w14:paraId="4E3F5CC4" w14:textId="4B60B77D" w:rsidR="008923E6" w:rsidRDefault="008923E6" w:rsidP="008923E6">
      <w:pPr>
        <w:tabs>
          <w:tab w:val="left" w:pos="709"/>
        </w:tabs>
        <w:ind w:left="1440" w:firstLine="0"/>
        <w:rPr>
          <w:szCs w:val="24"/>
        </w:rPr>
      </w:pPr>
      <w:r>
        <w:rPr>
          <w:szCs w:val="24"/>
        </w:rPr>
        <w:t>Ini adalah tampilan dari penjual toko untuk melihat daftar penjualanya serta status penjualannya</w:t>
      </w:r>
    </w:p>
    <w:p w14:paraId="6FD6B6F3" w14:textId="77777777" w:rsidR="008923E6" w:rsidRDefault="008923E6" w:rsidP="008923E6">
      <w:pPr>
        <w:tabs>
          <w:tab w:val="left" w:pos="709"/>
        </w:tabs>
        <w:ind w:left="1440" w:firstLine="0"/>
        <w:rPr>
          <w:szCs w:val="24"/>
        </w:rPr>
      </w:pPr>
    </w:p>
    <w:p w14:paraId="1B3569C3" w14:textId="77777777" w:rsidR="008923E6" w:rsidRDefault="008923E6" w:rsidP="008923E6">
      <w:pPr>
        <w:tabs>
          <w:tab w:val="left" w:pos="709"/>
        </w:tabs>
        <w:ind w:left="709" w:firstLine="11"/>
        <w:jc w:val="center"/>
        <w:rPr>
          <w:szCs w:val="24"/>
        </w:rPr>
      </w:pPr>
      <w:r>
        <w:rPr>
          <w:noProof/>
          <w:lang w:eastAsia="zh-CN"/>
        </w:rPr>
        <mc:AlternateContent>
          <mc:Choice Requires="wps">
            <w:drawing>
              <wp:anchor distT="0" distB="0" distL="114300" distR="114300" simplePos="0" relativeHeight="251664384" behindDoc="0" locked="0" layoutInCell="1" allowOverlap="1" wp14:anchorId="4D75FACD" wp14:editId="4223625D">
                <wp:simplePos x="0" y="0"/>
                <wp:positionH relativeFrom="margin">
                  <wp:align>center</wp:align>
                </wp:positionH>
                <wp:positionV relativeFrom="paragraph">
                  <wp:posOffset>4206240</wp:posOffset>
                </wp:positionV>
                <wp:extent cx="3474720" cy="541020"/>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44B3506C" w14:textId="6F180456" w:rsidR="008923E6" w:rsidRPr="00A311D4" w:rsidRDefault="004C2E1C" w:rsidP="008923E6">
                            <w:pPr>
                              <w:pStyle w:val="Caption"/>
                              <w:jc w:val="center"/>
                            </w:pPr>
                            <w:r>
                              <w:t>Gambar 2.5</w:t>
                            </w:r>
                          </w:p>
                          <w:p w14:paraId="2E210CDD" w14:textId="77777777" w:rsidR="008923E6" w:rsidRPr="00354A8D" w:rsidRDefault="008923E6" w:rsidP="008923E6">
                            <w:pPr>
                              <w:ind w:left="567" w:firstLine="993"/>
                            </w:pPr>
                            <w:r>
                              <w:rPr>
                                <w:szCs w:val="24"/>
                              </w:rPr>
                              <w:t>halaman</w:t>
                            </w:r>
                            <w:r w:rsidRPr="00402CC0">
                              <w:rPr>
                                <w:szCs w:val="24"/>
                              </w:rPr>
                              <w:t xml:space="preserve"> detail </w:t>
                            </w:r>
                            <w:r>
                              <w:rPr>
                                <w:szCs w:val="24"/>
                              </w:rPr>
                              <w:t>transaksi</w:t>
                            </w:r>
                            <w:r w:rsidRPr="00402CC0">
                              <w:rPr>
                                <w:szCs w:val="24"/>
                              </w:rPr>
                              <w:t xml:space="preserve"> yg dijual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D75FACD" id="Text Box 12" o:spid="_x0000_s1030" type="#_x0000_t202" style="position:absolute;left:0;text-align:left;margin-left:0;margin-top:331.2pt;width:273.6pt;height:42.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" stroked="f">
                <v:textbox inset="0,0,0,0">
                  <w:txbxContent>
                    <w:p w14:paraId="44B3506C" w14:textId="6F180456" w:rsidR="008923E6" w:rsidRPr="00A311D4" w:rsidRDefault="004C2E1C" w:rsidP="008923E6">
                      <w:pPr>
                        <w:pStyle w:val="Caption"/>
                        <w:jc w:val="center"/>
                      </w:pPr>
                      <w:r>
                        <w:t>Gambar 2.5</w:t>
                      </w:r>
                    </w:p>
                    <w:p w14:paraId="2E210CDD" w14:textId="77777777" w:rsidR="008923E6" w:rsidRPr="00354A8D" w:rsidRDefault="008923E6" w:rsidP="008923E6">
                      <w:pPr>
                        <w:ind w:left="567" w:firstLine="993"/>
                      </w:pPr>
                      <w:r>
                        <w:rPr>
                          <w:szCs w:val="24"/>
                        </w:rPr>
                        <w:t>halaman</w:t>
                      </w:r>
                      <w:r w:rsidRPr="00402CC0">
                        <w:rPr>
                          <w:szCs w:val="24"/>
                        </w:rPr>
                        <w:t xml:space="preserve"> detail </w:t>
                      </w:r>
                      <w:r>
                        <w:rPr>
                          <w:szCs w:val="24"/>
                        </w:rPr>
                        <w:t>transaksi</w:t>
                      </w:r>
                      <w:r w:rsidRPr="00402CC0">
                        <w:rPr>
                          <w:szCs w:val="24"/>
                        </w:rPr>
                        <w:t xml:space="preserve"> yg dijual</w:t>
                      </w:r>
                    </w:p>
                  </w:txbxContent>
                </v:textbox>
                <w10:wrap type="topAndBottom" anchorx="margin"/>
              </v:shape>
            </w:pict>
          </mc:Fallback>
        </mc:AlternateContent>
      </w:r>
      <w:r w:rsidRPr="00402CC0">
        <w:rPr>
          <w:noProof/>
          <w:szCs w:val="24"/>
          <w:lang w:eastAsia="zh-CN"/>
        </w:rPr>
        <w:drawing>
          <wp:inline distT="0" distB="0" distL="0" distR="0" wp14:anchorId="62816618" wp14:editId="19369E88">
            <wp:extent cx="2026920" cy="4053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6920" cy="4053840"/>
                    </a:xfrm>
                    <a:prstGeom prst="rect">
                      <a:avLst/>
                    </a:prstGeom>
                    <a:noFill/>
                    <a:ln>
                      <a:noFill/>
                    </a:ln>
                  </pic:spPr>
                </pic:pic>
              </a:graphicData>
            </a:graphic>
          </wp:inline>
        </w:drawing>
      </w:r>
    </w:p>
    <w:p w14:paraId="5BCCA4B0" w14:textId="22AC5E3A" w:rsidR="001C6513" w:rsidRPr="00541331" w:rsidRDefault="008923E6" w:rsidP="00541331">
      <w:pPr>
        <w:ind w:left="1440" w:firstLine="0"/>
        <w:rPr>
          <w:szCs w:val="24"/>
        </w:rPr>
      </w:pPr>
      <w:r>
        <w:rPr>
          <w:szCs w:val="24"/>
        </w:rPr>
        <w:t xml:space="preserve">Penjual dapat melihat detail transaksi dari pembeli jika pembeli membeli  barang tersebut </w:t>
      </w:r>
    </w:p>
    <w:p w14:paraId="5266DD16" w14:textId="699E65BA" w:rsidR="002B43D7" w:rsidRDefault="001C6513" w:rsidP="001C6513">
      <w:pPr>
        <w:ind w:firstLine="2552"/>
      </w:pPr>
      <w:r>
        <w:rPr>
          <w:noProof/>
          <w:lang w:eastAsia="zh-CN"/>
        </w:rPr>
        <w:lastRenderedPageBreak/>
        <mc:AlternateContent>
          <mc:Choice Requires="wps">
            <w:drawing>
              <wp:anchor distT="0" distB="0" distL="114300" distR="114300" simplePos="0" relativeHeight="251666432" behindDoc="0" locked="0" layoutInCell="1" allowOverlap="1" wp14:anchorId="08CA4A7A" wp14:editId="29CFC0E0">
                <wp:simplePos x="0" y="0"/>
                <wp:positionH relativeFrom="margin">
                  <wp:posOffset>731520</wp:posOffset>
                </wp:positionH>
                <wp:positionV relativeFrom="paragraph">
                  <wp:posOffset>2967355</wp:posOffset>
                </wp:positionV>
                <wp:extent cx="3474720" cy="54102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1E3EEDD5" w14:textId="363C6E13" w:rsidR="001C6513" w:rsidRPr="00A311D4" w:rsidRDefault="004C2E1C" w:rsidP="001C6513">
                            <w:pPr>
                              <w:pStyle w:val="Caption"/>
                              <w:jc w:val="center"/>
                            </w:pPr>
                            <w:r>
                              <w:t>Gambar 2.6</w:t>
                            </w:r>
                          </w:p>
                          <w:p w14:paraId="6F36B7B4" w14:textId="0FF6D0E1" w:rsidR="001C6513" w:rsidRPr="00354A8D" w:rsidRDefault="001C6513" w:rsidP="001C6513">
                            <w:pPr>
                              <w:ind w:left="567" w:firstLine="993"/>
                            </w:pPr>
                            <w:r>
                              <w:rPr>
                                <w:szCs w:val="24"/>
                              </w:rPr>
                              <w:t>halaman</w:t>
                            </w:r>
                            <w:r w:rsidRPr="00402CC0">
                              <w:rPr>
                                <w:szCs w:val="24"/>
                              </w:rPr>
                              <w:t xml:space="preserve"> </w:t>
                            </w:r>
                            <w:r w:rsidR="0016158E">
                              <w:rPr>
                                <w:szCs w:val="24"/>
                              </w:rPr>
                              <w:t>Status</w:t>
                            </w:r>
                            <w:r w:rsidR="00D85DE3">
                              <w:rPr>
                                <w:szCs w:val="24"/>
                              </w:rPr>
                              <w:t xml:space="preserve"> selesai</w:t>
                            </w:r>
                            <w:r w:rsidRPr="00402CC0">
                              <w:rPr>
                                <w:szCs w:val="24"/>
                              </w:rPr>
                              <w:t xml:space="preserve"> </w:t>
                            </w:r>
                            <w:r>
                              <w:rPr>
                                <w:szCs w:val="24"/>
                              </w:rPr>
                              <w:t>transaksi</w:t>
                            </w:r>
                            <w:r w:rsidR="0016158E">
                              <w:rPr>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8CA4A7A" id="Text Box 16" o:spid="_x0000_s1031" type="#_x0000_t202" style="position:absolute;left:0;text-align:left;margin-left:57.6pt;margin-top:233.65pt;width:273.6pt;height:42.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" stroked="f">
                <v:textbox inset="0,0,0,0">
                  <w:txbxContent>
                    <w:p w14:paraId="1E3EEDD5" w14:textId="363C6E13" w:rsidR="001C6513" w:rsidRPr="00A311D4" w:rsidRDefault="004C2E1C" w:rsidP="001C6513">
                      <w:pPr>
                        <w:pStyle w:val="Caption"/>
                        <w:jc w:val="center"/>
                      </w:pPr>
                      <w:r>
                        <w:t>Gambar 2.6</w:t>
                      </w:r>
                    </w:p>
                    <w:p w14:paraId="6F36B7B4" w14:textId="0FF6D0E1" w:rsidR="001C6513" w:rsidRPr="00354A8D" w:rsidRDefault="001C6513" w:rsidP="001C6513">
                      <w:pPr>
                        <w:ind w:left="567" w:firstLine="993"/>
                      </w:pPr>
                      <w:r>
                        <w:rPr>
                          <w:szCs w:val="24"/>
                        </w:rPr>
                        <w:t>halaman</w:t>
                      </w:r>
                      <w:r w:rsidRPr="00402CC0">
                        <w:rPr>
                          <w:szCs w:val="24"/>
                        </w:rPr>
                        <w:t xml:space="preserve"> </w:t>
                      </w:r>
                      <w:r w:rsidR="0016158E">
                        <w:rPr>
                          <w:szCs w:val="24"/>
                        </w:rPr>
                        <w:t>Status</w:t>
                      </w:r>
                      <w:r w:rsidR="00D85DE3">
                        <w:rPr>
                          <w:szCs w:val="24"/>
                        </w:rPr>
                        <w:t xml:space="preserve"> selesai</w:t>
                      </w:r>
                      <w:r w:rsidRPr="00402CC0">
                        <w:rPr>
                          <w:szCs w:val="24"/>
                        </w:rPr>
                        <w:t xml:space="preserve"> </w:t>
                      </w:r>
                      <w:r>
                        <w:rPr>
                          <w:szCs w:val="24"/>
                        </w:rPr>
                        <w:t>transaksi</w:t>
                      </w:r>
                      <w:r w:rsidR="0016158E">
                        <w:rPr>
                          <w:szCs w:val="24"/>
                        </w:rPr>
                        <w:t xml:space="preserve"> </w:t>
                      </w:r>
                    </w:p>
                  </w:txbxContent>
                </v:textbox>
                <w10:wrap type="topAndBottom" anchorx="margin"/>
              </v:shape>
            </w:pict>
          </mc:Fallback>
        </mc:AlternateContent>
      </w:r>
      <w:r w:rsidRPr="001C6513">
        <w:rPr>
          <w:noProof/>
          <w:lang w:eastAsia="zh-CN"/>
        </w:rPr>
        <w:drawing>
          <wp:inline distT="0" distB="0" distL="0" distR="0" wp14:anchorId="1F46663F" wp14:editId="2BE44E7D">
            <wp:extent cx="2156460" cy="2835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7815" r="29403"/>
                    <a:stretch/>
                  </pic:blipFill>
                  <pic:spPr bwMode="auto">
                    <a:xfrm>
                      <a:off x="0" y="0"/>
                      <a:ext cx="2156460" cy="2835275"/>
                    </a:xfrm>
                    <a:prstGeom prst="rect">
                      <a:avLst/>
                    </a:prstGeom>
                    <a:ln>
                      <a:noFill/>
                    </a:ln>
                    <a:extLst>
                      <a:ext uri="{53640926-AAD7-44D8-BBD7-CCE9431645EC}">
                        <a14:shadowObscured xmlns:a14="http://schemas.microsoft.com/office/drawing/2010/main"/>
                      </a:ext>
                    </a:extLst>
                  </pic:spPr>
                </pic:pic>
              </a:graphicData>
            </a:graphic>
          </wp:inline>
        </w:drawing>
      </w:r>
    </w:p>
    <w:p w14:paraId="04B6FFEF" w14:textId="7A5658D1" w:rsidR="002B43D7" w:rsidRDefault="0016158E" w:rsidP="00D85DE3">
      <w:pPr>
        <w:ind w:left="1701" w:firstLine="0"/>
      </w:pPr>
      <w:r>
        <w:t xml:space="preserve">Pembeli dapat melihat status barang yang dibeli </w:t>
      </w:r>
      <w:r w:rsidR="00D85DE3">
        <w:t>saat pembeli sudah menerima item yang diberi oleh seller.</w:t>
      </w:r>
    </w:p>
    <w:p w14:paraId="5D9A427C" w14:textId="0776ABD9" w:rsidR="00D85DE3" w:rsidRDefault="00D85DE3" w:rsidP="00D85DE3">
      <w:pPr>
        <w:ind w:left="1701" w:firstLine="0"/>
      </w:pPr>
    </w:p>
    <w:p w14:paraId="7F03C21B" w14:textId="3A991980" w:rsidR="00D85DE3" w:rsidRDefault="00D85DE3" w:rsidP="00541331">
      <w:pPr>
        <w:ind w:firstLine="0"/>
        <w:rPr>
          <w:noProof/>
        </w:rPr>
      </w:pPr>
    </w:p>
    <w:p w14:paraId="4046CCCF" w14:textId="07AB801D" w:rsidR="00D85DE3" w:rsidRDefault="003E3AD4" w:rsidP="00D85DE3">
      <w:pPr>
        <w:ind w:left="1701" w:firstLine="709"/>
      </w:pPr>
      <w:r>
        <w:rPr>
          <w:noProof/>
          <w:lang w:eastAsia="zh-CN"/>
        </w:rPr>
        <mc:AlternateContent>
          <mc:Choice Requires="wps">
            <w:drawing>
              <wp:anchor distT="0" distB="0" distL="114300" distR="114300" simplePos="0" relativeHeight="251668480" behindDoc="0" locked="0" layoutInCell="1" allowOverlap="1" wp14:anchorId="00693D2E" wp14:editId="01EDB0DF">
                <wp:simplePos x="0" y="0"/>
                <wp:positionH relativeFrom="margin">
                  <wp:posOffset>694055</wp:posOffset>
                </wp:positionH>
                <wp:positionV relativeFrom="paragraph">
                  <wp:posOffset>2966085</wp:posOffset>
                </wp:positionV>
                <wp:extent cx="3474720" cy="54102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512D2E2F" w14:textId="1F64F0E0" w:rsidR="003E3AD4" w:rsidRPr="00A311D4" w:rsidRDefault="003E3AD4" w:rsidP="003E3AD4">
                            <w:pPr>
                              <w:pStyle w:val="Caption"/>
                              <w:jc w:val="center"/>
                            </w:pPr>
                            <w:r>
                              <w:t>Gambar</w:t>
                            </w:r>
                            <w:r w:rsidR="004C2E1C">
                              <w:t xml:space="preserve"> 2.7</w:t>
                            </w:r>
                          </w:p>
                          <w:p w14:paraId="4D51B0B8" w14:textId="126ACA5E" w:rsidR="003E3AD4" w:rsidRPr="00354A8D" w:rsidRDefault="003E3AD4" w:rsidP="003E3AD4">
                            <w:pPr>
                              <w:ind w:left="567" w:firstLine="709"/>
                            </w:pPr>
                            <w:r>
                              <w:rPr>
                                <w:szCs w:val="24"/>
                              </w:rPr>
                              <w:t>halaman</w:t>
                            </w:r>
                            <w:r w:rsidRPr="00402CC0">
                              <w:rPr>
                                <w:szCs w:val="24"/>
                              </w:rPr>
                              <w:t xml:space="preserve"> </w:t>
                            </w:r>
                            <w:r>
                              <w:rPr>
                                <w:szCs w:val="24"/>
                              </w:rPr>
                              <w:t>Status Menunggu</w:t>
                            </w:r>
                            <w:r w:rsidRPr="00402CC0">
                              <w:rPr>
                                <w:szCs w:val="24"/>
                              </w:rPr>
                              <w:t xml:space="preserve"> </w:t>
                            </w:r>
                            <w:r>
                              <w:rPr>
                                <w:szCs w:val="24"/>
                              </w:rPr>
                              <w:t>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0693D2E" id="Text Box 18" o:spid="_x0000_s1032" type="#_x0000_t202" style="position:absolute;left:0;text-align:left;margin-left:54.65pt;margin-top:233.55pt;width:273.6pt;height:42.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" stroked="f">
                <v:textbox inset="0,0,0,0">
                  <w:txbxContent>
                    <w:p w14:paraId="512D2E2F" w14:textId="1F64F0E0" w:rsidR="003E3AD4" w:rsidRPr="00A311D4" w:rsidRDefault="003E3AD4" w:rsidP="003E3AD4">
                      <w:pPr>
                        <w:pStyle w:val="Caption"/>
                        <w:jc w:val="center"/>
                      </w:pPr>
                      <w:r>
                        <w:t>Gambar</w:t>
                      </w:r>
                      <w:r w:rsidR="004C2E1C">
                        <w:t xml:space="preserve"> 2.7</w:t>
                      </w:r>
                    </w:p>
                    <w:p w14:paraId="4D51B0B8" w14:textId="126ACA5E" w:rsidR="003E3AD4" w:rsidRPr="00354A8D" w:rsidRDefault="003E3AD4" w:rsidP="003E3AD4">
                      <w:pPr>
                        <w:ind w:left="567" w:firstLine="709"/>
                      </w:pPr>
                      <w:r>
                        <w:rPr>
                          <w:szCs w:val="24"/>
                        </w:rPr>
                        <w:t>halaman</w:t>
                      </w:r>
                      <w:r w:rsidRPr="00402CC0">
                        <w:rPr>
                          <w:szCs w:val="24"/>
                        </w:rPr>
                        <w:t xml:space="preserve"> </w:t>
                      </w:r>
                      <w:r>
                        <w:rPr>
                          <w:szCs w:val="24"/>
                        </w:rPr>
                        <w:t>Status Menunggu</w:t>
                      </w:r>
                      <w:r w:rsidRPr="00402CC0">
                        <w:rPr>
                          <w:szCs w:val="24"/>
                        </w:rPr>
                        <w:t xml:space="preserve"> </w:t>
                      </w:r>
                      <w:r>
                        <w:rPr>
                          <w:szCs w:val="24"/>
                        </w:rPr>
                        <w:t>Transaksi</w:t>
                      </w:r>
                    </w:p>
                  </w:txbxContent>
                </v:textbox>
                <w10:wrap type="topAndBottom" anchorx="margin"/>
              </v:shape>
            </w:pict>
          </mc:Fallback>
        </mc:AlternateContent>
      </w:r>
      <w:r w:rsidR="00D85DE3">
        <w:rPr>
          <w:noProof/>
          <w:lang w:eastAsia="zh-CN"/>
        </w:rPr>
        <w:drawing>
          <wp:inline distT="0" distB="0" distL="0" distR="0" wp14:anchorId="63112C1C" wp14:editId="07B669C4">
            <wp:extent cx="2266950" cy="28352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7834" r="29255"/>
                    <a:stretch/>
                  </pic:blipFill>
                  <pic:spPr bwMode="auto">
                    <a:xfrm>
                      <a:off x="0" y="0"/>
                      <a:ext cx="2266950" cy="2835275"/>
                    </a:xfrm>
                    <a:prstGeom prst="rect">
                      <a:avLst/>
                    </a:prstGeom>
                    <a:ln>
                      <a:noFill/>
                    </a:ln>
                    <a:extLst>
                      <a:ext uri="{53640926-AAD7-44D8-BBD7-CCE9431645EC}">
                        <a14:shadowObscured xmlns:a14="http://schemas.microsoft.com/office/drawing/2010/main"/>
                      </a:ext>
                    </a:extLst>
                  </pic:spPr>
                </pic:pic>
              </a:graphicData>
            </a:graphic>
          </wp:inline>
        </w:drawing>
      </w:r>
    </w:p>
    <w:p w14:paraId="7D241005" w14:textId="4ECD95E9" w:rsidR="002B43D7" w:rsidRDefault="003E3AD4" w:rsidP="00B040C8">
      <w:r>
        <w:lastRenderedPageBreak/>
        <w:tab/>
      </w:r>
    </w:p>
    <w:p w14:paraId="3FFCED0D" w14:textId="03D56DC1" w:rsidR="003E3AD4" w:rsidRDefault="003E3AD4" w:rsidP="003E3AD4">
      <w:pPr>
        <w:ind w:left="1418" w:firstLine="0"/>
      </w:pPr>
      <w:r>
        <w:tab/>
        <w:t xml:space="preserve">Di halaman ini pembeli menunggu item/barang yang dikirimkan oleh seller </w:t>
      </w:r>
    </w:p>
    <w:p w14:paraId="4748C89F" w14:textId="684DB1D1" w:rsidR="002B43D7" w:rsidRDefault="002B43D7" w:rsidP="00B040C8"/>
    <w:p w14:paraId="26F62A88" w14:textId="77777777" w:rsidR="003E3AD4" w:rsidRDefault="003E3AD4" w:rsidP="00B040C8">
      <w:pPr>
        <w:rPr>
          <w:noProof/>
        </w:rPr>
      </w:pPr>
    </w:p>
    <w:p w14:paraId="72C4ACD1" w14:textId="5C43539A" w:rsidR="003E3AD4" w:rsidRDefault="003E3AD4" w:rsidP="00B040C8">
      <w:pPr>
        <w:rPr>
          <w:noProof/>
        </w:rPr>
      </w:pPr>
    </w:p>
    <w:p w14:paraId="5FA22E73" w14:textId="372DE16D" w:rsidR="002B43D7" w:rsidRDefault="003E3AD4" w:rsidP="003E3AD4">
      <w:pPr>
        <w:ind w:firstLine="2552"/>
      </w:pPr>
      <w:r>
        <w:rPr>
          <w:noProof/>
          <w:lang w:eastAsia="zh-CN"/>
        </w:rPr>
        <mc:AlternateContent>
          <mc:Choice Requires="wps">
            <w:drawing>
              <wp:anchor distT="0" distB="0" distL="114300" distR="114300" simplePos="0" relativeHeight="251670528" behindDoc="0" locked="0" layoutInCell="1" allowOverlap="1" wp14:anchorId="42F51852" wp14:editId="7A0B52DD">
                <wp:simplePos x="0" y="0"/>
                <wp:positionH relativeFrom="margin">
                  <wp:posOffset>690971</wp:posOffset>
                </wp:positionH>
                <wp:positionV relativeFrom="paragraph">
                  <wp:posOffset>2890157</wp:posOffset>
                </wp:positionV>
                <wp:extent cx="3474720" cy="54102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474720" cy="541020"/>
                        </a:xfrm>
                        <a:prstGeom prst="rect">
                          <a:avLst/>
                        </a:prstGeom>
                        <a:solidFill>
                          <a:prstClr val="white"/>
                        </a:solidFill>
                        <a:ln>
                          <a:noFill/>
                        </a:ln>
                      </wps:spPr>
                      <wps:txbx>
                        <w:txbxContent>
                          <w:p w14:paraId="27546B6E" w14:textId="62479B0D" w:rsidR="003E3AD4" w:rsidRPr="00A311D4" w:rsidRDefault="004C2E1C" w:rsidP="003E3AD4">
                            <w:pPr>
                              <w:pStyle w:val="Caption"/>
                              <w:jc w:val="center"/>
                            </w:pPr>
                            <w:r>
                              <w:t>Gambar 2.8</w:t>
                            </w:r>
                          </w:p>
                          <w:p w14:paraId="6CAA1028" w14:textId="77777777" w:rsidR="003E3AD4" w:rsidRPr="00354A8D" w:rsidRDefault="003E3AD4" w:rsidP="003E3AD4">
                            <w:pPr>
                              <w:ind w:left="567" w:firstLine="709"/>
                            </w:pPr>
                            <w:r>
                              <w:rPr>
                                <w:szCs w:val="24"/>
                              </w:rPr>
                              <w:t>halaman</w:t>
                            </w:r>
                            <w:r w:rsidRPr="00402CC0">
                              <w:rPr>
                                <w:szCs w:val="24"/>
                              </w:rPr>
                              <w:t xml:space="preserve"> </w:t>
                            </w:r>
                            <w:r>
                              <w:rPr>
                                <w:szCs w:val="24"/>
                              </w:rPr>
                              <w:t>Status Konfirmasi</w:t>
                            </w:r>
                            <w:r w:rsidRPr="00402CC0">
                              <w:rPr>
                                <w:szCs w:val="24"/>
                              </w:rPr>
                              <w:t xml:space="preserve"> </w:t>
                            </w:r>
                            <w:r>
                              <w:rPr>
                                <w:szCs w:val="24"/>
                              </w:rPr>
                              <w:t>Transaksi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2F51852" id="Text Box 21" o:spid="_x0000_s1033" type="#_x0000_t202" style="position:absolute;left:0;text-align:left;margin-left:54.4pt;margin-top:227.55pt;width:273.6pt;height:42.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" stroked="f">
                <v:textbox inset="0,0,0,0">
                  <w:txbxContent>
                    <w:p w14:paraId="27546B6E" w14:textId="62479B0D" w:rsidR="003E3AD4" w:rsidRPr="00A311D4" w:rsidRDefault="004C2E1C" w:rsidP="003E3AD4">
                      <w:pPr>
                        <w:pStyle w:val="Caption"/>
                        <w:jc w:val="center"/>
                      </w:pPr>
                      <w:r>
                        <w:t>Gambar 2.8</w:t>
                      </w:r>
                    </w:p>
                    <w:p w14:paraId="6CAA1028" w14:textId="77777777" w:rsidR="003E3AD4" w:rsidRPr="00354A8D" w:rsidRDefault="003E3AD4" w:rsidP="003E3AD4">
                      <w:pPr>
                        <w:ind w:left="567" w:firstLine="709"/>
                      </w:pPr>
                      <w:r>
                        <w:rPr>
                          <w:szCs w:val="24"/>
                        </w:rPr>
                        <w:t>halaman</w:t>
                      </w:r>
                      <w:r w:rsidRPr="00402CC0">
                        <w:rPr>
                          <w:szCs w:val="24"/>
                        </w:rPr>
                        <w:t xml:space="preserve"> </w:t>
                      </w:r>
                      <w:r>
                        <w:rPr>
                          <w:szCs w:val="24"/>
                        </w:rPr>
                        <w:t>Status Konfirmasi</w:t>
                      </w:r>
                      <w:r w:rsidRPr="00402CC0">
                        <w:rPr>
                          <w:szCs w:val="24"/>
                        </w:rPr>
                        <w:t xml:space="preserve"> </w:t>
                      </w:r>
                      <w:r>
                        <w:rPr>
                          <w:szCs w:val="24"/>
                        </w:rPr>
                        <w:t>Transaksi</w:t>
                      </w:r>
                    </w:p>
                  </w:txbxContent>
                </v:textbox>
                <w10:wrap type="topAndBottom" anchorx="margin"/>
              </v:shape>
            </w:pict>
          </mc:Fallback>
        </mc:AlternateContent>
      </w:r>
      <w:r>
        <w:rPr>
          <w:noProof/>
          <w:lang w:eastAsia="zh-CN"/>
        </w:rPr>
        <w:drawing>
          <wp:inline distT="0" distB="0" distL="0" distR="0" wp14:anchorId="61A5D014" wp14:editId="268AD497">
            <wp:extent cx="2146300" cy="2835275"/>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7840" r="29579"/>
                    <a:stretch/>
                  </pic:blipFill>
                  <pic:spPr bwMode="auto">
                    <a:xfrm>
                      <a:off x="0" y="0"/>
                      <a:ext cx="2146300" cy="2835275"/>
                    </a:xfrm>
                    <a:prstGeom prst="rect">
                      <a:avLst/>
                    </a:prstGeom>
                    <a:noFill/>
                    <a:ln>
                      <a:noFill/>
                    </a:ln>
                    <a:extLst>
                      <a:ext uri="{53640926-AAD7-44D8-BBD7-CCE9431645EC}">
                        <a14:shadowObscured xmlns:a14="http://schemas.microsoft.com/office/drawing/2010/main"/>
                      </a:ext>
                    </a:extLst>
                  </pic:spPr>
                </pic:pic>
              </a:graphicData>
            </a:graphic>
          </wp:inline>
        </w:drawing>
      </w:r>
    </w:p>
    <w:p w14:paraId="13DD7725" w14:textId="2856FAFC" w:rsidR="002B43D7" w:rsidRDefault="003E3AD4" w:rsidP="005113E6">
      <w:pPr>
        <w:tabs>
          <w:tab w:val="left" w:pos="1985"/>
        </w:tabs>
        <w:ind w:left="1701" w:firstLine="0"/>
      </w:pPr>
      <w:r>
        <w:t xml:space="preserve">Di halaman ini pembeli dapat mengonfirmasi jika </w:t>
      </w:r>
      <w:r w:rsidR="005113E6">
        <w:t>item / barang sudah dikirim</w:t>
      </w:r>
    </w:p>
    <w:p w14:paraId="503E91A3" w14:textId="0644E9EC" w:rsidR="00541331" w:rsidRDefault="00541331" w:rsidP="00541331">
      <w:pPr>
        <w:ind w:left="720" w:firstLine="0"/>
        <w:rPr>
          <w:b/>
          <w:sz w:val="32"/>
          <w:szCs w:val="32"/>
        </w:rPr>
      </w:pPr>
      <w:r>
        <w:rPr>
          <w:b/>
          <w:sz w:val="32"/>
          <w:szCs w:val="32"/>
        </w:rPr>
        <w:t>2.1.3 Prototype</w:t>
      </w:r>
    </w:p>
    <w:p w14:paraId="4253AF20" w14:textId="77777777" w:rsidR="00541331" w:rsidRDefault="00541331" w:rsidP="00541331">
      <w:pPr>
        <w:keepNext/>
        <w:ind w:left="720" w:firstLine="0"/>
      </w:pPr>
      <w:r>
        <w:rPr>
          <w:b/>
          <w:sz w:val="32"/>
          <w:szCs w:val="32"/>
        </w:rPr>
        <w:tab/>
      </w:r>
      <w:r>
        <w:rPr>
          <w:noProof/>
          <w:lang w:eastAsia="zh-CN"/>
        </w:rPr>
        <w:drawing>
          <wp:inline distT="0" distB="0" distL="0" distR="0" wp14:anchorId="70521F3F" wp14:editId="7DE119AF">
            <wp:extent cx="3429000" cy="1731714"/>
            <wp:effectExtent l="0" t="0" r="0" b="1905"/>
            <wp:docPr id="13" name="Picture 13" descr="https://cdn.discordapp.com/attachments/880702939969241088/89590886550852814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80702939969241088/895908865508528148/unknown.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35234" cy="1734862"/>
                    </a:xfrm>
                    <a:prstGeom prst="rect">
                      <a:avLst/>
                    </a:prstGeom>
                    <a:noFill/>
                    <a:ln>
                      <a:noFill/>
                    </a:ln>
                  </pic:spPr>
                </pic:pic>
              </a:graphicData>
            </a:graphic>
          </wp:inline>
        </w:drawing>
      </w:r>
    </w:p>
    <w:p w14:paraId="1CCEAF78" w14:textId="47ED0FD6" w:rsidR="00541331" w:rsidRDefault="004C2E1C" w:rsidP="00541331">
      <w:pPr>
        <w:pStyle w:val="Caption"/>
        <w:ind w:left="3600" w:firstLine="0"/>
      </w:pPr>
      <w:r>
        <w:t>Gambar 2.9</w:t>
      </w:r>
    </w:p>
    <w:p w14:paraId="59B64390" w14:textId="28690C05" w:rsidR="00541331" w:rsidRDefault="00541331" w:rsidP="00541331">
      <w:r>
        <w:tab/>
      </w:r>
      <w:r>
        <w:tab/>
      </w:r>
      <w:r>
        <w:tab/>
        <w:t>Login dan Register Page</w:t>
      </w:r>
    </w:p>
    <w:p w14:paraId="60FEDC7A" w14:textId="7B02BAEB" w:rsidR="00541331" w:rsidRDefault="00541331" w:rsidP="00541331">
      <w:r>
        <w:lastRenderedPageBreak/>
        <w:t>Pada page login, user diminta untuk memasukkan data supaya bisa masuk kedalam homepage. Namun, juka user belum memiliki akun, maka user akan dibawa ke halaman register untuk mengisi data pembuatan akun.</w:t>
      </w:r>
    </w:p>
    <w:p w14:paraId="32C9B5B8" w14:textId="2D7227DE" w:rsidR="00541331" w:rsidRDefault="00541331" w:rsidP="00541331"/>
    <w:p w14:paraId="3182833E" w14:textId="77777777" w:rsidR="00541331" w:rsidRDefault="00541331" w:rsidP="00541331">
      <w:pPr>
        <w:keepNext/>
        <w:ind w:left="720"/>
      </w:pPr>
      <w:r>
        <w:rPr>
          <w:noProof/>
          <w:lang w:eastAsia="zh-CN"/>
        </w:rPr>
        <w:drawing>
          <wp:inline distT="0" distB="0" distL="0" distR="0" wp14:anchorId="27AD7721" wp14:editId="44E19C22">
            <wp:extent cx="2867025" cy="2347699"/>
            <wp:effectExtent l="0" t="0" r="0" b="0"/>
            <wp:docPr id="20" name="Picture 20" descr="https://cdn.discordapp.com/attachments/880702939969241088/89590893239510223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80702939969241088/895908932395102238/unknow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0728" cy="2350731"/>
                    </a:xfrm>
                    <a:prstGeom prst="rect">
                      <a:avLst/>
                    </a:prstGeom>
                    <a:noFill/>
                    <a:ln>
                      <a:noFill/>
                    </a:ln>
                  </pic:spPr>
                </pic:pic>
              </a:graphicData>
            </a:graphic>
          </wp:inline>
        </w:drawing>
      </w:r>
    </w:p>
    <w:p w14:paraId="0F702B98" w14:textId="01EF75FE" w:rsidR="00541331" w:rsidRDefault="004C2E1C" w:rsidP="00541331">
      <w:pPr>
        <w:pStyle w:val="Caption"/>
        <w:ind w:left="2160" w:firstLine="0"/>
      </w:pPr>
      <w:r>
        <w:t xml:space="preserve">   </w:t>
      </w:r>
      <w:r>
        <w:tab/>
        <w:t xml:space="preserve">  Gambar 2.10</w:t>
      </w:r>
    </w:p>
    <w:p w14:paraId="24CDA9B9" w14:textId="3B6DB1EC" w:rsidR="00541331" w:rsidRDefault="00541331" w:rsidP="00541331">
      <w:pPr>
        <w:ind w:left="2160"/>
      </w:pPr>
      <w:r>
        <w:t>Halaman Home</w:t>
      </w:r>
    </w:p>
    <w:p w14:paraId="5423C4E9" w14:textId="2177E8FD" w:rsidR="004C2E1C" w:rsidRDefault="00541331" w:rsidP="00541331">
      <w:pPr>
        <w:ind w:firstLine="0"/>
      </w:pPr>
      <w:r>
        <w:tab/>
        <w:t>Halaman home berisi perlengkapan gaming</w:t>
      </w:r>
      <w:r w:rsidR="004C2E1C">
        <w:t xml:space="preserve"> yang kita sediakan dalam bentuk grid. Kami jadikan ini sebagai halaman paling depan supaya User bisa dengan mudah melihat produk-produk ketika user baru masuk kedalam aplikasi</w:t>
      </w:r>
      <w:r>
        <w:t>.</w:t>
      </w:r>
      <w:r w:rsidR="004C2E1C">
        <w:t xml:space="preserve"> Selain itu, ada juga textbox yang berguna untuk melakukan pencarian terhadap suatu barang. Jadi, jika melakukan search maka halaman home akan menunjukan produk sesuai dengan keyword yang ada di textbox yang user isi. Kami juga sediakan sebuah combobox yang berisi kategori produk yang tersedia di toko. Setelah user memilih salah satu kategori di combobox, maka produk yang akan muncul adalah produk dengan kategori yang dipilih.</w:t>
      </w:r>
    </w:p>
    <w:p w14:paraId="1163E487" w14:textId="2E0284FE" w:rsidR="00541331" w:rsidRDefault="00541331" w:rsidP="00541331">
      <w:pPr>
        <w:ind w:firstLine="0"/>
      </w:pPr>
    </w:p>
    <w:p w14:paraId="0CF31825" w14:textId="77777777" w:rsidR="00541331" w:rsidRDefault="00541331" w:rsidP="00541331">
      <w:pPr>
        <w:keepNext/>
        <w:ind w:firstLine="0"/>
      </w:pPr>
      <w:r>
        <w:lastRenderedPageBreak/>
        <w:tab/>
      </w:r>
      <w:r>
        <w:tab/>
      </w:r>
      <w:r>
        <w:tab/>
      </w:r>
      <w:r>
        <w:rPr>
          <w:noProof/>
          <w:lang w:eastAsia="zh-CN"/>
        </w:rPr>
        <w:drawing>
          <wp:inline distT="0" distB="0" distL="0" distR="0" wp14:anchorId="0FCE3ED1" wp14:editId="2939848A">
            <wp:extent cx="2933700" cy="2402754"/>
            <wp:effectExtent l="0" t="0" r="0" b="0"/>
            <wp:docPr id="22" name="Picture 22" descr="https://cdn.discordapp.com/attachments/880702939969241088/8959090206306509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80702939969241088/895909020630650930/unkn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0555" cy="2416558"/>
                    </a:xfrm>
                    <a:prstGeom prst="rect">
                      <a:avLst/>
                    </a:prstGeom>
                    <a:noFill/>
                    <a:ln>
                      <a:noFill/>
                    </a:ln>
                  </pic:spPr>
                </pic:pic>
              </a:graphicData>
            </a:graphic>
          </wp:inline>
        </w:drawing>
      </w:r>
    </w:p>
    <w:p w14:paraId="31B4D5CC" w14:textId="632F9540" w:rsidR="00541331" w:rsidRDefault="004C2E1C" w:rsidP="00541331">
      <w:pPr>
        <w:pStyle w:val="Caption"/>
      </w:pPr>
      <w:r>
        <w:t xml:space="preserve">  </w:t>
      </w:r>
      <w:r>
        <w:tab/>
      </w:r>
      <w:r>
        <w:tab/>
      </w:r>
      <w:r>
        <w:tab/>
      </w:r>
      <w:r>
        <w:tab/>
        <w:t xml:space="preserve">       Gambar 2.11</w:t>
      </w:r>
    </w:p>
    <w:p w14:paraId="6E695B3B" w14:textId="18C12F56" w:rsidR="00541331" w:rsidRDefault="00541331" w:rsidP="00541331">
      <w:r>
        <w:tab/>
      </w:r>
      <w:r>
        <w:tab/>
      </w:r>
      <w:r>
        <w:tab/>
        <w:t>Home page ketika produk di klik</w:t>
      </w:r>
    </w:p>
    <w:p w14:paraId="4641A359" w14:textId="41619FE9" w:rsidR="00541331" w:rsidRDefault="00541331" w:rsidP="00541331">
      <w:r>
        <w:t>Ketika salah satu produk di klik, maka akan</w:t>
      </w:r>
      <w:r w:rsidR="004A0E55">
        <w:t xml:space="preserve"> muncul nama serta harga produk. User akan mudah untuk melihat detail dari suatu produk beserta fotonya secara close-up supaya user bisa memastikan apa yang ingin dia beli. Tombol add to cart yang kami sediakan berfungsi untuk memasukkan item itu kedalam shopping cart user jika user sudah memastikan untuk membeli produk yang dia pilih.</w:t>
      </w:r>
    </w:p>
    <w:p w14:paraId="28F61649" w14:textId="452CA13A" w:rsidR="00541331" w:rsidRDefault="00541331" w:rsidP="00541331">
      <w:pPr>
        <w:keepNext/>
      </w:pPr>
      <w:r>
        <w:t xml:space="preserve">      </w:t>
      </w:r>
      <w:r>
        <w:rPr>
          <w:noProof/>
          <w:lang w:eastAsia="zh-CN"/>
        </w:rPr>
        <w:drawing>
          <wp:inline distT="0" distB="0" distL="0" distR="0" wp14:anchorId="44A799D1" wp14:editId="0D16DA7E">
            <wp:extent cx="3419431" cy="2789263"/>
            <wp:effectExtent l="0" t="0" r="0" b="0"/>
            <wp:docPr id="23" name="Picture 23" descr="https://cdn.discordapp.com/attachments/880702939969241088/89590913425856922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880702939969241088/895909134258569226/unknow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3102" cy="2800415"/>
                    </a:xfrm>
                    <a:prstGeom prst="rect">
                      <a:avLst/>
                    </a:prstGeom>
                    <a:noFill/>
                    <a:ln>
                      <a:noFill/>
                    </a:ln>
                  </pic:spPr>
                </pic:pic>
              </a:graphicData>
            </a:graphic>
          </wp:inline>
        </w:drawing>
      </w:r>
    </w:p>
    <w:p w14:paraId="4FDBC5FE" w14:textId="70EFAA41" w:rsidR="00541331" w:rsidRDefault="00541331" w:rsidP="00541331">
      <w:pPr>
        <w:pStyle w:val="Caption"/>
        <w:ind w:left="1440"/>
      </w:pPr>
      <w:r>
        <w:t xml:space="preserve"> </w:t>
      </w:r>
      <w:r>
        <w:tab/>
        <w:t xml:space="preserve">       Gambar </w:t>
      </w:r>
      <w:r w:rsidR="004C2E1C">
        <w:t>2.</w:t>
      </w:r>
      <w:r>
        <w:t>1</w:t>
      </w:r>
      <w:r w:rsidR="00713638">
        <w:fldChar w:fldCharType="begin"/>
      </w:r>
      <w:r w:rsidR="00713638">
        <w:instrText xml:space="preserve"> SEQ Gambar \* ARABIC </w:instrText>
      </w:r>
      <w:r w:rsidR="00713638">
        <w:fldChar w:fldCharType="separate"/>
      </w:r>
      <w:r>
        <w:rPr>
          <w:noProof/>
        </w:rPr>
        <w:t>2</w:t>
      </w:r>
      <w:r w:rsidR="00713638">
        <w:rPr>
          <w:noProof/>
        </w:rPr>
        <w:fldChar w:fldCharType="end"/>
      </w:r>
    </w:p>
    <w:p w14:paraId="3D3A443D" w14:textId="1513B209" w:rsidR="00541331" w:rsidRPr="00541331" w:rsidRDefault="00541331" w:rsidP="00541331">
      <w:r>
        <w:tab/>
      </w:r>
      <w:r>
        <w:tab/>
      </w:r>
      <w:r>
        <w:tab/>
        <w:t>Tampilan Menu User</w:t>
      </w:r>
    </w:p>
    <w:p w14:paraId="5D781F73" w14:textId="66BA5AE1" w:rsidR="004A0E55" w:rsidRDefault="00541331" w:rsidP="00541331">
      <w:pPr>
        <w:ind w:firstLine="0"/>
      </w:pPr>
      <w:r>
        <w:tab/>
        <w:t>Ketika menu user di klik, maka akan menampilkan menu keranjang</w:t>
      </w:r>
      <w:r w:rsidR="004A0E55">
        <w:t xml:space="preserve">, notifikasi, setting dan logout. Menu Keranjang berguna untuk menunjukkan apa </w:t>
      </w:r>
      <w:r w:rsidR="004A0E55">
        <w:lastRenderedPageBreak/>
        <w:t>saja yang kita masukkan ke dalam shopping cart. Notifikasi dapat berisi notifikasi persetujuan pembelian, persetujuan pembayaran, kupon, dan lain lain. Setting berguna untuk melakukan update pada detail akun user seperti username, email, password, dan lain lain.</w:t>
      </w:r>
    </w:p>
    <w:p w14:paraId="66C9DC54" w14:textId="2113E8DC" w:rsidR="00541331" w:rsidRDefault="00541331" w:rsidP="00541331">
      <w:pPr>
        <w:ind w:firstLine="0"/>
      </w:pPr>
    </w:p>
    <w:p w14:paraId="254A0E91" w14:textId="77777777" w:rsidR="00541331" w:rsidRDefault="00541331" w:rsidP="00541331">
      <w:pPr>
        <w:keepNext/>
      </w:pPr>
      <w:r>
        <w:t xml:space="preserve">       </w:t>
      </w:r>
      <w:r>
        <w:tab/>
        <w:t xml:space="preserve">   </w:t>
      </w:r>
      <w:r>
        <w:rPr>
          <w:noProof/>
          <w:lang w:eastAsia="zh-CN"/>
        </w:rPr>
        <w:drawing>
          <wp:inline distT="0" distB="0" distL="0" distR="0" wp14:anchorId="7F92AD1E" wp14:editId="48C78224">
            <wp:extent cx="2963810" cy="2644773"/>
            <wp:effectExtent l="0" t="0" r="8255" b="3810"/>
            <wp:docPr id="24" name="Picture 24" descr="https://cdn.discordapp.com/attachments/880702939969241088/89590923197746380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880702939969241088/895909231977463808/unknow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9293" cy="2649666"/>
                    </a:xfrm>
                    <a:prstGeom prst="rect">
                      <a:avLst/>
                    </a:prstGeom>
                    <a:noFill/>
                    <a:ln>
                      <a:noFill/>
                    </a:ln>
                  </pic:spPr>
                </pic:pic>
              </a:graphicData>
            </a:graphic>
          </wp:inline>
        </w:drawing>
      </w:r>
    </w:p>
    <w:p w14:paraId="13D90C0D" w14:textId="3E8DAC2B" w:rsidR="00541331" w:rsidRDefault="00541331" w:rsidP="00541331">
      <w:pPr>
        <w:pStyle w:val="Caption"/>
        <w:ind w:left="2160"/>
      </w:pPr>
      <w:r>
        <w:t xml:space="preserve">   </w:t>
      </w:r>
      <w:r>
        <w:tab/>
        <w:t xml:space="preserve">Gambar </w:t>
      </w:r>
      <w:r w:rsidR="004C2E1C">
        <w:t>2.</w:t>
      </w:r>
      <w:r>
        <w:t>1</w:t>
      </w:r>
      <w:r w:rsidR="00713638">
        <w:fldChar w:fldCharType="begin"/>
      </w:r>
      <w:r w:rsidR="00713638">
        <w:instrText xml:space="preserve"> SEQ Gambar \* ARABIC </w:instrText>
      </w:r>
      <w:r w:rsidR="00713638">
        <w:fldChar w:fldCharType="separate"/>
      </w:r>
      <w:r>
        <w:rPr>
          <w:noProof/>
        </w:rPr>
        <w:t>3</w:t>
      </w:r>
      <w:r w:rsidR="00713638">
        <w:rPr>
          <w:noProof/>
        </w:rPr>
        <w:fldChar w:fldCharType="end"/>
      </w:r>
    </w:p>
    <w:p w14:paraId="71BAE484" w14:textId="2219FFB1" w:rsidR="00541331" w:rsidRDefault="00541331" w:rsidP="00541331">
      <w:r>
        <w:tab/>
      </w:r>
      <w:r>
        <w:tab/>
      </w:r>
      <w:r>
        <w:tab/>
        <w:t xml:space="preserve">    Tampilan Keranjang</w:t>
      </w:r>
    </w:p>
    <w:p w14:paraId="1847F4C3" w14:textId="2209E090" w:rsidR="003E662B" w:rsidRDefault="00541331" w:rsidP="00541331">
      <w:r>
        <w:t>Ketika menu Keranjang di klik, maka akan menampilkan barang yang kita masukkan kedalam keranjang. Detail yang diberikan berupa nama barang, harga barang serta jumlah. Kita juga bisa mengganti jumlahnya secara langsung.</w:t>
      </w:r>
      <w:r w:rsidR="004A0E55">
        <w:t xml:space="preserve"> User bisa melakukan check out semua produk maupun check out secara satu-satu.</w:t>
      </w:r>
    </w:p>
    <w:p w14:paraId="1B859B08" w14:textId="76FE31A6" w:rsidR="008923E6" w:rsidRDefault="00D15AF4" w:rsidP="00B91D4B">
      <w:pPr>
        <w:pStyle w:val="ListParagraph"/>
        <w:numPr>
          <w:ilvl w:val="1"/>
          <w:numId w:val="32"/>
        </w:numPr>
        <w:tabs>
          <w:tab w:val="left" w:pos="720"/>
          <w:tab w:val="left" w:pos="1800"/>
        </w:tabs>
        <w:ind w:left="720"/>
        <w:rPr>
          <w:sz w:val="32"/>
          <w:szCs w:val="32"/>
        </w:rPr>
      </w:pPr>
      <w:r>
        <w:rPr>
          <w:b/>
          <w:sz w:val="32"/>
          <w:szCs w:val="32"/>
          <w:lang w:val="id-ID"/>
        </w:rPr>
        <w:t xml:space="preserve">Analisis  </w:t>
      </w:r>
      <w:r w:rsidR="008923E6" w:rsidRPr="008923E6">
        <w:rPr>
          <w:b/>
          <w:sz w:val="32"/>
          <w:szCs w:val="32"/>
        </w:rPr>
        <w:t xml:space="preserve">Kebutuhan </w:t>
      </w:r>
    </w:p>
    <w:p w14:paraId="174D725D" w14:textId="77777777" w:rsidR="005E42AD" w:rsidRPr="005E42AD" w:rsidRDefault="005E42AD" w:rsidP="005E42AD">
      <w:pPr>
        <w:ind w:left="709" w:firstLine="0"/>
        <w:rPr>
          <w:szCs w:val="32"/>
        </w:rPr>
      </w:pPr>
      <w:r w:rsidRPr="005E42AD">
        <w:rPr>
          <w:szCs w:val="32"/>
        </w:rPr>
        <w:t xml:space="preserve">Analisis kebutuhan dilakukan untuk menentukan ekspektasi dari software. </w:t>
      </w:r>
    </w:p>
    <w:p w14:paraId="6116CE02" w14:textId="778A4C21" w:rsidR="006228AC" w:rsidRDefault="005E42AD" w:rsidP="005E42AD">
      <w:pPr>
        <w:ind w:left="709" w:firstLine="0"/>
        <w:rPr>
          <w:szCs w:val="32"/>
        </w:rPr>
      </w:pPr>
      <w:r w:rsidRPr="005E42AD">
        <w:rPr>
          <w:szCs w:val="32"/>
        </w:rPr>
        <w:t>berikut adalah Analisa requirement dari use case yang ada pada aplikasi.</w:t>
      </w:r>
      <w:r>
        <w:rPr>
          <w:szCs w:val="32"/>
        </w:rPr>
        <w:t xml:space="preserve"> </w:t>
      </w:r>
      <w:r w:rsidRPr="005E42AD">
        <w:rPr>
          <w:szCs w:val="32"/>
        </w:rPr>
        <w:t>Requirement dikelompokkan berdasarkan use case masing-masing</w:t>
      </w:r>
    </w:p>
    <w:p w14:paraId="028A4B94" w14:textId="4D9CF0AF" w:rsidR="005E42AD" w:rsidRDefault="005E42AD" w:rsidP="006A6852">
      <w:pPr>
        <w:pStyle w:val="ListParagraph"/>
        <w:numPr>
          <w:ilvl w:val="0"/>
          <w:numId w:val="28"/>
        </w:numPr>
        <w:rPr>
          <w:szCs w:val="24"/>
        </w:rPr>
      </w:pPr>
      <w:r w:rsidRPr="005E42AD">
        <w:rPr>
          <w:szCs w:val="24"/>
        </w:rPr>
        <w:t>Interface</w:t>
      </w:r>
      <w:r w:rsidR="00AC03F8">
        <w:rPr>
          <w:szCs w:val="24"/>
        </w:rPr>
        <w:t xml:space="preserve"> User</w:t>
      </w:r>
    </w:p>
    <w:p w14:paraId="448A25E5" w14:textId="10067935" w:rsidR="00AC03F8" w:rsidRDefault="00AC03F8" w:rsidP="00AC03F8">
      <w:pPr>
        <w:pStyle w:val="ListParagraph"/>
        <w:ind w:left="1429" w:firstLine="0"/>
        <w:rPr>
          <w:szCs w:val="24"/>
        </w:rPr>
      </w:pPr>
      <w:r>
        <w:rPr>
          <w:szCs w:val="24"/>
        </w:rPr>
        <w:t>Pengguna aplikasi adalah mayoritas gamer, Maka UI akan dibuat secara sederhana guna untuk mudah di operasikan serta digunakan</w:t>
      </w:r>
    </w:p>
    <w:p w14:paraId="3FF2C06D" w14:textId="0084BE46" w:rsidR="005E42AD" w:rsidRDefault="005E42AD" w:rsidP="006A6852">
      <w:pPr>
        <w:pStyle w:val="ListParagraph"/>
        <w:numPr>
          <w:ilvl w:val="0"/>
          <w:numId w:val="28"/>
        </w:numPr>
        <w:rPr>
          <w:szCs w:val="24"/>
        </w:rPr>
      </w:pPr>
      <w:r>
        <w:rPr>
          <w:szCs w:val="24"/>
        </w:rPr>
        <w:t>Bahasa</w:t>
      </w:r>
    </w:p>
    <w:p w14:paraId="5D9F8A02" w14:textId="0685885A" w:rsidR="005E42AD" w:rsidRPr="00AC03F8" w:rsidRDefault="005E42AD" w:rsidP="00AC03F8">
      <w:pPr>
        <w:ind w:left="1418" w:firstLine="0"/>
        <w:rPr>
          <w:szCs w:val="24"/>
        </w:rPr>
      </w:pPr>
      <w:r w:rsidRPr="00AC03F8">
        <w:rPr>
          <w:szCs w:val="24"/>
        </w:rPr>
        <w:t>Bahasa yang digunakan pada aplikasi adalah Bahasa inggris</w:t>
      </w:r>
    </w:p>
    <w:p w14:paraId="08DE394D" w14:textId="4B787E66" w:rsidR="005E42AD" w:rsidRDefault="00AC03F8" w:rsidP="006A6852">
      <w:pPr>
        <w:pStyle w:val="ListParagraph"/>
        <w:numPr>
          <w:ilvl w:val="0"/>
          <w:numId w:val="28"/>
        </w:numPr>
        <w:rPr>
          <w:szCs w:val="24"/>
        </w:rPr>
      </w:pPr>
      <w:r>
        <w:rPr>
          <w:szCs w:val="24"/>
        </w:rPr>
        <w:lastRenderedPageBreak/>
        <w:t>Pembelian</w:t>
      </w:r>
    </w:p>
    <w:p w14:paraId="1B646AEB" w14:textId="3750010C" w:rsidR="006A6852" w:rsidRPr="002E37ED" w:rsidRDefault="00AC03F8" w:rsidP="002E37ED">
      <w:pPr>
        <w:pStyle w:val="ListParagraph"/>
        <w:ind w:left="1429" w:firstLine="0"/>
        <w:rPr>
          <w:szCs w:val="24"/>
        </w:rPr>
      </w:pPr>
      <w:r>
        <w:rPr>
          <w:szCs w:val="24"/>
        </w:rPr>
        <w:t>Pembelian barang di aplikasi kami terdapat 2 jenis</w:t>
      </w:r>
    </w:p>
    <w:p w14:paraId="7E4445DC" w14:textId="1557309A" w:rsidR="00AC03F8" w:rsidRDefault="004078CA" w:rsidP="006A6852">
      <w:pPr>
        <w:pStyle w:val="ListParagraph"/>
        <w:numPr>
          <w:ilvl w:val="0"/>
          <w:numId w:val="28"/>
        </w:numPr>
        <w:rPr>
          <w:szCs w:val="24"/>
        </w:rPr>
      </w:pPr>
      <w:r>
        <w:rPr>
          <w:szCs w:val="24"/>
        </w:rPr>
        <w:t>Produk digital</w:t>
      </w:r>
    </w:p>
    <w:p w14:paraId="3B611C2C" w14:textId="11FA7D2F" w:rsidR="004078CA" w:rsidRPr="002E37ED" w:rsidRDefault="004078CA" w:rsidP="002E37ED">
      <w:pPr>
        <w:ind w:left="1440" w:firstLine="0"/>
        <w:rPr>
          <w:szCs w:val="24"/>
        </w:rPr>
      </w:pPr>
      <w:r w:rsidRPr="006A6852">
        <w:rPr>
          <w:szCs w:val="24"/>
        </w:rPr>
        <w:t>Produk Digital adalah produk yang tidak memiliki bentuk fisik maka produk digital dapat berupa voucher,item serta akun</w:t>
      </w:r>
    </w:p>
    <w:p w14:paraId="7F725C65" w14:textId="6DB0B876" w:rsidR="004078CA" w:rsidRDefault="004078CA" w:rsidP="006A6852">
      <w:pPr>
        <w:pStyle w:val="ListParagraph"/>
        <w:numPr>
          <w:ilvl w:val="0"/>
          <w:numId w:val="28"/>
        </w:numPr>
        <w:rPr>
          <w:szCs w:val="24"/>
        </w:rPr>
      </w:pPr>
      <w:r>
        <w:rPr>
          <w:szCs w:val="24"/>
        </w:rPr>
        <w:t>Peralatan Gaming</w:t>
      </w:r>
    </w:p>
    <w:p w14:paraId="4C549B43" w14:textId="02849BA3" w:rsidR="004078CA" w:rsidRPr="006A6852" w:rsidRDefault="004078CA" w:rsidP="006A6852">
      <w:pPr>
        <w:ind w:left="720"/>
        <w:rPr>
          <w:szCs w:val="24"/>
        </w:rPr>
      </w:pPr>
      <w:r w:rsidRPr="006A6852">
        <w:rPr>
          <w:szCs w:val="24"/>
        </w:rPr>
        <w:t xml:space="preserve">Peralatan gaming berupa Mouse,Keyboard,Headset dsb </w:t>
      </w:r>
    </w:p>
    <w:p w14:paraId="1CF1B325" w14:textId="77777777" w:rsidR="004078CA" w:rsidRDefault="004078CA" w:rsidP="00AC03F8">
      <w:pPr>
        <w:pStyle w:val="ListParagraph"/>
        <w:ind w:left="1560" w:firstLine="0"/>
        <w:rPr>
          <w:szCs w:val="24"/>
        </w:rPr>
      </w:pPr>
    </w:p>
    <w:p w14:paraId="328BABA5" w14:textId="77777777" w:rsidR="005E42AD" w:rsidRDefault="005E42AD" w:rsidP="005E42AD">
      <w:pPr>
        <w:ind w:left="709" w:firstLine="0"/>
        <w:rPr>
          <w:szCs w:val="32"/>
        </w:rPr>
      </w:pPr>
    </w:p>
    <w:p w14:paraId="3558BA16" w14:textId="41DE1D59" w:rsidR="00D15AF4" w:rsidRPr="00D15AF4" w:rsidRDefault="00D15AF4" w:rsidP="00D15AF4">
      <w:pPr>
        <w:pStyle w:val="ListParagraph"/>
        <w:numPr>
          <w:ilvl w:val="1"/>
          <w:numId w:val="32"/>
        </w:numPr>
        <w:tabs>
          <w:tab w:val="left" w:pos="720"/>
          <w:tab w:val="left" w:pos="1800"/>
        </w:tabs>
        <w:ind w:left="720"/>
        <w:rPr>
          <w:sz w:val="32"/>
          <w:szCs w:val="32"/>
        </w:rPr>
      </w:pPr>
      <w:r>
        <w:rPr>
          <w:b/>
          <w:sz w:val="32"/>
          <w:szCs w:val="32"/>
          <w:lang w:val="id-ID"/>
        </w:rPr>
        <w:t>Hardware Requirement</w:t>
      </w:r>
    </w:p>
    <w:p w14:paraId="6471811C" w14:textId="3EB5E70F" w:rsidR="005E42AD" w:rsidRPr="00D15AF4" w:rsidRDefault="00D15AF4" w:rsidP="00D15AF4">
      <w:pPr>
        <w:pStyle w:val="ListParagraph"/>
        <w:tabs>
          <w:tab w:val="left" w:pos="720"/>
          <w:tab w:val="left" w:pos="1800"/>
        </w:tabs>
        <w:ind w:firstLine="0"/>
        <w:rPr>
          <w:szCs w:val="24"/>
        </w:rPr>
      </w:pPr>
      <w:r w:rsidRPr="00D15AF4">
        <w:rPr>
          <w:szCs w:val="24"/>
        </w:rPr>
        <w:t>Aplikasi yang kita kembangkan merupakan Windows Forms yang tidak membutuhkan resource yang berat sehingga tidak membebani perangkat yang digunakan. Adapun requirement aplikasi kita adalah</w:t>
      </w:r>
    </w:p>
    <w:p w14:paraId="040D1598" w14:textId="3E34FE98" w:rsidR="00D15AF4" w:rsidRPr="00D15AF4" w:rsidRDefault="00D15AF4" w:rsidP="00D15AF4">
      <w:pPr>
        <w:rPr>
          <w:szCs w:val="32"/>
          <w:lang w:val="id-ID"/>
        </w:rPr>
      </w:pPr>
      <w:r w:rsidRPr="00D15AF4">
        <w:rPr>
          <w:szCs w:val="32"/>
          <w:lang w:val="id-ID"/>
        </w:rPr>
        <w:t>-</w:t>
      </w:r>
      <w:r>
        <w:rPr>
          <w:szCs w:val="32"/>
          <w:lang w:val="id-ID"/>
        </w:rPr>
        <w:tab/>
      </w:r>
      <w:r w:rsidRPr="00D15AF4">
        <w:rPr>
          <w:szCs w:val="32"/>
          <w:lang w:val="id-ID"/>
        </w:rPr>
        <w:t>Prosesor = 1ghz single core processor atau lebih</w:t>
      </w:r>
    </w:p>
    <w:p w14:paraId="7B208577" w14:textId="4A762045" w:rsidR="00D15AF4" w:rsidRDefault="00D15AF4" w:rsidP="00D15AF4">
      <w:pPr>
        <w:rPr>
          <w:szCs w:val="32"/>
          <w:lang w:val="id-ID"/>
        </w:rPr>
      </w:pPr>
      <w:r w:rsidRPr="00D15AF4">
        <w:rPr>
          <w:szCs w:val="32"/>
          <w:lang w:val="id-ID"/>
        </w:rPr>
        <w:t>-</w:t>
      </w:r>
      <w:r>
        <w:tab/>
      </w:r>
      <w:r w:rsidRPr="00D15AF4">
        <w:rPr>
          <w:szCs w:val="32"/>
          <w:lang w:val="id-ID"/>
        </w:rPr>
        <w:t>Ram = &gt;=1gb</w:t>
      </w:r>
    </w:p>
    <w:p w14:paraId="1AA78BC3" w14:textId="5C4D2670" w:rsidR="00D15AF4" w:rsidRDefault="00D15AF4" w:rsidP="00D15AF4">
      <w:pPr>
        <w:pStyle w:val="ListParagraph"/>
        <w:numPr>
          <w:ilvl w:val="0"/>
          <w:numId w:val="28"/>
        </w:numPr>
        <w:rPr>
          <w:szCs w:val="32"/>
          <w:lang w:val="id-ID"/>
        </w:rPr>
      </w:pPr>
      <w:r>
        <w:rPr>
          <w:szCs w:val="32"/>
          <w:lang w:val="id-ID"/>
        </w:rPr>
        <w:tab/>
        <w:t>Koneksi  i</w:t>
      </w:r>
      <w:r w:rsidRPr="00D15AF4">
        <w:rPr>
          <w:szCs w:val="32"/>
          <w:lang w:val="id-ID"/>
        </w:rPr>
        <w:t>nternet memadai</w:t>
      </w:r>
    </w:p>
    <w:p w14:paraId="0C134F37" w14:textId="4F639F42" w:rsidR="00531526" w:rsidRDefault="00531526" w:rsidP="00531526">
      <w:pPr>
        <w:ind w:firstLine="0"/>
        <w:rPr>
          <w:szCs w:val="32"/>
          <w:lang w:val="id-ID"/>
        </w:rPr>
      </w:pPr>
    </w:p>
    <w:p w14:paraId="3BE19486" w14:textId="77777777" w:rsidR="00D06D8C" w:rsidRDefault="00D06D8C" w:rsidP="00531526">
      <w:pPr>
        <w:ind w:firstLine="0"/>
        <w:rPr>
          <w:szCs w:val="32"/>
          <w:lang w:val="id-ID"/>
        </w:rPr>
      </w:pPr>
    </w:p>
    <w:p w14:paraId="2319D011" w14:textId="38B62D16" w:rsidR="00531526" w:rsidRPr="00531526" w:rsidRDefault="00531526" w:rsidP="00531526">
      <w:pPr>
        <w:pStyle w:val="ListParagraph"/>
        <w:numPr>
          <w:ilvl w:val="1"/>
          <w:numId w:val="32"/>
        </w:numPr>
        <w:tabs>
          <w:tab w:val="left" w:pos="720"/>
          <w:tab w:val="left" w:pos="1800"/>
        </w:tabs>
        <w:ind w:left="720"/>
        <w:rPr>
          <w:sz w:val="32"/>
          <w:szCs w:val="32"/>
        </w:rPr>
      </w:pPr>
      <w:r>
        <w:rPr>
          <w:b/>
          <w:sz w:val="32"/>
          <w:szCs w:val="32"/>
          <w:lang w:val="id-ID"/>
        </w:rPr>
        <w:t>Batasan Aplikasi</w:t>
      </w:r>
    </w:p>
    <w:p w14:paraId="3FEC7624" w14:textId="34184841" w:rsidR="00531526" w:rsidRDefault="00531526" w:rsidP="00531526">
      <w:pPr>
        <w:pStyle w:val="ListParagraph"/>
        <w:tabs>
          <w:tab w:val="left" w:pos="720"/>
          <w:tab w:val="left" w:pos="1800"/>
        </w:tabs>
        <w:ind w:firstLine="0"/>
        <w:rPr>
          <w:szCs w:val="24"/>
        </w:rPr>
      </w:pPr>
      <w:r w:rsidRPr="00531526">
        <w:rPr>
          <w:szCs w:val="24"/>
        </w:rPr>
        <w:t>Batasan-batasan dalam sistem aplikasi ELREORS merupakan fitur-fitur yang tidak dapat dilakukan dalam sistem ini. Batasan-batasan ini dibuat agar tujuan sistem semakin jelas dan menghindari adanya fitur berlebih ataupun tidak sesuai dengan tujuan awal dibuatnya aplikasi ini. Adapun batasan-batasan tersebut</w:t>
      </w:r>
    </w:p>
    <w:p w14:paraId="2298B437" w14:textId="487C343B" w:rsidR="00531526" w:rsidRDefault="00531526" w:rsidP="00531526">
      <w:pPr>
        <w:pStyle w:val="ListParagraph"/>
        <w:numPr>
          <w:ilvl w:val="0"/>
          <w:numId w:val="28"/>
        </w:numPr>
        <w:tabs>
          <w:tab w:val="left" w:pos="720"/>
          <w:tab w:val="left" w:pos="1800"/>
        </w:tabs>
        <w:rPr>
          <w:szCs w:val="24"/>
          <w:lang w:val="id-ID"/>
        </w:rPr>
      </w:pPr>
      <w:r>
        <w:rPr>
          <w:szCs w:val="24"/>
          <w:lang w:val="id-ID"/>
        </w:rPr>
        <w:t>Membutuhkan koneksi internet yang baik untuk melakukan transaksi</w:t>
      </w:r>
    </w:p>
    <w:p w14:paraId="5FEC9280" w14:textId="70876FB4" w:rsidR="00531526" w:rsidRDefault="00531526" w:rsidP="00531526">
      <w:pPr>
        <w:pStyle w:val="ListParagraph"/>
        <w:numPr>
          <w:ilvl w:val="0"/>
          <w:numId w:val="28"/>
        </w:numPr>
        <w:tabs>
          <w:tab w:val="left" w:pos="720"/>
          <w:tab w:val="left" w:pos="1800"/>
        </w:tabs>
        <w:rPr>
          <w:szCs w:val="24"/>
          <w:lang w:val="id-ID"/>
        </w:rPr>
      </w:pPr>
      <w:r>
        <w:rPr>
          <w:szCs w:val="24"/>
          <w:lang w:val="id-ID"/>
        </w:rPr>
        <w:t>Pemilik aplikasi tidak bertanggung jawab dalam sistem transaksi produk in game yang dimana item tersebut merupakan hasil perjanjian pembeli dan penjual item in game</w:t>
      </w:r>
    </w:p>
    <w:p w14:paraId="6802CFD6" w14:textId="26725C62" w:rsidR="00074DDD" w:rsidRDefault="00A26DF2" w:rsidP="00074DDD">
      <w:pPr>
        <w:pStyle w:val="ListParagraph"/>
        <w:numPr>
          <w:ilvl w:val="0"/>
          <w:numId w:val="28"/>
        </w:numPr>
        <w:tabs>
          <w:tab w:val="left" w:pos="720"/>
          <w:tab w:val="left" w:pos="1800"/>
        </w:tabs>
        <w:rPr>
          <w:szCs w:val="24"/>
          <w:lang w:val="en-ID"/>
        </w:rPr>
      </w:pPr>
      <w:r>
        <w:rPr>
          <w:szCs w:val="24"/>
          <w:lang w:val="id-ID"/>
        </w:rPr>
        <w:t xml:space="preserve">Sistem transaksi tidak dapat </w:t>
      </w:r>
      <w:r w:rsidR="00074DDD">
        <w:rPr>
          <w:szCs w:val="24"/>
          <w:lang w:val="id-ID"/>
        </w:rPr>
        <w:t>dibatalkan tanpa alasan tertent</w:t>
      </w:r>
      <w:r w:rsidR="00074DDD">
        <w:rPr>
          <w:szCs w:val="24"/>
          <w:lang w:val="en-ID"/>
        </w:rPr>
        <w:t>u</w:t>
      </w:r>
      <w:r w:rsidR="00074DDD">
        <w:rPr>
          <w:szCs w:val="24"/>
          <w:lang w:val="en-ID"/>
        </w:rPr>
        <w:br w:type="page"/>
      </w:r>
    </w:p>
    <w:p w14:paraId="01BBEE82" w14:textId="77777777" w:rsidR="00074DDD" w:rsidRDefault="00074DDD" w:rsidP="00074DDD">
      <w:pPr>
        <w:pStyle w:val="ListParagraph"/>
        <w:numPr>
          <w:ilvl w:val="0"/>
          <w:numId w:val="28"/>
        </w:numPr>
        <w:tabs>
          <w:tab w:val="left" w:pos="720"/>
          <w:tab w:val="left" w:pos="1800"/>
        </w:tabs>
        <w:rPr>
          <w:szCs w:val="24"/>
          <w:lang w:val="id-ID"/>
        </w:rPr>
        <w:sectPr w:rsidR="00074DDD" w:rsidSect="00C22F25">
          <w:pgSz w:w="11907" w:h="16840" w:code="9"/>
          <w:pgMar w:top="2268" w:right="1701" w:bottom="1701" w:left="2268" w:header="1418" w:footer="851" w:gutter="0"/>
          <w:cols w:space="720"/>
          <w:titlePg/>
          <w:docGrid w:linePitch="360"/>
        </w:sectPr>
      </w:pPr>
    </w:p>
    <w:p w14:paraId="404A1C3B" w14:textId="77777777" w:rsidR="00074DDD" w:rsidRPr="00C330DD" w:rsidRDefault="00074DDD" w:rsidP="00AC3B96">
      <w:pPr>
        <w:jc w:val="center"/>
        <w:rPr>
          <w:b/>
          <w:sz w:val="32"/>
          <w:szCs w:val="32"/>
        </w:rPr>
      </w:pPr>
      <w:r>
        <w:rPr>
          <w:b/>
          <w:sz w:val="32"/>
          <w:szCs w:val="32"/>
        </w:rPr>
        <w:lastRenderedPageBreak/>
        <w:t>BAB III</w:t>
      </w:r>
    </w:p>
    <w:p w14:paraId="7629CCA3" w14:textId="77777777" w:rsidR="00074DDD" w:rsidRPr="00C330DD" w:rsidRDefault="00074DDD" w:rsidP="003E69CB">
      <w:pPr>
        <w:jc w:val="center"/>
        <w:rPr>
          <w:b/>
          <w:sz w:val="32"/>
          <w:szCs w:val="32"/>
        </w:rPr>
      </w:pPr>
      <w:r w:rsidRPr="00C330DD">
        <w:rPr>
          <w:b/>
          <w:sz w:val="32"/>
          <w:szCs w:val="32"/>
        </w:rPr>
        <w:t>System Desain</w:t>
      </w:r>
    </w:p>
    <w:p w14:paraId="3C9C74D0" w14:textId="77777777" w:rsidR="00074DDD" w:rsidRPr="00C330DD" w:rsidRDefault="00074DDD" w:rsidP="00C330DD">
      <w:pPr>
        <w:rPr>
          <w:szCs w:val="24"/>
        </w:rPr>
      </w:pPr>
      <w:r w:rsidRPr="00C330DD">
        <w:rPr>
          <w:szCs w:val="24"/>
        </w:rPr>
        <w:t xml:space="preserve">Di bab ketiga ini, kami membuat berbagai desain Berisi; </w:t>
      </w:r>
      <w:r w:rsidRPr="00C330DD">
        <w:rPr>
          <w:szCs w:val="24"/>
          <w:lang w:val="id-ID"/>
        </w:rPr>
        <w:t>Sistem desain Database, Entity Relationship Diagram serta desain procedural</w:t>
      </w:r>
      <w:r w:rsidRPr="00C330DD">
        <w:rPr>
          <w:szCs w:val="24"/>
        </w:rPr>
        <w:t>. Proses mendefinisikan elemen dalam bab ini Sistem, arsitektur, komponen, dan datanya berbasis permintaan Didefinisikan dalam bab sebelumnya. Ini adalah proses definisi, Mengembangkan dan merancang sistem yang memenuhi kebutuhan</w:t>
      </w:r>
    </w:p>
    <w:p w14:paraId="593A231B" w14:textId="77777777" w:rsidR="00074DDD" w:rsidRDefault="00074DDD" w:rsidP="00AC3B96">
      <w:pPr>
        <w:jc w:val="center"/>
        <w:rPr>
          <w:sz w:val="32"/>
          <w:szCs w:val="32"/>
        </w:rPr>
      </w:pPr>
    </w:p>
    <w:p w14:paraId="2661B0F4" w14:textId="77777777" w:rsidR="00074DDD" w:rsidRPr="00C330DD" w:rsidRDefault="00074DDD" w:rsidP="003B47FE">
      <w:pPr>
        <w:rPr>
          <w:b/>
          <w:sz w:val="32"/>
          <w:szCs w:val="32"/>
        </w:rPr>
      </w:pPr>
      <w:r w:rsidRPr="00C330DD">
        <w:rPr>
          <w:b/>
          <w:sz w:val="32"/>
          <w:szCs w:val="32"/>
        </w:rPr>
        <w:t xml:space="preserve">3.2 </w:t>
      </w:r>
      <w:r w:rsidRPr="00C330DD">
        <w:rPr>
          <w:b/>
          <w:sz w:val="32"/>
          <w:szCs w:val="32"/>
          <w:lang w:val="id-ID"/>
        </w:rPr>
        <w:t xml:space="preserve"> Desain Data</w:t>
      </w:r>
      <w:r w:rsidRPr="00C330DD">
        <w:rPr>
          <w:b/>
          <w:sz w:val="32"/>
          <w:szCs w:val="32"/>
        </w:rPr>
        <w:t>b</w:t>
      </w:r>
      <w:r w:rsidRPr="00C330DD">
        <w:rPr>
          <w:b/>
          <w:sz w:val="32"/>
          <w:szCs w:val="32"/>
          <w:lang w:val="id-ID"/>
        </w:rPr>
        <w:t>ase</w:t>
      </w:r>
      <w:r w:rsidRPr="00C330DD">
        <w:rPr>
          <w:b/>
          <w:sz w:val="32"/>
          <w:szCs w:val="32"/>
        </w:rPr>
        <w:t xml:space="preserve"> </w:t>
      </w:r>
    </w:p>
    <w:p w14:paraId="0CCE5AEF" w14:textId="77777777" w:rsidR="00074DDD" w:rsidRPr="00C330DD" w:rsidRDefault="00074DDD" w:rsidP="00C330DD">
      <w:r w:rsidRPr="00C330DD">
        <w:t>Pada Software ELREORS, akan dilakukan pencatatan pemesanan dan pembayaran, daftar menu, dan juga pegawai yang melayani setiap pemesanan customer. Entity pada ELREORS ada delapan buah, yakni Customer, Hbeli, Dbeli , Kategori, Merk, Barang, Saldo dan juga Garansi. Berikut adalah Diagram ERD ELREORS</w:t>
      </w:r>
    </w:p>
    <w:p w14:paraId="63833194" w14:textId="77777777" w:rsidR="00074DDD" w:rsidRPr="003B47FE" w:rsidRDefault="00074DDD" w:rsidP="003B47FE">
      <w:pPr>
        <w:rPr>
          <w:szCs w:val="24"/>
        </w:rPr>
      </w:pPr>
      <w:r>
        <w:rPr>
          <w:noProof/>
          <w:lang w:eastAsia="zh-CN"/>
        </w:rPr>
        <w:drawing>
          <wp:inline distT="0" distB="0" distL="0" distR="0" wp14:anchorId="28EAC3C3" wp14:editId="1A024136">
            <wp:extent cx="4612005"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5856" cy="3603456"/>
                    </a:xfrm>
                    <a:prstGeom prst="rect">
                      <a:avLst/>
                    </a:prstGeom>
                    <a:noFill/>
                    <a:ln>
                      <a:noFill/>
                    </a:ln>
                  </pic:spPr>
                </pic:pic>
              </a:graphicData>
            </a:graphic>
          </wp:inline>
        </w:drawing>
      </w:r>
    </w:p>
    <w:p w14:paraId="3B11E1CB" w14:textId="77777777" w:rsidR="00074DDD" w:rsidRDefault="00074DDD" w:rsidP="003B47FE">
      <w:pPr>
        <w:pStyle w:val="ListParagraph"/>
        <w:ind w:firstLine="3249"/>
      </w:pPr>
      <w:r>
        <w:t xml:space="preserve">Gambar 3.3 </w:t>
      </w:r>
    </w:p>
    <w:p w14:paraId="380FF938" w14:textId="77777777" w:rsidR="00074DDD" w:rsidRDefault="00074DDD" w:rsidP="003B47FE">
      <w:pPr>
        <w:pStyle w:val="ListParagraph"/>
        <w:ind w:firstLine="3249"/>
        <w:rPr>
          <w:szCs w:val="24"/>
        </w:rPr>
      </w:pPr>
      <w:r>
        <w:t>Entity Relationship Diagram</w:t>
      </w:r>
    </w:p>
    <w:p w14:paraId="57D8B654" w14:textId="77777777" w:rsidR="00074DDD" w:rsidRDefault="00074DDD" w:rsidP="003B47FE">
      <w:pPr>
        <w:pStyle w:val="ListParagraph"/>
        <w:ind w:firstLine="3249"/>
        <w:rPr>
          <w:szCs w:val="24"/>
        </w:rPr>
      </w:pPr>
    </w:p>
    <w:p w14:paraId="2FD79E51" w14:textId="77777777" w:rsidR="00074DDD" w:rsidRPr="00E71070" w:rsidRDefault="00074DDD" w:rsidP="00BC4361">
      <w:pPr>
        <w:pStyle w:val="ListParagraph"/>
        <w:rPr>
          <w:szCs w:val="24"/>
        </w:rPr>
      </w:pPr>
      <w:r w:rsidRPr="00E71070">
        <w:rPr>
          <w:szCs w:val="24"/>
        </w:rPr>
        <w:t>Ketika customer melakukan pembelian, pembelian akan dicatat dan ditampung di detail pembelian. Barang yang sudah dibeli oleh customer akan mendapatkan nota. Barang-barang tersebut memiliki banyak kategori dan merek. Berikut adalah detail dari tabel-tabel yang dihasilkan dari ERD tersebut</w:t>
      </w:r>
    </w:p>
    <w:p w14:paraId="7DE14F2E" w14:textId="4918B9E4" w:rsidR="00074DDD" w:rsidRDefault="00074DDD" w:rsidP="003B47FE">
      <w:pPr>
        <w:pStyle w:val="ListParagraph"/>
        <w:ind w:firstLine="3249"/>
        <w:rPr>
          <w:szCs w:val="24"/>
        </w:rPr>
      </w:pPr>
    </w:p>
    <w:p w14:paraId="47A79C09" w14:textId="77777777" w:rsidR="00074DDD" w:rsidRDefault="00074DDD" w:rsidP="003B47FE">
      <w:pPr>
        <w:pStyle w:val="ListParagraph"/>
        <w:ind w:firstLine="3249"/>
        <w:rPr>
          <w:szCs w:val="24"/>
        </w:rPr>
      </w:pPr>
    </w:p>
    <w:p w14:paraId="0419D6B8" w14:textId="77777777" w:rsidR="00074DDD" w:rsidRDefault="00074DDD" w:rsidP="003B47FE">
      <w:pPr>
        <w:pStyle w:val="ListParagraph"/>
        <w:ind w:firstLine="3249"/>
        <w:rPr>
          <w:szCs w:val="24"/>
        </w:rPr>
      </w:pPr>
      <w:r>
        <w:rPr>
          <w:szCs w:val="24"/>
        </w:rPr>
        <w:t>Tabel 3.1</w:t>
      </w:r>
    </w:p>
    <w:p w14:paraId="6E4F1553" w14:textId="77777777" w:rsidR="00074DDD" w:rsidRDefault="00074DDD" w:rsidP="003B47FE">
      <w:pPr>
        <w:pStyle w:val="ListParagraph"/>
        <w:ind w:firstLine="3249"/>
        <w:rPr>
          <w:szCs w:val="24"/>
        </w:rPr>
      </w:pPr>
      <w:r>
        <w:rPr>
          <w:szCs w:val="24"/>
        </w:rPr>
        <w:t>Customer</w:t>
      </w:r>
    </w:p>
    <w:p w14:paraId="6AF2121A" w14:textId="77777777" w:rsidR="00074DDD" w:rsidRPr="00A151DA" w:rsidRDefault="00074DDD" w:rsidP="00A151DA">
      <w:pPr>
        <w:pStyle w:val="ListParagraph"/>
        <w:rPr>
          <w:szCs w:val="24"/>
        </w:rPr>
      </w:pPr>
    </w:p>
    <w:tbl>
      <w:tblPr>
        <w:tblStyle w:val="ListTable3-Accent6"/>
        <w:tblW w:w="0" w:type="auto"/>
        <w:tblLook w:val="04A0" w:firstRow="1" w:lastRow="0" w:firstColumn="1" w:lastColumn="0" w:noHBand="0" w:noVBand="1"/>
      </w:tblPr>
      <w:tblGrid>
        <w:gridCol w:w="2593"/>
        <w:gridCol w:w="2676"/>
        <w:gridCol w:w="2659"/>
      </w:tblGrid>
      <w:tr w:rsidR="00074DDD" w14:paraId="69AB3AC6" w14:textId="77777777" w:rsidTr="00B912B0">
        <w:trPr>
          <w:cnfStyle w:val="100000000000" w:firstRow="1" w:lastRow="0" w:firstColumn="0" w:lastColumn="0" w:oddVBand="0" w:evenVBand="0" w:oddHBand="0" w:evenHBand="0" w:firstRowFirstColumn="0" w:firstRowLastColumn="0" w:lastRowFirstColumn="0" w:lastRowLastColumn="0"/>
          <w:trHeight w:val="347"/>
        </w:trPr>
        <w:tc>
          <w:tcPr>
            <w:cnfStyle w:val="001000000100" w:firstRow="0" w:lastRow="0" w:firstColumn="1" w:lastColumn="0" w:oddVBand="0" w:evenVBand="0" w:oddHBand="0" w:evenHBand="0" w:firstRowFirstColumn="1" w:firstRowLastColumn="0" w:lastRowFirstColumn="0" w:lastRowLastColumn="0"/>
            <w:tcW w:w="3005" w:type="dxa"/>
          </w:tcPr>
          <w:p w14:paraId="63AD6083" w14:textId="77777777" w:rsidR="00074DDD" w:rsidRPr="00A151DA" w:rsidRDefault="00074DDD" w:rsidP="000553E6">
            <w:pPr>
              <w:pStyle w:val="ListParagraph"/>
              <w:ind w:left="0" w:firstLine="22"/>
              <w:jc w:val="center"/>
              <w:rPr>
                <w:rFonts w:cs="Times New Roman"/>
                <w:color w:val="auto"/>
                <w:szCs w:val="24"/>
                <w:lang w:val="en-US"/>
              </w:rPr>
            </w:pPr>
            <w:bookmarkStart w:id="1" w:name="_GoBack" w:colFirst="0" w:colLast="2"/>
            <w:r w:rsidRPr="00A151DA">
              <w:rPr>
                <w:rFonts w:cs="Times New Roman"/>
                <w:color w:val="auto"/>
                <w:szCs w:val="24"/>
                <w:lang w:val="en-US"/>
              </w:rPr>
              <w:t>Nama</w:t>
            </w:r>
          </w:p>
        </w:tc>
        <w:tc>
          <w:tcPr>
            <w:tcW w:w="3005" w:type="dxa"/>
          </w:tcPr>
          <w:p w14:paraId="0D5C5F2E" w14:textId="77777777" w:rsidR="00074DDD" w:rsidRPr="00A151DA" w:rsidRDefault="00074DDD" w:rsidP="000553E6">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A151DA">
              <w:rPr>
                <w:rFonts w:cs="Times New Roman"/>
                <w:color w:val="auto"/>
                <w:szCs w:val="24"/>
                <w:lang w:val="en-US"/>
              </w:rPr>
              <w:t>Data Type</w:t>
            </w:r>
          </w:p>
        </w:tc>
        <w:tc>
          <w:tcPr>
            <w:tcW w:w="3006" w:type="dxa"/>
          </w:tcPr>
          <w:p w14:paraId="2BBC162B" w14:textId="77777777" w:rsidR="00074DDD" w:rsidRPr="00A151DA" w:rsidRDefault="00074DDD" w:rsidP="000553E6">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lang w:val="en-US"/>
              </w:rPr>
            </w:pPr>
            <w:r w:rsidRPr="00A151DA">
              <w:rPr>
                <w:rFonts w:cs="Times New Roman"/>
                <w:color w:val="auto"/>
                <w:szCs w:val="24"/>
                <w:lang w:val="en-US"/>
              </w:rPr>
              <w:t>Keterangan</w:t>
            </w:r>
          </w:p>
        </w:tc>
      </w:tr>
      <w:tr w:rsidR="00074DDD" w14:paraId="3654DDB6" w14:textId="77777777" w:rsidTr="00A15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8FA9EE2" w14:textId="77777777" w:rsidR="00074DDD" w:rsidRPr="00B912B0" w:rsidRDefault="00074DDD" w:rsidP="000553E6">
            <w:pPr>
              <w:pStyle w:val="ListParagraph"/>
              <w:ind w:left="0" w:firstLine="22"/>
              <w:jc w:val="center"/>
              <w:rPr>
                <w:rFonts w:cs="Times New Roman"/>
                <w:b w:val="0"/>
                <w:bCs w:val="0"/>
                <w:szCs w:val="24"/>
                <w:lang w:val="en-US"/>
              </w:rPr>
            </w:pPr>
            <w:r w:rsidRPr="00B912B0">
              <w:rPr>
                <w:rFonts w:cs="Times New Roman"/>
                <w:b w:val="0"/>
                <w:bCs w:val="0"/>
                <w:szCs w:val="24"/>
                <w:lang w:val="en-US"/>
              </w:rPr>
              <w:t>Id</w:t>
            </w:r>
          </w:p>
        </w:tc>
        <w:tc>
          <w:tcPr>
            <w:tcW w:w="3005" w:type="dxa"/>
          </w:tcPr>
          <w:p w14:paraId="71AE45F3"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912B0">
              <w:rPr>
                <w:rFonts w:cs="Times New Roman"/>
                <w:szCs w:val="24"/>
                <w:lang w:val="en-US"/>
              </w:rPr>
              <w:t>INT</w:t>
            </w:r>
          </w:p>
        </w:tc>
        <w:tc>
          <w:tcPr>
            <w:tcW w:w="3006" w:type="dxa"/>
          </w:tcPr>
          <w:p w14:paraId="45BE732A"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912B0">
              <w:rPr>
                <w:rFonts w:cs="Times New Roman"/>
                <w:szCs w:val="24"/>
              </w:rPr>
              <w:t>Primary Key, Auto increment</w:t>
            </w:r>
          </w:p>
        </w:tc>
      </w:tr>
      <w:tr w:rsidR="00074DDD" w14:paraId="15A87722" w14:textId="77777777" w:rsidTr="00A151DA">
        <w:tc>
          <w:tcPr>
            <w:cnfStyle w:val="001000000000" w:firstRow="0" w:lastRow="0" w:firstColumn="1" w:lastColumn="0" w:oddVBand="0" w:evenVBand="0" w:oddHBand="0" w:evenHBand="0" w:firstRowFirstColumn="0" w:firstRowLastColumn="0" w:lastRowFirstColumn="0" w:lastRowLastColumn="0"/>
            <w:tcW w:w="3005" w:type="dxa"/>
          </w:tcPr>
          <w:p w14:paraId="70CA6595" w14:textId="77777777" w:rsidR="00074DDD" w:rsidRPr="00B912B0" w:rsidRDefault="00074DDD" w:rsidP="000553E6">
            <w:pPr>
              <w:pStyle w:val="ListParagraph"/>
              <w:ind w:left="0" w:firstLine="22"/>
              <w:jc w:val="center"/>
              <w:rPr>
                <w:rFonts w:cs="Times New Roman"/>
                <w:b w:val="0"/>
                <w:bCs w:val="0"/>
                <w:szCs w:val="24"/>
                <w:lang w:val="en-US"/>
              </w:rPr>
            </w:pPr>
            <w:r w:rsidRPr="00B912B0">
              <w:rPr>
                <w:rFonts w:cs="Times New Roman"/>
                <w:b w:val="0"/>
                <w:bCs w:val="0"/>
                <w:szCs w:val="24"/>
                <w:lang w:val="en-US"/>
              </w:rPr>
              <w:t>nm_cust</w:t>
            </w:r>
          </w:p>
        </w:tc>
        <w:tc>
          <w:tcPr>
            <w:tcW w:w="3005" w:type="dxa"/>
          </w:tcPr>
          <w:p w14:paraId="1FA7F67F"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912B0">
              <w:rPr>
                <w:rFonts w:cs="Times New Roman"/>
                <w:szCs w:val="24"/>
                <w:lang w:val="en-US"/>
              </w:rPr>
              <w:t>Varchar(255)</w:t>
            </w:r>
          </w:p>
        </w:tc>
        <w:tc>
          <w:tcPr>
            <w:tcW w:w="3006" w:type="dxa"/>
          </w:tcPr>
          <w:p w14:paraId="09A8393C"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074DDD" w14:paraId="5F19019C" w14:textId="77777777" w:rsidTr="00A15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AEF2000" w14:textId="77777777" w:rsidR="00074DDD" w:rsidRPr="00B912B0" w:rsidRDefault="00074DDD" w:rsidP="000553E6">
            <w:pPr>
              <w:pStyle w:val="ListParagraph"/>
              <w:ind w:left="0" w:firstLine="22"/>
              <w:jc w:val="center"/>
              <w:rPr>
                <w:rFonts w:cs="Times New Roman"/>
                <w:b w:val="0"/>
                <w:bCs w:val="0"/>
                <w:szCs w:val="24"/>
                <w:lang w:val="en-US"/>
              </w:rPr>
            </w:pPr>
            <w:r w:rsidRPr="00B912B0">
              <w:rPr>
                <w:rFonts w:cs="Times New Roman"/>
                <w:b w:val="0"/>
                <w:bCs w:val="0"/>
                <w:szCs w:val="24"/>
                <w:lang w:val="en-US"/>
              </w:rPr>
              <w:t>username</w:t>
            </w:r>
          </w:p>
        </w:tc>
        <w:tc>
          <w:tcPr>
            <w:tcW w:w="3005" w:type="dxa"/>
          </w:tcPr>
          <w:p w14:paraId="42AB993C"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912B0">
              <w:rPr>
                <w:rFonts w:cs="Times New Roman"/>
                <w:szCs w:val="24"/>
                <w:lang w:val="en-US"/>
              </w:rPr>
              <w:t>Varchar(255)</w:t>
            </w:r>
          </w:p>
        </w:tc>
        <w:tc>
          <w:tcPr>
            <w:tcW w:w="3006" w:type="dxa"/>
          </w:tcPr>
          <w:p w14:paraId="4C2268BD"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074DDD" w14:paraId="2606A4C6" w14:textId="77777777" w:rsidTr="00A151DA">
        <w:tc>
          <w:tcPr>
            <w:cnfStyle w:val="001000000000" w:firstRow="0" w:lastRow="0" w:firstColumn="1" w:lastColumn="0" w:oddVBand="0" w:evenVBand="0" w:oddHBand="0" w:evenHBand="0" w:firstRowFirstColumn="0" w:firstRowLastColumn="0" w:lastRowFirstColumn="0" w:lastRowLastColumn="0"/>
            <w:tcW w:w="3005" w:type="dxa"/>
          </w:tcPr>
          <w:p w14:paraId="5D5FAD8A" w14:textId="77777777" w:rsidR="00074DDD" w:rsidRPr="00B912B0" w:rsidRDefault="00074DDD" w:rsidP="000553E6">
            <w:pPr>
              <w:pStyle w:val="ListParagraph"/>
              <w:ind w:left="0" w:firstLine="22"/>
              <w:jc w:val="center"/>
              <w:rPr>
                <w:rFonts w:cs="Times New Roman"/>
                <w:b w:val="0"/>
                <w:bCs w:val="0"/>
                <w:szCs w:val="24"/>
                <w:lang w:val="en-US"/>
              </w:rPr>
            </w:pPr>
            <w:r w:rsidRPr="00B912B0">
              <w:rPr>
                <w:rFonts w:cs="Times New Roman"/>
                <w:b w:val="0"/>
                <w:bCs w:val="0"/>
                <w:szCs w:val="24"/>
                <w:lang w:val="en-US"/>
              </w:rPr>
              <w:t>email</w:t>
            </w:r>
          </w:p>
        </w:tc>
        <w:tc>
          <w:tcPr>
            <w:tcW w:w="3005" w:type="dxa"/>
          </w:tcPr>
          <w:p w14:paraId="3A91683E"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912B0">
              <w:rPr>
                <w:rFonts w:cs="Times New Roman"/>
                <w:szCs w:val="24"/>
                <w:lang w:val="en-US"/>
              </w:rPr>
              <w:t>Varchar(255)</w:t>
            </w:r>
          </w:p>
        </w:tc>
        <w:tc>
          <w:tcPr>
            <w:tcW w:w="3006" w:type="dxa"/>
          </w:tcPr>
          <w:p w14:paraId="7758D595"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074DDD" w14:paraId="79A23FF2" w14:textId="77777777" w:rsidTr="00A15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7EC0C48" w14:textId="77777777" w:rsidR="00074DDD" w:rsidRPr="00B912B0" w:rsidRDefault="00074DDD" w:rsidP="000553E6">
            <w:pPr>
              <w:ind w:firstLine="22"/>
              <w:jc w:val="center"/>
              <w:rPr>
                <w:rFonts w:cs="Times New Roman"/>
                <w:b w:val="0"/>
                <w:bCs w:val="0"/>
                <w:color w:val="000000"/>
                <w:szCs w:val="24"/>
              </w:rPr>
            </w:pPr>
            <w:r w:rsidRPr="00B912B0">
              <w:rPr>
                <w:rFonts w:cs="Times New Roman"/>
                <w:b w:val="0"/>
                <w:bCs w:val="0"/>
                <w:color w:val="000000"/>
                <w:szCs w:val="24"/>
              </w:rPr>
              <w:t>pass</w:t>
            </w:r>
          </w:p>
        </w:tc>
        <w:tc>
          <w:tcPr>
            <w:tcW w:w="3005" w:type="dxa"/>
          </w:tcPr>
          <w:p w14:paraId="65A00384"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912B0">
              <w:rPr>
                <w:rFonts w:cs="Times New Roman"/>
                <w:szCs w:val="24"/>
                <w:lang w:val="en-US"/>
              </w:rPr>
              <w:t>Varchar(255)</w:t>
            </w:r>
          </w:p>
        </w:tc>
        <w:tc>
          <w:tcPr>
            <w:tcW w:w="3006" w:type="dxa"/>
          </w:tcPr>
          <w:p w14:paraId="46B3C53B"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074DDD" w14:paraId="5302E94C" w14:textId="77777777" w:rsidTr="00A151DA">
        <w:tc>
          <w:tcPr>
            <w:cnfStyle w:val="001000000000" w:firstRow="0" w:lastRow="0" w:firstColumn="1" w:lastColumn="0" w:oddVBand="0" w:evenVBand="0" w:oddHBand="0" w:evenHBand="0" w:firstRowFirstColumn="0" w:firstRowLastColumn="0" w:lastRowFirstColumn="0" w:lastRowLastColumn="0"/>
            <w:tcW w:w="3005" w:type="dxa"/>
          </w:tcPr>
          <w:p w14:paraId="607C2D1C" w14:textId="77777777" w:rsidR="00074DDD" w:rsidRPr="00B912B0" w:rsidRDefault="00074DDD" w:rsidP="000553E6">
            <w:pPr>
              <w:ind w:firstLine="22"/>
              <w:jc w:val="center"/>
              <w:rPr>
                <w:rFonts w:cs="Times New Roman"/>
                <w:b w:val="0"/>
                <w:bCs w:val="0"/>
                <w:color w:val="000000"/>
                <w:szCs w:val="24"/>
              </w:rPr>
            </w:pPr>
            <w:r w:rsidRPr="00B912B0">
              <w:rPr>
                <w:rFonts w:cs="Times New Roman"/>
                <w:b w:val="0"/>
                <w:bCs w:val="0"/>
                <w:color w:val="000000"/>
                <w:szCs w:val="24"/>
              </w:rPr>
              <w:t>no telp</w:t>
            </w:r>
          </w:p>
        </w:tc>
        <w:tc>
          <w:tcPr>
            <w:tcW w:w="3005" w:type="dxa"/>
          </w:tcPr>
          <w:p w14:paraId="16DB714D"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912B0">
              <w:rPr>
                <w:rFonts w:cs="Times New Roman"/>
                <w:szCs w:val="24"/>
                <w:lang w:val="en-US"/>
              </w:rPr>
              <w:t>INT</w:t>
            </w:r>
          </w:p>
        </w:tc>
        <w:tc>
          <w:tcPr>
            <w:tcW w:w="3006" w:type="dxa"/>
          </w:tcPr>
          <w:p w14:paraId="7B96608D"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074DDD" w14:paraId="6478BF12" w14:textId="77777777" w:rsidTr="00A15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BCEDFD" w14:textId="77777777" w:rsidR="00074DDD" w:rsidRPr="00B912B0" w:rsidRDefault="00074DDD" w:rsidP="000553E6">
            <w:pPr>
              <w:ind w:firstLine="22"/>
              <w:jc w:val="center"/>
              <w:rPr>
                <w:rFonts w:cs="Times New Roman"/>
                <w:b w:val="0"/>
                <w:bCs w:val="0"/>
                <w:color w:val="000000"/>
                <w:szCs w:val="24"/>
              </w:rPr>
            </w:pPr>
            <w:r w:rsidRPr="00B912B0">
              <w:rPr>
                <w:rFonts w:cs="Times New Roman"/>
                <w:b w:val="0"/>
                <w:bCs w:val="0"/>
                <w:color w:val="000000"/>
                <w:szCs w:val="24"/>
              </w:rPr>
              <w:t>saldo</w:t>
            </w:r>
          </w:p>
        </w:tc>
        <w:tc>
          <w:tcPr>
            <w:tcW w:w="3005" w:type="dxa"/>
          </w:tcPr>
          <w:p w14:paraId="3802D389"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912B0">
              <w:rPr>
                <w:rFonts w:cs="Times New Roman"/>
                <w:szCs w:val="24"/>
                <w:lang w:val="en-US"/>
              </w:rPr>
              <w:t>INT</w:t>
            </w:r>
          </w:p>
        </w:tc>
        <w:tc>
          <w:tcPr>
            <w:tcW w:w="3006" w:type="dxa"/>
          </w:tcPr>
          <w:p w14:paraId="5F79F354"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bookmarkEnd w:id="1"/>
    </w:tbl>
    <w:p w14:paraId="0747026A" w14:textId="77777777" w:rsidR="00074DDD" w:rsidRDefault="00074DDD" w:rsidP="003B47FE">
      <w:pPr>
        <w:pStyle w:val="ListParagraph"/>
        <w:rPr>
          <w:szCs w:val="24"/>
        </w:rPr>
      </w:pPr>
    </w:p>
    <w:p w14:paraId="4A344D10" w14:textId="77777777" w:rsidR="00074DDD" w:rsidRDefault="00074DDD" w:rsidP="003B47FE">
      <w:pPr>
        <w:pStyle w:val="ListParagraph"/>
        <w:rPr>
          <w:szCs w:val="24"/>
        </w:rPr>
      </w:pPr>
      <w:r>
        <w:rPr>
          <w:szCs w:val="24"/>
        </w:rPr>
        <w:t>Tabel 3.1 Merupakan Tabel Customer yang digunakan untuk menyimpan data customer. Tabel ini berisikan ID yang menjadi Primary Key serta auto increment, username,email,password,notelp serta saldo</w:t>
      </w:r>
    </w:p>
    <w:p w14:paraId="537D2D43" w14:textId="3493B534" w:rsidR="00074DDD" w:rsidRDefault="00074DDD" w:rsidP="00A151DA">
      <w:pPr>
        <w:pStyle w:val="ListParagraph"/>
        <w:jc w:val="center"/>
        <w:rPr>
          <w:szCs w:val="24"/>
        </w:rPr>
      </w:pPr>
    </w:p>
    <w:p w14:paraId="219B5852" w14:textId="6210DD2D" w:rsidR="00063C01" w:rsidRDefault="00063C01" w:rsidP="00A151DA">
      <w:pPr>
        <w:pStyle w:val="ListParagraph"/>
        <w:jc w:val="center"/>
        <w:rPr>
          <w:szCs w:val="24"/>
        </w:rPr>
      </w:pPr>
    </w:p>
    <w:p w14:paraId="3C01F7E4" w14:textId="3C21DF18" w:rsidR="00063C01" w:rsidRDefault="00063C01" w:rsidP="00A151DA">
      <w:pPr>
        <w:pStyle w:val="ListParagraph"/>
        <w:jc w:val="center"/>
        <w:rPr>
          <w:szCs w:val="24"/>
        </w:rPr>
      </w:pPr>
    </w:p>
    <w:p w14:paraId="7A7874CE" w14:textId="4B67B6A5" w:rsidR="00063C01" w:rsidRDefault="00063C01" w:rsidP="00A151DA">
      <w:pPr>
        <w:pStyle w:val="ListParagraph"/>
        <w:jc w:val="center"/>
        <w:rPr>
          <w:szCs w:val="24"/>
        </w:rPr>
      </w:pPr>
    </w:p>
    <w:p w14:paraId="64D6AA83" w14:textId="11DE113D" w:rsidR="00063C01" w:rsidRDefault="00063C01" w:rsidP="00A151DA">
      <w:pPr>
        <w:pStyle w:val="ListParagraph"/>
        <w:jc w:val="center"/>
        <w:rPr>
          <w:szCs w:val="24"/>
        </w:rPr>
      </w:pPr>
    </w:p>
    <w:p w14:paraId="0F4815CC" w14:textId="57B6843A" w:rsidR="00063C01" w:rsidRDefault="00063C01" w:rsidP="00A151DA">
      <w:pPr>
        <w:pStyle w:val="ListParagraph"/>
        <w:jc w:val="center"/>
        <w:rPr>
          <w:szCs w:val="24"/>
        </w:rPr>
      </w:pPr>
    </w:p>
    <w:p w14:paraId="1908B917" w14:textId="77777777" w:rsidR="00063C01" w:rsidRDefault="00063C01" w:rsidP="003B47FE">
      <w:pPr>
        <w:pStyle w:val="ListParagraph"/>
        <w:ind w:firstLine="3249"/>
        <w:rPr>
          <w:szCs w:val="24"/>
        </w:rPr>
      </w:pPr>
    </w:p>
    <w:p w14:paraId="043E4400" w14:textId="30146238" w:rsidR="00074DDD" w:rsidRDefault="00074DDD" w:rsidP="003B47FE">
      <w:pPr>
        <w:pStyle w:val="ListParagraph"/>
        <w:ind w:firstLine="3249"/>
        <w:rPr>
          <w:szCs w:val="24"/>
        </w:rPr>
      </w:pPr>
      <w:r>
        <w:rPr>
          <w:szCs w:val="24"/>
        </w:rPr>
        <w:lastRenderedPageBreak/>
        <w:t>Tabel 3.2</w:t>
      </w:r>
    </w:p>
    <w:p w14:paraId="63C3739D" w14:textId="77777777" w:rsidR="00074DDD" w:rsidRDefault="00074DDD" w:rsidP="003B47FE">
      <w:pPr>
        <w:pStyle w:val="ListParagraph"/>
        <w:ind w:firstLine="3249"/>
        <w:rPr>
          <w:szCs w:val="24"/>
        </w:rPr>
      </w:pPr>
      <w:r>
        <w:rPr>
          <w:szCs w:val="24"/>
        </w:rPr>
        <w:t>Barang</w:t>
      </w:r>
    </w:p>
    <w:tbl>
      <w:tblPr>
        <w:tblStyle w:val="ListTable3-Accent6"/>
        <w:tblW w:w="0" w:type="auto"/>
        <w:tblLook w:val="04A0" w:firstRow="1" w:lastRow="0" w:firstColumn="1" w:lastColumn="0" w:noHBand="0" w:noVBand="1"/>
      </w:tblPr>
      <w:tblGrid>
        <w:gridCol w:w="2819"/>
        <w:gridCol w:w="2566"/>
        <w:gridCol w:w="2543"/>
      </w:tblGrid>
      <w:tr w:rsidR="00074DDD" w14:paraId="7F862913" w14:textId="77777777" w:rsidTr="00B912B0">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5C37300A" w14:textId="77777777" w:rsidR="00074DDD" w:rsidRPr="00B912B0" w:rsidRDefault="00074DDD" w:rsidP="000553E6">
            <w:pPr>
              <w:ind w:firstLine="22"/>
              <w:jc w:val="center"/>
              <w:rPr>
                <w:rFonts w:cs="Times New Roman"/>
                <w:b w:val="0"/>
                <w:bCs w:val="0"/>
                <w:szCs w:val="24"/>
                <w:lang w:val="en-US"/>
              </w:rPr>
            </w:pPr>
            <w:r w:rsidRPr="00B912B0">
              <w:rPr>
                <w:rFonts w:cs="Times New Roman"/>
                <w:color w:val="auto"/>
                <w:szCs w:val="24"/>
                <w:lang w:val="en-US"/>
              </w:rPr>
              <w:t>Nama</w:t>
            </w:r>
          </w:p>
        </w:tc>
        <w:tc>
          <w:tcPr>
            <w:tcW w:w="3005" w:type="dxa"/>
          </w:tcPr>
          <w:p w14:paraId="4C3ADFF3" w14:textId="77777777" w:rsidR="00074DDD" w:rsidRPr="00B912B0" w:rsidRDefault="00074DDD" w:rsidP="000553E6">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Data Type</w:t>
            </w:r>
          </w:p>
        </w:tc>
        <w:tc>
          <w:tcPr>
            <w:tcW w:w="3006" w:type="dxa"/>
          </w:tcPr>
          <w:p w14:paraId="09AE51D6" w14:textId="77777777" w:rsidR="00074DDD" w:rsidRPr="00B912B0" w:rsidRDefault="00074DDD" w:rsidP="000553E6">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Keterangan</w:t>
            </w:r>
          </w:p>
        </w:tc>
      </w:tr>
      <w:tr w:rsidR="00074DDD" w14:paraId="35713366"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8E2AFCB" w14:textId="77777777" w:rsidR="00074DDD" w:rsidRPr="00B912B0" w:rsidRDefault="00074DDD" w:rsidP="000553E6">
            <w:pPr>
              <w:pStyle w:val="ListParagraph"/>
              <w:ind w:left="0" w:firstLine="22"/>
              <w:jc w:val="center"/>
              <w:rPr>
                <w:rFonts w:cs="Times New Roman"/>
                <w:b w:val="0"/>
                <w:bCs w:val="0"/>
                <w:szCs w:val="24"/>
                <w:lang w:val="en-US"/>
              </w:rPr>
            </w:pPr>
            <w:r>
              <w:rPr>
                <w:rFonts w:cs="Times New Roman"/>
                <w:b w:val="0"/>
                <w:bCs w:val="0"/>
                <w:szCs w:val="24"/>
                <w:lang w:val="en-US"/>
              </w:rPr>
              <w:t>id</w:t>
            </w:r>
          </w:p>
        </w:tc>
        <w:tc>
          <w:tcPr>
            <w:tcW w:w="3005" w:type="dxa"/>
          </w:tcPr>
          <w:p w14:paraId="0B7EDC2F"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INT</w:t>
            </w:r>
          </w:p>
        </w:tc>
        <w:tc>
          <w:tcPr>
            <w:tcW w:w="3006" w:type="dxa"/>
          </w:tcPr>
          <w:p w14:paraId="1CD1BDF5"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Primary Key, Auto increment</w:t>
            </w:r>
          </w:p>
        </w:tc>
      </w:tr>
      <w:tr w:rsidR="00074DDD" w14:paraId="7D02164E"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52CDB043" w14:textId="77777777" w:rsidR="00074DDD" w:rsidRPr="001C63CC" w:rsidRDefault="00074DDD" w:rsidP="000553E6">
            <w:pPr>
              <w:ind w:firstLine="22"/>
              <w:jc w:val="center"/>
              <w:rPr>
                <w:rFonts w:ascii="Calibri" w:hAnsi="Calibri" w:cs="Calibri"/>
                <w:color w:val="000000"/>
              </w:rPr>
            </w:pPr>
            <w:r>
              <w:rPr>
                <w:rFonts w:ascii="Calibri" w:hAnsi="Calibri" w:cs="Calibri"/>
                <w:color w:val="000000"/>
              </w:rPr>
              <w:t>nm_barang</w:t>
            </w:r>
          </w:p>
        </w:tc>
        <w:tc>
          <w:tcPr>
            <w:tcW w:w="3005" w:type="dxa"/>
          </w:tcPr>
          <w:p w14:paraId="37EFDCDF"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912B0">
              <w:rPr>
                <w:rFonts w:cs="Times New Roman"/>
                <w:szCs w:val="24"/>
                <w:lang w:val="en-US"/>
              </w:rPr>
              <w:t>Varchar(255)</w:t>
            </w:r>
          </w:p>
        </w:tc>
        <w:tc>
          <w:tcPr>
            <w:tcW w:w="3006" w:type="dxa"/>
          </w:tcPr>
          <w:p w14:paraId="07F92B62"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074DDD" w14:paraId="27F132A8"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1EA805" w14:textId="77777777" w:rsidR="00074DDD" w:rsidRPr="001C63CC" w:rsidRDefault="00074DDD" w:rsidP="000553E6">
            <w:pPr>
              <w:ind w:firstLine="22"/>
              <w:jc w:val="center"/>
              <w:rPr>
                <w:rFonts w:ascii="Calibri" w:hAnsi="Calibri" w:cs="Calibri"/>
                <w:color w:val="000000"/>
              </w:rPr>
            </w:pPr>
            <w:r>
              <w:rPr>
                <w:rFonts w:ascii="Calibri" w:hAnsi="Calibri" w:cs="Calibri"/>
                <w:color w:val="000000"/>
              </w:rPr>
              <w:t>stock</w:t>
            </w:r>
          </w:p>
        </w:tc>
        <w:tc>
          <w:tcPr>
            <w:tcW w:w="3005" w:type="dxa"/>
          </w:tcPr>
          <w:p w14:paraId="3720A10F"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912B0">
              <w:rPr>
                <w:rFonts w:cs="Times New Roman"/>
                <w:szCs w:val="24"/>
                <w:lang w:val="en-US"/>
              </w:rPr>
              <w:t>Varchar(255)</w:t>
            </w:r>
          </w:p>
        </w:tc>
        <w:tc>
          <w:tcPr>
            <w:tcW w:w="3006" w:type="dxa"/>
          </w:tcPr>
          <w:p w14:paraId="79CF7CBC"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074DDD" w14:paraId="1849A09F"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6B312255" w14:textId="77777777" w:rsidR="00074DDD" w:rsidRPr="001C63CC" w:rsidRDefault="00074DDD" w:rsidP="000553E6">
            <w:pPr>
              <w:ind w:firstLine="22"/>
              <w:jc w:val="center"/>
              <w:rPr>
                <w:rFonts w:ascii="Calibri" w:hAnsi="Calibri" w:cs="Calibri"/>
                <w:color w:val="000000"/>
              </w:rPr>
            </w:pPr>
            <w:r>
              <w:rPr>
                <w:rFonts w:ascii="Calibri" w:hAnsi="Calibri" w:cs="Calibri"/>
                <w:color w:val="000000"/>
              </w:rPr>
              <w:t>harga</w:t>
            </w:r>
          </w:p>
        </w:tc>
        <w:tc>
          <w:tcPr>
            <w:tcW w:w="3005" w:type="dxa"/>
          </w:tcPr>
          <w:p w14:paraId="56FF05C6"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912B0">
              <w:rPr>
                <w:rFonts w:cs="Times New Roman"/>
                <w:szCs w:val="24"/>
                <w:lang w:val="en-US"/>
              </w:rPr>
              <w:t>Varchar(255)</w:t>
            </w:r>
          </w:p>
        </w:tc>
        <w:tc>
          <w:tcPr>
            <w:tcW w:w="3006" w:type="dxa"/>
          </w:tcPr>
          <w:p w14:paraId="108D502E"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074DDD" w14:paraId="17ACF59F"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BA3B82B" w14:textId="77777777" w:rsidR="00074DDD" w:rsidRPr="001C63CC" w:rsidRDefault="00074DDD" w:rsidP="000553E6">
            <w:pPr>
              <w:ind w:firstLine="22"/>
              <w:jc w:val="center"/>
              <w:rPr>
                <w:rFonts w:ascii="Calibri" w:hAnsi="Calibri" w:cs="Calibri"/>
                <w:color w:val="000000"/>
              </w:rPr>
            </w:pPr>
            <w:r>
              <w:rPr>
                <w:rFonts w:ascii="Calibri" w:hAnsi="Calibri" w:cs="Calibri"/>
                <w:color w:val="000000"/>
              </w:rPr>
              <w:t>merk(ref.merk)</w:t>
            </w:r>
          </w:p>
        </w:tc>
        <w:tc>
          <w:tcPr>
            <w:tcW w:w="3005" w:type="dxa"/>
          </w:tcPr>
          <w:p w14:paraId="32DD439B"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912B0">
              <w:rPr>
                <w:rFonts w:cs="Times New Roman"/>
                <w:szCs w:val="24"/>
                <w:lang w:val="en-US"/>
              </w:rPr>
              <w:t>INT</w:t>
            </w:r>
          </w:p>
        </w:tc>
        <w:tc>
          <w:tcPr>
            <w:tcW w:w="3006" w:type="dxa"/>
          </w:tcPr>
          <w:p w14:paraId="6D77600E"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Foreign Key (Merek)</w:t>
            </w:r>
          </w:p>
        </w:tc>
      </w:tr>
      <w:tr w:rsidR="00074DDD" w14:paraId="0CE80184"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6157840A" w14:textId="77777777" w:rsidR="00074DDD" w:rsidRPr="001C63CC" w:rsidRDefault="00074DDD" w:rsidP="000553E6">
            <w:pPr>
              <w:ind w:firstLine="22"/>
              <w:jc w:val="center"/>
              <w:rPr>
                <w:rFonts w:ascii="Calibri" w:hAnsi="Calibri" w:cs="Calibri"/>
                <w:color w:val="000000"/>
              </w:rPr>
            </w:pPr>
            <w:r>
              <w:rPr>
                <w:rFonts w:ascii="Calibri" w:hAnsi="Calibri" w:cs="Calibri"/>
                <w:color w:val="000000"/>
              </w:rPr>
              <w:t>kategori(ref.kategori)</w:t>
            </w:r>
          </w:p>
        </w:tc>
        <w:tc>
          <w:tcPr>
            <w:tcW w:w="3005" w:type="dxa"/>
          </w:tcPr>
          <w:p w14:paraId="75716512"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912B0">
              <w:rPr>
                <w:rFonts w:cs="Times New Roman"/>
                <w:szCs w:val="24"/>
                <w:lang w:val="en-US"/>
              </w:rPr>
              <w:t>INT</w:t>
            </w:r>
          </w:p>
        </w:tc>
        <w:tc>
          <w:tcPr>
            <w:tcW w:w="3006" w:type="dxa"/>
          </w:tcPr>
          <w:p w14:paraId="1A3F63E5"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Foreign Key (Kategori)</w:t>
            </w:r>
          </w:p>
        </w:tc>
      </w:tr>
    </w:tbl>
    <w:p w14:paraId="3B8ED6B5" w14:textId="77777777" w:rsidR="00074DDD" w:rsidRDefault="00074DDD" w:rsidP="00B912B0">
      <w:pPr>
        <w:pStyle w:val="ListParagraph"/>
        <w:jc w:val="center"/>
        <w:rPr>
          <w:szCs w:val="24"/>
        </w:rPr>
      </w:pPr>
    </w:p>
    <w:p w14:paraId="71CFA89B" w14:textId="77777777" w:rsidR="00074DDD" w:rsidRPr="00374FED" w:rsidRDefault="00074DDD" w:rsidP="00374FED">
      <w:pPr>
        <w:pStyle w:val="ListParagraph"/>
        <w:rPr>
          <w:szCs w:val="24"/>
        </w:rPr>
      </w:pPr>
      <w:r>
        <w:rPr>
          <w:szCs w:val="24"/>
        </w:rPr>
        <w:t xml:space="preserve">Tabel 3.2 Merupakan Tabel Barang yang digunakan </w:t>
      </w:r>
      <w:r w:rsidRPr="00374FED">
        <w:rPr>
          <w:szCs w:val="24"/>
        </w:rPr>
        <w:t xml:space="preserve">sebagai database dari data-data </w:t>
      </w:r>
    </w:p>
    <w:p w14:paraId="46842DC1" w14:textId="77777777" w:rsidR="00074DDD" w:rsidRDefault="00074DDD" w:rsidP="00374FED">
      <w:pPr>
        <w:pStyle w:val="ListParagraph"/>
        <w:rPr>
          <w:szCs w:val="24"/>
        </w:rPr>
      </w:pPr>
      <w:r w:rsidRPr="00374FED">
        <w:rPr>
          <w:szCs w:val="24"/>
        </w:rPr>
        <w:t xml:space="preserve">sebuah </w:t>
      </w:r>
      <w:r>
        <w:rPr>
          <w:szCs w:val="24"/>
        </w:rPr>
        <w:t xml:space="preserve">barang. Tabel ini berisikan ID yang menjadi Primary Key serta auto increment , </w:t>
      </w:r>
      <w:r>
        <w:rPr>
          <w:rFonts w:ascii="Calibri" w:hAnsi="Calibri" w:cs="Calibri"/>
          <w:color w:val="000000"/>
        </w:rPr>
        <w:t>nm_barang</w:t>
      </w:r>
      <w:r>
        <w:rPr>
          <w:szCs w:val="24"/>
        </w:rPr>
        <w:t>,</w:t>
      </w:r>
      <w:r w:rsidRPr="00374FED">
        <w:rPr>
          <w:rFonts w:ascii="Calibri" w:hAnsi="Calibri" w:cs="Calibri"/>
          <w:color w:val="000000"/>
        </w:rPr>
        <w:t xml:space="preserve"> </w:t>
      </w:r>
      <w:r>
        <w:rPr>
          <w:rFonts w:ascii="Calibri" w:hAnsi="Calibri" w:cs="Calibri"/>
          <w:color w:val="000000"/>
        </w:rPr>
        <w:t>stock</w:t>
      </w:r>
      <w:r>
        <w:rPr>
          <w:szCs w:val="24"/>
        </w:rPr>
        <w:t>,</w:t>
      </w:r>
      <w:r w:rsidRPr="00374FED">
        <w:rPr>
          <w:rFonts w:ascii="Calibri" w:hAnsi="Calibri" w:cs="Calibri"/>
          <w:color w:val="000000"/>
        </w:rPr>
        <w:t xml:space="preserve"> </w:t>
      </w:r>
      <w:r>
        <w:rPr>
          <w:rFonts w:ascii="Calibri" w:hAnsi="Calibri" w:cs="Calibri"/>
          <w:color w:val="000000"/>
        </w:rPr>
        <w:t>harga</w:t>
      </w:r>
      <w:r>
        <w:rPr>
          <w:szCs w:val="24"/>
        </w:rPr>
        <w:t xml:space="preserve">,merek yang merupakan foreign key yang digunakan untuk relasi Tabel barang dengan tabel merek dan kategori juga memiliki foreign key yang digunakan untuk relasi Tabel kategori dengan Tabel Barang </w:t>
      </w:r>
    </w:p>
    <w:p w14:paraId="57DC313C" w14:textId="77777777" w:rsidR="00074DDD" w:rsidRDefault="00074DDD" w:rsidP="001B7C2A">
      <w:pPr>
        <w:pStyle w:val="ListParagraph"/>
        <w:rPr>
          <w:szCs w:val="24"/>
        </w:rPr>
      </w:pPr>
    </w:p>
    <w:p w14:paraId="3559A8C2" w14:textId="77777777" w:rsidR="00074DDD" w:rsidRDefault="00074DDD" w:rsidP="00B912B0">
      <w:pPr>
        <w:pStyle w:val="ListParagraph"/>
        <w:jc w:val="center"/>
        <w:rPr>
          <w:szCs w:val="24"/>
        </w:rPr>
      </w:pPr>
    </w:p>
    <w:p w14:paraId="4BABEBC6" w14:textId="77777777" w:rsidR="00074DDD" w:rsidRDefault="00074DDD" w:rsidP="003B47FE">
      <w:pPr>
        <w:pStyle w:val="ListParagraph"/>
        <w:ind w:firstLine="3249"/>
        <w:rPr>
          <w:szCs w:val="24"/>
        </w:rPr>
      </w:pPr>
      <w:r>
        <w:rPr>
          <w:szCs w:val="24"/>
        </w:rPr>
        <w:t>Tabel 3.3</w:t>
      </w:r>
    </w:p>
    <w:p w14:paraId="1D80E7D8" w14:textId="77777777" w:rsidR="00074DDD" w:rsidRDefault="00074DDD" w:rsidP="003B47FE">
      <w:pPr>
        <w:pStyle w:val="ListParagraph"/>
        <w:ind w:firstLine="3249"/>
        <w:rPr>
          <w:szCs w:val="24"/>
        </w:rPr>
      </w:pPr>
      <w:r>
        <w:rPr>
          <w:szCs w:val="24"/>
        </w:rPr>
        <w:t>Merek</w:t>
      </w:r>
    </w:p>
    <w:tbl>
      <w:tblPr>
        <w:tblStyle w:val="ListTable3-Accent6"/>
        <w:tblW w:w="0" w:type="auto"/>
        <w:tblLook w:val="04A0" w:firstRow="1" w:lastRow="0" w:firstColumn="1" w:lastColumn="0" w:noHBand="0" w:noVBand="1"/>
      </w:tblPr>
      <w:tblGrid>
        <w:gridCol w:w="2599"/>
        <w:gridCol w:w="2673"/>
        <w:gridCol w:w="2656"/>
      </w:tblGrid>
      <w:tr w:rsidR="00074DDD" w:rsidRPr="00B912B0" w14:paraId="15829467" w14:textId="77777777" w:rsidTr="00265010">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754B05EF" w14:textId="77777777" w:rsidR="00074DDD" w:rsidRPr="00B912B0" w:rsidRDefault="00074DDD" w:rsidP="000553E6">
            <w:pPr>
              <w:ind w:firstLine="0"/>
              <w:jc w:val="center"/>
              <w:rPr>
                <w:rFonts w:cs="Times New Roman"/>
                <w:b w:val="0"/>
                <w:bCs w:val="0"/>
                <w:szCs w:val="24"/>
                <w:lang w:val="en-US"/>
              </w:rPr>
            </w:pPr>
            <w:r w:rsidRPr="00B912B0">
              <w:rPr>
                <w:rFonts w:cs="Times New Roman"/>
                <w:color w:val="auto"/>
                <w:szCs w:val="24"/>
                <w:lang w:val="en-US"/>
              </w:rPr>
              <w:t>Nama</w:t>
            </w:r>
          </w:p>
        </w:tc>
        <w:tc>
          <w:tcPr>
            <w:tcW w:w="3005" w:type="dxa"/>
          </w:tcPr>
          <w:p w14:paraId="5A2F9211" w14:textId="77777777" w:rsidR="00074DDD" w:rsidRPr="00B912B0" w:rsidRDefault="00074DDD" w:rsidP="000553E6">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Data Type</w:t>
            </w:r>
          </w:p>
        </w:tc>
        <w:tc>
          <w:tcPr>
            <w:tcW w:w="3006" w:type="dxa"/>
          </w:tcPr>
          <w:p w14:paraId="6E0373E9" w14:textId="77777777" w:rsidR="00074DDD" w:rsidRPr="00B912B0" w:rsidRDefault="00074DDD" w:rsidP="000553E6">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Keterangan</w:t>
            </w:r>
          </w:p>
        </w:tc>
      </w:tr>
      <w:tr w:rsidR="00074DDD" w:rsidRPr="00B912B0" w14:paraId="1EE3D040"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83F67A" w14:textId="77777777" w:rsidR="00074DDD" w:rsidRPr="001C63CC" w:rsidRDefault="00074DDD" w:rsidP="000553E6">
            <w:pPr>
              <w:ind w:firstLine="0"/>
              <w:jc w:val="center"/>
              <w:rPr>
                <w:rFonts w:ascii="Calibri" w:hAnsi="Calibri" w:cs="Calibri"/>
                <w:color w:val="000000"/>
              </w:rPr>
            </w:pPr>
            <w:r>
              <w:rPr>
                <w:rFonts w:ascii="Calibri" w:hAnsi="Calibri" w:cs="Calibri"/>
                <w:color w:val="000000"/>
              </w:rPr>
              <w:t>kode merek</w:t>
            </w:r>
          </w:p>
        </w:tc>
        <w:tc>
          <w:tcPr>
            <w:tcW w:w="3005" w:type="dxa"/>
          </w:tcPr>
          <w:p w14:paraId="5A9395F6" w14:textId="77777777" w:rsidR="00074DDD" w:rsidRPr="00B912B0" w:rsidRDefault="00074DDD" w:rsidP="000553E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912B0">
              <w:rPr>
                <w:rFonts w:cs="Times New Roman"/>
                <w:szCs w:val="24"/>
                <w:lang w:val="en-US"/>
              </w:rPr>
              <w:t>Varchar(5)</w:t>
            </w:r>
          </w:p>
        </w:tc>
        <w:tc>
          <w:tcPr>
            <w:tcW w:w="3006" w:type="dxa"/>
          </w:tcPr>
          <w:p w14:paraId="6AECF0EE" w14:textId="77777777" w:rsidR="00074DDD" w:rsidRPr="00B912B0" w:rsidRDefault="00074DDD" w:rsidP="000553E6">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Primary Key</w:t>
            </w:r>
          </w:p>
        </w:tc>
      </w:tr>
      <w:tr w:rsidR="00074DDD" w:rsidRPr="00B912B0" w14:paraId="063F4933"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24B8EF68" w14:textId="77777777" w:rsidR="00074DDD" w:rsidRPr="001C63CC" w:rsidRDefault="00074DDD" w:rsidP="000553E6">
            <w:pPr>
              <w:ind w:firstLine="0"/>
              <w:jc w:val="center"/>
              <w:rPr>
                <w:rFonts w:ascii="Calibri" w:hAnsi="Calibri" w:cs="Calibri"/>
                <w:color w:val="000000"/>
              </w:rPr>
            </w:pPr>
            <w:r>
              <w:rPr>
                <w:rFonts w:ascii="Calibri" w:hAnsi="Calibri" w:cs="Calibri"/>
                <w:color w:val="000000"/>
              </w:rPr>
              <w:t>nm_merk</w:t>
            </w:r>
          </w:p>
        </w:tc>
        <w:tc>
          <w:tcPr>
            <w:tcW w:w="3005" w:type="dxa"/>
          </w:tcPr>
          <w:p w14:paraId="65C53F8C" w14:textId="77777777" w:rsidR="00074DDD" w:rsidRPr="00B912B0" w:rsidRDefault="00074DDD" w:rsidP="000553E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sidRPr="00B912B0">
              <w:rPr>
                <w:rFonts w:cs="Times New Roman"/>
                <w:szCs w:val="24"/>
                <w:lang w:val="en-US"/>
              </w:rPr>
              <w:t>Varchar(255)</w:t>
            </w:r>
          </w:p>
        </w:tc>
        <w:tc>
          <w:tcPr>
            <w:tcW w:w="3006" w:type="dxa"/>
          </w:tcPr>
          <w:p w14:paraId="5B23C4BC" w14:textId="77777777" w:rsidR="00074DDD" w:rsidRPr="00B912B0" w:rsidRDefault="00074DDD" w:rsidP="000553E6">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bl>
    <w:p w14:paraId="44E7E864" w14:textId="77777777" w:rsidR="00074DDD" w:rsidRPr="001550F2" w:rsidRDefault="00074DDD" w:rsidP="001550F2">
      <w:pPr>
        <w:pStyle w:val="ListParagraph"/>
        <w:rPr>
          <w:szCs w:val="24"/>
        </w:rPr>
      </w:pPr>
      <w:r>
        <w:rPr>
          <w:szCs w:val="24"/>
        </w:rPr>
        <w:t xml:space="preserve">Tabel 3.3 merupakan tabel merek yang digunakan </w:t>
      </w:r>
      <w:r w:rsidRPr="00374FED">
        <w:rPr>
          <w:szCs w:val="24"/>
        </w:rPr>
        <w:t xml:space="preserve">sebagai database </w:t>
      </w:r>
      <w:r>
        <w:rPr>
          <w:szCs w:val="24"/>
        </w:rPr>
        <w:t xml:space="preserve">Relasi dari barang dan garansi. </w:t>
      </w:r>
      <w:r w:rsidRPr="001550F2">
        <w:rPr>
          <w:szCs w:val="24"/>
        </w:rPr>
        <w:t xml:space="preserve">Tabel ini berisikan </w:t>
      </w:r>
      <w:r>
        <w:rPr>
          <w:rFonts w:ascii="Calibri" w:hAnsi="Calibri" w:cs="Calibri"/>
          <w:color w:val="000000"/>
        </w:rPr>
        <w:t>kode merek</w:t>
      </w:r>
      <w:r w:rsidRPr="001550F2">
        <w:rPr>
          <w:szCs w:val="24"/>
        </w:rPr>
        <w:t xml:space="preserve"> yang menjadi Primary Key serta </w:t>
      </w:r>
      <w:r>
        <w:rPr>
          <w:rFonts w:ascii="Calibri" w:hAnsi="Calibri" w:cs="Calibri"/>
          <w:color w:val="000000"/>
        </w:rPr>
        <w:t>nm_merk.</w:t>
      </w:r>
    </w:p>
    <w:p w14:paraId="0098AF0B" w14:textId="5BA92C76" w:rsidR="00074DDD" w:rsidRDefault="00074DDD" w:rsidP="003B47FE">
      <w:pPr>
        <w:pStyle w:val="ListParagraph"/>
        <w:ind w:firstLine="3249"/>
        <w:rPr>
          <w:szCs w:val="24"/>
        </w:rPr>
      </w:pPr>
      <w:r>
        <w:rPr>
          <w:szCs w:val="24"/>
        </w:rPr>
        <w:t>Tabel 3.4</w:t>
      </w:r>
    </w:p>
    <w:p w14:paraId="7C7FF370" w14:textId="77777777" w:rsidR="00074DDD" w:rsidRDefault="00074DDD" w:rsidP="003B47FE">
      <w:pPr>
        <w:pStyle w:val="ListParagraph"/>
        <w:ind w:firstLine="3249"/>
        <w:rPr>
          <w:szCs w:val="24"/>
        </w:rPr>
      </w:pPr>
      <w:r>
        <w:rPr>
          <w:szCs w:val="24"/>
        </w:rPr>
        <w:t>Dbeli</w:t>
      </w:r>
    </w:p>
    <w:tbl>
      <w:tblPr>
        <w:tblStyle w:val="ListTable3-Accent6"/>
        <w:tblW w:w="0" w:type="auto"/>
        <w:tblLook w:val="04A0" w:firstRow="1" w:lastRow="0" w:firstColumn="1" w:lastColumn="0" w:noHBand="0" w:noVBand="1"/>
      </w:tblPr>
      <w:tblGrid>
        <w:gridCol w:w="2644"/>
        <w:gridCol w:w="2649"/>
        <w:gridCol w:w="2635"/>
      </w:tblGrid>
      <w:tr w:rsidR="00074DDD" w:rsidRPr="00B912B0" w14:paraId="0D9966DB" w14:textId="77777777" w:rsidTr="00265010">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53AB039A" w14:textId="77777777" w:rsidR="00074DDD" w:rsidRPr="00B912B0" w:rsidRDefault="00074DDD" w:rsidP="000553E6">
            <w:pPr>
              <w:ind w:firstLine="22"/>
              <w:jc w:val="center"/>
              <w:rPr>
                <w:rFonts w:cs="Times New Roman"/>
                <w:b w:val="0"/>
                <w:bCs w:val="0"/>
                <w:szCs w:val="24"/>
                <w:lang w:val="en-US"/>
              </w:rPr>
            </w:pPr>
            <w:r w:rsidRPr="00B912B0">
              <w:rPr>
                <w:rFonts w:cs="Times New Roman"/>
                <w:color w:val="auto"/>
                <w:szCs w:val="24"/>
                <w:lang w:val="en-US"/>
              </w:rPr>
              <w:lastRenderedPageBreak/>
              <w:t>Nama</w:t>
            </w:r>
          </w:p>
        </w:tc>
        <w:tc>
          <w:tcPr>
            <w:tcW w:w="3005" w:type="dxa"/>
          </w:tcPr>
          <w:p w14:paraId="62B61052" w14:textId="77777777" w:rsidR="00074DDD" w:rsidRPr="00B912B0" w:rsidRDefault="00074DDD" w:rsidP="000553E6">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Data Type</w:t>
            </w:r>
          </w:p>
        </w:tc>
        <w:tc>
          <w:tcPr>
            <w:tcW w:w="3006" w:type="dxa"/>
          </w:tcPr>
          <w:p w14:paraId="7D9D10C6" w14:textId="77777777" w:rsidR="00074DDD" w:rsidRPr="00B912B0" w:rsidRDefault="00074DDD" w:rsidP="000553E6">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Keterangan</w:t>
            </w:r>
          </w:p>
        </w:tc>
      </w:tr>
      <w:tr w:rsidR="00074DDD" w:rsidRPr="00B912B0" w14:paraId="69B1B7DD"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10B9AD3" w14:textId="77777777" w:rsidR="00074DDD" w:rsidRPr="00B912B0" w:rsidRDefault="00074DDD" w:rsidP="000553E6">
            <w:pPr>
              <w:pStyle w:val="ListParagraph"/>
              <w:ind w:left="0" w:firstLine="22"/>
              <w:jc w:val="center"/>
              <w:rPr>
                <w:rFonts w:cs="Times New Roman"/>
                <w:b w:val="0"/>
                <w:bCs w:val="0"/>
                <w:szCs w:val="24"/>
                <w:lang w:val="en-US"/>
              </w:rPr>
            </w:pPr>
            <w:r>
              <w:rPr>
                <w:rFonts w:cs="Times New Roman"/>
                <w:b w:val="0"/>
                <w:bCs w:val="0"/>
                <w:szCs w:val="24"/>
                <w:lang w:val="en-US"/>
              </w:rPr>
              <w:t>id</w:t>
            </w:r>
          </w:p>
        </w:tc>
        <w:tc>
          <w:tcPr>
            <w:tcW w:w="3005" w:type="dxa"/>
          </w:tcPr>
          <w:p w14:paraId="453F847E"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912B0">
              <w:rPr>
                <w:rFonts w:cs="Times New Roman"/>
                <w:szCs w:val="24"/>
                <w:lang w:val="en-US"/>
              </w:rPr>
              <w:t>Varchar(255)</w:t>
            </w:r>
          </w:p>
        </w:tc>
        <w:tc>
          <w:tcPr>
            <w:tcW w:w="3006" w:type="dxa"/>
          </w:tcPr>
          <w:p w14:paraId="30CAA892"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Primary Key</w:t>
            </w:r>
          </w:p>
        </w:tc>
      </w:tr>
      <w:tr w:rsidR="00074DDD" w:rsidRPr="00B912B0" w14:paraId="06214427"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61E7766B" w14:textId="77777777" w:rsidR="00074DDD" w:rsidRPr="001C63CC" w:rsidRDefault="00074DDD" w:rsidP="000553E6">
            <w:pPr>
              <w:ind w:firstLine="22"/>
              <w:jc w:val="center"/>
              <w:rPr>
                <w:rFonts w:ascii="Calibri" w:hAnsi="Calibri" w:cs="Calibri"/>
                <w:color w:val="000000"/>
              </w:rPr>
            </w:pPr>
            <w:r>
              <w:rPr>
                <w:rFonts w:ascii="Calibri" w:hAnsi="Calibri" w:cs="Calibri"/>
                <w:color w:val="000000"/>
              </w:rPr>
              <w:t>nota</w:t>
            </w:r>
          </w:p>
        </w:tc>
        <w:tc>
          <w:tcPr>
            <w:tcW w:w="3005" w:type="dxa"/>
          </w:tcPr>
          <w:p w14:paraId="07B6DE9C"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Varchar(255)</w:t>
            </w:r>
          </w:p>
        </w:tc>
        <w:tc>
          <w:tcPr>
            <w:tcW w:w="3006" w:type="dxa"/>
          </w:tcPr>
          <w:p w14:paraId="0D86C431"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Foreign Key(Hbeli)</w:t>
            </w:r>
          </w:p>
        </w:tc>
      </w:tr>
      <w:tr w:rsidR="00074DDD" w:rsidRPr="00B912B0" w14:paraId="5FD4AAA7"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540300F" w14:textId="77777777" w:rsidR="00074DDD" w:rsidRDefault="00074DDD" w:rsidP="000553E6">
            <w:pPr>
              <w:ind w:firstLine="22"/>
              <w:jc w:val="center"/>
              <w:rPr>
                <w:rFonts w:ascii="Calibri" w:hAnsi="Calibri" w:cs="Calibri"/>
                <w:color w:val="000000"/>
              </w:rPr>
            </w:pPr>
            <w:r>
              <w:rPr>
                <w:rFonts w:ascii="Calibri" w:hAnsi="Calibri" w:cs="Calibri"/>
                <w:color w:val="000000"/>
              </w:rPr>
              <w:t>Id_barang(fk barang)</w:t>
            </w:r>
          </w:p>
          <w:p w14:paraId="4A808983" w14:textId="77777777" w:rsidR="00074DDD" w:rsidRPr="001C63CC" w:rsidRDefault="00074DDD" w:rsidP="000553E6">
            <w:pPr>
              <w:ind w:firstLine="22"/>
              <w:jc w:val="center"/>
              <w:rPr>
                <w:rFonts w:ascii="Calibri" w:hAnsi="Calibri" w:cs="Calibri"/>
                <w:color w:val="000000"/>
              </w:rPr>
            </w:pPr>
          </w:p>
        </w:tc>
        <w:tc>
          <w:tcPr>
            <w:tcW w:w="3005" w:type="dxa"/>
          </w:tcPr>
          <w:p w14:paraId="40284D2B"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INT</w:t>
            </w:r>
          </w:p>
        </w:tc>
        <w:tc>
          <w:tcPr>
            <w:tcW w:w="3006" w:type="dxa"/>
          </w:tcPr>
          <w:p w14:paraId="652537A5"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Foreign Key(Barang)</w:t>
            </w:r>
          </w:p>
        </w:tc>
      </w:tr>
      <w:tr w:rsidR="00074DDD" w:rsidRPr="00B912B0" w14:paraId="010B2D1F"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7CA3B037" w14:textId="77777777" w:rsidR="00074DDD" w:rsidRPr="001C63CC" w:rsidRDefault="00074DDD" w:rsidP="000553E6">
            <w:pPr>
              <w:ind w:firstLine="22"/>
              <w:jc w:val="center"/>
              <w:rPr>
                <w:rFonts w:ascii="Calibri" w:hAnsi="Calibri" w:cs="Calibri"/>
                <w:color w:val="000000"/>
              </w:rPr>
            </w:pPr>
            <w:r>
              <w:rPr>
                <w:rFonts w:ascii="Calibri" w:hAnsi="Calibri" w:cs="Calibri"/>
                <w:color w:val="000000"/>
              </w:rPr>
              <w:t>jumlah barang</w:t>
            </w:r>
          </w:p>
        </w:tc>
        <w:tc>
          <w:tcPr>
            <w:tcW w:w="3005" w:type="dxa"/>
          </w:tcPr>
          <w:p w14:paraId="2EAC2F3C"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INT</w:t>
            </w:r>
          </w:p>
        </w:tc>
        <w:tc>
          <w:tcPr>
            <w:tcW w:w="3006" w:type="dxa"/>
          </w:tcPr>
          <w:p w14:paraId="1E9CD103"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074DDD" w:rsidRPr="00B912B0" w14:paraId="17D6BC0E"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4CEA740" w14:textId="77777777" w:rsidR="00074DDD" w:rsidRPr="001C63CC" w:rsidRDefault="00074DDD" w:rsidP="000553E6">
            <w:pPr>
              <w:ind w:firstLine="22"/>
              <w:jc w:val="center"/>
              <w:rPr>
                <w:rFonts w:ascii="Calibri" w:hAnsi="Calibri" w:cs="Calibri"/>
                <w:color w:val="000000"/>
              </w:rPr>
            </w:pPr>
            <w:r>
              <w:rPr>
                <w:rFonts w:ascii="Calibri" w:hAnsi="Calibri" w:cs="Calibri"/>
                <w:color w:val="000000"/>
              </w:rPr>
              <w:t>subtotal</w:t>
            </w:r>
          </w:p>
        </w:tc>
        <w:tc>
          <w:tcPr>
            <w:tcW w:w="3005" w:type="dxa"/>
          </w:tcPr>
          <w:p w14:paraId="26F30371"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INT</w:t>
            </w:r>
          </w:p>
        </w:tc>
        <w:tc>
          <w:tcPr>
            <w:tcW w:w="3006" w:type="dxa"/>
          </w:tcPr>
          <w:p w14:paraId="53D7C613"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bl>
    <w:p w14:paraId="23F92B85" w14:textId="77777777" w:rsidR="00074DDD" w:rsidRDefault="00074DDD" w:rsidP="00BE0914">
      <w:pPr>
        <w:pStyle w:val="ListParagraph"/>
        <w:rPr>
          <w:szCs w:val="24"/>
        </w:rPr>
      </w:pPr>
    </w:p>
    <w:p w14:paraId="29075D44" w14:textId="77777777" w:rsidR="00074DDD" w:rsidRDefault="00074DDD" w:rsidP="00BE0914">
      <w:pPr>
        <w:pStyle w:val="ListParagraph"/>
        <w:rPr>
          <w:szCs w:val="24"/>
        </w:rPr>
      </w:pPr>
      <w:r>
        <w:rPr>
          <w:szCs w:val="24"/>
        </w:rPr>
        <w:t xml:space="preserve">Tabel 3.4 merupakan table Dbeli yang digunakan </w:t>
      </w:r>
      <w:r w:rsidRPr="00382E09">
        <w:rPr>
          <w:szCs w:val="24"/>
        </w:rPr>
        <w:t>menampilkan detail seperti barang apa saja yang dibeli beserta jumlah dan harganya</w:t>
      </w:r>
      <w:r>
        <w:rPr>
          <w:szCs w:val="24"/>
        </w:rPr>
        <w:t>. Tabel ini berisikan id sebagai primary key , nota merupakan foreign key yang digunakan untuk relasi antara tabel Dbeli dengan tabel hbeli , id_barang merupakan foreign key yang digunakan untuk relasi antara tabel Dbeli dengan tabel barang , jumlah barang serta sub_total</w:t>
      </w:r>
    </w:p>
    <w:p w14:paraId="1A91CC47" w14:textId="73296C50" w:rsidR="00074DDD" w:rsidRDefault="00074DDD" w:rsidP="00BE0914">
      <w:pPr>
        <w:pStyle w:val="ListParagraph"/>
        <w:rPr>
          <w:szCs w:val="24"/>
        </w:rPr>
      </w:pPr>
    </w:p>
    <w:p w14:paraId="172D1F7E" w14:textId="0B5D7F24" w:rsidR="00063C01" w:rsidRDefault="00063C01" w:rsidP="00BE0914">
      <w:pPr>
        <w:pStyle w:val="ListParagraph"/>
        <w:rPr>
          <w:szCs w:val="24"/>
        </w:rPr>
      </w:pPr>
    </w:p>
    <w:p w14:paraId="1CE33A0F" w14:textId="5BFD2556" w:rsidR="00063C01" w:rsidRDefault="00063C01" w:rsidP="00BE0914">
      <w:pPr>
        <w:pStyle w:val="ListParagraph"/>
        <w:rPr>
          <w:szCs w:val="24"/>
        </w:rPr>
      </w:pPr>
    </w:p>
    <w:p w14:paraId="198E3607" w14:textId="5046CCD0" w:rsidR="00063C01" w:rsidRDefault="00063C01" w:rsidP="00BE0914">
      <w:pPr>
        <w:pStyle w:val="ListParagraph"/>
        <w:rPr>
          <w:szCs w:val="24"/>
        </w:rPr>
      </w:pPr>
    </w:p>
    <w:p w14:paraId="472C3136" w14:textId="3109AA9F" w:rsidR="00063C01" w:rsidRDefault="00063C01" w:rsidP="00BE0914">
      <w:pPr>
        <w:pStyle w:val="ListParagraph"/>
        <w:rPr>
          <w:szCs w:val="24"/>
        </w:rPr>
      </w:pPr>
    </w:p>
    <w:p w14:paraId="5AE35BF8" w14:textId="63E2E516" w:rsidR="00063C01" w:rsidRDefault="00063C01" w:rsidP="00BE0914">
      <w:pPr>
        <w:pStyle w:val="ListParagraph"/>
        <w:rPr>
          <w:szCs w:val="24"/>
        </w:rPr>
      </w:pPr>
    </w:p>
    <w:p w14:paraId="127B65D2" w14:textId="61C97E47" w:rsidR="00063C01" w:rsidRDefault="00063C01" w:rsidP="00BE0914">
      <w:pPr>
        <w:pStyle w:val="ListParagraph"/>
        <w:rPr>
          <w:szCs w:val="24"/>
        </w:rPr>
      </w:pPr>
    </w:p>
    <w:p w14:paraId="09FE467C" w14:textId="1EFBE252" w:rsidR="00063C01" w:rsidRDefault="00063C01" w:rsidP="00BE0914">
      <w:pPr>
        <w:pStyle w:val="ListParagraph"/>
        <w:rPr>
          <w:szCs w:val="24"/>
        </w:rPr>
      </w:pPr>
    </w:p>
    <w:p w14:paraId="402624A4" w14:textId="565A9AD5" w:rsidR="00063C01" w:rsidRDefault="00063C01" w:rsidP="00BE0914">
      <w:pPr>
        <w:pStyle w:val="ListParagraph"/>
        <w:rPr>
          <w:szCs w:val="24"/>
        </w:rPr>
      </w:pPr>
    </w:p>
    <w:p w14:paraId="6CF2C5AD" w14:textId="3B9A009E" w:rsidR="00063C01" w:rsidRDefault="00063C01" w:rsidP="00BE0914">
      <w:pPr>
        <w:pStyle w:val="ListParagraph"/>
        <w:rPr>
          <w:szCs w:val="24"/>
        </w:rPr>
      </w:pPr>
    </w:p>
    <w:p w14:paraId="1E167EC6" w14:textId="77777777" w:rsidR="00063C01" w:rsidRDefault="00063C01" w:rsidP="00BE0914">
      <w:pPr>
        <w:pStyle w:val="ListParagraph"/>
        <w:rPr>
          <w:szCs w:val="24"/>
        </w:rPr>
      </w:pPr>
    </w:p>
    <w:p w14:paraId="665679B6" w14:textId="77777777" w:rsidR="00074DDD" w:rsidRDefault="00074DDD" w:rsidP="00BE0914">
      <w:pPr>
        <w:pStyle w:val="ListParagraph"/>
        <w:rPr>
          <w:szCs w:val="24"/>
        </w:rPr>
      </w:pPr>
    </w:p>
    <w:p w14:paraId="1E88249E" w14:textId="77777777" w:rsidR="00074DDD" w:rsidRDefault="00074DDD" w:rsidP="003B47FE">
      <w:pPr>
        <w:pStyle w:val="ListParagraph"/>
        <w:ind w:firstLine="3249"/>
        <w:rPr>
          <w:szCs w:val="24"/>
        </w:rPr>
      </w:pPr>
      <w:r>
        <w:rPr>
          <w:szCs w:val="24"/>
        </w:rPr>
        <w:t>Tabel 3.5</w:t>
      </w:r>
    </w:p>
    <w:p w14:paraId="67F191A5" w14:textId="77777777" w:rsidR="00074DDD" w:rsidRDefault="00074DDD" w:rsidP="003B47FE">
      <w:pPr>
        <w:pStyle w:val="ListParagraph"/>
        <w:ind w:firstLine="3249"/>
        <w:rPr>
          <w:szCs w:val="24"/>
        </w:rPr>
      </w:pPr>
      <w:r>
        <w:rPr>
          <w:szCs w:val="24"/>
        </w:rPr>
        <w:t>Hbeli</w:t>
      </w:r>
    </w:p>
    <w:tbl>
      <w:tblPr>
        <w:tblStyle w:val="ListTable3-Accent6"/>
        <w:tblW w:w="0" w:type="auto"/>
        <w:tblLook w:val="04A0" w:firstRow="1" w:lastRow="0" w:firstColumn="1" w:lastColumn="0" w:noHBand="0" w:noVBand="1"/>
      </w:tblPr>
      <w:tblGrid>
        <w:gridCol w:w="2546"/>
        <w:gridCol w:w="2668"/>
        <w:gridCol w:w="2637"/>
      </w:tblGrid>
      <w:tr w:rsidR="00074DDD" w:rsidRPr="00B912B0" w14:paraId="1FBDE745" w14:textId="77777777" w:rsidTr="00063C01">
        <w:trPr>
          <w:cnfStyle w:val="100000000000" w:firstRow="1" w:lastRow="0" w:firstColumn="0" w:lastColumn="0" w:oddVBand="0" w:evenVBand="0" w:oddHBand="0" w:evenHBand="0" w:firstRowFirstColumn="0" w:firstRowLastColumn="0" w:lastRowFirstColumn="0" w:lastRowLastColumn="0"/>
          <w:trHeight w:val="343"/>
        </w:trPr>
        <w:tc>
          <w:tcPr>
            <w:cnfStyle w:val="001000000100" w:firstRow="0" w:lastRow="0" w:firstColumn="1" w:lastColumn="0" w:oddVBand="0" w:evenVBand="0" w:oddHBand="0" w:evenHBand="0" w:firstRowFirstColumn="1" w:firstRowLastColumn="0" w:lastRowFirstColumn="0" w:lastRowLastColumn="0"/>
            <w:tcW w:w="2546" w:type="dxa"/>
          </w:tcPr>
          <w:p w14:paraId="396D5563" w14:textId="77777777" w:rsidR="00074DDD" w:rsidRPr="00B912B0" w:rsidRDefault="00074DDD" w:rsidP="000553E6">
            <w:pPr>
              <w:ind w:firstLine="22"/>
              <w:jc w:val="center"/>
              <w:rPr>
                <w:rFonts w:cs="Times New Roman"/>
                <w:b w:val="0"/>
                <w:bCs w:val="0"/>
                <w:szCs w:val="24"/>
                <w:lang w:val="en-US"/>
              </w:rPr>
            </w:pPr>
            <w:r w:rsidRPr="00B912B0">
              <w:rPr>
                <w:rFonts w:cs="Times New Roman"/>
                <w:color w:val="auto"/>
                <w:szCs w:val="24"/>
                <w:lang w:val="en-US"/>
              </w:rPr>
              <w:t>Nama</w:t>
            </w:r>
          </w:p>
        </w:tc>
        <w:tc>
          <w:tcPr>
            <w:tcW w:w="2668" w:type="dxa"/>
          </w:tcPr>
          <w:p w14:paraId="327186C4" w14:textId="77777777" w:rsidR="00074DDD" w:rsidRPr="00B912B0" w:rsidRDefault="00074DDD" w:rsidP="000553E6">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Data Type</w:t>
            </w:r>
          </w:p>
        </w:tc>
        <w:tc>
          <w:tcPr>
            <w:tcW w:w="2637" w:type="dxa"/>
          </w:tcPr>
          <w:p w14:paraId="484BD1D6" w14:textId="77777777" w:rsidR="00074DDD" w:rsidRPr="00B912B0" w:rsidRDefault="00074DDD" w:rsidP="000553E6">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Keterangan</w:t>
            </w:r>
          </w:p>
        </w:tc>
      </w:tr>
      <w:tr w:rsidR="00074DDD" w:rsidRPr="00B912B0" w14:paraId="23BC1C9C" w14:textId="77777777" w:rsidTr="00063C01">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2546" w:type="dxa"/>
          </w:tcPr>
          <w:p w14:paraId="535E0474" w14:textId="77777777" w:rsidR="00074DDD" w:rsidRDefault="00074DDD" w:rsidP="000553E6">
            <w:pPr>
              <w:ind w:firstLine="22"/>
              <w:jc w:val="center"/>
              <w:rPr>
                <w:rFonts w:ascii="Calibri" w:hAnsi="Calibri" w:cs="Calibri"/>
                <w:color w:val="000000"/>
              </w:rPr>
            </w:pPr>
            <w:r>
              <w:rPr>
                <w:rFonts w:ascii="Calibri" w:hAnsi="Calibri" w:cs="Calibri"/>
                <w:color w:val="000000"/>
              </w:rPr>
              <w:lastRenderedPageBreak/>
              <w:t>nota</w:t>
            </w:r>
          </w:p>
          <w:p w14:paraId="58DDAD6E" w14:textId="77777777" w:rsidR="00074DDD" w:rsidRPr="00B912B0" w:rsidRDefault="00074DDD" w:rsidP="000553E6">
            <w:pPr>
              <w:pStyle w:val="ListParagraph"/>
              <w:ind w:left="0" w:firstLine="22"/>
              <w:jc w:val="center"/>
              <w:rPr>
                <w:rFonts w:cs="Times New Roman"/>
                <w:b w:val="0"/>
                <w:bCs w:val="0"/>
                <w:szCs w:val="24"/>
                <w:lang w:val="en-US"/>
              </w:rPr>
            </w:pPr>
          </w:p>
        </w:tc>
        <w:tc>
          <w:tcPr>
            <w:tcW w:w="2668" w:type="dxa"/>
          </w:tcPr>
          <w:p w14:paraId="4B534641"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912B0">
              <w:rPr>
                <w:rFonts w:cs="Times New Roman"/>
                <w:szCs w:val="24"/>
                <w:lang w:val="en-US"/>
              </w:rPr>
              <w:t>Varchar(255)</w:t>
            </w:r>
          </w:p>
        </w:tc>
        <w:tc>
          <w:tcPr>
            <w:tcW w:w="2637" w:type="dxa"/>
          </w:tcPr>
          <w:p w14:paraId="54BAF7AA"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Primary Key</w:t>
            </w:r>
          </w:p>
        </w:tc>
      </w:tr>
      <w:tr w:rsidR="00074DDD" w:rsidRPr="00B912B0" w14:paraId="38512C74" w14:textId="77777777" w:rsidTr="00063C01">
        <w:trPr>
          <w:trHeight w:val="1263"/>
        </w:trPr>
        <w:tc>
          <w:tcPr>
            <w:cnfStyle w:val="001000000000" w:firstRow="0" w:lastRow="0" w:firstColumn="1" w:lastColumn="0" w:oddVBand="0" w:evenVBand="0" w:oddHBand="0" w:evenHBand="0" w:firstRowFirstColumn="0" w:firstRowLastColumn="0" w:lastRowFirstColumn="0" w:lastRowLastColumn="0"/>
            <w:tcW w:w="2546" w:type="dxa"/>
          </w:tcPr>
          <w:p w14:paraId="02A25D13" w14:textId="77777777" w:rsidR="00074DDD" w:rsidRDefault="00074DDD" w:rsidP="000553E6">
            <w:pPr>
              <w:ind w:firstLine="22"/>
              <w:jc w:val="center"/>
              <w:rPr>
                <w:rFonts w:ascii="Calibri" w:hAnsi="Calibri" w:cs="Calibri"/>
                <w:color w:val="000000"/>
              </w:rPr>
            </w:pPr>
            <w:r>
              <w:rPr>
                <w:rFonts w:ascii="Calibri" w:hAnsi="Calibri" w:cs="Calibri"/>
                <w:color w:val="000000"/>
              </w:rPr>
              <w:t>id_cust(fk customer)</w:t>
            </w:r>
          </w:p>
          <w:p w14:paraId="29D9518F" w14:textId="77777777" w:rsidR="00074DDD" w:rsidRPr="001C63CC" w:rsidRDefault="00074DDD" w:rsidP="000553E6">
            <w:pPr>
              <w:ind w:firstLine="22"/>
              <w:jc w:val="center"/>
              <w:rPr>
                <w:rFonts w:ascii="Calibri" w:hAnsi="Calibri" w:cs="Calibri"/>
                <w:color w:val="000000"/>
              </w:rPr>
            </w:pPr>
          </w:p>
        </w:tc>
        <w:tc>
          <w:tcPr>
            <w:tcW w:w="2668" w:type="dxa"/>
          </w:tcPr>
          <w:p w14:paraId="111AA283"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INT</w:t>
            </w:r>
          </w:p>
        </w:tc>
        <w:tc>
          <w:tcPr>
            <w:tcW w:w="2637" w:type="dxa"/>
          </w:tcPr>
          <w:p w14:paraId="45D9319D"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Foreign Key(Customer)</w:t>
            </w:r>
          </w:p>
        </w:tc>
      </w:tr>
      <w:tr w:rsidR="00074DDD" w:rsidRPr="00B912B0" w14:paraId="4CDCF628" w14:textId="77777777" w:rsidTr="00063C01">
        <w:trPr>
          <w:cnfStyle w:val="000000100000" w:firstRow="0" w:lastRow="0" w:firstColumn="0" w:lastColumn="0" w:oddVBand="0" w:evenVBand="0" w:oddHBand="1"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2546" w:type="dxa"/>
          </w:tcPr>
          <w:p w14:paraId="1D231E82" w14:textId="77777777" w:rsidR="00074DDD" w:rsidRDefault="00074DDD" w:rsidP="000553E6">
            <w:pPr>
              <w:ind w:firstLine="22"/>
              <w:jc w:val="center"/>
              <w:rPr>
                <w:rFonts w:ascii="Calibri" w:hAnsi="Calibri" w:cs="Calibri"/>
                <w:color w:val="000000"/>
              </w:rPr>
            </w:pPr>
            <w:r>
              <w:rPr>
                <w:rFonts w:ascii="Calibri" w:hAnsi="Calibri" w:cs="Calibri"/>
                <w:color w:val="000000"/>
              </w:rPr>
              <w:t>total pembelian</w:t>
            </w:r>
          </w:p>
          <w:p w14:paraId="675615D3" w14:textId="77777777" w:rsidR="00074DDD" w:rsidRPr="001C63CC" w:rsidRDefault="00074DDD" w:rsidP="000553E6">
            <w:pPr>
              <w:ind w:firstLine="22"/>
              <w:jc w:val="center"/>
              <w:rPr>
                <w:rFonts w:ascii="Calibri" w:hAnsi="Calibri" w:cs="Calibri"/>
                <w:color w:val="000000"/>
              </w:rPr>
            </w:pPr>
          </w:p>
        </w:tc>
        <w:tc>
          <w:tcPr>
            <w:tcW w:w="2668" w:type="dxa"/>
          </w:tcPr>
          <w:p w14:paraId="6C902D1F"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INT</w:t>
            </w:r>
          </w:p>
        </w:tc>
        <w:tc>
          <w:tcPr>
            <w:tcW w:w="2637" w:type="dxa"/>
          </w:tcPr>
          <w:p w14:paraId="721FE68F"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p>
        </w:tc>
      </w:tr>
      <w:tr w:rsidR="00074DDD" w:rsidRPr="00B912B0" w14:paraId="7F4BF7F6" w14:textId="77777777" w:rsidTr="00063C01">
        <w:trPr>
          <w:trHeight w:val="699"/>
        </w:trPr>
        <w:tc>
          <w:tcPr>
            <w:cnfStyle w:val="001000000000" w:firstRow="0" w:lastRow="0" w:firstColumn="1" w:lastColumn="0" w:oddVBand="0" w:evenVBand="0" w:oddHBand="0" w:evenHBand="0" w:firstRowFirstColumn="0" w:firstRowLastColumn="0" w:lastRowFirstColumn="0" w:lastRowLastColumn="0"/>
            <w:tcW w:w="2546" w:type="dxa"/>
          </w:tcPr>
          <w:p w14:paraId="53DC4043" w14:textId="77777777" w:rsidR="00074DDD" w:rsidRDefault="00074DDD" w:rsidP="000553E6">
            <w:pPr>
              <w:ind w:firstLine="22"/>
              <w:jc w:val="center"/>
              <w:rPr>
                <w:rFonts w:ascii="Calibri" w:hAnsi="Calibri" w:cs="Calibri"/>
                <w:color w:val="000000"/>
              </w:rPr>
            </w:pPr>
            <w:r>
              <w:rPr>
                <w:rFonts w:ascii="Calibri" w:hAnsi="Calibri" w:cs="Calibri"/>
                <w:color w:val="000000"/>
              </w:rPr>
              <w:t>tanggal pembelian</w:t>
            </w:r>
          </w:p>
          <w:p w14:paraId="439A1B1D" w14:textId="77777777" w:rsidR="00074DDD" w:rsidRPr="001C63CC" w:rsidRDefault="00074DDD" w:rsidP="000553E6">
            <w:pPr>
              <w:ind w:firstLine="22"/>
              <w:jc w:val="center"/>
              <w:rPr>
                <w:rFonts w:ascii="Calibri" w:hAnsi="Calibri" w:cs="Calibri"/>
                <w:color w:val="000000"/>
              </w:rPr>
            </w:pPr>
          </w:p>
        </w:tc>
        <w:tc>
          <w:tcPr>
            <w:tcW w:w="2668" w:type="dxa"/>
          </w:tcPr>
          <w:p w14:paraId="0A0EFA09"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Date</w:t>
            </w:r>
          </w:p>
        </w:tc>
        <w:tc>
          <w:tcPr>
            <w:tcW w:w="2637" w:type="dxa"/>
          </w:tcPr>
          <w:p w14:paraId="7B9ADE38"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bl>
    <w:p w14:paraId="20748EAE" w14:textId="77777777" w:rsidR="00074DDD" w:rsidRDefault="00074DDD" w:rsidP="00BE0914">
      <w:pPr>
        <w:pStyle w:val="ListParagraph"/>
        <w:rPr>
          <w:szCs w:val="24"/>
        </w:rPr>
      </w:pPr>
    </w:p>
    <w:p w14:paraId="32927BDC" w14:textId="77777777" w:rsidR="00074DDD" w:rsidRDefault="00074DDD" w:rsidP="00BE0914">
      <w:pPr>
        <w:pStyle w:val="ListParagraph"/>
        <w:rPr>
          <w:szCs w:val="24"/>
        </w:rPr>
      </w:pPr>
      <w:r>
        <w:rPr>
          <w:szCs w:val="24"/>
        </w:rPr>
        <w:t xml:space="preserve">Tabel 3.5 merupakan table Hbeli yang digunakan untuk </w:t>
      </w:r>
      <w:r w:rsidRPr="00382E09">
        <w:rPr>
          <w:szCs w:val="24"/>
        </w:rPr>
        <w:t xml:space="preserve">menampilkan detail </w:t>
      </w:r>
      <w:r>
        <w:rPr>
          <w:szCs w:val="24"/>
        </w:rPr>
        <w:t>total pembelian user dan tanggal pembelian barang tersebut. Tabel ini berisikan nota sebagai primary key , id_cust merupakan foreign key yang digunakan untuk relasi antara tabel Hbeli dengan tabel Customer, total_pembelian, tanggal_pembelian</w:t>
      </w:r>
    </w:p>
    <w:p w14:paraId="38A667D0" w14:textId="77777777" w:rsidR="00074DDD" w:rsidRDefault="00074DDD" w:rsidP="00BE0914">
      <w:pPr>
        <w:pStyle w:val="ListParagraph"/>
        <w:rPr>
          <w:szCs w:val="24"/>
        </w:rPr>
      </w:pPr>
    </w:p>
    <w:p w14:paraId="62E95593" w14:textId="77777777" w:rsidR="00074DDD" w:rsidRDefault="00074DDD" w:rsidP="00BE0914">
      <w:pPr>
        <w:pStyle w:val="ListParagraph"/>
        <w:rPr>
          <w:szCs w:val="24"/>
        </w:rPr>
      </w:pPr>
    </w:p>
    <w:p w14:paraId="2C84DF64" w14:textId="77777777" w:rsidR="00074DDD" w:rsidRDefault="00074DDD" w:rsidP="003B47FE">
      <w:pPr>
        <w:pStyle w:val="ListParagraph"/>
        <w:ind w:firstLine="3249"/>
        <w:rPr>
          <w:szCs w:val="24"/>
        </w:rPr>
      </w:pPr>
      <w:r>
        <w:rPr>
          <w:szCs w:val="24"/>
        </w:rPr>
        <w:t>Tabel 3.6</w:t>
      </w:r>
    </w:p>
    <w:p w14:paraId="007AC3E4" w14:textId="77777777" w:rsidR="00074DDD" w:rsidRDefault="00074DDD" w:rsidP="003B47FE">
      <w:pPr>
        <w:pStyle w:val="ListParagraph"/>
        <w:ind w:firstLine="3249"/>
        <w:rPr>
          <w:szCs w:val="24"/>
        </w:rPr>
      </w:pPr>
      <w:r>
        <w:rPr>
          <w:szCs w:val="24"/>
        </w:rPr>
        <w:t>Garansi</w:t>
      </w:r>
    </w:p>
    <w:tbl>
      <w:tblPr>
        <w:tblStyle w:val="ListTable3-Accent6"/>
        <w:tblW w:w="0" w:type="auto"/>
        <w:tblLook w:val="04A0" w:firstRow="1" w:lastRow="0" w:firstColumn="1" w:lastColumn="0" w:noHBand="0" w:noVBand="1"/>
      </w:tblPr>
      <w:tblGrid>
        <w:gridCol w:w="2628"/>
        <w:gridCol w:w="2659"/>
        <w:gridCol w:w="2641"/>
      </w:tblGrid>
      <w:tr w:rsidR="00074DDD" w:rsidRPr="00B912B0" w14:paraId="5C2A2044" w14:textId="77777777" w:rsidTr="00265010">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00B9BD07" w14:textId="77777777" w:rsidR="00074DDD" w:rsidRPr="00B912B0" w:rsidRDefault="00074DDD" w:rsidP="000553E6">
            <w:pPr>
              <w:ind w:firstLine="22"/>
              <w:jc w:val="center"/>
              <w:rPr>
                <w:rFonts w:cs="Times New Roman"/>
                <w:b w:val="0"/>
                <w:bCs w:val="0"/>
                <w:szCs w:val="24"/>
                <w:lang w:val="en-US"/>
              </w:rPr>
            </w:pPr>
            <w:r w:rsidRPr="00B912B0">
              <w:rPr>
                <w:rFonts w:cs="Times New Roman"/>
                <w:color w:val="auto"/>
                <w:szCs w:val="24"/>
                <w:lang w:val="en-US"/>
              </w:rPr>
              <w:t>Nama</w:t>
            </w:r>
          </w:p>
        </w:tc>
        <w:tc>
          <w:tcPr>
            <w:tcW w:w="3005" w:type="dxa"/>
          </w:tcPr>
          <w:p w14:paraId="709555B0" w14:textId="77777777" w:rsidR="00074DDD" w:rsidRPr="00B912B0" w:rsidRDefault="00074DDD" w:rsidP="000553E6">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Data Type</w:t>
            </w:r>
          </w:p>
        </w:tc>
        <w:tc>
          <w:tcPr>
            <w:tcW w:w="3006" w:type="dxa"/>
          </w:tcPr>
          <w:p w14:paraId="2C05235B" w14:textId="77777777" w:rsidR="00074DDD" w:rsidRPr="00B912B0" w:rsidRDefault="00074DDD" w:rsidP="000553E6">
            <w:pPr>
              <w:pStyle w:val="ListParagraph"/>
              <w:ind w:left="0" w:firstLine="22"/>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Keterangan</w:t>
            </w:r>
          </w:p>
        </w:tc>
      </w:tr>
      <w:tr w:rsidR="00074DDD" w:rsidRPr="00B912B0" w14:paraId="10CDCCCC"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724B21C" w14:textId="77777777" w:rsidR="00074DDD" w:rsidRPr="001910D8" w:rsidRDefault="00074DDD" w:rsidP="000553E6">
            <w:pPr>
              <w:ind w:firstLine="22"/>
              <w:jc w:val="center"/>
              <w:rPr>
                <w:rFonts w:ascii="Calibri" w:hAnsi="Calibri" w:cs="Calibri"/>
                <w:color w:val="000000"/>
              </w:rPr>
            </w:pPr>
            <w:r>
              <w:rPr>
                <w:rFonts w:ascii="Calibri" w:hAnsi="Calibri" w:cs="Calibri"/>
                <w:color w:val="000000"/>
              </w:rPr>
              <w:t>kode merk(fk merk)</w:t>
            </w:r>
          </w:p>
        </w:tc>
        <w:tc>
          <w:tcPr>
            <w:tcW w:w="3005" w:type="dxa"/>
          </w:tcPr>
          <w:p w14:paraId="35D1BB1B"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912B0">
              <w:rPr>
                <w:rFonts w:cs="Times New Roman"/>
                <w:szCs w:val="24"/>
                <w:lang w:val="en-US"/>
              </w:rPr>
              <w:t>Varchar(255)</w:t>
            </w:r>
          </w:p>
        </w:tc>
        <w:tc>
          <w:tcPr>
            <w:tcW w:w="3006" w:type="dxa"/>
          </w:tcPr>
          <w:p w14:paraId="4A03D9F8" w14:textId="77777777" w:rsidR="00074DDD" w:rsidRPr="00B912B0" w:rsidRDefault="00074DDD" w:rsidP="000553E6">
            <w:pPr>
              <w:pStyle w:val="ListParagraph"/>
              <w:ind w:left="0" w:firstLine="22"/>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Foreign Key(Merek)</w:t>
            </w:r>
          </w:p>
        </w:tc>
      </w:tr>
      <w:tr w:rsidR="00074DDD" w:rsidRPr="00B912B0" w14:paraId="7642490A"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42366F72" w14:textId="77777777" w:rsidR="00074DDD" w:rsidRPr="001C63CC" w:rsidRDefault="00074DDD" w:rsidP="000553E6">
            <w:pPr>
              <w:ind w:firstLine="22"/>
              <w:jc w:val="center"/>
              <w:rPr>
                <w:rFonts w:ascii="Calibri" w:hAnsi="Calibri" w:cs="Calibri"/>
                <w:color w:val="000000"/>
              </w:rPr>
            </w:pPr>
            <w:r>
              <w:rPr>
                <w:rFonts w:ascii="Calibri" w:hAnsi="Calibri" w:cs="Calibri"/>
                <w:color w:val="000000"/>
              </w:rPr>
              <w:t>durasi(hari)</w:t>
            </w:r>
          </w:p>
        </w:tc>
        <w:tc>
          <w:tcPr>
            <w:tcW w:w="3005" w:type="dxa"/>
          </w:tcPr>
          <w:p w14:paraId="3D5E513D"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INT</w:t>
            </w:r>
          </w:p>
        </w:tc>
        <w:tc>
          <w:tcPr>
            <w:tcW w:w="3006" w:type="dxa"/>
          </w:tcPr>
          <w:p w14:paraId="665F6F6B" w14:textId="77777777" w:rsidR="00074DDD" w:rsidRPr="00B912B0" w:rsidRDefault="00074DDD" w:rsidP="000553E6">
            <w:pPr>
              <w:pStyle w:val="ListParagraph"/>
              <w:ind w:left="0" w:firstLine="22"/>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bl>
    <w:p w14:paraId="67F8F76C" w14:textId="77777777" w:rsidR="00074DDD" w:rsidRDefault="00074DDD" w:rsidP="001910D8">
      <w:pPr>
        <w:pStyle w:val="ListParagraph"/>
        <w:rPr>
          <w:szCs w:val="24"/>
        </w:rPr>
      </w:pPr>
    </w:p>
    <w:p w14:paraId="5538CE90" w14:textId="77777777" w:rsidR="00074DDD" w:rsidRPr="00C330DD" w:rsidRDefault="00074DDD" w:rsidP="00C330DD">
      <w:pPr>
        <w:pStyle w:val="ListParagraph"/>
        <w:rPr>
          <w:szCs w:val="24"/>
        </w:rPr>
      </w:pPr>
      <w:r>
        <w:rPr>
          <w:szCs w:val="24"/>
        </w:rPr>
        <w:t xml:space="preserve">Tabel 3.6 merupakan table Garansi yang digunakan untuk </w:t>
      </w:r>
    </w:p>
    <w:p w14:paraId="7F594C77" w14:textId="77777777" w:rsidR="00074DDD" w:rsidRDefault="00074DDD" w:rsidP="001910D8">
      <w:pPr>
        <w:pStyle w:val="ListParagraph"/>
        <w:rPr>
          <w:szCs w:val="24"/>
        </w:rPr>
      </w:pPr>
    </w:p>
    <w:p w14:paraId="1FD76F7D" w14:textId="77777777" w:rsidR="00074DDD" w:rsidRDefault="00074DDD" w:rsidP="003B47FE">
      <w:pPr>
        <w:pStyle w:val="ListParagraph"/>
        <w:ind w:firstLine="3249"/>
        <w:rPr>
          <w:szCs w:val="24"/>
        </w:rPr>
      </w:pPr>
      <w:r>
        <w:rPr>
          <w:szCs w:val="24"/>
        </w:rPr>
        <w:t>Tabel 3.7</w:t>
      </w:r>
    </w:p>
    <w:p w14:paraId="26DCC46F" w14:textId="77777777" w:rsidR="00074DDD" w:rsidRDefault="00074DDD" w:rsidP="003B47FE">
      <w:pPr>
        <w:pStyle w:val="ListParagraph"/>
        <w:ind w:firstLine="3249"/>
        <w:rPr>
          <w:szCs w:val="24"/>
        </w:rPr>
      </w:pPr>
      <w:r>
        <w:rPr>
          <w:szCs w:val="24"/>
        </w:rPr>
        <w:t>Kategori</w:t>
      </w:r>
    </w:p>
    <w:tbl>
      <w:tblPr>
        <w:tblStyle w:val="ListTable3-Accent6"/>
        <w:tblW w:w="0" w:type="auto"/>
        <w:tblLook w:val="04A0" w:firstRow="1" w:lastRow="0" w:firstColumn="1" w:lastColumn="0" w:noHBand="0" w:noVBand="1"/>
      </w:tblPr>
      <w:tblGrid>
        <w:gridCol w:w="2558"/>
        <w:gridCol w:w="2700"/>
        <w:gridCol w:w="2670"/>
      </w:tblGrid>
      <w:tr w:rsidR="00074DDD" w:rsidRPr="00B912B0" w14:paraId="03D06871" w14:textId="77777777" w:rsidTr="00265010">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7E68AEBC" w14:textId="77777777" w:rsidR="00074DDD" w:rsidRPr="00B912B0" w:rsidRDefault="00074DDD" w:rsidP="00265010">
            <w:pPr>
              <w:jc w:val="center"/>
              <w:rPr>
                <w:rFonts w:cs="Times New Roman"/>
                <w:b w:val="0"/>
                <w:bCs w:val="0"/>
                <w:szCs w:val="24"/>
                <w:lang w:val="en-US"/>
              </w:rPr>
            </w:pPr>
            <w:r w:rsidRPr="00B912B0">
              <w:rPr>
                <w:rFonts w:cs="Times New Roman"/>
                <w:color w:val="auto"/>
                <w:szCs w:val="24"/>
                <w:lang w:val="en-US"/>
              </w:rPr>
              <w:t>Nama</w:t>
            </w:r>
          </w:p>
        </w:tc>
        <w:tc>
          <w:tcPr>
            <w:tcW w:w="3005" w:type="dxa"/>
          </w:tcPr>
          <w:p w14:paraId="11046F64" w14:textId="77777777" w:rsidR="00074DDD" w:rsidRPr="00B912B0" w:rsidRDefault="00074DDD" w:rsidP="00265010">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Data Type</w:t>
            </w:r>
          </w:p>
        </w:tc>
        <w:tc>
          <w:tcPr>
            <w:tcW w:w="3006" w:type="dxa"/>
          </w:tcPr>
          <w:p w14:paraId="72320400" w14:textId="77777777" w:rsidR="00074DDD" w:rsidRPr="00B912B0" w:rsidRDefault="00074DDD" w:rsidP="00265010">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Keterangan</w:t>
            </w:r>
          </w:p>
        </w:tc>
      </w:tr>
      <w:tr w:rsidR="00074DDD" w:rsidRPr="00B912B0" w14:paraId="12BE645E"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D437504" w14:textId="77777777" w:rsidR="00074DDD" w:rsidRPr="001910D8" w:rsidRDefault="00074DDD" w:rsidP="001910D8">
            <w:pPr>
              <w:jc w:val="center"/>
              <w:rPr>
                <w:rFonts w:ascii="Calibri" w:hAnsi="Calibri" w:cs="Calibri"/>
                <w:color w:val="000000"/>
              </w:rPr>
            </w:pPr>
            <w:r>
              <w:rPr>
                <w:rFonts w:ascii="Calibri" w:hAnsi="Calibri" w:cs="Calibri"/>
                <w:color w:val="000000"/>
              </w:rPr>
              <w:t>kode_kat</w:t>
            </w:r>
          </w:p>
        </w:tc>
        <w:tc>
          <w:tcPr>
            <w:tcW w:w="3005" w:type="dxa"/>
          </w:tcPr>
          <w:p w14:paraId="4FECFC9C" w14:textId="77777777" w:rsidR="00074DDD" w:rsidRPr="00B912B0" w:rsidRDefault="00074DDD" w:rsidP="00265010">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sidRPr="00B912B0">
              <w:rPr>
                <w:rFonts w:cs="Times New Roman"/>
                <w:szCs w:val="24"/>
                <w:lang w:val="en-US"/>
              </w:rPr>
              <w:t>Varchar(255)</w:t>
            </w:r>
          </w:p>
        </w:tc>
        <w:tc>
          <w:tcPr>
            <w:tcW w:w="3006" w:type="dxa"/>
          </w:tcPr>
          <w:p w14:paraId="51A3C4B6" w14:textId="77777777" w:rsidR="00074DDD" w:rsidRPr="00B912B0" w:rsidRDefault="00074DDD" w:rsidP="00265010">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Primary Key</w:t>
            </w:r>
          </w:p>
        </w:tc>
      </w:tr>
      <w:tr w:rsidR="00074DDD" w:rsidRPr="00B912B0" w14:paraId="1E36AA88"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2D1D335B" w14:textId="77777777" w:rsidR="00074DDD" w:rsidRPr="001C63CC" w:rsidRDefault="00074DDD" w:rsidP="001910D8">
            <w:pPr>
              <w:jc w:val="center"/>
              <w:rPr>
                <w:rFonts w:ascii="Calibri" w:hAnsi="Calibri" w:cs="Calibri"/>
                <w:color w:val="000000"/>
              </w:rPr>
            </w:pPr>
            <w:r>
              <w:rPr>
                <w:rFonts w:ascii="Calibri" w:hAnsi="Calibri" w:cs="Calibri"/>
                <w:color w:val="000000"/>
              </w:rPr>
              <w:t>nm_kat</w:t>
            </w:r>
          </w:p>
        </w:tc>
        <w:tc>
          <w:tcPr>
            <w:tcW w:w="3005" w:type="dxa"/>
          </w:tcPr>
          <w:p w14:paraId="5447EF4B" w14:textId="77777777" w:rsidR="00074DDD" w:rsidRPr="00B912B0" w:rsidRDefault="00074DDD" w:rsidP="00265010">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Varchar(255)</w:t>
            </w:r>
          </w:p>
        </w:tc>
        <w:tc>
          <w:tcPr>
            <w:tcW w:w="3006" w:type="dxa"/>
          </w:tcPr>
          <w:p w14:paraId="66B3E3CA" w14:textId="77777777" w:rsidR="00074DDD" w:rsidRPr="00B912B0" w:rsidRDefault="00074DDD" w:rsidP="00265010">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bl>
    <w:p w14:paraId="3238D755" w14:textId="77777777" w:rsidR="00074DDD" w:rsidRDefault="00074DDD" w:rsidP="00145F83">
      <w:pPr>
        <w:pStyle w:val="ListParagraph"/>
        <w:rPr>
          <w:szCs w:val="24"/>
        </w:rPr>
      </w:pPr>
    </w:p>
    <w:p w14:paraId="49A9ACFF" w14:textId="77777777" w:rsidR="00074DDD" w:rsidRDefault="00074DDD" w:rsidP="00145F83">
      <w:pPr>
        <w:pStyle w:val="ListParagraph"/>
        <w:rPr>
          <w:szCs w:val="24"/>
        </w:rPr>
      </w:pPr>
    </w:p>
    <w:p w14:paraId="0D5E99AB" w14:textId="77777777" w:rsidR="00074DDD" w:rsidRDefault="00074DDD" w:rsidP="00145F83">
      <w:pPr>
        <w:pStyle w:val="ListParagraph"/>
        <w:rPr>
          <w:szCs w:val="24"/>
        </w:rPr>
      </w:pPr>
      <w:r>
        <w:rPr>
          <w:szCs w:val="24"/>
        </w:rPr>
        <w:t xml:space="preserve">Tabel 3.7 merupakan table Kategori yang digunakan untuk menyimpan data kategori serta </w:t>
      </w:r>
      <w:r w:rsidRPr="00374FED">
        <w:rPr>
          <w:szCs w:val="24"/>
        </w:rPr>
        <w:t xml:space="preserve">database </w:t>
      </w:r>
      <w:r>
        <w:rPr>
          <w:szCs w:val="24"/>
        </w:rPr>
        <w:t xml:space="preserve">Relasi dari tabel kategori dan  tabel barang untuk mengkategorikan barang. Tabel ini berisikan kode_kat sebagai primary key , </w:t>
      </w:r>
      <w:r>
        <w:rPr>
          <w:rFonts w:ascii="Calibri" w:hAnsi="Calibri" w:cs="Calibri"/>
          <w:color w:val="000000"/>
        </w:rPr>
        <w:t>nm_kat</w:t>
      </w:r>
    </w:p>
    <w:p w14:paraId="0139DF3C" w14:textId="77777777" w:rsidR="00074DDD" w:rsidRDefault="00074DDD" w:rsidP="003B47FE">
      <w:pPr>
        <w:pStyle w:val="ListParagraph"/>
        <w:rPr>
          <w:szCs w:val="24"/>
        </w:rPr>
      </w:pPr>
    </w:p>
    <w:p w14:paraId="2435B76C" w14:textId="77777777" w:rsidR="00074DDD" w:rsidRDefault="00074DDD" w:rsidP="003B47FE">
      <w:pPr>
        <w:pStyle w:val="ListParagraph"/>
        <w:ind w:firstLine="3249"/>
        <w:rPr>
          <w:szCs w:val="24"/>
        </w:rPr>
      </w:pPr>
      <w:r>
        <w:rPr>
          <w:szCs w:val="24"/>
        </w:rPr>
        <w:t>Tabel 3.8</w:t>
      </w:r>
    </w:p>
    <w:p w14:paraId="3BCA6DAC" w14:textId="77777777" w:rsidR="00074DDD" w:rsidRDefault="00074DDD" w:rsidP="003B47FE">
      <w:pPr>
        <w:pStyle w:val="ListParagraph"/>
        <w:ind w:firstLine="3249"/>
        <w:rPr>
          <w:szCs w:val="24"/>
        </w:rPr>
      </w:pPr>
      <w:r>
        <w:rPr>
          <w:szCs w:val="24"/>
        </w:rPr>
        <w:t>Saldo</w:t>
      </w:r>
    </w:p>
    <w:tbl>
      <w:tblPr>
        <w:tblStyle w:val="ListTable3-Accent6"/>
        <w:tblW w:w="0" w:type="auto"/>
        <w:tblLook w:val="04A0" w:firstRow="1" w:lastRow="0" w:firstColumn="1" w:lastColumn="0" w:noHBand="0" w:noVBand="1"/>
      </w:tblPr>
      <w:tblGrid>
        <w:gridCol w:w="2643"/>
        <w:gridCol w:w="2543"/>
        <w:gridCol w:w="2742"/>
      </w:tblGrid>
      <w:tr w:rsidR="00074DDD" w:rsidRPr="00B912B0" w14:paraId="733787F2" w14:textId="77777777" w:rsidTr="00265010">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5FDE30BE" w14:textId="77777777" w:rsidR="00074DDD" w:rsidRPr="00B912B0" w:rsidRDefault="00074DDD" w:rsidP="00EF4CCD">
            <w:pPr>
              <w:ind w:firstLine="0"/>
              <w:jc w:val="center"/>
              <w:rPr>
                <w:rFonts w:cs="Times New Roman"/>
                <w:b w:val="0"/>
                <w:bCs w:val="0"/>
                <w:szCs w:val="24"/>
                <w:lang w:val="en-US"/>
              </w:rPr>
            </w:pPr>
            <w:r w:rsidRPr="00B912B0">
              <w:rPr>
                <w:rFonts w:cs="Times New Roman"/>
                <w:color w:val="auto"/>
                <w:szCs w:val="24"/>
                <w:lang w:val="en-US"/>
              </w:rPr>
              <w:t>Nama</w:t>
            </w:r>
          </w:p>
        </w:tc>
        <w:tc>
          <w:tcPr>
            <w:tcW w:w="3005" w:type="dxa"/>
          </w:tcPr>
          <w:p w14:paraId="6A00D5AB" w14:textId="77777777" w:rsidR="00074DDD" w:rsidRPr="00B912B0" w:rsidRDefault="00074DDD" w:rsidP="00EF4CC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Data Type</w:t>
            </w:r>
          </w:p>
        </w:tc>
        <w:tc>
          <w:tcPr>
            <w:tcW w:w="3006" w:type="dxa"/>
          </w:tcPr>
          <w:p w14:paraId="3D11E97F" w14:textId="77777777" w:rsidR="00074DDD" w:rsidRPr="00B912B0" w:rsidRDefault="00074DDD" w:rsidP="00EF4CCD">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lang w:val="en-US"/>
              </w:rPr>
            </w:pPr>
            <w:r w:rsidRPr="00A151DA">
              <w:rPr>
                <w:rFonts w:cs="Times New Roman"/>
                <w:color w:val="auto"/>
                <w:szCs w:val="24"/>
                <w:lang w:val="en-US"/>
              </w:rPr>
              <w:t>Keterangan</w:t>
            </w:r>
          </w:p>
        </w:tc>
      </w:tr>
      <w:tr w:rsidR="00074DDD" w:rsidRPr="00B912B0" w14:paraId="3752F82E"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B2D79D0" w14:textId="262BF136" w:rsidR="00074DDD" w:rsidRPr="00EF4CCD" w:rsidRDefault="00074DDD" w:rsidP="00EF4CCD">
            <w:pPr>
              <w:ind w:firstLine="0"/>
              <w:jc w:val="center"/>
              <w:rPr>
                <w:rFonts w:ascii="Calibri" w:hAnsi="Calibri" w:cs="Calibri"/>
                <w:color w:val="000000"/>
              </w:rPr>
            </w:pPr>
            <w:r>
              <w:rPr>
                <w:rFonts w:ascii="Calibri" w:hAnsi="Calibri" w:cs="Calibri"/>
                <w:color w:val="000000"/>
              </w:rPr>
              <w:t>id_cust(fk customer)</w:t>
            </w:r>
          </w:p>
        </w:tc>
        <w:tc>
          <w:tcPr>
            <w:tcW w:w="3005" w:type="dxa"/>
          </w:tcPr>
          <w:p w14:paraId="1AA720FE" w14:textId="77777777" w:rsidR="00074DDD" w:rsidRPr="00B912B0" w:rsidRDefault="00074DDD" w:rsidP="00EF4CCD">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INT</w:t>
            </w:r>
          </w:p>
        </w:tc>
        <w:tc>
          <w:tcPr>
            <w:tcW w:w="3006" w:type="dxa"/>
          </w:tcPr>
          <w:p w14:paraId="18A970A4" w14:textId="77777777" w:rsidR="00074DDD" w:rsidRPr="00B912B0" w:rsidRDefault="00074DDD" w:rsidP="00EF4CCD">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Foreign Key(Customer)</w:t>
            </w:r>
          </w:p>
        </w:tc>
      </w:tr>
      <w:tr w:rsidR="00074DDD" w:rsidRPr="00B912B0" w14:paraId="3A1AE090"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15F0113B" w14:textId="4636B0DA" w:rsidR="00074DDD" w:rsidRPr="001C63CC" w:rsidRDefault="00074DDD" w:rsidP="00EF4CCD">
            <w:pPr>
              <w:ind w:firstLine="0"/>
              <w:jc w:val="center"/>
              <w:rPr>
                <w:rFonts w:ascii="Calibri" w:hAnsi="Calibri" w:cs="Calibri"/>
                <w:color w:val="000000"/>
              </w:rPr>
            </w:pPr>
            <w:r>
              <w:rPr>
                <w:rFonts w:ascii="Calibri" w:hAnsi="Calibri" w:cs="Calibri"/>
                <w:color w:val="000000"/>
              </w:rPr>
              <w:t>saldoreq</w:t>
            </w:r>
          </w:p>
        </w:tc>
        <w:tc>
          <w:tcPr>
            <w:tcW w:w="3005" w:type="dxa"/>
          </w:tcPr>
          <w:p w14:paraId="35D1B1EB" w14:textId="77777777" w:rsidR="00074DDD" w:rsidRPr="00B912B0" w:rsidRDefault="00074DDD" w:rsidP="00EF4CCD">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r>
              <w:rPr>
                <w:rFonts w:cs="Times New Roman"/>
                <w:szCs w:val="24"/>
                <w:lang w:val="en-US"/>
              </w:rPr>
              <w:t>INT</w:t>
            </w:r>
          </w:p>
        </w:tc>
        <w:tc>
          <w:tcPr>
            <w:tcW w:w="3006" w:type="dxa"/>
          </w:tcPr>
          <w:p w14:paraId="48A341AA" w14:textId="77777777" w:rsidR="00074DDD" w:rsidRPr="00B912B0" w:rsidRDefault="00074DDD" w:rsidP="00EF4CCD">
            <w:pPr>
              <w:pStyle w:val="ListParagraph"/>
              <w:ind w:left="0" w:firstLine="0"/>
              <w:jc w:val="center"/>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r>
      <w:tr w:rsidR="00074DDD" w:rsidRPr="00B912B0" w14:paraId="4C7F20AC" w14:textId="77777777" w:rsidTr="00EF4CCD">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3005" w:type="dxa"/>
          </w:tcPr>
          <w:p w14:paraId="28E6E567" w14:textId="479D139C" w:rsidR="00074DDD" w:rsidRPr="001C63CC" w:rsidRDefault="00074DDD" w:rsidP="00EF4CCD">
            <w:pPr>
              <w:ind w:firstLine="0"/>
              <w:jc w:val="center"/>
              <w:rPr>
                <w:rFonts w:ascii="Calibri" w:hAnsi="Calibri" w:cs="Calibri"/>
                <w:color w:val="000000"/>
              </w:rPr>
            </w:pPr>
            <w:r>
              <w:rPr>
                <w:rFonts w:ascii="Calibri" w:hAnsi="Calibri" w:cs="Calibri"/>
                <w:color w:val="000000"/>
              </w:rPr>
              <w:t>status</w:t>
            </w:r>
          </w:p>
        </w:tc>
        <w:tc>
          <w:tcPr>
            <w:tcW w:w="3005" w:type="dxa"/>
          </w:tcPr>
          <w:p w14:paraId="3CFB6B32" w14:textId="77777777" w:rsidR="00074DDD" w:rsidRPr="00B912B0" w:rsidRDefault="00074DDD" w:rsidP="00EF4CCD">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cs="Times New Roman"/>
                <w:szCs w:val="24"/>
                <w:lang w:val="en-US"/>
              </w:rPr>
              <w:t>INT</w:t>
            </w:r>
          </w:p>
        </w:tc>
        <w:tc>
          <w:tcPr>
            <w:tcW w:w="3006" w:type="dxa"/>
          </w:tcPr>
          <w:p w14:paraId="144C41A5" w14:textId="77777777" w:rsidR="00074DDD" w:rsidRPr="00B912B0" w:rsidRDefault="00074DDD" w:rsidP="00EF4CCD">
            <w:pPr>
              <w:pStyle w:val="ListParagraph"/>
              <w:ind w:left="0" w:firstLine="0"/>
              <w:jc w:val="center"/>
              <w:cnfStyle w:val="000000100000" w:firstRow="0" w:lastRow="0" w:firstColumn="0" w:lastColumn="0" w:oddVBand="0" w:evenVBand="0" w:oddHBand="1" w:evenHBand="0" w:firstRowFirstColumn="0" w:firstRowLastColumn="0" w:lastRowFirstColumn="0" w:lastRowLastColumn="0"/>
              <w:rPr>
                <w:rFonts w:cs="Times New Roman"/>
                <w:szCs w:val="24"/>
                <w:lang w:val="en-US"/>
              </w:rPr>
            </w:pPr>
            <w:r>
              <w:rPr>
                <w:rFonts w:ascii="Calibri" w:hAnsi="Calibri" w:cs="Calibri"/>
                <w:color w:val="000000"/>
              </w:rPr>
              <w:t>(1pending 2accepted 3rejected)</w:t>
            </w:r>
          </w:p>
        </w:tc>
      </w:tr>
    </w:tbl>
    <w:p w14:paraId="44153622" w14:textId="77777777" w:rsidR="00074DDD" w:rsidRDefault="00074DDD" w:rsidP="001910D8">
      <w:pPr>
        <w:pStyle w:val="ListParagraph"/>
        <w:rPr>
          <w:szCs w:val="24"/>
        </w:rPr>
      </w:pPr>
    </w:p>
    <w:p w14:paraId="7CCA9369" w14:textId="77777777" w:rsidR="00074DDD" w:rsidRDefault="00074DDD" w:rsidP="00325FC7">
      <w:pPr>
        <w:pStyle w:val="ListParagraph"/>
        <w:ind w:left="0"/>
        <w:rPr>
          <w:szCs w:val="24"/>
        </w:rPr>
      </w:pPr>
      <w:r>
        <w:rPr>
          <w:szCs w:val="24"/>
        </w:rPr>
        <w:t>Tabel 3.8 merupakan table saldo yang digunakan untuk melihat data saldo user serta menyetujui atau menolak request saldo user. tabel ini berisikan id_cust sebagai foreign key yang digunakan untuk relasi antara tabel Saldo dengan tabel Customer,saldoreq serta status yang dibagi menjadi 3 jenis yaitu 1 = pending , 2 = accepted , 3 = rejected</w:t>
      </w:r>
    </w:p>
    <w:p w14:paraId="028613EA" w14:textId="6E93ED01" w:rsidR="00074DDD" w:rsidRDefault="00074DDD" w:rsidP="001910D8">
      <w:pPr>
        <w:pStyle w:val="ListParagraph"/>
        <w:rPr>
          <w:szCs w:val="24"/>
        </w:rPr>
      </w:pPr>
    </w:p>
    <w:p w14:paraId="3BF827F7" w14:textId="77777777" w:rsidR="00063C01" w:rsidRDefault="00063C01" w:rsidP="001910D8">
      <w:pPr>
        <w:pStyle w:val="ListParagraph"/>
        <w:rPr>
          <w:szCs w:val="24"/>
        </w:rPr>
      </w:pPr>
    </w:p>
    <w:p w14:paraId="6CB6B9B8" w14:textId="77777777" w:rsidR="00074DDD" w:rsidRPr="00C330DD" w:rsidRDefault="00074DDD" w:rsidP="00504BF5">
      <w:pPr>
        <w:rPr>
          <w:b/>
          <w:sz w:val="32"/>
          <w:szCs w:val="24"/>
          <w:lang w:val="id-ID"/>
        </w:rPr>
      </w:pPr>
      <w:r w:rsidRPr="00C330DD">
        <w:rPr>
          <w:b/>
          <w:sz w:val="32"/>
          <w:szCs w:val="24"/>
          <w:lang w:val="id-ID"/>
        </w:rPr>
        <w:t>3.3.</w:t>
      </w:r>
      <w:r w:rsidRPr="00C330DD">
        <w:rPr>
          <w:b/>
          <w:sz w:val="32"/>
          <w:szCs w:val="24"/>
          <w:lang w:val="id-ID"/>
        </w:rPr>
        <w:tab/>
        <w:t>Desain Procedural</w:t>
      </w:r>
    </w:p>
    <w:p w14:paraId="38FFAD26" w14:textId="003772CC" w:rsidR="00074DDD" w:rsidRDefault="00074DDD" w:rsidP="00C330DD">
      <w:pPr>
        <w:rPr>
          <w:szCs w:val="24"/>
          <w:lang w:val="id-ID"/>
        </w:rPr>
      </w:pPr>
      <w:r w:rsidRPr="00E71070">
        <w:rPr>
          <w:szCs w:val="24"/>
          <w:lang w:val="id-ID"/>
        </w:rPr>
        <w:t xml:space="preserve">Pada point ini kita menjelaskan algoritma pada aplikasi yang kita kembangkan pada aplikasi ini,berikut adalah algoritma yang </w:t>
      </w:r>
      <w:r w:rsidRPr="000846F2">
        <w:rPr>
          <w:szCs w:val="24"/>
          <w:lang w:val="id-ID"/>
        </w:rPr>
        <w:t>kami</w:t>
      </w:r>
      <w:r w:rsidRPr="00E71070">
        <w:rPr>
          <w:szCs w:val="24"/>
          <w:lang w:val="id-ID"/>
        </w:rPr>
        <w:t xml:space="preserve"> kembangkan pada aplikasi kami</w:t>
      </w:r>
    </w:p>
    <w:p w14:paraId="6A3B9FB3" w14:textId="77777777" w:rsidR="00063C01" w:rsidRDefault="00063C01" w:rsidP="00C330DD">
      <w:pPr>
        <w:rPr>
          <w:szCs w:val="24"/>
          <w:lang w:val="id-ID"/>
        </w:rPr>
      </w:pPr>
    </w:p>
    <w:p w14:paraId="43A26B8A" w14:textId="4489625B" w:rsidR="00074DDD" w:rsidRDefault="00074DDD" w:rsidP="00504BF5">
      <w:pPr>
        <w:rPr>
          <w:szCs w:val="24"/>
        </w:rPr>
      </w:pPr>
      <w:r>
        <w:rPr>
          <w:szCs w:val="24"/>
        </w:rPr>
        <w:t>Algoritma 3.1 Contoh Algoritma Filtering barang</w:t>
      </w:r>
    </w:p>
    <w:p w14:paraId="5D432E46" w14:textId="40581C59" w:rsidR="00FE099F" w:rsidRPr="00FE099F" w:rsidRDefault="00FE099F" w:rsidP="00FE099F">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7150468"/>
        <w:rPr>
          <w:sz w:val="17"/>
          <w:szCs w:val="17"/>
        </w:rPr>
      </w:pPr>
      <w:r w:rsidRPr="00FE099F">
        <w:rPr>
          <w:color w:val="000000"/>
          <w:sz w:val="17"/>
          <w:szCs w:val="17"/>
        </w:rPr>
        <w:t xml:space="preserve">If kategori[] </w:t>
      </w:r>
      <w:r w:rsidR="005A771A">
        <w:rPr>
          <w:color w:val="000000"/>
          <w:sz w:val="17"/>
          <w:szCs w:val="17"/>
        </w:rPr>
        <w:t>is equal</w:t>
      </w:r>
      <w:r w:rsidRPr="00FE099F">
        <w:rPr>
          <w:color w:val="000000"/>
          <w:sz w:val="17"/>
          <w:szCs w:val="17"/>
        </w:rPr>
        <w:t xml:space="preserve"> “all” then</w:t>
      </w:r>
    </w:p>
    <w:p w14:paraId="3DBC790A" w14:textId="5630EACC" w:rsidR="00FE099F" w:rsidRPr="00FE099F" w:rsidRDefault="00501817" w:rsidP="00FE099F">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7150468"/>
        <w:rPr>
          <w:sz w:val="17"/>
          <w:szCs w:val="17"/>
        </w:rPr>
      </w:pPr>
      <w:r>
        <w:rPr>
          <w:sz w:val="17"/>
          <w:szCs w:val="17"/>
        </w:rPr>
        <w:t xml:space="preserve">   </w:t>
      </w:r>
      <w:r w:rsidR="00FE099F" w:rsidRPr="00FE099F">
        <w:rPr>
          <w:sz w:val="17"/>
          <w:szCs w:val="17"/>
        </w:rPr>
        <w:t>Print filter barang untuk all success</w:t>
      </w:r>
    </w:p>
    <w:p w14:paraId="19FD142D" w14:textId="69CD8714" w:rsidR="00FE099F" w:rsidRPr="00FE099F" w:rsidRDefault="00FE099F" w:rsidP="00FE099F">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7150468"/>
        <w:rPr>
          <w:sz w:val="17"/>
          <w:szCs w:val="17"/>
        </w:rPr>
      </w:pPr>
      <w:r w:rsidRPr="00FE099F">
        <w:rPr>
          <w:sz w:val="17"/>
          <w:szCs w:val="17"/>
        </w:rPr>
        <w:t xml:space="preserve">Elseif kategori[] </w:t>
      </w:r>
      <w:r w:rsidR="005A771A">
        <w:rPr>
          <w:sz w:val="17"/>
          <w:szCs w:val="17"/>
        </w:rPr>
        <w:t>is not equal</w:t>
      </w:r>
      <w:r w:rsidRPr="00FE099F">
        <w:rPr>
          <w:sz w:val="17"/>
          <w:szCs w:val="17"/>
        </w:rPr>
        <w:t xml:space="preserve"> “all”</w:t>
      </w:r>
    </w:p>
    <w:p w14:paraId="6894A57F" w14:textId="1AE6DC8E" w:rsidR="00FE099F" w:rsidRPr="00FE099F" w:rsidRDefault="00501817" w:rsidP="00FE099F">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7150468"/>
        <w:rPr>
          <w:sz w:val="17"/>
          <w:szCs w:val="17"/>
        </w:rPr>
      </w:pPr>
      <w:r>
        <w:rPr>
          <w:sz w:val="17"/>
          <w:szCs w:val="17"/>
        </w:rPr>
        <w:lastRenderedPageBreak/>
        <w:t xml:space="preserve">   </w:t>
      </w:r>
      <w:r w:rsidR="00FE099F" w:rsidRPr="00FE099F">
        <w:rPr>
          <w:sz w:val="17"/>
          <w:szCs w:val="17"/>
        </w:rPr>
        <w:t>Print filter barang untuk</w:t>
      </w:r>
      <w:r w:rsidR="00FE099F">
        <w:rPr>
          <w:sz w:val="17"/>
          <w:szCs w:val="17"/>
        </w:rPr>
        <w:t xml:space="preserve"> </w:t>
      </w:r>
      <w:r w:rsidR="00FE099F" w:rsidRPr="00FE099F">
        <w:rPr>
          <w:sz w:val="17"/>
          <w:szCs w:val="17"/>
        </w:rPr>
        <w:t xml:space="preserve"> kategori[] success</w:t>
      </w:r>
    </w:p>
    <w:p w14:paraId="30F739FF" w14:textId="151396FF" w:rsidR="00063C01" w:rsidRPr="00FE099F" w:rsidRDefault="00FE099F" w:rsidP="00FE099F">
      <w:pPr>
        <w:pStyle w:val="HTMLPreformatted"/>
        <w:numPr>
          <w:ilvl w:val="0"/>
          <w:numId w:val="4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57150468"/>
        <w:rPr>
          <w:sz w:val="17"/>
          <w:szCs w:val="17"/>
        </w:rPr>
      </w:pPr>
      <w:r w:rsidRPr="00FE099F">
        <w:rPr>
          <w:sz w:val="17"/>
          <w:szCs w:val="17"/>
        </w:rPr>
        <w:t>End if</w:t>
      </w:r>
    </w:p>
    <w:p w14:paraId="460C715E" w14:textId="6CE0066C" w:rsidR="00074DDD" w:rsidRDefault="00074DDD" w:rsidP="00504BF5">
      <w:pPr>
        <w:rPr>
          <w:szCs w:val="24"/>
        </w:rPr>
      </w:pPr>
      <w:r>
        <w:rPr>
          <w:szCs w:val="24"/>
        </w:rPr>
        <w:t>Algoritma 3,2 Contoh Algoritma Login</w:t>
      </w:r>
    </w:p>
    <w:p w14:paraId="3B2D1184" w14:textId="2253330A" w:rsidR="005A771A" w:rsidRPr="00501817" w:rsidRDefault="005A771A" w:rsidP="005A771A">
      <w:pPr>
        <w:pStyle w:val="HTMLPreformatted"/>
        <w:numPr>
          <w:ilvl w:val="0"/>
          <w:numId w:val="4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8175769"/>
        <w:rPr>
          <w:sz w:val="17"/>
          <w:szCs w:val="17"/>
        </w:rPr>
      </w:pPr>
      <w:r w:rsidRPr="00501817">
        <w:rPr>
          <w:color w:val="000000"/>
          <w:sz w:val="17"/>
          <w:szCs w:val="17"/>
        </w:rPr>
        <w:t>If email is not Null and password is not null then</w:t>
      </w:r>
    </w:p>
    <w:p w14:paraId="6685CE11" w14:textId="77777777" w:rsidR="005A771A" w:rsidRPr="00501817" w:rsidRDefault="005A771A" w:rsidP="005A771A">
      <w:pPr>
        <w:pStyle w:val="HTMLPreformatted"/>
        <w:numPr>
          <w:ilvl w:val="0"/>
          <w:numId w:val="4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8175769"/>
        <w:rPr>
          <w:sz w:val="17"/>
          <w:szCs w:val="17"/>
        </w:rPr>
      </w:pPr>
      <w:r w:rsidRPr="00501817">
        <w:rPr>
          <w:color w:val="000000"/>
          <w:sz w:val="17"/>
          <w:szCs w:val="17"/>
        </w:rPr>
        <w:t xml:space="preserve">   If email is equal admin and password is equal admin then</w:t>
      </w:r>
    </w:p>
    <w:p w14:paraId="4B8FC098" w14:textId="77777777" w:rsidR="005A771A" w:rsidRPr="00501817" w:rsidRDefault="005A771A" w:rsidP="005A771A">
      <w:pPr>
        <w:pStyle w:val="HTMLPreformatted"/>
        <w:numPr>
          <w:ilvl w:val="0"/>
          <w:numId w:val="4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8175769"/>
        <w:rPr>
          <w:sz w:val="17"/>
          <w:szCs w:val="17"/>
        </w:rPr>
      </w:pPr>
      <w:r w:rsidRPr="00501817">
        <w:rPr>
          <w:color w:val="000000"/>
          <w:sz w:val="17"/>
          <w:szCs w:val="17"/>
        </w:rPr>
        <w:t xml:space="preserve">      Print login sebagai admin</w:t>
      </w:r>
    </w:p>
    <w:p w14:paraId="16695F31" w14:textId="77777777" w:rsidR="005A771A" w:rsidRPr="00501817" w:rsidRDefault="005A771A" w:rsidP="005A771A">
      <w:pPr>
        <w:pStyle w:val="HTMLPreformatted"/>
        <w:numPr>
          <w:ilvl w:val="0"/>
          <w:numId w:val="4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8175769"/>
        <w:rPr>
          <w:sz w:val="17"/>
          <w:szCs w:val="17"/>
        </w:rPr>
      </w:pPr>
      <w:r w:rsidRPr="00501817">
        <w:rPr>
          <w:color w:val="000000"/>
          <w:sz w:val="17"/>
          <w:szCs w:val="17"/>
        </w:rPr>
        <w:t xml:space="preserve">   Elseif email is equal user and password is equald user then</w:t>
      </w:r>
    </w:p>
    <w:p w14:paraId="05CDC2F0" w14:textId="77777777" w:rsidR="005A771A" w:rsidRPr="00501817" w:rsidRDefault="005A771A" w:rsidP="005A771A">
      <w:pPr>
        <w:pStyle w:val="HTMLPreformatted"/>
        <w:numPr>
          <w:ilvl w:val="0"/>
          <w:numId w:val="4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8175769"/>
        <w:rPr>
          <w:sz w:val="17"/>
          <w:szCs w:val="17"/>
        </w:rPr>
      </w:pPr>
      <w:r w:rsidRPr="00501817">
        <w:rPr>
          <w:color w:val="000000"/>
          <w:sz w:val="17"/>
          <w:szCs w:val="17"/>
        </w:rPr>
        <w:t xml:space="preserve">      Print login sebagai User</w:t>
      </w:r>
    </w:p>
    <w:p w14:paraId="7C95A1FA" w14:textId="77777777" w:rsidR="005A771A" w:rsidRPr="00501817" w:rsidRDefault="005A771A" w:rsidP="005A771A">
      <w:pPr>
        <w:pStyle w:val="HTMLPreformatted"/>
        <w:numPr>
          <w:ilvl w:val="0"/>
          <w:numId w:val="4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8175769"/>
        <w:rPr>
          <w:sz w:val="17"/>
          <w:szCs w:val="17"/>
        </w:rPr>
      </w:pPr>
      <w:r w:rsidRPr="00501817">
        <w:rPr>
          <w:color w:val="000000"/>
          <w:sz w:val="17"/>
          <w:szCs w:val="17"/>
        </w:rPr>
        <w:t xml:space="preserve">   End if</w:t>
      </w:r>
    </w:p>
    <w:p w14:paraId="22193BD2" w14:textId="4DDE3617" w:rsidR="00501817" w:rsidRPr="00501817" w:rsidRDefault="00501817" w:rsidP="005A771A">
      <w:pPr>
        <w:pStyle w:val="HTMLPreformatted"/>
        <w:numPr>
          <w:ilvl w:val="0"/>
          <w:numId w:val="4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8175769"/>
        <w:rPr>
          <w:sz w:val="17"/>
          <w:szCs w:val="17"/>
        </w:rPr>
      </w:pPr>
      <w:r w:rsidRPr="00501817">
        <w:rPr>
          <w:color w:val="000000"/>
          <w:sz w:val="17"/>
          <w:szCs w:val="17"/>
        </w:rPr>
        <w:t>Else then</w:t>
      </w:r>
    </w:p>
    <w:p w14:paraId="4541525C" w14:textId="77777777" w:rsidR="00501817" w:rsidRPr="00501817" w:rsidRDefault="00501817" w:rsidP="005A771A">
      <w:pPr>
        <w:pStyle w:val="HTMLPreformatted"/>
        <w:numPr>
          <w:ilvl w:val="0"/>
          <w:numId w:val="4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8175769"/>
        <w:rPr>
          <w:sz w:val="17"/>
          <w:szCs w:val="17"/>
        </w:rPr>
      </w:pPr>
      <w:r w:rsidRPr="00501817">
        <w:rPr>
          <w:color w:val="000000"/>
          <w:sz w:val="17"/>
          <w:szCs w:val="17"/>
        </w:rPr>
        <w:t>Print “data fill blank”</w:t>
      </w:r>
    </w:p>
    <w:p w14:paraId="5DD175AA" w14:textId="2C05E648" w:rsidR="005A771A" w:rsidRPr="00501817" w:rsidRDefault="00501817" w:rsidP="005A771A">
      <w:pPr>
        <w:pStyle w:val="HTMLPreformatted"/>
        <w:numPr>
          <w:ilvl w:val="0"/>
          <w:numId w:val="4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958175769"/>
        <w:rPr>
          <w:sz w:val="17"/>
          <w:szCs w:val="17"/>
        </w:rPr>
      </w:pPr>
      <w:r w:rsidRPr="00501817">
        <w:rPr>
          <w:color w:val="000000"/>
          <w:sz w:val="17"/>
          <w:szCs w:val="17"/>
        </w:rPr>
        <w:t>End if</w:t>
      </w:r>
      <w:r w:rsidR="005A771A" w:rsidRPr="00501817">
        <w:rPr>
          <w:color w:val="000000"/>
          <w:sz w:val="17"/>
          <w:szCs w:val="17"/>
        </w:rPr>
        <w:t xml:space="preserve"> </w:t>
      </w:r>
    </w:p>
    <w:p w14:paraId="6963435C" w14:textId="77777777" w:rsidR="005A771A" w:rsidRDefault="005A771A" w:rsidP="00504BF5">
      <w:pPr>
        <w:rPr>
          <w:szCs w:val="24"/>
        </w:rPr>
      </w:pPr>
    </w:p>
    <w:p w14:paraId="6665ED7A" w14:textId="0D1393CB" w:rsidR="00074DDD" w:rsidRDefault="00074DDD" w:rsidP="00325FC7">
      <w:pPr>
        <w:ind w:firstLine="0"/>
        <w:rPr>
          <w:szCs w:val="24"/>
        </w:rPr>
      </w:pPr>
    </w:p>
    <w:p w14:paraId="6F54425A" w14:textId="5C15EF97" w:rsidR="00074DDD" w:rsidRDefault="00074DDD" w:rsidP="00504BF5">
      <w:pPr>
        <w:rPr>
          <w:szCs w:val="24"/>
        </w:rPr>
      </w:pPr>
      <w:r>
        <w:rPr>
          <w:szCs w:val="24"/>
        </w:rPr>
        <w:t xml:space="preserve">Algoritma 3.3 contoh Algoritma </w:t>
      </w:r>
      <w:r w:rsidR="00501817">
        <w:rPr>
          <w:szCs w:val="24"/>
        </w:rPr>
        <w:t>Register</w:t>
      </w:r>
    </w:p>
    <w:p w14:paraId="0909E20E" w14:textId="060B8453" w:rsidR="00501817" w:rsidRPr="00AA782C" w:rsidRDefault="00501817" w:rsidP="00501817">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9389204"/>
        <w:rPr>
          <w:sz w:val="17"/>
          <w:szCs w:val="17"/>
        </w:rPr>
      </w:pPr>
      <w:r w:rsidRPr="00AA782C">
        <w:rPr>
          <w:color w:val="000000"/>
          <w:sz w:val="17"/>
          <w:szCs w:val="17"/>
        </w:rPr>
        <w:t>If email is not null and username is not null and pass is not null then</w:t>
      </w:r>
    </w:p>
    <w:p w14:paraId="4E67FAC0" w14:textId="336B8CA6" w:rsidR="00501817" w:rsidRPr="00AA782C" w:rsidRDefault="00501817" w:rsidP="00501817">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9389204"/>
        <w:rPr>
          <w:sz w:val="17"/>
          <w:szCs w:val="17"/>
        </w:rPr>
      </w:pPr>
      <w:r w:rsidRPr="00AA782C">
        <w:rPr>
          <w:sz w:val="17"/>
          <w:szCs w:val="17"/>
        </w:rPr>
        <w:t xml:space="preserve">   If pass is equal passConfirm then</w:t>
      </w:r>
    </w:p>
    <w:p w14:paraId="5306E658" w14:textId="75AAAED4" w:rsidR="00501817" w:rsidRPr="00AA782C" w:rsidRDefault="00501817" w:rsidP="00501817">
      <w:pPr>
        <w:pStyle w:val="HTMLPreformatted"/>
        <w:numPr>
          <w:ilvl w:val="0"/>
          <w:numId w:val="43"/>
        </w:numPr>
        <w:pBdr>
          <w:top w:val="single" w:sz="6" w:space="2" w:color="888888"/>
          <w:left w:val="single" w:sz="6" w:space="2" w:color="888888"/>
          <w:bottom w:val="single" w:sz="6" w:space="2" w:color="888888"/>
          <w:right w:val="single" w:sz="6" w:space="2" w:color="888888"/>
        </w:pBdr>
        <w:spacing w:before="100" w:beforeAutospacing="1" w:after="100" w:afterAutospacing="1"/>
        <w:divId w:val="659389204"/>
        <w:rPr>
          <w:sz w:val="17"/>
          <w:szCs w:val="17"/>
        </w:rPr>
      </w:pPr>
      <w:r w:rsidRPr="00AA782C">
        <w:rPr>
          <w:sz w:val="17"/>
          <w:szCs w:val="17"/>
        </w:rPr>
        <w:t xml:space="preserve">      Print Register Berhasil</w:t>
      </w:r>
    </w:p>
    <w:p w14:paraId="4011C3C9" w14:textId="26ECE726" w:rsidR="00501817" w:rsidRPr="00AA782C" w:rsidRDefault="00501817" w:rsidP="00501817">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9389204"/>
        <w:rPr>
          <w:sz w:val="17"/>
          <w:szCs w:val="17"/>
        </w:rPr>
      </w:pPr>
      <w:r w:rsidRPr="00AA782C">
        <w:rPr>
          <w:sz w:val="17"/>
          <w:szCs w:val="17"/>
        </w:rPr>
        <w:t xml:space="preserve">   Else then</w:t>
      </w:r>
    </w:p>
    <w:p w14:paraId="696C573F" w14:textId="3F560BE4" w:rsidR="00501817" w:rsidRPr="00AA782C" w:rsidRDefault="00501817" w:rsidP="00501817">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9389204"/>
        <w:rPr>
          <w:sz w:val="17"/>
          <w:szCs w:val="17"/>
        </w:rPr>
      </w:pPr>
      <w:r w:rsidRPr="00AA782C">
        <w:rPr>
          <w:sz w:val="17"/>
          <w:szCs w:val="17"/>
        </w:rPr>
        <w:t xml:space="preserve">      Print Password not match with Confirm Password</w:t>
      </w:r>
    </w:p>
    <w:p w14:paraId="6313047D" w14:textId="5D92CD83" w:rsidR="00AA782C" w:rsidRPr="00AA782C" w:rsidRDefault="00AA782C" w:rsidP="00501817">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9389204"/>
        <w:rPr>
          <w:sz w:val="17"/>
          <w:szCs w:val="17"/>
        </w:rPr>
      </w:pPr>
      <w:r w:rsidRPr="00AA782C">
        <w:rPr>
          <w:sz w:val="17"/>
          <w:szCs w:val="17"/>
        </w:rPr>
        <w:t xml:space="preserve">   End if</w:t>
      </w:r>
    </w:p>
    <w:p w14:paraId="36233770" w14:textId="3521DA76" w:rsidR="00501817" w:rsidRPr="00AA782C" w:rsidRDefault="00501817" w:rsidP="00501817">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9389204"/>
        <w:rPr>
          <w:sz w:val="17"/>
          <w:szCs w:val="17"/>
        </w:rPr>
      </w:pPr>
      <w:r w:rsidRPr="00AA782C">
        <w:rPr>
          <w:sz w:val="17"/>
          <w:szCs w:val="17"/>
        </w:rPr>
        <w:t>Else then</w:t>
      </w:r>
    </w:p>
    <w:p w14:paraId="6EC6BB01" w14:textId="1273C12E" w:rsidR="00501817" w:rsidRPr="00AA782C" w:rsidRDefault="00501817" w:rsidP="00501817">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9389204"/>
        <w:rPr>
          <w:sz w:val="17"/>
          <w:szCs w:val="17"/>
        </w:rPr>
      </w:pPr>
      <w:r w:rsidRPr="00AA782C">
        <w:rPr>
          <w:sz w:val="17"/>
          <w:szCs w:val="17"/>
        </w:rPr>
        <w:t>Print data is fill blank</w:t>
      </w:r>
    </w:p>
    <w:p w14:paraId="0E825928" w14:textId="50D7303B" w:rsidR="00074DDD" w:rsidRPr="00AA782C" w:rsidRDefault="00AA782C" w:rsidP="00AA782C">
      <w:pPr>
        <w:pStyle w:val="HTMLPreformatted"/>
        <w:numPr>
          <w:ilvl w:val="0"/>
          <w:numId w:val="4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659389204"/>
        <w:rPr>
          <w:sz w:val="17"/>
          <w:szCs w:val="17"/>
        </w:rPr>
      </w:pPr>
      <w:r w:rsidRPr="00AA782C">
        <w:rPr>
          <w:sz w:val="17"/>
          <w:szCs w:val="17"/>
        </w:rPr>
        <w:t>End if</w:t>
      </w:r>
    </w:p>
    <w:p w14:paraId="50E594A3" w14:textId="77777777" w:rsidR="00AA782C" w:rsidRDefault="00AA782C" w:rsidP="00504BF5">
      <w:pPr>
        <w:rPr>
          <w:szCs w:val="24"/>
        </w:rPr>
      </w:pPr>
    </w:p>
    <w:p w14:paraId="6F1BE495" w14:textId="77777777" w:rsidR="00AA782C" w:rsidRDefault="00AA782C" w:rsidP="00504BF5">
      <w:pPr>
        <w:rPr>
          <w:szCs w:val="24"/>
        </w:rPr>
      </w:pPr>
    </w:p>
    <w:p w14:paraId="23DAEB10" w14:textId="77777777" w:rsidR="00AA782C" w:rsidRDefault="00AA782C" w:rsidP="00504BF5">
      <w:pPr>
        <w:rPr>
          <w:szCs w:val="24"/>
        </w:rPr>
      </w:pPr>
    </w:p>
    <w:p w14:paraId="497D571D" w14:textId="77777777" w:rsidR="00AA782C" w:rsidRDefault="00AA782C" w:rsidP="00504BF5">
      <w:pPr>
        <w:rPr>
          <w:szCs w:val="24"/>
        </w:rPr>
      </w:pPr>
    </w:p>
    <w:p w14:paraId="244243D9" w14:textId="77777777" w:rsidR="00AA782C" w:rsidRDefault="00AA782C" w:rsidP="00504BF5">
      <w:pPr>
        <w:rPr>
          <w:szCs w:val="24"/>
        </w:rPr>
      </w:pPr>
    </w:p>
    <w:p w14:paraId="39A2FAB8" w14:textId="4AF3E26C" w:rsidR="00074DDD" w:rsidRDefault="00074DDD" w:rsidP="00504BF5">
      <w:pPr>
        <w:rPr>
          <w:szCs w:val="24"/>
        </w:rPr>
      </w:pPr>
      <w:r>
        <w:rPr>
          <w:szCs w:val="24"/>
        </w:rPr>
        <w:t>Algoritma 3.4 contoh Algoritma CRUD</w:t>
      </w:r>
    </w:p>
    <w:p w14:paraId="09421FEE" w14:textId="6146BE62" w:rsidR="00924D0E" w:rsidRDefault="00924D0E" w:rsidP="00924D0E">
      <w:pPr>
        <w:jc w:val="center"/>
        <w:rPr>
          <w:szCs w:val="24"/>
        </w:rPr>
      </w:pPr>
      <w:r>
        <w:rPr>
          <w:szCs w:val="24"/>
        </w:rPr>
        <w:t>Insert</w:t>
      </w:r>
    </w:p>
    <w:p w14:paraId="2DF688F5" w14:textId="77777777" w:rsidR="00D66083" w:rsidRDefault="00D66083" w:rsidP="00D66083">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Pr>
          <w:sz w:val="17"/>
          <w:szCs w:val="17"/>
        </w:rPr>
        <w:t>query = “”;</w:t>
      </w:r>
    </w:p>
    <w:p w14:paraId="65F0F29F" w14:textId="77777777" w:rsidR="00D66083" w:rsidRDefault="00D66083" w:rsidP="00D66083">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sidRPr="00924D0E">
        <w:rPr>
          <w:sz w:val="17"/>
          <w:szCs w:val="17"/>
        </w:rPr>
        <w:t>If kat is not null or merk is not null then</w:t>
      </w:r>
    </w:p>
    <w:p w14:paraId="6798B2DF" w14:textId="77777777" w:rsidR="00D66083" w:rsidRPr="00924D0E" w:rsidRDefault="00D66083" w:rsidP="00D66083">
      <w:pPr>
        <w:pStyle w:val="HTMLPreformatted"/>
        <w:numPr>
          <w:ilvl w:val="0"/>
          <w:numId w:val="46"/>
        </w:numPr>
        <w:pBdr>
          <w:top w:val="single" w:sz="6" w:space="2" w:color="888888"/>
          <w:left w:val="single" w:sz="6" w:space="2" w:color="888888"/>
          <w:bottom w:val="single" w:sz="6" w:space="2" w:color="888888"/>
          <w:right w:val="single" w:sz="6" w:space="2" w:color="888888"/>
        </w:pBdr>
        <w:spacing w:before="100" w:beforeAutospacing="1" w:after="100" w:afterAutospacing="1"/>
        <w:rPr>
          <w:sz w:val="17"/>
          <w:szCs w:val="17"/>
        </w:rPr>
      </w:pPr>
      <w:r w:rsidRPr="00924D0E">
        <w:rPr>
          <w:color w:val="000000"/>
          <w:sz w:val="17"/>
          <w:szCs w:val="17"/>
        </w:rPr>
        <w:t xml:space="preserve">     Call getKodekat()</w:t>
      </w:r>
    </w:p>
    <w:p w14:paraId="6813118A" w14:textId="77777777" w:rsidR="00D66083" w:rsidRPr="007C78BD" w:rsidRDefault="00D66083" w:rsidP="00D66083">
      <w:pPr>
        <w:pStyle w:val="HTMLPreformatted"/>
        <w:numPr>
          <w:ilvl w:val="0"/>
          <w:numId w:val="46"/>
        </w:numPr>
        <w:pBdr>
          <w:top w:val="single" w:sz="6" w:space="2" w:color="888888"/>
          <w:left w:val="single" w:sz="6" w:space="2" w:color="888888"/>
          <w:bottom w:val="single" w:sz="6" w:space="2" w:color="888888"/>
          <w:right w:val="single" w:sz="6" w:space="2" w:color="888888"/>
        </w:pBdr>
        <w:spacing w:before="100" w:beforeAutospacing="1" w:after="100" w:afterAutospacing="1"/>
        <w:rPr>
          <w:sz w:val="17"/>
          <w:szCs w:val="17"/>
        </w:rPr>
      </w:pPr>
      <w:r w:rsidRPr="00924D0E">
        <w:rPr>
          <w:color w:val="000000"/>
          <w:sz w:val="17"/>
          <w:szCs w:val="17"/>
        </w:rPr>
        <w:t xml:space="preserve">     Call getKodemerk()</w:t>
      </w:r>
    </w:p>
    <w:p w14:paraId="3E94D6FD" w14:textId="27FF2BF9" w:rsidR="00D66083" w:rsidRPr="00AB53DB" w:rsidRDefault="00D66083" w:rsidP="00D66083">
      <w:pPr>
        <w:pStyle w:val="HTMLPreformatted"/>
        <w:numPr>
          <w:ilvl w:val="0"/>
          <w:numId w:val="46"/>
        </w:numPr>
        <w:pBdr>
          <w:top w:val="single" w:sz="6" w:space="2" w:color="888888"/>
          <w:left w:val="single" w:sz="6" w:space="2" w:color="888888"/>
          <w:bottom w:val="single" w:sz="6" w:space="2" w:color="888888"/>
          <w:right w:val="single" w:sz="6" w:space="2" w:color="888888"/>
        </w:pBdr>
        <w:spacing w:before="100" w:beforeAutospacing="1" w:after="100" w:afterAutospacing="1"/>
        <w:rPr>
          <w:sz w:val="17"/>
          <w:szCs w:val="17"/>
        </w:rPr>
      </w:pPr>
      <w:r>
        <w:rPr>
          <w:color w:val="000000"/>
          <w:sz w:val="17"/>
          <w:szCs w:val="17"/>
        </w:rPr>
        <w:t xml:space="preserve">     Query = “</w:t>
      </w:r>
      <w:r w:rsidRPr="00D66083">
        <w:rPr>
          <w:color w:val="000000"/>
          <w:sz w:val="17"/>
          <w:szCs w:val="17"/>
        </w:rPr>
        <w:t>insert into BARANG(NAMA_BARANG, MERK, KATEGORI,STOK,HARGA)</w:t>
      </w:r>
      <w:r w:rsidR="00002156">
        <w:rPr>
          <w:color w:val="000000"/>
          <w:sz w:val="17"/>
          <w:szCs w:val="17"/>
        </w:rPr>
        <w:t>”+“</w:t>
      </w:r>
      <w:r w:rsidRPr="00D66083">
        <w:rPr>
          <w:color w:val="000000"/>
          <w:sz w:val="17"/>
          <w:szCs w:val="17"/>
        </w:rPr>
        <w:t>values('{</w:t>
      </w:r>
      <w:r>
        <w:rPr>
          <w:color w:val="000000"/>
          <w:sz w:val="17"/>
          <w:szCs w:val="17"/>
        </w:rPr>
        <w:t>nm_barang</w:t>
      </w:r>
      <w:r w:rsidRPr="00D66083">
        <w:rPr>
          <w:color w:val="000000"/>
          <w:sz w:val="17"/>
          <w:szCs w:val="17"/>
        </w:rPr>
        <w:t>}','{kodemerk}','{kodekat}',{</w:t>
      </w:r>
      <w:r>
        <w:rPr>
          <w:color w:val="000000"/>
          <w:sz w:val="17"/>
          <w:szCs w:val="17"/>
        </w:rPr>
        <w:t>stock</w:t>
      </w:r>
      <w:r w:rsidRPr="00D66083">
        <w:rPr>
          <w:color w:val="000000"/>
          <w:sz w:val="17"/>
          <w:szCs w:val="17"/>
        </w:rPr>
        <w:t>},{</w:t>
      </w:r>
      <w:r>
        <w:rPr>
          <w:color w:val="000000"/>
          <w:sz w:val="17"/>
          <w:szCs w:val="17"/>
        </w:rPr>
        <w:t>harga</w:t>
      </w:r>
      <w:r w:rsidRPr="00D66083">
        <w:rPr>
          <w:color w:val="000000"/>
          <w:sz w:val="17"/>
          <w:szCs w:val="17"/>
        </w:rPr>
        <w:t>})</w:t>
      </w:r>
      <w:r>
        <w:rPr>
          <w:color w:val="000000"/>
          <w:sz w:val="17"/>
          <w:szCs w:val="17"/>
        </w:rPr>
        <w:t>”</w:t>
      </w:r>
    </w:p>
    <w:p w14:paraId="6F088B6A" w14:textId="77777777" w:rsidR="00D66083" w:rsidRPr="00924D0E" w:rsidRDefault="00D66083" w:rsidP="00D66083">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sidRPr="00924D0E">
        <w:rPr>
          <w:sz w:val="17"/>
          <w:szCs w:val="17"/>
        </w:rPr>
        <w:t xml:space="preserve">     Print </w:t>
      </w:r>
      <w:r>
        <w:rPr>
          <w:sz w:val="17"/>
          <w:szCs w:val="17"/>
        </w:rPr>
        <w:t>Update</w:t>
      </w:r>
      <w:r w:rsidRPr="00924D0E">
        <w:rPr>
          <w:sz w:val="17"/>
          <w:szCs w:val="17"/>
        </w:rPr>
        <w:t xml:space="preserve"> barang berhasil</w:t>
      </w:r>
    </w:p>
    <w:p w14:paraId="35D943BD" w14:textId="77777777" w:rsidR="00D66083" w:rsidRPr="00924D0E" w:rsidRDefault="00D66083" w:rsidP="00D66083">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sidRPr="00924D0E">
        <w:rPr>
          <w:sz w:val="17"/>
          <w:szCs w:val="17"/>
        </w:rPr>
        <w:t xml:space="preserve"> Else then</w:t>
      </w:r>
    </w:p>
    <w:p w14:paraId="6B088898" w14:textId="77777777" w:rsidR="00D66083" w:rsidRPr="00924D0E" w:rsidRDefault="00D66083" w:rsidP="00D66083">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sidRPr="00924D0E">
        <w:rPr>
          <w:sz w:val="17"/>
          <w:szCs w:val="17"/>
        </w:rPr>
        <w:t xml:space="preserve">     Print fill blank !!</w:t>
      </w:r>
    </w:p>
    <w:p w14:paraId="416D0E61" w14:textId="77777777" w:rsidR="00D66083" w:rsidRPr="00924D0E" w:rsidRDefault="00D66083" w:rsidP="00D66083">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sidRPr="00924D0E">
        <w:rPr>
          <w:sz w:val="17"/>
          <w:szCs w:val="17"/>
        </w:rPr>
        <w:t>End if</w:t>
      </w:r>
    </w:p>
    <w:p w14:paraId="665944BA" w14:textId="77777777" w:rsidR="00AA233E" w:rsidRDefault="00AA233E" w:rsidP="00504BF5">
      <w:pPr>
        <w:rPr>
          <w:szCs w:val="24"/>
        </w:rPr>
      </w:pPr>
    </w:p>
    <w:p w14:paraId="10E47825" w14:textId="632FA7CA" w:rsidR="00924D0E" w:rsidRDefault="00924D0E" w:rsidP="00924D0E">
      <w:pPr>
        <w:jc w:val="center"/>
        <w:rPr>
          <w:szCs w:val="24"/>
        </w:rPr>
      </w:pPr>
      <w:r>
        <w:rPr>
          <w:szCs w:val="24"/>
        </w:rPr>
        <w:t>Delete</w:t>
      </w:r>
    </w:p>
    <w:p w14:paraId="35ADB55B" w14:textId="30CCED66" w:rsidR="00D66083" w:rsidRDefault="00D66083" w:rsidP="00924D0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3904376"/>
        <w:rPr>
          <w:sz w:val="17"/>
          <w:szCs w:val="17"/>
        </w:rPr>
      </w:pPr>
      <w:bookmarkStart w:id="2" w:name="_Hlk91508437"/>
      <w:r>
        <w:rPr>
          <w:sz w:val="17"/>
          <w:szCs w:val="17"/>
        </w:rPr>
        <w:t>Query = “”</w:t>
      </w:r>
    </w:p>
    <w:p w14:paraId="21B7C7D9" w14:textId="18852359" w:rsidR="00924D0E" w:rsidRDefault="00924D0E" w:rsidP="00924D0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3904376"/>
        <w:rPr>
          <w:sz w:val="17"/>
          <w:szCs w:val="17"/>
        </w:rPr>
      </w:pPr>
      <w:r w:rsidRPr="00924D0E">
        <w:rPr>
          <w:sz w:val="17"/>
          <w:szCs w:val="17"/>
        </w:rPr>
        <w:t>If kat is not null or merk is not null then</w:t>
      </w:r>
    </w:p>
    <w:p w14:paraId="662CE951" w14:textId="1C1CD0DB" w:rsidR="00D66083" w:rsidRPr="00924D0E" w:rsidRDefault="00D66083" w:rsidP="00D66083">
      <w:pPr>
        <w:pStyle w:val="HTMLPreformatted"/>
        <w:numPr>
          <w:ilvl w:val="0"/>
          <w:numId w:val="45"/>
        </w:numPr>
        <w:pBdr>
          <w:top w:val="single" w:sz="6" w:space="2" w:color="888888"/>
          <w:left w:val="single" w:sz="6" w:space="2" w:color="888888"/>
          <w:bottom w:val="single" w:sz="6" w:space="2" w:color="888888"/>
          <w:right w:val="single" w:sz="6" w:space="2" w:color="888888"/>
        </w:pBdr>
        <w:spacing w:before="100" w:beforeAutospacing="1" w:after="100" w:afterAutospacing="1"/>
        <w:divId w:val="253904376"/>
        <w:rPr>
          <w:sz w:val="17"/>
          <w:szCs w:val="17"/>
        </w:rPr>
      </w:pPr>
      <w:r>
        <w:rPr>
          <w:sz w:val="17"/>
          <w:szCs w:val="17"/>
        </w:rPr>
        <w:t xml:space="preserve">     Query = “</w:t>
      </w:r>
      <w:r w:rsidRPr="00D66083">
        <w:rPr>
          <w:sz w:val="17"/>
          <w:szCs w:val="17"/>
        </w:rPr>
        <w:t>delete from barang where ID = {index+1}</w:t>
      </w:r>
      <w:r>
        <w:rPr>
          <w:sz w:val="17"/>
          <w:szCs w:val="17"/>
        </w:rPr>
        <w:t>”</w:t>
      </w:r>
    </w:p>
    <w:p w14:paraId="227A8F39" w14:textId="07B3D270" w:rsidR="00924D0E" w:rsidRPr="00924D0E" w:rsidRDefault="00924D0E" w:rsidP="00924D0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3904376"/>
        <w:rPr>
          <w:sz w:val="17"/>
          <w:szCs w:val="17"/>
        </w:rPr>
      </w:pPr>
      <w:r w:rsidRPr="00924D0E">
        <w:rPr>
          <w:sz w:val="17"/>
          <w:szCs w:val="17"/>
        </w:rPr>
        <w:t xml:space="preserve">     Print Delete barang berhasil</w:t>
      </w:r>
    </w:p>
    <w:p w14:paraId="52D54ACF" w14:textId="77777777" w:rsidR="00924D0E" w:rsidRPr="00924D0E" w:rsidRDefault="00924D0E" w:rsidP="00924D0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3904376"/>
        <w:rPr>
          <w:sz w:val="17"/>
          <w:szCs w:val="17"/>
        </w:rPr>
      </w:pPr>
      <w:r w:rsidRPr="00924D0E">
        <w:rPr>
          <w:sz w:val="17"/>
          <w:szCs w:val="17"/>
        </w:rPr>
        <w:t xml:space="preserve"> Else then</w:t>
      </w:r>
    </w:p>
    <w:p w14:paraId="5BA3BD84" w14:textId="77777777" w:rsidR="00924D0E" w:rsidRPr="00924D0E" w:rsidRDefault="00924D0E" w:rsidP="00924D0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3904376"/>
        <w:rPr>
          <w:sz w:val="17"/>
          <w:szCs w:val="17"/>
        </w:rPr>
      </w:pPr>
      <w:r w:rsidRPr="00924D0E">
        <w:rPr>
          <w:sz w:val="17"/>
          <w:szCs w:val="17"/>
        </w:rPr>
        <w:t xml:space="preserve">     Print fill blank !!</w:t>
      </w:r>
    </w:p>
    <w:p w14:paraId="60F11D66" w14:textId="6FF3EEB4" w:rsidR="00924D0E" w:rsidRPr="00924D0E" w:rsidRDefault="00924D0E" w:rsidP="00924D0E">
      <w:pPr>
        <w:pStyle w:val="HTMLPreformatted"/>
        <w:numPr>
          <w:ilvl w:val="0"/>
          <w:numId w:val="45"/>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53904376"/>
        <w:rPr>
          <w:sz w:val="17"/>
          <w:szCs w:val="17"/>
        </w:rPr>
      </w:pPr>
      <w:r w:rsidRPr="00924D0E">
        <w:rPr>
          <w:sz w:val="17"/>
          <w:szCs w:val="17"/>
        </w:rPr>
        <w:t>End if</w:t>
      </w:r>
    </w:p>
    <w:bookmarkEnd w:id="2"/>
    <w:p w14:paraId="6AC0B3EB" w14:textId="10757819" w:rsidR="00AB53DB" w:rsidRPr="00AB53DB" w:rsidRDefault="00924D0E" w:rsidP="00AB53DB">
      <w:pPr>
        <w:jc w:val="center"/>
        <w:rPr>
          <w:szCs w:val="24"/>
        </w:rPr>
      </w:pPr>
      <w:r>
        <w:rPr>
          <w:szCs w:val="24"/>
        </w:rPr>
        <w:t>Update</w:t>
      </w:r>
      <w:r w:rsidR="00AB53DB">
        <w:rPr>
          <w:rFonts w:ascii="Consolas" w:hAnsi="Consolas"/>
          <w:color w:val="000000"/>
          <w:sz w:val="17"/>
          <w:szCs w:val="17"/>
        </w:rPr>
        <w:t> </w:t>
      </w:r>
    </w:p>
    <w:p w14:paraId="6CEFEC49" w14:textId="7ED3EBC3" w:rsidR="007C78BD" w:rsidRDefault="007C78BD" w:rsidP="00AB53DB">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Pr>
          <w:sz w:val="17"/>
          <w:szCs w:val="17"/>
        </w:rPr>
        <w:t>query = “”;</w:t>
      </w:r>
    </w:p>
    <w:p w14:paraId="7FAF345C" w14:textId="09BE848E" w:rsidR="00AB53DB" w:rsidRDefault="00AB53DB" w:rsidP="00AB53DB">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sidRPr="00924D0E">
        <w:rPr>
          <w:sz w:val="17"/>
          <w:szCs w:val="17"/>
        </w:rPr>
        <w:t>If kat is not null or merk is not null then</w:t>
      </w:r>
    </w:p>
    <w:p w14:paraId="18E6708A" w14:textId="605B3C84" w:rsidR="007C78BD" w:rsidRPr="00AB53DB" w:rsidRDefault="007C78BD" w:rsidP="007C78BD">
      <w:pPr>
        <w:pStyle w:val="HTMLPreformatted"/>
        <w:numPr>
          <w:ilvl w:val="0"/>
          <w:numId w:val="46"/>
        </w:numPr>
        <w:pBdr>
          <w:top w:val="single" w:sz="6" w:space="2" w:color="888888"/>
          <w:left w:val="single" w:sz="6" w:space="2" w:color="888888"/>
          <w:bottom w:val="single" w:sz="6" w:space="2" w:color="888888"/>
          <w:right w:val="single" w:sz="6" w:space="2" w:color="888888"/>
        </w:pBdr>
        <w:spacing w:before="100" w:beforeAutospacing="1" w:after="100" w:afterAutospacing="1"/>
        <w:rPr>
          <w:sz w:val="17"/>
          <w:szCs w:val="17"/>
        </w:rPr>
      </w:pPr>
      <w:r>
        <w:rPr>
          <w:color w:val="000000"/>
          <w:sz w:val="17"/>
          <w:szCs w:val="17"/>
        </w:rPr>
        <w:t xml:space="preserve">     Query = </w:t>
      </w:r>
      <w:r w:rsidR="00D66083">
        <w:rPr>
          <w:color w:val="000000"/>
          <w:sz w:val="17"/>
          <w:szCs w:val="17"/>
        </w:rPr>
        <w:t>“</w:t>
      </w:r>
      <w:r w:rsidR="00D66083" w:rsidRPr="00D66083">
        <w:rPr>
          <w:color w:val="000000"/>
          <w:sz w:val="17"/>
          <w:szCs w:val="17"/>
        </w:rPr>
        <w:t xml:space="preserve">Update Barang SET NAMA_BARANG = '{ </w:t>
      </w:r>
      <w:r w:rsidR="00D66083">
        <w:rPr>
          <w:color w:val="000000"/>
          <w:sz w:val="17"/>
          <w:szCs w:val="17"/>
        </w:rPr>
        <w:t>nm_barang</w:t>
      </w:r>
      <w:r w:rsidR="00D66083" w:rsidRPr="00D66083">
        <w:rPr>
          <w:color w:val="000000"/>
          <w:sz w:val="17"/>
          <w:szCs w:val="17"/>
        </w:rPr>
        <w:t xml:space="preserve"> }',MERK = '{ kodemerk }',kategori = '{ kodekat }',STOK = {</w:t>
      </w:r>
      <w:r w:rsidR="00D66083">
        <w:rPr>
          <w:color w:val="000000"/>
          <w:sz w:val="17"/>
          <w:szCs w:val="17"/>
        </w:rPr>
        <w:t>stock</w:t>
      </w:r>
      <w:r w:rsidR="00D66083" w:rsidRPr="00D66083">
        <w:rPr>
          <w:color w:val="000000"/>
          <w:sz w:val="17"/>
          <w:szCs w:val="17"/>
        </w:rPr>
        <w:t>},HARGA = {</w:t>
      </w:r>
      <w:r w:rsidR="00D66083">
        <w:rPr>
          <w:color w:val="000000"/>
          <w:sz w:val="17"/>
          <w:szCs w:val="17"/>
        </w:rPr>
        <w:t>harga</w:t>
      </w:r>
      <w:r w:rsidR="00D66083" w:rsidRPr="00D66083">
        <w:rPr>
          <w:color w:val="000000"/>
          <w:sz w:val="17"/>
          <w:szCs w:val="17"/>
        </w:rPr>
        <w:t>} Where id = " + (index+1)</w:t>
      </w:r>
      <w:r w:rsidR="00D66083">
        <w:rPr>
          <w:color w:val="000000"/>
          <w:sz w:val="17"/>
          <w:szCs w:val="17"/>
        </w:rPr>
        <w:t>”</w:t>
      </w:r>
    </w:p>
    <w:p w14:paraId="7F789E7C" w14:textId="258BA49D" w:rsidR="00AB53DB" w:rsidRPr="00924D0E" w:rsidRDefault="00AB53DB" w:rsidP="00AB53DB">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sidRPr="00924D0E">
        <w:rPr>
          <w:sz w:val="17"/>
          <w:szCs w:val="17"/>
        </w:rPr>
        <w:t xml:space="preserve">     Print </w:t>
      </w:r>
      <w:r>
        <w:rPr>
          <w:sz w:val="17"/>
          <w:szCs w:val="17"/>
        </w:rPr>
        <w:t>Update</w:t>
      </w:r>
      <w:r w:rsidRPr="00924D0E">
        <w:rPr>
          <w:sz w:val="17"/>
          <w:szCs w:val="17"/>
        </w:rPr>
        <w:t xml:space="preserve"> barang berhasil</w:t>
      </w:r>
    </w:p>
    <w:p w14:paraId="5164FEFF" w14:textId="77777777" w:rsidR="00AB53DB" w:rsidRPr="00924D0E" w:rsidRDefault="00AB53DB" w:rsidP="00AB53DB">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sidRPr="00924D0E">
        <w:rPr>
          <w:sz w:val="17"/>
          <w:szCs w:val="17"/>
        </w:rPr>
        <w:t xml:space="preserve"> Else then</w:t>
      </w:r>
    </w:p>
    <w:p w14:paraId="2A975188" w14:textId="77777777" w:rsidR="00AB53DB" w:rsidRPr="00924D0E" w:rsidRDefault="00AB53DB" w:rsidP="00AB53DB">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sidRPr="00924D0E">
        <w:rPr>
          <w:sz w:val="17"/>
          <w:szCs w:val="17"/>
        </w:rPr>
        <w:t xml:space="preserve">     Print fill blank !!</w:t>
      </w:r>
    </w:p>
    <w:p w14:paraId="0A1FA088" w14:textId="77777777" w:rsidR="00AB53DB" w:rsidRPr="00924D0E" w:rsidRDefault="00AB53DB" w:rsidP="00AB53DB">
      <w:pPr>
        <w:pStyle w:val="HTMLPreformatted"/>
        <w:numPr>
          <w:ilvl w:val="0"/>
          <w:numId w:val="46"/>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rPr>
          <w:sz w:val="17"/>
          <w:szCs w:val="17"/>
        </w:rPr>
      </w:pPr>
      <w:r w:rsidRPr="00924D0E">
        <w:rPr>
          <w:sz w:val="17"/>
          <w:szCs w:val="17"/>
        </w:rPr>
        <w:t>End if</w:t>
      </w:r>
    </w:p>
    <w:p w14:paraId="34AD83B9" w14:textId="4D163F7B" w:rsidR="00AB53DB" w:rsidRPr="00924D0E" w:rsidRDefault="00AB53DB" w:rsidP="00924D0E">
      <w:pPr>
        <w:tabs>
          <w:tab w:val="left" w:pos="2563"/>
        </w:tabs>
        <w:rPr>
          <w:lang w:val="id-ID"/>
        </w:rPr>
        <w:sectPr w:rsidR="00AB53DB" w:rsidRPr="00924D0E" w:rsidSect="00C22F25">
          <w:pgSz w:w="11907" w:h="16840" w:code="9"/>
          <w:pgMar w:top="2268" w:right="1701" w:bottom="1701" w:left="2268" w:header="1418" w:footer="851" w:gutter="0"/>
          <w:cols w:space="720"/>
          <w:titlePg/>
          <w:docGrid w:linePitch="360"/>
        </w:sectPr>
      </w:pPr>
    </w:p>
    <w:p w14:paraId="56480D33" w14:textId="16AEBDAF" w:rsidR="00074DDD" w:rsidRDefault="00074DDD" w:rsidP="00AA782C">
      <w:pPr>
        <w:ind w:firstLine="0"/>
        <w:rPr>
          <w:szCs w:val="24"/>
        </w:rPr>
      </w:pPr>
    </w:p>
    <w:p w14:paraId="252F3E1D" w14:textId="77777777" w:rsidR="00074DDD" w:rsidRDefault="00074DDD" w:rsidP="00504BF5">
      <w:pPr>
        <w:rPr>
          <w:szCs w:val="24"/>
        </w:rPr>
      </w:pPr>
    </w:p>
    <w:p w14:paraId="4DAAA5D6" w14:textId="7F97F6E4" w:rsidR="00074DDD" w:rsidRDefault="00074DDD" w:rsidP="00325FC7">
      <w:pPr>
        <w:ind w:firstLine="0"/>
        <w:rPr>
          <w:szCs w:val="24"/>
        </w:rPr>
      </w:pPr>
    </w:p>
    <w:p w14:paraId="26A8F2B0" w14:textId="77777777" w:rsidR="00074DDD" w:rsidRDefault="00074DDD" w:rsidP="00504BF5">
      <w:pPr>
        <w:rPr>
          <w:szCs w:val="24"/>
        </w:rPr>
      </w:pPr>
    </w:p>
    <w:p w14:paraId="3A730BA6" w14:textId="77777777" w:rsidR="00074DDD" w:rsidRDefault="00074DDD" w:rsidP="00504BF5">
      <w:pPr>
        <w:rPr>
          <w:szCs w:val="24"/>
        </w:rPr>
      </w:pPr>
    </w:p>
    <w:p w14:paraId="6A92C49B" w14:textId="77777777" w:rsidR="00074DDD" w:rsidRDefault="00074DDD" w:rsidP="00504BF5">
      <w:pPr>
        <w:rPr>
          <w:szCs w:val="24"/>
        </w:rPr>
      </w:pPr>
    </w:p>
    <w:p w14:paraId="1B8D5E54" w14:textId="77777777" w:rsidR="00074DDD" w:rsidRDefault="00074DDD" w:rsidP="00504BF5">
      <w:pPr>
        <w:rPr>
          <w:szCs w:val="24"/>
        </w:rPr>
      </w:pPr>
    </w:p>
    <w:p w14:paraId="19688533" w14:textId="77777777" w:rsidR="00074DDD" w:rsidRDefault="00074DDD" w:rsidP="00504BF5">
      <w:pPr>
        <w:rPr>
          <w:szCs w:val="24"/>
        </w:rPr>
      </w:pPr>
    </w:p>
    <w:p w14:paraId="27CC463F" w14:textId="1356EBD9" w:rsidR="00903E79" w:rsidRDefault="00903E79" w:rsidP="00074DDD">
      <w:pPr>
        <w:ind w:firstLine="0"/>
        <w:sectPr w:rsidR="00903E79" w:rsidSect="00C22F25">
          <w:pgSz w:w="11907" w:h="16840" w:code="9"/>
          <w:pgMar w:top="2268" w:right="1701" w:bottom="1701" w:left="2268" w:header="1418" w:footer="851" w:gutter="0"/>
          <w:cols w:space="720"/>
          <w:titlePg/>
          <w:docGrid w:linePitch="360"/>
        </w:sectPr>
      </w:pPr>
    </w:p>
    <w:p w14:paraId="088FCE6E" w14:textId="0C2CEB74" w:rsidR="007032AD" w:rsidRDefault="007032AD" w:rsidP="00074DDD">
      <w:pPr>
        <w:pStyle w:val="STTSJudulBab"/>
        <w:jc w:val="both"/>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055BC5" w14:textId="77777777" w:rsidR="00713638" w:rsidRDefault="00713638" w:rsidP="00A1571D">
      <w:pPr>
        <w:spacing w:line="240" w:lineRule="auto"/>
      </w:pPr>
      <w:r>
        <w:separator/>
      </w:r>
    </w:p>
  </w:endnote>
  <w:endnote w:type="continuationSeparator" w:id="0">
    <w:p w14:paraId="648BB9A5" w14:textId="77777777" w:rsidR="00713638" w:rsidRDefault="00713638"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AC240" w14:textId="6385865F" w:rsidR="00A1571D" w:rsidRPr="00707BFB" w:rsidRDefault="00EA49AD"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0553E6">
      <w:rPr>
        <w:noProof/>
      </w:rPr>
      <w:t>i</w:t>
    </w:r>
    <w:r>
      <w:rPr>
        <w:noProof/>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E84F7" w14:textId="77777777" w:rsidR="00204CC0" w:rsidRDefault="00204CC0">
    <w:pPr>
      <w:pStyle w:val="Footer"/>
      <w:jc w:val="center"/>
    </w:pPr>
  </w:p>
  <w:p w14:paraId="212FE893" w14:textId="77777777" w:rsidR="00204CC0" w:rsidRDefault="00204CC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0B95" w14:textId="77777777" w:rsidR="00B2716E" w:rsidRDefault="00B2716E">
    <w:pPr>
      <w:pStyle w:val="Footer"/>
      <w:jc w:val="center"/>
    </w:pPr>
  </w:p>
  <w:p w14:paraId="17A81C30"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E4C15" w14:textId="03EDF30D" w:rsidR="00676FA6" w:rsidRDefault="00EA49AD"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0553E6">
      <w:rPr>
        <w:noProof/>
      </w:rPr>
      <w:t>25</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AB7BB6" w14:textId="77777777" w:rsidR="00713638" w:rsidRDefault="00713638" w:rsidP="00A1571D">
      <w:pPr>
        <w:spacing w:line="240" w:lineRule="auto"/>
      </w:pPr>
      <w:r>
        <w:separator/>
      </w:r>
    </w:p>
  </w:footnote>
  <w:footnote w:type="continuationSeparator" w:id="0">
    <w:p w14:paraId="5B8F1624" w14:textId="77777777" w:rsidR="00713638" w:rsidRDefault="00713638"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E23ED" w14:textId="77777777" w:rsidR="00FF5592" w:rsidRDefault="00FF5592">
    <w:pPr>
      <w:pStyle w:val="Header"/>
      <w:jc w:val="right"/>
    </w:pPr>
  </w:p>
  <w:p w14:paraId="65351708" w14:textId="77777777" w:rsidR="00204CC0" w:rsidRDefault="00204CC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D9EAF" w14:textId="451AAE97" w:rsidR="00FF5592" w:rsidRDefault="00EA49AD" w:rsidP="00AB2806">
    <w:pPr>
      <w:pStyle w:val="Header"/>
      <w:tabs>
        <w:tab w:val="clear" w:pos="4680"/>
        <w:tab w:val="clear" w:pos="9360"/>
      </w:tabs>
      <w:ind w:firstLine="0"/>
      <w:jc w:val="right"/>
    </w:pPr>
    <w:r>
      <w:fldChar w:fldCharType="begin"/>
    </w:r>
    <w:r>
      <w:instrText xml:space="preserve"> PAGE   \* MERGEFORMAT </w:instrText>
    </w:r>
    <w:r>
      <w:fldChar w:fldCharType="separate"/>
    </w:r>
    <w:r w:rsidR="000553E6">
      <w:rPr>
        <w:noProof/>
      </w:rPr>
      <w:t>24</w:t>
    </w:r>
    <w:r>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881027"/>
    <w:multiLevelType w:val="multilevel"/>
    <w:tmpl w:val="C368F3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641CC7"/>
    <w:multiLevelType w:val="hybridMultilevel"/>
    <w:tmpl w:val="55807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50246E"/>
    <w:multiLevelType w:val="multilevel"/>
    <w:tmpl w:val="71DEB3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00653B"/>
    <w:multiLevelType w:val="multilevel"/>
    <w:tmpl w:val="97623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E77C63"/>
    <w:multiLevelType w:val="hybridMultilevel"/>
    <w:tmpl w:val="81229C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0EA05198"/>
    <w:multiLevelType w:val="hybridMultilevel"/>
    <w:tmpl w:val="CA709EDA"/>
    <w:lvl w:ilvl="0" w:tplc="46AC8F8E">
      <w:start w:val="1"/>
      <w:numFmt w:val="decimal"/>
      <w:lvlText w:val="%1."/>
      <w:lvlJc w:val="left"/>
      <w:pPr>
        <w:ind w:left="2160" w:hanging="360"/>
      </w:pPr>
      <w:rPr>
        <w:rFonts w:hint="default"/>
        <w:sz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0F2E7D5C"/>
    <w:multiLevelType w:val="hybridMultilevel"/>
    <w:tmpl w:val="E550B996"/>
    <w:lvl w:ilvl="0" w:tplc="DF184F9E">
      <w:start w:val="2"/>
      <w:numFmt w:val="bullet"/>
      <w:lvlText w:val="-"/>
      <w:lvlJc w:val="left"/>
      <w:pPr>
        <w:ind w:left="1800" w:hanging="360"/>
      </w:pPr>
      <w:rPr>
        <w:rFonts w:ascii="Calibri" w:eastAsia="Calibri" w:hAnsi="Calibri" w:cs="Calibri" w:hint="default"/>
        <w:sz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0F974103"/>
    <w:multiLevelType w:val="hybridMultilevel"/>
    <w:tmpl w:val="8A54356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15AE6664"/>
    <w:multiLevelType w:val="hybridMultilevel"/>
    <w:tmpl w:val="44A6E7CE"/>
    <w:lvl w:ilvl="0" w:tplc="BE2E5F80">
      <w:start w:val="1"/>
      <w:numFmt w:val="decimal"/>
      <w:lvlText w:val="%1."/>
      <w:lvlJc w:val="left"/>
      <w:pPr>
        <w:ind w:left="2160" w:hanging="360"/>
      </w:pPr>
      <w:rPr>
        <w:rFonts w:hint="default"/>
        <w:sz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201B6FAE"/>
    <w:multiLevelType w:val="multilevel"/>
    <w:tmpl w:val="77EC17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0D16B7"/>
    <w:multiLevelType w:val="hybridMultilevel"/>
    <w:tmpl w:val="5C34A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493C56"/>
    <w:multiLevelType w:val="hybridMultilevel"/>
    <w:tmpl w:val="1AA24126"/>
    <w:lvl w:ilvl="0" w:tplc="4D2E74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288D620E"/>
    <w:multiLevelType w:val="hybridMultilevel"/>
    <w:tmpl w:val="D7D0C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781E0D"/>
    <w:multiLevelType w:val="hybridMultilevel"/>
    <w:tmpl w:val="97842C5E"/>
    <w:lvl w:ilvl="0" w:tplc="997A47B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3A322E"/>
    <w:multiLevelType w:val="hybridMultilevel"/>
    <w:tmpl w:val="B768A9E8"/>
    <w:lvl w:ilvl="0" w:tplc="F8383DE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3ADC3D75"/>
    <w:multiLevelType w:val="multilevel"/>
    <w:tmpl w:val="E2B4C9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B83A8A"/>
    <w:multiLevelType w:val="hybridMultilevel"/>
    <w:tmpl w:val="75105E30"/>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42C36C94"/>
    <w:multiLevelType w:val="hybridMultilevel"/>
    <w:tmpl w:val="1ED41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9AE4AF4"/>
    <w:multiLevelType w:val="hybridMultilevel"/>
    <w:tmpl w:val="6AD0348C"/>
    <w:lvl w:ilvl="0" w:tplc="35D6C5A2">
      <w:numFmt w:val="bullet"/>
      <w:lvlText w:val="-"/>
      <w:lvlJc w:val="left"/>
      <w:pPr>
        <w:ind w:left="1069" w:hanging="360"/>
      </w:pPr>
      <w:rPr>
        <w:rFonts w:ascii="Times New Roman" w:eastAsia="Calibri" w:hAnsi="Times New Roman" w:cs="Times New Roman"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3"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FB77817"/>
    <w:multiLevelType w:val="hybridMultilevel"/>
    <w:tmpl w:val="CFEC32DE"/>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5"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A41D0E"/>
    <w:multiLevelType w:val="hybridMultilevel"/>
    <w:tmpl w:val="D68A2BCA"/>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7" w15:restartNumberingAfterBreak="0">
    <w:nsid w:val="62EF23B8"/>
    <w:multiLevelType w:val="multilevel"/>
    <w:tmpl w:val="0734C5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C96067"/>
    <w:multiLevelType w:val="multilevel"/>
    <w:tmpl w:val="9EA252C0"/>
    <w:lvl w:ilvl="0">
      <w:start w:val="1"/>
      <w:numFmt w:val="decimal"/>
      <w:lvlText w:val="%1."/>
      <w:lvlJc w:val="left"/>
      <w:pPr>
        <w:ind w:left="2160" w:hanging="360"/>
      </w:pPr>
      <w:rPr>
        <w:rFonts w:hint="default"/>
      </w:rPr>
    </w:lvl>
    <w:lvl w:ilvl="1">
      <w:start w:val="2"/>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39" w15:restartNumberingAfterBreak="0">
    <w:nsid w:val="696C15E7"/>
    <w:multiLevelType w:val="hybridMultilevel"/>
    <w:tmpl w:val="5226138A"/>
    <w:lvl w:ilvl="0" w:tplc="C5F8760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42"/>
  </w:num>
  <w:num w:numId="12">
    <w:abstractNumId w:val="43"/>
  </w:num>
  <w:num w:numId="13">
    <w:abstractNumId w:val="15"/>
  </w:num>
  <w:num w:numId="14">
    <w:abstractNumId w:val="40"/>
  </w:num>
  <w:num w:numId="15">
    <w:abstractNumId w:val="35"/>
  </w:num>
  <w:num w:numId="16">
    <w:abstractNumId w:val="23"/>
  </w:num>
  <w:num w:numId="17">
    <w:abstractNumId w:val="27"/>
  </w:num>
  <w:num w:numId="18">
    <w:abstractNumId w:val="27"/>
    <w:lvlOverride w:ilvl="0">
      <w:startOverride w:val="1"/>
    </w:lvlOverride>
  </w:num>
  <w:num w:numId="19">
    <w:abstractNumId w:val="41"/>
  </w:num>
  <w:num w:numId="20">
    <w:abstractNumId w:val="10"/>
  </w:num>
  <w:num w:numId="21">
    <w:abstractNumId w:val="33"/>
  </w:num>
  <w:num w:numId="22">
    <w:abstractNumId w:val="33"/>
    <w:lvlOverride w:ilvl="0">
      <w:startOverride w:val="1"/>
    </w:lvlOverride>
  </w:num>
  <w:num w:numId="23">
    <w:abstractNumId w:val="26"/>
  </w:num>
  <w:num w:numId="24">
    <w:abstractNumId w:val="16"/>
  </w:num>
  <w:num w:numId="25">
    <w:abstractNumId w:val="31"/>
  </w:num>
  <w:num w:numId="26">
    <w:abstractNumId w:val="30"/>
  </w:num>
  <w:num w:numId="27">
    <w:abstractNumId w:val="36"/>
  </w:num>
  <w:num w:numId="28">
    <w:abstractNumId w:val="32"/>
  </w:num>
  <w:num w:numId="29">
    <w:abstractNumId w:val="18"/>
  </w:num>
  <w:num w:numId="30">
    <w:abstractNumId w:val="17"/>
  </w:num>
  <w:num w:numId="31">
    <w:abstractNumId w:val="24"/>
  </w:num>
  <w:num w:numId="32">
    <w:abstractNumId w:val="38"/>
  </w:num>
  <w:num w:numId="33">
    <w:abstractNumId w:val="20"/>
  </w:num>
  <w:num w:numId="34">
    <w:abstractNumId w:val="39"/>
  </w:num>
  <w:num w:numId="35">
    <w:abstractNumId w:val="28"/>
  </w:num>
  <w:num w:numId="36">
    <w:abstractNumId w:val="19"/>
  </w:num>
  <w:num w:numId="37">
    <w:abstractNumId w:val="34"/>
  </w:num>
  <w:num w:numId="38">
    <w:abstractNumId w:val="25"/>
  </w:num>
  <w:num w:numId="39">
    <w:abstractNumId w:val="22"/>
  </w:num>
  <w:num w:numId="40">
    <w:abstractNumId w:val="12"/>
  </w:num>
  <w:num w:numId="41">
    <w:abstractNumId w:val="29"/>
  </w:num>
  <w:num w:numId="42">
    <w:abstractNumId w:val="21"/>
  </w:num>
  <w:num w:numId="43">
    <w:abstractNumId w:val="37"/>
  </w:num>
  <w:num w:numId="44">
    <w:abstractNumId w:val="11"/>
  </w:num>
  <w:num w:numId="45">
    <w:abstractNumId w:val="13"/>
  </w:num>
  <w:num w:numId="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9AD"/>
    <w:rsid w:val="00002156"/>
    <w:rsid w:val="00010951"/>
    <w:rsid w:val="00010EDE"/>
    <w:rsid w:val="0001119C"/>
    <w:rsid w:val="00020474"/>
    <w:rsid w:val="00023C98"/>
    <w:rsid w:val="000310D8"/>
    <w:rsid w:val="000366C5"/>
    <w:rsid w:val="000460FE"/>
    <w:rsid w:val="00046384"/>
    <w:rsid w:val="000510D1"/>
    <w:rsid w:val="000553E6"/>
    <w:rsid w:val="0006024F"/>
    <w:rsid w:val="00063C01"/>
    <w:rsid w:val="00074DDD"/>
    <w:rsid w:val="00076CA0"/>
    <w:rsid w:val="00077B17"/>
    <w:rsid w:val="00081DBE"/>
    <w:rsid w:val="0009330C"/>
    <w:rsid w:val="00095EA4"/>
    <w:rsid w:val="000C1D8A"/>
    <w:rsid w:val="000C29A8"/>
    <w:rsid w:val="000C32B4"/>
    <w:rsid w:val="000C3AAF"/>
    <w:rsid w:val="000C68D5"/>
    <w:rsid w:val="000C6BAF"/>
    <w:rsid w:val="000E153F"/>
    <w:rsid w:val="000F320F"/>
    <w:rsid w:val="000F3FDF"/>
    <w:rsid w:val="000F4ED2"/>
    <w:rsid w:val="000F533E"/>
    <w:rsid w:val="000F79DD"/>
    <w:rsid w:val="00100B0C"/>
    <w:rsid w:val="001032C4"/>
    <w:rsid w:val="00104245"/>
    <w:rsid w:val="001063D9"/>
    <w:rsid w:val="0011044E"/>
    <w:rsid w:val="0011360F"/>
    <w:rsid w:val="00142F15"/>
    <w:rsid w:val="00153037"/>
    <w:rsid w:val="0015417C"/>
    <w:rsid w:val="0016158E"/>
    <w:rsid w:val="00165D7D"/>
    <w:rsid w:val="00167D47"/>
    <w:rsid w:val="00170203"/>
    <w:rsid w:val="00172DAE"/>
    <w:rsid w:val="00174B2B"/>
    <w:rsid w:val="00177FAC"/>
    <w:rsid w:val="00185020"/>
    <w:rsid w:val="001B1C36"/>
    <w:rsid w:val="001B572E"/>
    <w:rsid w:val="001B5DD2"/>
    <w:rsid w:val="001B651C"/>
    <w:rsid w:val="001C1855"/>
    <w:rsid w:val="001C6513"/>
    <w:rsid w:val="001C71FA"/>
    <w:rsid w:val="001F10EB"/>
    <w:rsid w:val="001F1CCD"/>
    <w:rsid w:val="001F48CA"/>
    <w:rsid w:val="00204CC0"/>
    <w:rsid w:val="002135D7"/>
    <w:rsid w:val="00217FF3"/>
    <w:rsid w:val="0022286A"/>
    <w:rsid w:val="00223F84"/>
    <w:rsid w:val="00224C9A"/>
    <w:rsid w:val="002251E9"/>
    <w:rsid w:val="00230B40"/>
    <w:rsid w:val="002344E8"/>
    <w:rsid w:val="00235CD0"/>
    <w:rsid w:val="0023696E"/>
    <w:rsid w:val="00240E64"/>
    <w:rsid w:val="00240F76"/>
    <w:rsid w:val="00242D06"/>
    <w:rsid w:val="00245A6D"/>
    <w:rsid w:val="00246AA1"/>
    <w:rsid w:val="00250810"/>
    <w:rsid w:val="00270EE7"/>
    <w:rsid w:val="00271A58"/>
    <w:rsid w:val="00295055"/>
    <w:rsid w:val="00295AB6"/>
    <w:rsid w:val="002A77C0"/>
    <w:rsid w:val="002A7979"/>
    <w:rsid w:val="002B43D7"/>
    <w:rsid w:val="002D1C50"/>
    <w:rsid w:val="002D266F"/>
    <w:rsid w:val="002D3AF7"/>
    <w:rsid w:val="002E37ED"/>
    <w:rsid w:val="002E4488"/>
    <w:rsid w:val="002F5A28"/>
    <w:rsid w:val="00305110"/>
    <w:rsid w:val="003069D3"/>
    <w:rsid w:val="003146B7"/>
    <w:rsid w:val="00315264"/>
    <w:rsid w:val="00321705"/>
    <w:rsid w:val="00325257"/>
    <w:rsid w:val="00325FC7"/>
    <w:rsid w:val="00335DA3"/>
    <w:rsid w:val="00362805"/>
    <w:rsid w:val="003640ED"/>
    <w:rsid w:val="0037489B"/>
    <w:rsid w:val="00377D63"/>
    <w:rsid w:val="0039789E"/>
    <w:rsid w:val="003B0700"/>
    <w:rsid w:val="003C07DA"/>
    <w:rsid w:val="003C2DB6"/>
    <w:rsid w:val="003C7D3D"/>
    <w:rsid w:val="003E151F"/>
    <w:rsid w:val="003E3AD4"/>
    <w:rsid w:val="003E5004"/>
    <w:rsid w:val="003E662B"/>
    <w:rsid w:val="00406DD2"/>
    <w:rsid w:val="004078CA"/>
    <w:rsid w:val="00421F76"/>
    <w:rsid w:val="00423537"/>
    <w:rsid w:val="00430125"/>
    <w:rsid w:val="00430190"/>
    <w:rsid w:val="004349B0"/>
    <w:rsid w:val="0044021C"/>
    <w:rsid w:val="004405C8"/>
    <w:rsid w:val="00440D67"/>
    <w:rsid w:val="00462CE1"/>
    <w:rsid w:val="00477772"/>
    <w:rsid w:val="00494B20"/>
    <w:rsid w:val="004A0E55"/>
    <w:rsid w:val="004B41E2"/>
    <w:rsid w:val="004C2E1C"/>
    <w:rsid w:val="004C54C6"/>
    <w:rsid w:val="004D171A"/>
    <w:rsid w:val="004D40CF"/>
    <w:rsid w:val="004E3FC1"/>
    <w:rsid w:val="004F25B3"/>
    <w:rsid w:val="00500C38"/>
    <w:rsid w:val="00501817"/>
    <w:rsid w:val="005113E6"/>
    <w:rsid w:val="00531526"/>
    <w:rsid w:val="00535191"/>
    <w:rsid w:val="00541331"/>
    <w:rsid w:val="00544A34"/>
    <w:rsid w:val="005464F0"/>
    <w:rsid w:val="00551AAB"/>
    <w:rsid w:val="005624E6"/>
    <w:rsid w:val="0056614D"/>
    <w:rsid w:val="0058385E"/>
    <w:rsid w:val="00587587"/>
    <w:rsid w:val="005A1D6A"/>
    <w:rsid w:val="005A771A"/>
    <w:rsid w:val="005B1D00"/>
    <w:rsid w:val="005C1B39"/>
    <w:rsid w:val="005D60DF"/>
    <w:rsid w:val="005E42AD"/>
    <w:rsid w:val="005E631B"/>
    <w:rsid w:val="005E6C51"/>
    <w:rsid w:val="005F07E4"/>
    <w:rsid w:val="00600BB1"/>
    <w:rsid w:val="0061060F"/>
    <w:rsid w:val="006141F7"/>
    <w:rsid w:val="00615412"/>
    <w:rsid w:val="0062218C"/>
    <w:rsid w:val="006228AC"/>
    <w:rsid w:val="00624227"/>
    <w:rsid w:val="006425E7"/>
    <w:rsid w:val="006478B7"/>
    <w:rsid w:val="00656D79"/>
    <w:rsid w:val="006731ED"/>
    <w:rsid w:val="00676455"/>
    <w:rsid w:val="00676FA6"/>
    <w:rsid w:val="006A6852"/>
    <w:rsid w:val="006B1ABF"/>
    <w:rsid w:val="006B5CD7"/>
    <w:rsid w:val="006C439F"/>
    <w:rsid w:val="006C6996"/>
    <w:rsid w:val="006E2920"/>
    <w:rsid w:val="006F1E5D"/>
    <w:rsid w:val="006F355E"/>
    <w:rsid w:val="00701CE3"/>
    <w:rsid w:val="007032AD"/>
    <w:rsid w:val="00707BFB"/>
    <w:rsid w:val="00713638"/>
    <w:rsid w:val="00721731"/>
    <w:rsid w:val="00724C34"/>
    <w:rsid w:val="00740724"/>
    <w:rsid w:val="00752147"/>
    <w:rsid w:val="00766AA8"/>
    <w:rsid w:val="007718F9"/>
    <w:rsid w:val="00773C1C"/>
    <w:rsid w:val="00776081"/>
    <w:rsid w:val="00781D57"/>
    <w:rsid w:val="007834C5"/>
    <w:rsid w:val="00784C7B"/>
    <w:rsid w:val="007A0E3F"/>
    <w:rsid w:val="007A772B"/>
    <w:rsid w:val="007B4309"/>
    <w:rsid w:val="007C78BD"/>
    <w:rsid w:val="007D2695"/>
    <w:rsid w:val="007D39FE"/>
    <w:rsid w:val="007E3C59"/>
    <w:rsid w:val="007E67CD"/>
    <w:rsid w:val="007F3A57"/>
    <w:rsid w:val="007F4879"/>
    <w:rsid w:val="007F4C74"/>
    <w:rsid w:val="00801110"/>
    <w:rsid w:val="0080683D"/>
    <w:rsid w:val="00811A34"/>
    <w:rsid w:val="0086149A"/>
    <w:rsid w:val="008618E6"/>
    <w:rsid w:val="00862901"/>
    <w:rsid w:val="00862D17"/>
    <w:rsid w:val="00877FD4"/>
    <w:rsid w:val="008825CD"/>
    <w:rsid w:val="00882A86"/>
    <w:rsid w:val="00890424"/>
    <w:rsid w:val="00891FF8"/>
    <w:rsid w:val="00892261"/>
    <w:rsid w:val="008923E6"/>
    <w:rsid w:val="008A351B"/>
    <w:rsid w:val="008A4073"/>
    <w:rsid w:val="008B52BD"/>
    <w:rsid w:val="008B61ED"/>
    <w:rsid w:val="008C23C3"/>
    <w:rsid w:val="008D0D45"/>
    <w:rsid w:val="008D219A"/>
    <w:rsid w:val="008F5758"/>
    <w:rsid w:val="00903E79"/>
    <w:rsid w:val="00906DCD"/>
    <w:rsid w:val="00907A67"/>
    <w:rsid w:val="009111CD"/>
    <w:rsid w:val="00924D0E"/>
    <w:rsid w:val="00927AE3"/>
    <w:rsid w:val="009344B3"/>
    <w:rsid w:val="009448A1"/>
    <w:rsid w:val="009822D6"/>
    <w:rsid w:val="00991AF4"/>
    <w:rsid w:val="00992769"/>
    <w:rsid w:val="00997B4B"/>
    <w:rsid w:val="009B6531"/>
    <w:rsid w:val="009C1E9F"/>
    <w:rsid w:val="009D0678"/>
    <w:rsid w:val="009D1535"/>
    <w:rsid w:val="009E2D46"/>
    <w:rsid w:val="00A119CA"/>
    <w:rsid w:val="00A1571D"/>
    <w:rsid w:val="00A203F3"/>
    <w:rsid w:val="00A21A5E"/>
    <w:rsid w:val="00A22328"/>
    <w:rsid w:val="00A2333E"/>
    <w:rsid w:val="00A26DF2"/>
    <w:rsid w:val="00A33159"/>
    <w:rsid w:val="00A53C95"/>
    <w:rsid w:val="00A60F77"/>
    <w:rsid w:val="00A61F02"/>
    <w:rsid w:val="00A735AF"/>
    <w:rsid w:val="00A76F38"/>
    <w:rsid w:val="00A77987"/>
    <w:rsid w:val="00A861A2"/>
    <w:rsid w:val="00A91841"/>
    <w:rsid w:val="00A9396C"/>
    <w:rsid w:val="00A96EAD"/>
    <w:rsid w:val="00AA233E"/>
    <w:rsid w:val="00AA782C"/>
    <w:rsid w:val="00AB2806"/>
    <w:rsid w:val="00AB4626"/>
    <w:rsid w:val="00AB53DB"/>
    <w:rsid w:val="00AC03F8"/>
    <w:rsid w:val="00AC1E68"/>
    <w:rsid w:val="00AC46B4"/>
    <w:rsid w:val="00AC7FE1"/>
    <w:rsid w:val="00AD026C"/>
    <w:rsid w:val="00AD28AE"/>
    <w:rsid w:val="00AD7B68"/>
    <w:rsid w:val="00AE54C6"/>
    <w:rsid w:val="00AF7FEF"/>
    <w:rsid w:val="00B040C8"/>
    <w:rsid w:val="00B044B5"/>
    <w:rsid w:val="00B06DB4"/>
    <w:rsid w:val="00B23C6D"/>
    <w:rsid w:val="00B24BCD"/>
    <w:rsid w:val="00B261B6"/>
    <w:rsid w:val="00B2716E"/>
    <w:rsid w:val="00B4107C"/>
    <w:rsid w:val="00B46211"/>
    <w:rsid w:val="00B4720F"/>
    <w:rsid w:val="00B56B52"/>
    <w:rsid w:val="00B624D0"/>
    <w:rsid w:val="00B657AA"/>
    <w:rsid w:val="00B66AE6"/>
    <w:rsid w:val="00B74243"/>
    <w:rsid w:val="00B83D06"/>
    <w:rsid w:val="00B86AF7"/>
    <w:rsid w:val="00B91D4B"/>
    <w:rsid w:val="00BA31A4"/>
    <w:rsid w:val="00BA465A"/>
    <w:rsid w:val="00BC3B1B"/>
    <w:rsid w:val="00BC54DE"/>
    <w:rsid w:val="00BC69C2"/>
    <w:rsid w:val="00BD3385"/>
    <w:rsid w:val="00BE6D57"/>
    <w:rsid w:val="00BF4C7A"/>
    <w:rsid w:val="00C22F25"/>
    <w:rsid w:val="00C24884"/>
    <w:rsid w:val="00C27C4C"/>
    <w:rsid w:val="00C30B61"/>
    <w:rsid w:val="00C522C4"/>
    <w:rsid w:val="00C55026"/>
    <w:rsid w:val="00C623F5"/>
    <w:rsid w:val="00C66616"/>
    <w:rsid w:val="00C8091A"/>
    <w:rsid w:val="00C836C8"/>
    <w:rsid w:val="00CC13EA"/>
    <w:rsid w:val="00CC71B8"/>
    <w:rsid w:val="00CD191D"/>
    <w:rsid w:val="00CE0A3C"/>
    <w:rsid w:val="00CF71F2"/>
    <w:rsid w:val="00D0419B"/>
    <w:rsid w:val="00D05699"/>
    <w:rsid w:val="00D05AA0"/>
    <w:rsid w:val="00D06D8C"/>
    <w:rsid w:val="00D1316D"/>
    <w:rsid w:val="00D15AF4"/>
    <w:rsid w:val="00D209B1"/>
    <w:rsid w:val="00D27B1A"/>
    <w:rsid w:val="00D30D5E"/>
    <w:rsid w:val="00D362D6"/>
    <w:rsid w:val="00D36BDD"/>
    <w:rsid w:val="00D37127"/>
    <w:rsid w:val="00D6326A"/>
    <w:rsid w:val="00D66083"/>
    <w:rsid w:val="00D75DC1"/>
    <w:rsid w:val="00D852A8"/>
    <w:rsid w:val="00D85DE3"/>
    <w:rsid w:val="00DB3EB2"/>
    <w:rsid w:val="00DC0265"/>
    <w:rsid w:val="00DC3FE8"/>
    <w:rsid w:val="00DC50D1"/>
    <w:rsid w:val="00DC7486"/>
    <w:rsid w:val="00DD096B"/>
    <w:rsid w:val="00DD38AD"/>
    <w:rsid w:val="00E07DA3"/>
    <w:rsid w:val="00E11318"/>
    <w:rsid w:val="00E122F3"/>
    <w:rsid w:val="00E2207E"/>
    <w:rsid w:val="00E30BD7"/>
    <w:rsid w:val="00E31933"/>
    <w:rsid w:val="00E6374A"/>
    <w:rsid w:val="00E7244D"/>
    <w:rsid w:val="00E80C9F"/>
    <w:rsid w:val="00E878B7"/>
    <w:rsid w:val="00EA49AD"/>
    <w:rsid w:val="00EB2C13"/>
    <w:rsid w:val="00EC1FCF"/>
    <w:rsid w:val="00EC446D"/>
    <w:rsid w:val="00EC4FBF"/>
    <w:rsid w:val="00ED6ED5"/>
    <w:rsid w:val="00EF4CCD"/>
    <w:rsid w:val="00EF5AF2"/>
    <w:rsid w:val="00F02430"/>
    <w:rsid w:val="00F03753"/>
    <w:rsid w:val="00F14718"/>
    <w:rsid w:val="00F253F1"/>
    <w:rsid w:val="00F26145"/>
    <w:rsid w:val="00F344A3"/>
    <w:rsid w:val="00F4203B"/>
    <w:rsid w:val="00F46CAE"/>
    <w:rsid w:val="00F50F9A"/>
    <w:rsid w:val="00F5157E"/>
    <w:rsid w:val="00F5769F"/>
    <w:rsid w:val="00F65280"/>
    <w:rsid w:val="00F708B5"/>
    <w:rsid w:val="00F71B7B"/>
    <w:rsid w:val="00F75372"/>
    <w:rsid w:val="00F948FA"/>
    <w:rsid w:val="00FA40EF"/>
    <w:rsid w:val="00FA747C"/>
    <w:rsid w:val="00FB4BE7"/>
    <w:rsid w:val="00FC33B3"/>
    <w:rsid w:val="00FD2979"/>
    <w:rsid w:val="00FD40BB"/>
    <w:rsid w:val="00FD5F2B"/>
    <w:rsid w:val="00FE099F"/>
    <w:rsid w:val="00FE5998"/>
    <w:rsid w:val="00FE6096"/>
    <w:rsid w:val="00FF36DC"/>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74B10"/>
  <w15:docId w15:val="{7F478CEC-3961-4DFE-AA72-FC0FF708A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qFormat/>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0C29A8"/>
    <w:pPr>
      <w:ind w:left="720"/>
      <w:contextualSpacing/>
    </w:pPr>
  </w:style>
  <w:style w:type="character" w:styleId="Emphasis">
    <w:name w:val="Emphasis"/>
    <w:basedOn w:val="DefaultParagraphFont"/>
    <w:uiPriority w:val="20"/>
    <w:qFormat/>
    <w:rsid w:val="000C29A8"/>
    <w:rPr>
      <w:i/>
      <w:iCs/>
    </w:rPr>
  </w:style>
  <w:style w:type="table" w:styleId="ListTable3-Accent6">
    <w:name w:val="List Table 3 Accent 6"/>
    <w:basedOn w:val="TableNormal"/>
    <w:uiPriority w:val="48"/>
    <w:rsid w:val="00074DDD"/>
    <w:rPr>
      <w:rFonts w:asciiTheme="minorHAnsi" w:eastAsiaTheme="minorEastAsia" w:hAnsiTheme="minorHAnsi" w:cstheme="minorBidi"/>
      <w:sz w:val="22"/>
      <w:szCs w:val="22"/>
      <w:lang w:val="en-GB" w:eastAsia="ja-JP"/>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paragraph" w:styleId="HTMLPreformatted">
    <w:name w:val="HTML Preformatted"/>
    <w:basedOn w:val="Normal"/>
    <w:link w:val="HTMLPreformattedChar"/>
    <w:uiPriority w:val="99"/>
    <w:unhideWhenUsed/>
    <w:rsid w:val="00FE0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lang w:val="en-GB" w:eastAsia="ja-JP"/>
    </w:rPr>
  </w:style>
  <w:style w:type="character" w:customStyle="1" w:styleId="HTMLPreformattedChar">
    <w:name w:val="HTML Preformatted Char"/>
    <w:basedOn w:val="DefaultParagraphFont"/>
    <w:link w:val="HTMLPreformatted"/>
    <w:uiPriority w:val="99"/>
    <w:rsid w:val="00FE099F"/>
    <w:rPr>
      <w:rFonts w:ascii="Courier New" w:eastAsiaTheme="minorEastAsia" w:hAnsi="Courier New" w:cs="Courier New"/>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904376">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59389204">
      <w:bodyDiv w:val="1"/>
      <w:marLeft w:val="0"/>
      <w:marRight w:val="0"/>
      <w:marTop w:val="0"/>
      <w:marBottom w:val="0"/>
      <w:divBdr>
        <w:top w:val="none" w:sz="0" w:space="0" w:color="auto"/>
        <w:left w:val="none" w:sz="0" w:space="0" w:color="auto"/>
        <w:bottom w:val="none" w:sz="0" w:space="0" w:color="auto"/>
        <w:right w:val="none" w:sz="0" w:space="0" w:color="auto"/>
      </w:divBdr>
    </w:div>
    <w:div w:id="880827190">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57150468">
      <w:bodyDiv w:val="1"/>
      <w:marLeft w:val="0"/>
      <w:marRight w:val="0"/>
      <w:marTop w:val="0"/>
      <w:marBottom w:val="0"/>
      <w:divBdr>
        <w:top w:val="none" w:sz="0" w:space="0" w:color="auto"/>
        <w:left w:val="none" w:sz="0" w:space="0" w:color="auto"/>
        <w:bottom w:val="none" w:sz="0" w:space="0" w:color="auto"/>
        <w:right w:val="none" w:sz="0" w:space="0" w:color="auto"/>
      </w:divBdr>
    </w:div>
    <w:div w:id="1958175769">
      <w:bodyDiv w:val="1"/>
      <w:marLeft w:val="0"/>
      <w:marRight w:val="0"/>
      <w:marTop w:val="0"/>
      <w:marBottom w:val="0"/>
      <w:divBdr>
        <w:top w:val="none" w:sz="0" w:space="0" w:color="auto"/>
        <w:left w:val="none" w:sz="0" w:space="0" w:color="auto"/>
        <w:bottom w:val="none" w:sz="0" w:space="0" w:color="auto"/>
        <w:right w:val="none" w:sz="0" w:space="0" w:color="auto"/>
      </w:divBdr>
    </w:div>
    <w:div w:id="2011061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Perangkat_lunak" TargetMode="External"/><Relationship Id="rId18" Type="http://schemas.openxmlformats.org/officeDocument/2006/relationships/hyperlink" Target="https://id.wikipedia.org/wiki/Visual_C%2B%2B" TargetMode="External"/><Relationship Id="rId26" Type="http://schemas.openxmlformats.org/officeDocument/2006/relationships/hyperlink" Target="https://id.wikipedia.org/w/index.php?title=Visual_SourceSafe&amp;action=edit&amp;redlink=1" TargetMode="External"/><Relationship Id="rId39" Type="http://schemas.openxmlformats.org/officeDocument/2006/relationships/image" Target="media/image11.png"/><Relationship Id="rId21" Type="http://schemas.openxmlformats.org/officeDocument/2006/relationships/hyperlink" Target="https://id.wikipedia.org/wiki/Visual_Basic_.NET"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d.wikipedia.org/wiki/Integrated_Development_Environment"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id.wikipedia.org/w/index.php?title=Visual_J&amp;action=edit&amp;redlink=1"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https://id.wikipedia.org/wiki/Software_Development_Kit" TargetMode="External"/><Relationship Id="rId23" Type="http://schemas.openxmlformats.org/officeDocument/2006/relationships/hyperlink" Target="https://id.wikipedia.org/w/index.php?title=Visual_J%2B%2B&amp;action=edit&amp;redlink=1" TargetMode="External"/><Relationship Id="rId28" Type="http://schemas.openxmlformats.org/officeDocument/2006/relationships/image" Target="media/image3.png"/><Relationship Id="rId36"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https://id.wikipedia.org/w/index.php?title=Visual_C&amp;action=edit&amp;redlink=1" TargetMode="External"/><Relationship Id="rId31" Type="http://schemas.openxmlformats.org/officeDocument/2006/relationships/footer" Target="footer4.xm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d.wikipedia.org/wiki/Kompiler" TargetMode="External"/><Relationship Id="rId22" Type="http://schemas.openxmlformats.org/officeDocument/2006/relationships/hyperlink" Target="https://id.wikipedia.org/w/index.php?title=Visual_InterDev&amp;action=edit&amp;redlink=1" TargetMode="External"/><Relationship Id="rId27" Type="http://schemas.openxmlformats.org/officeDocument/2006/relationships/image" Target="media/image2.jpeg"/><Relationship Id="rId30" Type="http://schemas.openxmlformats.org/officeDocument/2006/relationships/footer" Target="footer3.xml"/><Relationship Id="rId35" Type="http://schemas.openxmlformats.org/officeDocument/2006/relationships/image" Target="media/image7.png"/><Relationship Id="rId43"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id.wikipedia.org/wiki/Pemrograman_berorientasi_objek" TargetMode="External"/><Relationship Id="rId17" Type="http://schemas.openxmlformats.org/officeDocument/2006/relationships/hyperlink" Target="https://id.wikipedia.org/w/index.php?title=MSDN_Library&amp;action=edit&amp;redlink=1" TargetMode="External"/><Relationship Id="rId25" Type="http://schemas.openxmlformats.org/officeDocument/2006/relationships/hyperlink" Target="https://id.wikipedia.org/wiki/Visual_FoxPro"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fontTable" Target="fontTable.xml"/><Relationship Id="rId20" Type="http://schemas.openxmlformats.org/officeDocument/2006/relationships/hyperlink" Target="https://id.wikipedia.org/wiki/Visual_Basic" TargetMode="External"/><Relationship Id="rId4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hnCS\Downloads\Buku_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AF398F-0C69-40C2-8BB9-BDE019A60F7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2209CB08-77F4-475C-8F1F-1109FE6D8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Buku_TA-TESIS-DOCX</Template>
  <TotalTime>269</TotalTime>
  <Pages>27</Pages>
  <Words>3032</Words>
  <Characters>17287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JohnCS</dc:creator>
  <cp:keywords/>
  <dc:description/>
  <cp:lastModifiedBy>JohnCS</cp:lastModifiedBy>
  <cp:revision>17</cp:revision>
  <dcterms:created xsi:type="dcterms:W3CDTF">2021-10-12T12:34:00Z</dcterms:created>
  <dcterms:modified xsi:type="dcterms:W3CDTF">2022-01-06T07:00:00Z</dcterms:modified>
</cp:coreProperties>
</file>